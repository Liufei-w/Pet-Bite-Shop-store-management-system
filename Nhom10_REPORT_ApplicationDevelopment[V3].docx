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D88ED" w14:textId="77777777" w:rsidR="00C252E9" w:rsidRDefault="00C252E9" w:rsidP="00C252E9">
      <w:pPr>
        <w:spacing w:before="60"/>
        <w:jc w:val="center"/>
        <w:rPr>
          <w:b/>
          <w:bCs/>
          <w:color w:val="000000" w:themeColor="text1"/>
          <w:szCs w:val="26"/>
          <w:lang w:val="pt-BR"/>
        </w:rPr>
      </w:pPr>
      <w:bookmarkStart w:id="0" w:name="_Toc169424238"/>
      <w:bookmarkStart w:id="1" w:name="_Toc169424237"/>
    </w:p>
    <w:p w14:paraId="735B3A9D" w14:textId="2A1D4F72" w:rsidR="00C252E9" w:rsidRDefault="00C252E9" w:rsidP="00C252E9">
      <w:pPr>
        <w:spacing w:before="60"/>
        <w:jc w:val="center"/>
        <w:rPr>
          <w:b/>
          <w:bCs/>
          <w:color w:val="000000" w:themeColor="text1"/>
          <w:szCs w:val="26"/>
          <w:lang w:val="pt-BR"/>
        </w:rPr>
      </w:pPr>
      <w:r w:rsidRPr="001E71A8">
        <w:rPr>
          <w:b/>
          <w:bCs/>
          <w:color w:val="000000" w:themeColor="text1"/>
          <w:szCs w:val="26"/>
          <w:lang w:val="pt-BR"/>
        </w:rPr>
        <w:t>TRƯỜNG ĐẠI HỌC CÔNG NGHIỆP TP.HCM</w:t>
      </w:r>
    </w:p>
    <w:p w14:paraId="3CCA1FDE" w14:textId="5FB0E4B6" w:rsidR="00C252E9" w:rsidRPr="001E71A8" w:rsidRDefault="00C252E9" w:rsidP="00C252E9">
      <w:pPr>
        <w:spacing w:before="60"/>
        <w:jc w:val="center"/>
        <w:rPr>
          <w:b/>
          <w:bCs/>
          <w:color w:val="000000" w:themeColor="text1"/>
          <w:szCs w:val="26"/>
          <w:lang w:val="ru-RU"/>
        </w:rPr>
      </w:pPr>
      <w:r>
        <w:rPr>
          <w:b/>
          <w:bCs/>
          <w:color w:val="000000" w:themeColor="text1"/>
          <w:szCs w:val="26"/>
          <w:lang w:val="pt-BR"/>
        </w:rPr>
        <w:t>KHOA CÔNG NGHỆ THÔNG TIN</w:t>
      </w:r>
    </w:p>
    <w:p w14:paraId="0DE48802" w14:textId="77777777" w:rsidR="00C252E9" w:rsidRPr="001E71A8" w:rsidRDefault="00C252E9" w:rsidP="00C252E9">
      <w:pPr>
        <w:spacing w:before="60"/>
        <w:jc w:val="center"/>
        <w:rPr>
          <w:b/>
          <w:bCs/>
          <w:color w:val="000000" w:themeColor="text1"/>
          <w:szCs w:val="26"/>
        </w:rPr>
      </w:pPr>
      <w:r w:rsidRPr="001E71A8">
        <w:rPr>
          <w:b/>
          <w:bCs/>
          <w:noProof/>
          <w:color w:val="000000" w:themeColor="text1"/>
          <w:szCs w:val="26"/>
        </w:rPr>
        <mc:AlternateContent>
          <mc:Choice Requires="wps">
            <w:drawing>
              <wp:anchor distT="0" distB="0" distL="114300" distR="114300" simplePos="0" relativeHeight="251670528" behindDoc="0" locked="0" layoutInCell="1" allowOverlap="1" wp14:anchorId="2F397407" wp14:editId="4A24F57A">
                <wp:simplePos x="0" y="0"/>
                <wp:positionH relativeFrom="column">
                  <wp:posOffset>2054225</wp:posOffset>
                </wp:positionH>
                <wp:positionV relativeFrom="paragraph">
                  <wp:posOffset>31115</wp:posOffset>
                </wp:positionV>
                <wp:extent cx="1400175" cy="0"/>
                <wp:effectExtent l="0" t="0" r="0" b="0"/>
                <wp:wrapNone/>
                <wp:docPr id="1405374643" name="AutoShape 8"/>
                <wp:cNvGraphicFramePr/>
                <a:graphic xmlns:a="http://schemas.openxmlformats.org/drawingml/2006/main">
                  <a:graphicData uri="http://schemas.microsoft.com/office/word/2010/wordprocessingShape">
                    <wps:wsp>
                      <wps:cNvCnPr/>
                      <wps:spPr bwMode="auto">
                        <a:xfrm>
                          <a:off x="0" y="0"/>
                          <a:ext cx="1400175" cy="0"/>
                        </a:xfrm>
                        <a:prstGeom prst="straightConnector1">
                          <a:avLst/>
                        </a:prstGeom>
                        <a:noFill/>
                        <a:ln w="12700">
                          <a:solidFill>
                            <a:srgbClr val="000000"/>
                          </a:solidFill>
                          <a:round/>
                        </a:ln>
                      </wps:spPr>
                      <wps:bodyPr/>
                    </wps:wsp>
                  </a:graphicData>
                </a:graphic>
              </wp:anchor>
            </w:drawing>
          </mc:Choice>
          <mc:Fallback>
            <w:pict>
              <v:shapetype w14:anchorId="3F6F7F97" id="_x0000_t32" coordsize="21600,21600" o:spt="32" o:oned="t" path="m,l21600,21600e" filled="f">
                <v:path arrowok="t" fillok="f" o:connecttype="none"/>
                <o:lock v:ext="edit" shapetype="t"/>
              </v:shapetype>
              <v:shape id="AutoShape 8" o:spid="_x0000_s1026" type="#_x0000_t32" style="position:absolute;margin-left:161.75pt;margin-top:2.45pt;width:110.25pt;height:0;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" strokeweight="1pt"/>
            </w:pict>
          </mc:Fallback>
        </mc:AlternateContent>
      </w:r>
    </w:p>
    <w:p w14:paraId="134268A8" w14:textId="77777777" w:rsidR="00C252E9" w:rsidRPr="001E71A8" w:rsidRDefault="00C252E9" w:rsidP="00C252E9">
      <w:pPr>
        <w:spacing w:before="60"/>
        <w:jc w:val="center"/>
        <w:rPr>
          <w:b/>
          <w:bCs/>
          <w:color w:val="000000" w:themeColor="text1"/>
          <w:szCs w:val="26"/>
        </w:rPr>
      </w:pPr>
      <w:r w:rsidRPr="00286A4B">
        <w:rPr>
          <w:b/>
          <w:bCs/>
          <w:noProof/>
          <w:color w:val="000000" w:themeColor="text1"/>
          <w:szCs w:val="26"/>
        </w:rPr>
        <w:drawing>
          <wp:inline distT="0" distB="0" distL="0" distR="0" wp14:anchorId="06EA275C" wp14:editId="5FF4A653">
            <wp:extent cx="2536190" cy="722630"/>
            <wp:effectExtent l="0" t="0" r="0" b="1270"/>
            <wp:docPr id="682225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225057"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36190" cy="722630"/>
                    </a:xfrm>
                    <a:prstGeom prst="rect">
                      <a:avLst/>
                    </a:prstGeom>
                  </pic:spPr>
                </pic:pic>
              </a:graphicData>
            </a:graphic>
          </wp:inline>
        </w:drawing>
      </w:r>
      <w:r w:rsidRPr="001E71A8">
        <w:rPr>
          <w:b/>
          <w:bCs/>
          <w:color w:val="000000" w:themeColor="text1"/>
          <w:szCs w:val="26"/>
        </w:rPr>
        <w:br w:type="textWrapping" w:clear="all"/>
      </w:r>
    </w:p>
    <w:p w14:paraId="75B5A3C9" w14:textId="77777777" w:rsidR="00C252E9" w:rsidRPr="001E71A8" w:rsidRDefault="00C252E9" w:rsidP="00C252E9">
      <w:pPr>
        <w:jc w:val="center"/>
        <w:rPr>
          <w:b/>
          <w:szCs w:val="26"/>
        </w:rPr>
      </w:pPr>
      <w:r w:rsidRPr="001E71A8">
        <w:rPr>
          <w:b/>
          <w:szCs w:val="26"/>
        </w:rPr>
        <w:t>BÁO CÁO</w:t>
      </w:r>
      <w:r>
        <w:rPr>
          <w:b/>
          <w:szCs w:val="26"/>
        </w:rPr>
        <w:t xml:space="preserve"> MÔN HỌC</w:t>
      </w:r>
    </w:p>
    <w:p w14:paraId="54593D0C" w14:textId="77777777" w:rsidR="00C252E9" w:rsidRPr="001A744C" w:rsidRDefault="00C252E9" w:rsidP="00C252E9">
      <w:pPr>
        <w:jc w:val="center"/>
        <w:rPr>
          <w:b/>
          <w:bCs/>
          <w:sz w:val="36"/>
          <w:szCs w:val="36"/>
        </w:rPr>
      </w:pPr>
      <w:r w:rsidRPr="00C252E9">
        <w:rPr>
          <w:b/>
          <w:bCs/>
          <w:sz w:val="32"/>
          <w:szCs w:val="32"/>
        </w:rPr>
        <w:t>PHÁT TRIỂN ỨNG DỤNG – (Application Development</w:t>
      </w:r>
      <w:r w:rsidRPr="001A744C">
        <w:rPr>
          <w:b/>
          <w:bCs/>
          <w:sz w:val="36"/>
          <w:szCs w:val="36"/>
        </w:rPr>
        <w:t>)</w:t>
      </w:r>
    </w:p>
    <w:p w14:paraId="45BC48A2" w14:textId="77777777" w:rsidR="00C252E9" w:rsidRDefault="00C252E9" w:rsidP="00C252E9">
      <w:pPr>
        <w:jc w:val="center"/>
        <w:rPr>
          <w:b/>
          <w:szCs w:val="26"/>
          <w:u w:val="single"/>
        </w:rPr>
      </w:pPr>
    </w:p>
    <w:p w14:paraId="7E87C5E7" w14:textId="6BB2CF01" w:rsidR="00C252E9" w:rsidRPr="001E71A8" w:rsidRDefault="00C252E9" w:rsidP="00C252E9">
      <w:pPr>
        <w:jc w:val="center"/>
        <w:rPr>
          <w:b/>
          <w:szCs w:val="26"/>
          <w:u w:val="single"/>
        </w:rPr>
      </w:pPr>
      <w:r w:rsidRPr="001E71A8">
        <w:rPr>
          <w:b/>
          <w:szCs w:val="26"/>
          <w:u w:val="single"/>
        </w:rPr>
        <w:t>Đề tài</w:t>
      </w:r>
    </w:p>
    <w:p w14:paraId="39C0393C" w14:textId="349BD26F" w:rsidR="00C252E9" w:rsidRDefault="0012501D" w:rsidP="00C252E9">
      <w:pPr>
        <w:spacing w:before="100" w:beforeAutospacing="1" w:after="100" w:afterAutospacing="1" w:line="240" w:lineRule="auto"/>
        <w:jc w:val="center"/>
        <w:rPr>
          <w:b/>
          <w:bCs/>
          <w:sz w:val="32"/>
          <w:szCs w:val="32"/>
        </w:rPr>
      </w:pPr>
      <w:r>
        <w:rPr>
          <w:b/>
          <w:bCs/>
          <w:sz w:val="32"/>
          <w:szCs w:val="32"/>
        </w:rPr>
        <w:t>HỆ THỐNG QUẢN LÝ CỬA HÀNG THÚ CƯNG</w:t>
      </w:r>
    </w:p>
    <w:p w14:paraId="377B83E4" w14:textId="4337FB7F" w:rsidR="00806204" w:rsidRPr="001A744C" w:rsidRDefault="00806204" w:rsidP="00C252E9">
      <w:pPr>
        <w:spacing w:before="100" w:beforeAutospacing="1" w:after="100" w:afterAutospacing="1" w:line="240" w:lineRule="auto"/>
        <w:jc w:val="center"/>
        <w:rPr>
          <w:sz w:val="28"/>
          <w:szCs w:val="28"/>
        </w:rPr>
      </w:pPr>
      <w:r>
        <w:rPr>
          <w:b/>
          <w:bCs/>
          <w:sz w:val="32"/>
          <w:szCs w:val="32"/>
        </w:rPr>
        <w:t>PET BITE SHOP</w:t>
      </w:r>
    </w:p>
    <w:p w14:paraId="1E6098A0" w14:textId="77777777" w:rsidR="00C252E9" w:rsidRPr="001E71A8" w:rsidRDefault="00C252E9" w:rsidP="00C252E9">
      <w:pPr>
        <w:jc w:val="left"/>
        <w:rPr>
          <w:szCs w:val="26"/>
        </w:rPr>
      </w:pPr>
    </w:p>
    <w:p w14:paraId="7ACC0631" w14:textId="1AFFA187" w:rsidR="00C252E9" w:rsidRPr="00636134" w:rsidRDefault="00C252E9" w:rsidP="00C252E9">
      <w:pPr>
        <w:jc w:val="center"/>
        <w:rPr>
          <w:b/>
          <w:bCs/>
          <w:szCs w:val="26"/>
        </w:rPr>
      </w:pPr>
      <w:r w:rsidRPr="001E71A8">
        <w:rPr>
          <w:szCs w:val="26"/>
        </w:rPr>
        <w:t>Nhóm Sinh Viên Thực Hiện:</w:t>
      </w:r>
      <w:r>
        <w:rPr>
          <w:szCs w:val="26"/>
        </w:rPr>
        <w:t xml:space="preserve"> </w:t>
      </w:r>
      <w:r w:rsidR="0012501D">
        <w:rPr>
          <w:b/>
          <w:bCs/>
          <w:szCs w:val="26"/>
        </w:rPr>
        <w:t>Nhóm 10</w:t>
      </w:r>
    </w:p>
    <w:p w14:paraId="00167E5D" w14:textId="77777777" w:rsidR="00C252E9" w:rsidRPr="001E71A8" w:rsidRDefault="00C252E9" w:rsidP="00C252E9">
      <w:pPr>
        <w:ind w:left="3510"/>
        <w:jc w:val="center"/>
        <w:rPr>
          <w:szCs w:val="26"/>
        </w:rPr>
      </w:pPr>
    </w:p>
    <w:tbl>
      <w:tblPr>
        <w:tblStyle w:val="TableGrid"/>
        <w:tblW w:w="0" w:type="auto"/>
        <w:tblLook w:val="04A0" w:firstRow="1" w:lastRow="0" w:firstColumn="1" w:lastColumn="0" w:noHBand="0" w:noVBand="1"/>
      </w:tblPr>
      <w:tblGrid>
        <w:gridCol w:w="810"/>
        <w:gridCol w:w="3898"/>
        <w:gridCol w:w="2222"/>
      </w:tblGrid>
      <w:tr w:rsidR="00C252E9" w14:paraId="7C898548" w14:textId="77777777" w:rsidTr="00CC15B4">
        <w:tc>
          <w:tcPr>
            <w:tcW w:w="810" w:type="dxa"/>
          </w:tcPr>
          <w:p w14:paraId="79FA734C" w14:textId="77777777" w:rsidR="00C252E9" w:rsidRPr="001A744C" w:rsidRDefault="00C252E9" w:rsidP="00C252E9">
            <w:pPr>
              <w:ind w:firstLine="162"/>
              <w:jc w:val="center"/>
              <w:rPr>
                <w:b/>
                <w:bCs/>
                <w:szCs w:val="26"/>
              </w:rPr>
            </w:pPr>
            <w:r>
              <w:rPr>
                <w:b/>
                <w:bCs/>
                <w:szCs w:val="26"/>
              </w:rPr>
              <w:t>Stt</w:t>
            </w:r>
          </w:p>
        </w:tc>
        <w:tc>
          <w:tcPr>
            <w:tcW w:w="3898" w:type="dxa"/>
          </w:tcPr>
          <w:p w14:paraId="18262FB0" w14:textId="4D19A3EE" w:rsidR="00C252E9" w:rsidRPr="001A744C" w:rsidRDefault="00C252E9" w:rsidP="00CC15B4">
            <w:pPr>
              <w:jc w:val="center"/>
              <w:rPr>
                <w:b/>
                <w:bCs/>
                <w:szCs w:val="26"/>
              </w:rPr>
            </w:pPr>
            <w:r>
              <w:rPr>
                <w:b/>
                <w:bCs/>
                <w:szCs w:val="26"/>
              </w:rPr>
              <w:t>Họ Tên SV</w:t>
            </w:r>
          </w:p>
        </w:tc>
        <w:tc>
          <w:tcPr>
            <w:tcW w:w="2222" w:type="dxa"/>
          </w:tcPr>
          <w:p w14:paraId="0C00249E" w14:textId="77777777" w:rsidR="00C252E9" w:rsidRPr="001A744C" w:rsidRDefault="00C252E9" w:rsidP="00CC15B4">
            <w:pPr>
              <w:jc w:val="center"/>
              <w:rPr>
                <w:b/>
                <w:bCs/>
                <w:szCs w:val="26"/>
              </w:rPr>
            </w:pPr>
            <w:r>
              <w:rPr>
                <w:b/>
                <w:bCs/>
                <w:szCs w:val="26"/>
              </w:rPr>
              <w:t>MSSV</w:t>
            </w:r>
          </w:p>
        </w:tc>
      </w:tr>
      <w:tr w:rsidR="00C252E9" w14:paraId="40718147" w14:textId="77777777" w:rsidTr="00CC15B4">
        <w:tc>
          <w:tcPr>
            <w:tcW w:w="810" w:type="dxa"/>
          </w:tcPr>
          <w:p w14:paraId="42CB0ABA" w14:textId="2CDCFE36" w:rsidR="00C252E9" w:rsidRDefault="00C252E9" w:rsidP="00C252E9">
            <w:pPr>
              <w:ind w:firstLine="162"/>
              <w:rPr>
                <w:szCs w:val="26"/>
              </w:rPr>
            </w:pPr>
            <w:r>
              <w:rPr>
                <w:szCs w:val="26"/>
              </w:rPr>
              <w:t>1.</w:t>
            </w:r>
          </w:p>
        </w:tc>
        <w:tc>
          <w:tcPr>
            <w:tcW w:w="3898" w:type="dxa"/>
          </w:tcPr>
          <w:p w14:paraId="026746E2" w14:textId="72BB3A63" w:rsidR="00C252E9" w:rsidRDefault="0012501D" w:rsidP="00CC15B4">
            <w:pPr>
              <w:rPr>
                <w:szCs w:val="26"/>
              </w:rPr>
            </w:pPr>
            <w:r>
              <w:rPr>
                <w:szCs w:val="26"/>
              </w:rPr>
              <w:t>Nguyễn Hữu Phước</w:t>
            </w:r>
          </w:p>
        </w:tc>
        <w:tc>
          <w:tcPr>
            <w:tcW w:w="2222" w:type="dxa"/>
          </w:tcPr>
          <w:p w14:paraId="4F170040" w14:textId="377E134E" w:rsidR="00C252E9" w:rsidRDefault="0012501D" w:rsidP="00CC15B4">
            <w:pPr>
              <w:rPr>
                <w:szCs w:val="26"/>
              </w:rPr>
            </w:pPr>
            <w:r>
              <w:rPr>
                <w:szCs w:val="26"/>
              </w:rPr>
              <w:t>24722241</w:t>
            </w:r>
          </w:p>
        </w:tc>
      </w:tr>
      <w:tr w:rsidR="00C252E9" w14:paraId="440BC96D" w14:textId="77777777" w:rsidTr="00CC15B4">
        <w:tc>
          <w:tcPr>
            <w:tcW w:w="810" w:type="dxa"/>
          </w:tcPr>
          <w:p w14:paraId="5D794C18" w14:textId="77777777" w:rsidR="00C252E9" w:rsidRDefault="00C252E9" w:rsidP="00C252E9">
            <w:pPr>
              <w:ind w:firstLine="162"/>
              <w:rPr>
                <w:szCs w:val="26"/>
              </w:rPr>
            </w:pPr>
            <w:r>
              <w:rPr>
                <w:szCs w:val="26"/>
              </w:rPr>
              <w:t>2.</w:t>
            </w:r>
          </w:p>
        </w:tc>
        <w:tc>
          <w:tcPr>
            <w:tcW w:w="3898" w:type="dxa"/>
          </w:tcPr>
          <w:p w14:paraId="1169239E" w14:textId="4388DFF9" w:rsidR="00C252E9" w:rsidRDefault="0012501D" w:rsidP="00CC15B4">
            <w:pPr>
              <w:rPr>
                <w:szCs w:val="26"/>
              </w:rPr>
            </w:pPr>
            <w:r>
              <w:rPr>
                <w:szCs w:val="26"/>
              </w:rPr>
              <w:t>Võ Đình Nhàn</w:t>
            </w:r>
          </w:p>
        </w:tc>
        <w:tc>
          <w:tcPr>
            <w:tcW w:w="2222" w:type="dxa"/>
          </w:tcPr>
          <w:p w14:paraId="09881149" w14:textId="50E9D441" w:rsidR="00C252E9" w:rsidRDefault="0012501D" w:rsidP="00CC15B4">
            <w:pPr>
              <w:rPr>
                <w:szCs w:val="26"/>
              </w:rPr>
            </w:pPr>
            <w:r w:rsidRPr="0012501D">
              <w:rPr>
                <w:szCs w:val="26"/>
              </w:rPr>
              <w:t>24640511</w:t>
            </w:r>
          </w:p>
        </w:tc>
      </w:tr>
      <w:tr w:rsidR="00C252E9" w14:paraId="58FB8F9D" w14:textId="77777777" w:rsidTr="00CC15B4">
        <w:tc>
          <w:tcPr>
            <w:tcW w:w="810" w:type="dxa"/>
          </w:tcPr>
          <w:p w14:paraId="133B4560" w14:textId="77777777" w:rsidR="00C252E9" w:rsidRDefault="00C252E9" w:rsidP="00C252E9">
            <w:pPr>
              <w:ind w:firstLine="162"/>
              <w:rPr>
                <w:szCs w:val="26"/>
              </w:rPr>
            </w:pPr>
            <w:r>
              <w:rPr>
                <w:szCs w:val="26"/>
              </w:rPr>
              <w:t>3.</w:t>
            </w:r>
          </w:p>
        </w:tc>
        <w:tc>
          <w:tcPr>
            <w:tcW w:w="3898" w:type="dxa"/>
          </w:tcPr>
          <w:p w14:paraId="63E12121" w14:textId="56A6A4AF" w:rsidR="00C252E9" w:rsidRDefault="0012501D" w:rsidP="00CC15B4">
            <w:pPr>
              <w:rPr>
                <w:szCs w:val="26"/>
              </w:rPr>
            </w:pPr>
            <w:r>
              <w:rPr>
                <w:szCs w:val="26"/>
              </w:rPr>
              <w:t>Mã Thị Xuân Mai</w:t>
            </w:r>
          </w:p>
        </w:tc>
        <w:tc>
          <w:tcPr>
            <w:tcW w:w="2222" w:type="dxa"/>
          </w:tcPr>
          <w:p w14:paraId="4EC0E41A" w14:textId="22D37CAF" w:rsidR="00C252E9" w:rsidRDefault="0012501D" w:rsidP="00CC15B4">
            <w:pPr>
              <w:rPr>
                <w:szCs w:val="26"/>
              </w:rPr>
            </w:pPr>
            <w:r w:rsidRPr="0012501D">
              <w:rPr>
                <w:szCs w:val="26"/>
              </w:rPr>
              <w:t>24637741</w:t>
            </w:r>
          </w:p>
        </w:tc>
      </w:tr>
      <w:tr w:rsidR="00C252E9" w14:paraId="1ED0B338" w14:textId="77777777" w:rsidTr="00CC15B4">
        <w:tc>
          <w:tcPr>
            <w:tcW w:w="810" w:type="dxa"/>
          </w:tcPr>
          <w:p w14:paraId="45C14F87" w14:textId="77777777" w:rsidR="00C252E9" w:rsidRDefault="00C252E9" w:rsidP="00C252E9">
            <w:pPr>
              <w:ind w:firstLine="162"/>
              <w:rPr>
                <w:szCs w:val="26"/>
              </w:rPr>
            </w:pPr>
            <w:r>
              <w:rPr>
                <w:szCs w:val="26"/>
              </w:rPr>
              <w:t>4.</w:t>
            </w:r>
          </w:p>
        </w:tc>
        <w:tc>
          <w:tcPr>
            <w:tcW w:w="3898" w:type="dxa"/>
          </w:tcPr>
          <w:p w14:paraId="2414D18D" w14:textId="1CC7FA17" w:rsidR="00C252E9" w:rsidRDefault="0012501D" w:rsidP="00CC15B4">
            <w:pPr>
              <w:rPr>
                <w:szCs w:val="26"/>
              </w:rPr>
            </w:pPr>
            <w:r>
              <w:rPr>
                <w:szCs w:val="26"/>
              </w:rPr>
              <w:t>Thòng Cái Nhi</w:t>
            </w:r>
          </w:p>
        </w:tc>
        <w:tc>
          <w:tcPr>
            <w:tcW w:w="2222" w:type="dxa"/>
          </w:tcPr>
          <w:p w14:paraId="4DB7CA17" w14:textId="00DCADA6" w:rsidR="00C252E9" w:rsidRDefault="0012501D" w:rsidP="00CC15B4">
            <w:pPr>
              <w:rPr>
                <w:szCs w:val="26"/>
              </w:rPr>
            </w:pPr>
            <w:r w:rsidRPr="0012501D">
              <w:rPr>
                <w:szCs w:val="26"/>
              </w:rPr>
              <w:t>24630331</w:t>
            </w:r>
          </w:p>
        </w:tc>
      </w:tr>
    </w:tbl>
    <w:p w14:paraId="6603F2CE" w14:textId="77777777" w:rsidR="00C252E9" w:rsidRDefault="00C252E9" w:rsidP="00C252E9">
      <w:pPr>
        <w:jc w:val="center"/>
        <w:rPr>
          <w:szCs w:val="26"/>
        </w:rPr>
      </w:pPr>
    </w:p>
    <w:p w14:paraId="1310F3F7" w14:textId="77777777" w:rsidR="00C252E9" w:rsidRDefault="00C252E9" w:rsidP="00806204">
      <w:pPr>
        <w:ind w:firstLine="0"/>
        <w:rPr>
          <w:szCs w:val="26"/>
        </w:rPr>
      </w:pPr>
    </w:p>
    <w:p w14:paraId="4086B02A" w14:textId="77777777" w:rsidR="00C252E9" w:rsidRPr="001E71A8" w:rsidRDefault="00C252E9" w:rsidP="00C252E9">
      <w:pPr>
        <w:jc w:val="center"/>
        <w:rPr>
          <w:szCs w:val="26"/>
        </w:rPr>
      </w:pPr>
      <w:r w:rsidRPr="001E71A8">
        <w:rPr>
          <w:szCs w:val="26"/>
        </w:rPr>
        <w:t>Tp. Hồ Chí Minh</w:t>
      </w:r>
    </w:p>
    <w:p w14:paraId="0A21013F" w14:textId="2BCF6312" w:rsidR="00C252E9" w:rsidRPr="00024F1C" w:rsidRDefault="00C252E9" w:rsidP="00C252E9">
      <w:pPr>
        <w:jc w:val="center"/>
        <w:rPr>
          <w:szCs w:val="26"/>
        </w:rPr>
        <w:sectPr w:rsidR="00C252E9" w:rsidRPr="00024F1C" w:rsidSect="00C252E9">
          <w:footerReference w:type="default" r:id="rId9"/>
          <w:pgSz w:w="12240" w:h="15840"/>
          <w:pgMar w:top="1440" w:right="1440" w:bottom="1440" w:left="144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1"/>
          <w:cols w:space="720"/>
          <w:docGrid w:linePitch="360"/>
        </w:sectPr>
      </w:pPr>
      <w:r w:rsidRPr="0039586A">
        <w:rPr>
          <w:szCs w:val="26"/>
        </w:rPr>
        <w:t xml:space="preserve">Học kỳ </w:t>
      </w:r>
      <w:r w:rsidR="00AA1B03">
        <w:rPr>
          <w:szCs w:val="26"/>
        </w:rPr>
        <w:t>1</w:t>
      </w:r>
      <w:r w:rsidRPr="0039586A">
        <w:rPr>
          <w:szCs w:val="26"/>
        </w:rPr>
        <w:t xml:space="preserve"> Năm Học: </w:t>
      </w:r>
      <w:r w:rsidR="0012501D">
        <w:rPr>
          <w:szCs w:val="26"/>
        </w:rPr>
        <w:t>2026 - 2027</w:t>
      </w:r>
    </w:p>
    <w:p w14:paraId="369147B4" w14:textId="49FDD691" w:rsidR="00C252E9" w:rsidRDefault="00C252E9">
      <w:pPr>
        <w:spacing w:before="0" w:line="240" w:lineRule="auto"/>
        <w:ind w:firstLine="0"/>
        <w:jc w:val="left"/>
        <w:rPr>
          <w:rFonts w:cs="Arial"/>
          <w:b/>
          <w:bCs/>
          <w:kern w:val="32"/>
          <w:sz w:val="32"/>
          <w:szCs w:val="32"/>
        </w:rPr>
      </w:pPr>
    </w:p>
    <w:p w14:paraId="20FD123D" w14:textId="1E18C02D" w:rsidR="004B4BF6" w:rsidRDefault="004B4BF6" w:rsidP="004B4BF6">
      <w:pPr>
        <w:pStyle w:val="Heading1"/>
        <w:numPr>
          <w:ilvl w:val="0"/>
          <w:numId w:val="0"/>
        </w:numPr>
      </w:pPr>
      <w:bookmarkStart w:id="2" w:name="_Toc240195135"/>
      <w:r>
        <w:t>MỤC LỤC</w:t>
      </w:r>
      <w:bookmarkEnd w:id="0"/>
      <w:bookmarkEnd w:id="2"/>
    </w:p>
    <w:p w14:paraId="0275CB8B" w14:textId="18303925" w:rsidR="00AC02C2" w:rsidRDefault="00791320">
      <w:pPr>
        <w:pStyle w:val="TOC1"/>
        <w:rPr>
          <w:rFonts w:asciiTheme="minorHAnsi" w:eastAsiaTheme="minorEastAsia" w:hAnsiTheme="minorHAnsi" w:cstheme="minorBidi"/>
          <w:kern w:val="2"/>
          <w:sz w:val="24"/>
          <w14:ligatures w14:val="standardContextual"/>
        </w:rPr>
      </w:pPr>
      <w:r>
        <w:rPr>
          <w:b/>
          <w:bCs/>
          <w:sz w:val="28"/>
        </w:rPr>
        <w:fldChar w:fldCharType="begin"/>
      </w:r>
      <w:r w:rsidR="00511681">
        <w:rPr>
          <w:b/>
          <w:bCs/>
          <w:sz w:val="28"/>
        </w:rPr>
        <w:instrText xml:space="preserve"> TOC \o "1-3" \h \z \u </w:instrText>
      </w:r>
      <w:r>
        <w:rPr>
          <w:b/>
          <w:bCs/>
          <w:sz w:val="28"/>
        </w:rPr>
        <w:fldChar w:fldCharType="separate"/>
      </w:r>
      <w:hyperlink w:anchor="_Toc240195135" w:history="1">
        <w:r w:rsidR="00AC02C2" w:rsidRPr="00E41874">
          <w:rPr>
            <w:rStyle w:val="Hyperlink"/>
          </w:rPr>
          <w:t>MỤC LỤC</w:t>
        </w:r>
        <w:r w:rsidR="00AC02C2">
          <w:rPr>
            <w:webHidden/>
          </w:rPr>
          <w:tab/>
        </w:r>
        <w:r w:rsidR="00AC02C2">
          <w:rPr>
            <w:webHidden/>
          </w:rPr>
          <w:fldChar w:fldCharType="begin"/>
        </w:r>
        <w:r w:rsidR="00AC02C2">
          <w:rPr>
            <w:webHidden/>
          </w:rPr>
          <w:instrText xml:space="preserve"> PAGEREF _Toc240195135 \h </w:instrText>
        </w:r>
        <w:r w:rsidR="00AC02C2">
          <w:rPr>
            <w:webHidden/>
          </w:rPr>
        </w:r>
        <w:r w:rsidR="00AC02C2">
          <w:rPr>
            <w:webHidden/>
          </w:rPr>
          <w:fldChar w:fldCharType="separate"/>
        </w:r>
        <w:r w:rsidR="00BD69F1">
          <w:rPr>
            <w:webHidden/>
          </w:rPr>
          <w:t>0</w:t>
        </w:r>
        <w:r w:rsidR="00AC02C2">
          <w:rPr>
            <w:webHidden/>
          </w:rPr>
          <w:fldChar w:fldCharType="end"/>
        </w:r>
      </w:hyperlink>
    </w:p>
    <w:p w14:paraId="7C0E48B1" w14:textId="44D99156" w:rsidR="00AC02C2" w:rsidRDefault="00AC02C2">
      <w:pPr>
        <w:pStyle w:val="TOC1"/>
        <w:rPr>
          <w:rFonts w:asciiTheme="minorHAnsi" w:eastAsiaTheme="minorEastAsia" w:hAnsiTheme="minorHAnsi" w:cstheme="minorBidi"/>
          <w:kern w:val="2"/>
          <w:sz w:val="24"/>
          <w14:ligatures w14:val="standardContextual"/>
        </w:rPr>
      </w:pPr>
      <w:hyperlink w:anchor="_Toc240195136" w:history="1">
        <w:r w:rsidRPr="00E41874">
          <w:rPr>
            <w:rStyle w:val="Hyperlink"/>
          </w:rPr>
          <w:t>DANH MỤC CÁC HÌNH VẼ</w:t>
        </w:r>
        <w:r>
          <w:rPr>
            <w:webHidden/>
          </w:rPr>
          <w:tab/>
        </w:r>
        <w:r>
          <w:rPr>
            <w:webHidden/>
          </w:rPr>
          <w:fldChar w:fldCharType="begin"/>
        </w:r>
        <w:r>
          <w:rPr>
            <w:webHidden/>
          </w:rPr>
          <w:instrText xml:space="preserve"> PAGEREF _Toc240195136 \h </w:instrText>
        </w:r>
        <w:r>
          <w:rPr>
            <w:webHidden/>
          </w:rPr>
        </w:r>
        <w:r>
          <w:rPr>
            <w:webHidden/>
          </w:rPr>
          <w:fldChar w:fldCharType="separate"/>
        </w:r>
        <w:r w:rsidR="00BD69F1">
          <w:rPr>
            <w:webHidden/>
          </w:rPr>
          <w:t>3</w:t>
        </w:r>
        <w:r>
          <w:rPr>
            <w:webHidden/>
          </w:rPr>
          <w:fldChar w:fldCharType="end"/>
        </w:r>
      </w:hyperlink>
    </w:p>
    <w:p w14:paraId="4B07AD28" w14:textId="23B3752A" w:rsidR="00AC02C2" w:rsidRDefault="00AC02C2">
      <w:pPr>
        <w:pStyle w:val="TOC1"/>
        <w:rPr>
          <w:rFonts w:asciiTheme="minorHAnsi" w:eastAsiaTheme="minorEastAsia" w:hAnsiTheme="minorHAnsi" w:cstheme="minorBidi"/>
          <w:kern w:val="2"/>
          <w:sz w:val="24"/>
          <w14:ligatures w14:val="standardContextual"/>
        </w:rPr>
      </w:pPr>
      <w:hyperlink w:anchor="_Toc240195137" w:history="1">
        <w:r w:rsidRPr="00E41874">
          <w:rPr>
            <w:rStyle w:val="Hyperlink"/>
          </w:rPr>
          <w:t>DANH MỤC CÁC BẢNG BIỂU</w:t>
        </w:r>
        <w:r>
          <w:rPr>
            <w:webHidden/>
          </w:rPr>
          <w:tab/>
        </w:r>
        <w:r>
          <w:rPr>
            <w:webHidden/>
          </w:rPr>
          <w:fldChar w:fldCharType="begin"/>
        </w:r>
        <w:r>
          <w:rPr>
            <w:webHidden/>
          </w:rPr>
          <w:instrText xml:space="preserve"> PAGEREF _Toc240195137 \h </w:instrText>
        </w:r>
        <w:r>
          <w:rPr>
            <w:webHidden/>
          </w:rPr>
        </w:r>
        <w:r>
          <w:rPr>
            <w:webHidden/>
          </w:rPr>
          <w:fldChar w:fldCharType="separate"/>
        </w:r>
        <w:r w:rsidR="00BD69F1">
          <w:rPr>
            <w:webHidden/>
          </w:rPr>
          <w:t>4</w:t>
        </w:r>
        <w:r>
          <w:rPr>
            <w:webHidden/>
          </w:rPr>
          <w:fldChar w:fldCharType="end"/>
        </w:r>
      </w:hyperlink>
    </w:p>
    <w:p w14:paraId="008AB5DF" w14:textId="1635BC80" w:rsidR="00AC02C2" w:rsidRDefault="00AC02C2">
      <w:pPr>
        <w:pStyle w:val="TOC1"/>
        <w:rPr>
          <w:rFonts w:asciiTheme="minorHAnsi" w:eastAsiaTheme="minorEastAsia" w:hAnsiTheme="minorHAnsi" w:cstheme="minorBidi"/>
          <w:kern w:val="2"/>
          <w:sz w:val="24"/>
          <w14:ligatures w14:val="standardContextual"/>
        </w:rPr>
      </w:pPr>
      <w:hyperlink w:anchor="_Toc240195138" w:history="1">
        <w:r w:rsidRPr="00E41874">
          <w:rPr>
            <w:rStyle w:val="Hyperlink"/>
          </w:rPr>
          <w:t>DANH MỤC CÁC THUẬT NGỮ, TỪ VIẾT TẮT</w:t>
        </w:r>
        <w:r>
          <w:rPr>
            <w:webHidden/>
          </w:rPr>
          <w:tab/>
        </w:r>
        <w:r>
          <w:rPr>
            <w:webHidden/>
          </w:rPr>
          <w:fldChar w:fldCharType="begin"/>
        </w:r>
        <w:r>
          <w:rPr>
            <w:webHidden/>
          </w:rPr>
          <w:instrText xml:space="preserve"> PAGEREF _Toc240195138 \h </w:instrText>
        </w:r>
        <w:r>
          <w:rPr>
            <w:webHidden/>
          </w:rPr>
        </w:r>
        <w:r>
          <w:rPr>
            <w:webHidden/>
          </w:rPr>
          <w:fldChar w:fldCharType="separate"/>
        </w:r>
        <w:r w:rsidR="00BD69F1">
          <w:rPr>
            <w:webHidden/>
          </w:rPr>
          <w:t>5</w:t>
        </w:r>
        <w:r>
          <w:rPr>
            <w:webHidden/>
          </w:rPr>
          <w:fldChar w:fldCharType="end"/>
        </w:r>
      </w:hyperlink>
    </w:p>
    <w:p w14:paraId="646FD36C" w14:textId="1528F375" w:rsidR="00AC02C2" w:rsidRDefault="00AC02C2">
      <w:pPr>
        <w:pStyle w:val="TOC1"/>
        <w:tabs>
          <w:tab w:val="left" w:pos="1678"/>
        </w:tabs>
        <w:rPr>
          <w:rFonts w:asciiTheme="minorHAnsi" w:eastAsiaTheme="minorEastAsia" w:hAnsiTheme="minorHAnsi" w:cstheme="minorBidi"/>
          <w:kern w:val="2"/>
          <w:sz w:val="24"/>
          <w14:ligatures w14:val="standardContextual"/>
        </w:rPr>
      </w:pPr>
      <w:hyperlink w:anchor="_Toc240195139" w:history="1">
        <w:r w:rsidRPr="00E41874">
          <w:rPr>
            <w:rStyle w:val="Hyperlink"/>
          </w:rPr>
          <w:t>CHƯƠNG 1.</w:t>
        </w:r>
        <w:r>
          <w:rPr>
            <w:rFonts w:asciiTheme="minorHAnsi" w:eastAsiaTheme="minorEastAsia" w:hAnsiTheme="minorHAnsi" w:cstheme="minorBidi"/>
            <w:kern w:val="2"/>
            <w:sz w:val="24"/>
            <w14:ligatures w14:val="standardContextual"/>
          </w:rPr>
          <w:tab/>
        </w:r>
        <w:r w:rsidRPr="00E41874">
          <w:rPr>
            <w:rStyle w:val="Hyperlink"/>
          </w:rPr>
          <w:t>GIỚI THIỆU</w:t>
        </w:r>
        <w:r>
          <w:rPr>
            <w:webHidden/>
          </w:rPr>
          <w:tab/>
        </w:r>
        <w:r>
          <w:rPr>
            <w:webHidden/>
          </w:rPr>
          <w:fldChar w:fldCharType="begin"/>
        </w:r>
        <w:r>
          <w:rPr>
            <w:webHidden/>
          </w:rPr>
          <w:instrText xml:space="preserve"> PAGEREF _Toc240195139 \h </w:instrText>
        </w:r>
        <w:r>
          <w:rPr>
            <w:webHidden/>
          </w:rPr>
        </w:r>
        <w:r>
          <w:rPr>
            <w:webHidden/>
          </w:rPr>
          <w:fldChar w:fldCharType="separate"/>
        </w:r>
        <w:r w:rsidR="00BD69F1">
          <w:rPr>
            <w:webHidden/>
          </w:rPr>
          <w:t>6</w:t>
        </w:r>
        <w:r>
          <w:rPr>
            <w:webHidden/>
          </w:rPr>
          <w:fldChar w:fldCharType="end"/>
        </w:r>
      </w:hyperlink>
    </w:p>
    <w:p w14:paraId="310EC4E8" w14:textId="1607F9AC" w:rsidR="00AC02C2" w:rsidRDefault="00AC02C2">
      <w:pPr>
        <w:pStyle w:val="TOC2"/>
        <w:tabs>
          <w:tab w:val="left" w:pos="720"/>
        </w:tabs>
        <w:rPr>
          <w:rFonts w:asciiTheme="minorHAnsi" w:eastAsiaTheme="minorEastAsia" w:hAnsiTheme="minorHAnsi" w:cstheme="minorBidi"/>
          <w:noProof/>
          <w:kern w:val="2"/>
          <w:sz w:val="24"/>
          <w14:ligatures w14:val="standardContextual"/>
        </w:rPr>
      </w:pPr>
      <w:hyperlink w:anchor="_Toc240195140" w:history="1">
        <w:r w:rsidRPr="00E41874">
          <w:rPr>
            <w:rStyle w:val="Hyperlink"/>
            <w:noProof/>
          </w:rPr>
          <w:t>I.</w:t>
        </w:r>
        <w:r>
          <w:rPr>
            <w:rFonts w:asciiTheme="minorHAnsi" w:eastAsiaTheme="minorEastAsia" w:hAnsiTheme="minorHAnsi" w:cstheme="minorBidi"/>
            <w:noProof/>
            <w:kern w:val="2"/>
            <w:sz w:val="24"/>
            <w14:ligatures w14:val="standardContextual"/>
          </w:rPr>
          <w:tab/>
        </w:r>
        <w:r w:rsidRPr="00E41874">
          <w:rPr>
            <w:rStyle w:val="Hyperlink"/>
            <w:noProof/>
          </w:rPr>
          <w:t>Tổng Quan:</w:t>
        </w:r>
        <w:r>
          <w:rPr>
            <w:noProof/>
            <w:webHidden/>
          </w:rPr>
          <w:tab/>
        </w:r>
        <w:r>
          <w:rPr>
            <w:noProof/>
            <w:webHidden/>
          </w:rPr>
          <w:fldChar w:fldCharType="begin"/>
        </w:r>
        <w:r>
          <w:rPr>
            <w:noProof/>
            <w:webHidden/>
          </w:rPr>
          <w:instrText xml:space="preserve"> PAGEREF _Toc240195140 \h </w:instrText>
        </w:r>
        <w:r>
          <w:rPr>
            <w:noProof/>
            <w:webHidden/>
          </w:rPr>
        </w:r>
        <w:r>
          <w:rPr>
            <w:noProof/>
            <w:webHidden/>
          </w:rPr>
          <w:fldChar w:fldCharType="separate"/>
        </w:r>
        <w:r w:rsidR="00BD69F1">
          <w:rPr>
            <w:noProof/>
            <w:webHidden/>
          </w:rPr>
          <w:t>6</w:t>
        </w:r>
        <w:r>
          <w:rPr>
            <w:noProof/>
            <w:webHidden/>
          </w:rPr>
          <w:fldChar w:fldCharType="end"/>
        </w:r>
      </w:hyperlink>
    </w:p>
    <w:p w14:paraId="1EA4C217" w14:textId="23F42825" w:rsidR="00AC02C2" w:rsidRDefault="00AC02C2">
      <w:pPr>
        <w:pStyle w:val="TOC3"/>
        <w:tabs>
          <w:tab w:val="left" w:pos="1400"/>
        </w:tabs>
        <w:rPr>
          <w:rFonts w:asciiTheme="minorHAnsi" w:eastAsiaTheme="minorEastAsia" w:hAnsiTheme="minorHAnsi" w:cstheme="minorBidi"/>
          <w:noProof/>
          <w:kern w:val="2"/>
          <w:sz w:val="24"/>
          <w14:ligatures w14:val="standardContextual"/>
        </w:rPr>
      </w:pPr>
      <w:hyperlink w:anchor="_Toc240195141" w:history="1">
        <w:r w:rsidRPr="00E41874">
          <w:rPr>
            <w:rStyle w:val="Hyperlink"/>
            <w:noProof/>
          </w:rPr>
          <w:t>1.</w:t>
        </w:r>
        <w:r>
          <w:rPr>
            <w:rFonts w:asciiTheme="minorHAnsi" w:eastAsiaTheme="minorEastAsia" w:hAnsiTheme="minorHAnsi" w:cstheme="minorBidi"/>
            <w:noProof/>
            <w:kern w:val="2"/>
            <w:sz w:val="24"/>
            <w14:ligatures w14:val="standardContextual"/>
          </w:rPr>
          <w:tab/>
        </w:r>
        <w:r w:rsidRPr="00E41874">
          <w:rPr>
            <w:rStyle w:val="Hyperlink"/>
            <w:noProof/>
          </w:rPr>
          <w:t>Khảo sát hiện trạng:</w:t>
        </w:r>
        <w:r>
          <w:rPr>
            <w:noProof/>
            <w:webHidden/>
          </w:rPr>
          <w:tab/>
        </w:r>
        <w:r>
          <w:rPr>
            <w:noProof/>
            <w:webHidden/>
          </w:rPr>
          <w:fldChar w:fldCharType="begin"/>
        </w:r>
        <w:r>
          <w:rPr>
            <w:noProof/>
            <w:webHidden/>
          </w:rPr>
          <w:instrText xml:space="preserve"> PAGEREF _Toc240195141 \h </w:instrText>
        </w:r>
        <w:r>
          <w:rPr>
            <w:noProof/>
            <w:webHidden/>
          </w:rPr>
        </w:r>
        <w:r>
          <w:rPr>
            <w:noProof/>
            <w:webHidden/>
          </w:rPr>
          <w:fldChar w:fldCharType="separate"/>
        </w:r>
        <w:r w:rsidR="00BD69F1">
          <w:rPr>
            <w:noProof/>
            <w:webHidden/>
          </w:rPr>
          <w:t>6</w:t>
        </w:r>
        <w:r>
          <w:rPr>
            <w:noProof/>
            <w:webHidden/>
          </w:rPr>
          <w:fldChar w:fldCharType="end"/>
        </w:r>
      </w:hyperlink>
    </w:p>
    <w:p w14:paraId="31B69C9C" w14:textId="7D819189" w:rsidR="00AC02C2" w:rsidRDefault="00AC02C2">
      <w:pPr>
        <w:pStyle w:val="TOC3"/>
        <w:tabs>
          <w:tab w:val="left" w:pos="1400"/>
        </w:tabs>
        <w:rPr>
          <w:rFonts w:asciiTheme="minorHAnsi" w:eastAsiaTheme="minorEastAsia" w:hAnsiTheme="minorHAnsi" w:cstheme="minorBidi"/>
          <w:noProof/>
          <w:kern w:val="2"/>
          <w:sz w:val="24"/>
          <w14:ligatures w14:val="standardContextual"/>
        </w:rPr>
      </w:pPr>
      <w:hyperlink w:anchor="_Toc240195142" w:history="1">
        <w:r w:rsidRPr="00E41874">
          <w:rPr>
            <w:rStyle w:val="Hyperlink"/>
            <w:noProof/>
          </w:rPr>
          <w:t>2.</w:t>
        </w:r>
        <w:r>
          <w:rPr>
            <w:rFonts w:asciiTheme="minorHAnsi" w:eastAsiaTheme="minorEastAsia" w:hAnsiTheme="minorHAnsi" w:cstheme="minorBidi"/>
            <w:noProof/>
            <w:kern w:val="2"/>
            <w:sz w:val="24"/>
            <w14:ligatures w14:val="standardContextual"/>
          </w:rPr>
          <w:tab/>
        </w:r>
        <w:r w:rsidRPr="00E41874">
          <w:rPr>
            <w:rStyle w:val="Hyperlink"/>
            <w:noProof/>
          </w:rPr>
          <w:t>Quy trình nghiệp vụ:</w:t>
        </w:r>
        <w:r>
          <w:rPr>
            <w:noProof/>
            <w:webHidden/>
          </w:rPr>
          <w:tab/>
        </w:r>
        <w:r>
          <w:rPr>
            <w:noProof/>
            <w:webHidden/>
          </w:rPr>
          <w:fldChar w:fldCharType="begin"/>
        </w:r>
        <w:r>
          <w:rPr>
            <w:noProof/>
            <w:webHidden/>
          </w:rPr>
          <w:instrText xml:space="preserve"> PAGEREF _Toc240195142 \h </w:instrText>
        </w:r>
        <w:r>
          <w:rPr>
            <w:noProof/>
            <w:webHidden/>
          </w:rPr>
        </w:r>
        <w:r>
          <w:rPr>
            <w:noProof/>
            <w:webHidden/>
          </w:rPr>
          <w:fldChar w:fldCharType="separate"/>
        </w:r>
        <w:r w:rsidR="00BD69F1">
          <w:rPr>
            <w:noProof/>
            <w:webHidden/>
          </w:rPr>
          <w:t>6</w:t>
        </w:r>
        <w:r>
          <w:rPr>
            <w:noProof/>
            <w:webHidden/>
          </w:rPr>
          <w:fldChar w:fldCharType="end"/>
        </w:r>
      </w:hyperlink>
    </w:p>
    <w:p w14:paraId="45A2E59D" w14:textId="51409111" w:rsidR="00AC02C2" w:rsidRDefault="00AC02C2">
      <w:pPr>
        <w:pStyle w:val="TOC3"/>
        <w:tabs>
          <w:tab w:val="left" w:pos="1400"/>
        </w:tabs>
        <w:rPr>
          <w:rFonts w:asciiTheme="minorHAnsi" w:eastAsiaTheme="minorEastAsia" w:hAnsiTheme="minorHAnsi" w:cstheme="minorBidi"/>
          <w:noProof/>
          <w:kern w:val="2"/>
          <w:sz w:val="24"/>
          <w14:ligatures w14:val="standardContextual"/>
        </w:rPr>
      </w:pPr>
      <w:hyperlink w:anchor="_Toc240195143" w:history="1">
        <w:r w:rsidRPr="00E41874">
          <w:rPr>
            <w:rStyle w:val="Hyperlink"/>
            <w:noProof/>
          </w:rPr>
          <w:t>3.</w:t>
        </w:r>
        <w:r>
          <w:rPr>
            <w:rFonts w:asciiTheme="minorHAnsi" w:eastAsiaTheme="minorEastAsia" w:hAnsiTheme="minorHAnsi" w:cstheme="minorBidi"/>
            <w:noProof/>
            <w:kern w:val="2"/>
            <w:sz w:val="24"/>
            <w14:ligatures w14:val="standardContextual"/>
          </w:rPr>
          <w:tab/>
        </w:r>
        <w:r w:rsidRPr="00E41874">
          <w:rPr>
            <w:rStyle w:val="Hyperlink"/>
            <w:noProof/>
          </w:rPr>
          <w:t>Quy định</w:t>
        </w:r>
        <w:r>
          <w:rPr>
            <w:noProof/>
            <w:webHidden/>
          </w:rPr>
          <w:tab/>
        </w:r>
        <w:r>
          <w:rPr>
            <w:noProof/>
            <w:webHidden/>
          </w:rPr>
          <w:fldChar w:fldCharType="begin"/>
        </w:r>
        <w:r>
          <w:rPr>
            <w:noProof/>
            <w:webHidden/>
          </w:rPr>
          <w:instrText xml:space="preserve"> PAGEREF _Toc240195143 \h </w:instrText>
        </w:r>
        <w:r>
          <w:rPr>
            <w:noProof/>
            <w:webHidden/>
          </w:rPr>
        </w:r>
        <w:r>
          <w:rPr>
            <w:noProof/>
            <w:webHidden/>
          </w:rPr>
          <w:fldChar w:fldCharType="separate"/>
        </w:r>
        <w:r w:rsidR="00BD69F1">
          <w:rPr>
            <w:noProof/>
            <w:webHidden/>
          </w:rPr>
          <w:t>7</w:t>
        </w:r>
        <w:r>
          <w:rPr>
            <w:noProof/>
            <w:webHidden/>
          </w:rPr>
          <w:fldChar w:fldCharType="end"/>
        </w:r>
      </w:hyperlink>
    </w:p>
    <w:p w14:paraId="154F82D1" w14:textId="5FA7C531" w:rsidR="00AC02C2" w:rsidRDefault="00AC02C2">
      <w:pPr>
        <w:pStyle w:val="TOC2"/>
        <w:tabs>
          <w:tab w:val="left" w:pos="839"/>
        </w:tabs>
        <w:rPr>
          <w:rFonts w:asciiTheme="minorHAnsi" w:eastAsiaTheme="minorEastAsia" w:hAnsiTheme="minorHAnsi" w:cstheme="minorBidi"/>
          <w:noProof/>
          <w:kern w:val="2"/>
          <w:sz w:val="24"/>
          <w14:ligatures w14:val="standardContextual"/>
        </w:rPr>
      </w:pPr>
      <w:hyperlink w:anchor="_Toc240195144" w:history="1">
        <w:r w:rsidRPr="00E41874">
          <w:rPr>
            <w:rStyle w:val="Hyperlink"/>
            <w:noProof/>
          </w:rPr>
          <w:t>II.</w:t>
        </w:r>
        <w:r>
          <w:rPr>
            <w:rFonts w:asciiTheme="minorHAnsi" w:eastAsiaTheme="minorEastAsia" w:hAnsiTheme="minorHAnsi" w:cstheme="minorBidi"/>
            <w:noProof/>
            <w:kern w:val="2"/>
            <w:sz w:val="24"/>
            <w14:ligatures w14:val="standardContextual"/>
          </w:rPr>
          <w:tab/>
        </w:r>
        <w:r w:rsidRPr="00E41874">
          <w:rPr>
            <w:rStyle w:val="Hyperlink"/>
            <w:noProof/>
          </w:rPr>
          <w:t>Phạm vi đề tài:</w:t>
        </w:r>
        <w:r>
          <w:rPr>
            <w:noProof/>
            <w:webHidden/>
          </w:rPr>
          <w:tab/>
        </w:r>
        <w:r>
          <w:rPr>
            <w:noProof/>
            <w:webHidden/>
          </w:rPr>
          <w:fldChar w:fldCharType="begin"/>
        </w:r>
        <w:r>
          <w:rPr>
            <w:noProof/>
            <w:webHidden/>
          </w:rPr>
          <w:instrText xml:space="preserve"> PAGEREF _Toc240195144 \h </w:instrText>
        </w:r>
        <w:r>
          <w:rPr>
            <w:noProof/>
            <w:webHidden/>
          </w:rPr>
        </w:r>
        <w:r>
          <w:rPr>
            <w:noProof/>
            <w:webHidden/>
          </w:rPr>
          <w:fldChar w:fldCharType="separate"/>
        </w:r>
        <w:r w:rsidR="00BD69F1">
          <w:rPr>
            <w:noProof/>
            <w:webHidden/>
          </w:rPr>
          <w:t>8</w:t>
        </w:r>
        <w:r>
          <w:rPr>
            <w:noProof/>
            <w:webHidden/>
          </w:rPr>
          <w:fldChar w:fldCharType="end"/>
        </w:r>
      </w:hyperlink>
    </w:p>
    <w:p w14:paraId="265A4A0B" w14:textId="64560EF4" w:rsidR="00AC02C2" w:rsidRDefault="00AC02C2">
      <w:pPr>
        <w:pStyle w:val="TOC3"/>
        <w:tabs>
          <w:tab w:val="left" w:pos="1400"/>
        </w:tabs>
        <w:rPr>
          <w:rFonts w:asciiTheme="minorHAnsi" w:eastAsiaTheme="minorEastAsia" w:hAnsiTheme="minorHAnsi" w:cstheme="minorBidi"/>
          <w:noProof/>
          <w:kern w:val="2"/>
          <w:sz w:val="24"/>
          <w14:ligatures w14:val="standardContextual"/>
        </w:rPr>
      </w:pPr>
      <w:hyperlink w:anchor="_Toc240195145" w:history="1">
        <w:r w:rsidRPr="00E41874">
          <w:rPr>
            <w:rStyle w:val="Hyperlink"/>
            <w:noProof/>
          </w:rPr>
          <w:t>1.</w:t>
        </w:r>
        <w:r>
          <w:rPr>
            <w:rFonts w:asciiTheme="minorHAnsi" w:eastAsiaTheme="minorEastAsia" w:hAnsiTheme="minorHAnsi" w:cstheme="minorBidi"/>
            <w:noProof/>
            <w:kern w:val="2"/>
            <w:sz w:val="24"/>
            <w14:ligatures w14:val="standardContextual"/>
          </w:rPr>
          <w:tab/>
        </w:r>
        <w:r w:rsidRPr="00E41874">
          <w:rPr>
            <w:rStyle w:val="Hyperlink"/>
            <w:noProof/>
          </w:rPr>
          <w:t>Đặc điểm của ứng dụng:</w:t>
        </w:r>
        <w:r>
          <w:rPr>
            <w:noProof/>
            <w:webHidden/>
          </w:rPr>
          <w:tab/>
        </w:r>
        <w:r>
          <w:rPr>
            <w:noProof/>
            <w:webHidden/>
          </w:rPr>
          <w:fldChar w:fldCharType="begin"/>
        </w:r>
        <w:r>
          <w:rPr>
            <w:noProof/>
            <w:webHidden/>
          </w:rPr>
          <w:instrText xml:space="preserve"> PAGEREF _Toc240195145 \h </w:instrText>
        </w:r>
        <w:r>
          <w:rPr>
            <w:noProof/>
            <w:webHidden/>
          </w:rPr>
        </w:r>
        <w:r>
          <w:rPr>
            <w:noProof/>
            <w:webHidden/>
          </w:rPr>
          <w:fldChar w:fldCharType="separate"/>
        </w:r>
        <w:r w:rsidR="00BD69F1">
          <w:rPr>
            <w:noProof/>
            <w:webHidden/>
          </w:rPr>
          <w:t>8</w:t>
        </w:r>
        <w:r>
          <w:rPr>
            <w:noProof/>
            <w:webHidden/>
          </w:rPr>
          <w:fldChar w:fldCharType="end"/>
        </w:r>
      </w:hyperlink>
    </w:p>
    <w:p w14:paraId="70D751B9" w14:textId="1650A25B" w:rsidR="00AC02C2" w:rsidRDefault="00AC02C2">
      <w:pPr>
        <w:pStyle w:val="TOC3"/>
        <w:tabs>
          <w:tab w:val="left" w:pos="1400"/>
        </w:tabs>
        <w:rPr>
          <w:rFonts w:asciiTheme="minorHAnsi" w:eastAsiaTheme="minorEastAsia" w:hAnsiTheme="minorHAnsi" w:cstheme="minorBidi"/>
          <w:noProof/>
          <w:kern w:val="2"/>
          <w:sz w:val="24"/>
          <w14:ligatures w14:val="standardContextual"/>
        </w:rPr>
      </w:pPr>
      <w:hyperlink w:anchor="_Toc240195146" w:history="1">
        <w:r w:rsidRPr="00E41874">
          <w:rPr>
            <w:rStyle w:val="Hyperlink"/>
            <w:noProof/>
          </w:rPr>
          <w:t>2.</w:t>
        </w:r>
        <w:r>
          <w:rPr>
            <w:rFonts w:asciiTheme="minorHAnsi" w:eastAsiaTheme="minorEastAsia" w:hAnsiTheme="minorHAnsi" w:cstheme="minorBidi"/>
            <w:noProof/>
            <w:kern w:val="2"/>
            <w:sz w:val="24"/>
            <w14:ligatures w14:val="standardContextual"/>
          </w:rPr>
          <w:tab/>
        </w:r>
        <w:r w:rsidRPr="00E41874">
          <w:rPr>
            <w:rStyle w:val="Hyperlink"/>
            <w:noProof/>
          </w:rPr>
          <w:t>Phạm vi và đối tượng phục vụ:</w:t>
        </w:r>
        <w:r>
          <w:rPr>
            <w:noProof/>
            <w:webHidden/>
          </w:rPr>
          <w:tab/>
        </w:r>
        <w:r>
          <w:rPr>
            <w:noProof/>
            <w:webHidden/>
          </w:rPr>
          <w:fldChar w:fldCharType="begin"/>
        </w:r>
        <w:r>
          <w:rPr>
            <w:noProof/>
            <w:webHidden/>
          </w:rPr>
          <w:instrText xml:space="preserve"> PAGEREF _Toc240195146 \h </w:instrText>
        </w:r>
        <w:r>
          <w:rPr>
            <w:noProof/>
            <w:webHidden/>
          </w:rPr>
        </w:r>
        <w:r>
          <w:rPr>
            <w:noProof/>
            <w:webHidden/>
          </w:rPr>
          <w:fldChar w:fldCharType="separate"/>
        </w:r>
        <w:r w:rsidR="00BD69F1">
          <w:rPr>
            <w:noProof/>
            <w:webHidden/>
          </w:rPr>
          <w:t>8</w:t>
        </w:r>
        <w:r>
          <w:rPr>
            <w:noProof/>
            <w:webHidden/>
          </w:rPr>
          <w:fldChar w:fldCharType="end"/>
        </w:r>
      </w:hyperlink>
    </w:p>
    <w:p w14:paraId="0F671C39" w14:textId="47C1850B" w:rsidR="00AC02C2" w:rsidRDefault="00AC02C2">
      <w:pPr>
        <w:pStyle w:val="TOC2"/>
        <w:tabs>
          <w:tab w:val="left" w:pos="1123"/>
        </w:tabs>
        <w:rPr>
          <w:rFonts w:asciiTheme="minorHAnsi" w:eastAsiaTheme="minorEastAsia" w:hAnsiTheme="minorHAnsi" w:cstheme="minorBidi"/>
          <w:noProof/>
          <w:kern w:val="2"/>
          <w:sz w:val="24"/>
          <w14:ligatures w14:val="standardContextual"/>
        </w:rPr>
      </w:pPr>
      <w:hyperlink w:anchor="_Toc240195147" w:history="1">
        <w:r w:rsidRPr="00E41874">
          <w:rPr>
            <w:rStyle w:val="Hyperlink"/>
            <w:noProof/>
          </w:rPr>
          <w:t>III.</w:t>
        </w:r>
        <w:r>
          <w:rPr>
            <w:rFonts w:asciiTheme="minorHAnsi" w:eastAsiaTheme="minorEastAsia" w:hAnsiTheme="minorHAnsi" w:cstheme="minorBidi"/>
            <w:noProof/>
            <w:kern w:val="2"/>
            <w:sz w:val="24"/>
            <w14:ligatures w14:val="standardContextual"/>
          </w:rPr>
          <w:tab/>
        </w:r>
        <w:r w:rsidRPr="00E41874">
          <w:rPr>
            <w:rStyle w:val="Hyperlink"/>
            <w:noProof/>
          </w:rPr>
          <w:t>Danh sách các câu hỏi khi thu thập và làm rõ yêu cầu của ứng dụng</w:t>
        </w:r>
        <w:r>
          <w:rPr>
            <w:noProof/>
            <w:webHidden/>
          </w:rPr>
          <w:tab/>
        </w:r>
        <w:r>
          <w:rPr>
            <w:noProof/>
            <w:webHidden/>
          </w:rPr>
          <w:fldChar w:fldCharType="begin"/>
        </w:r>
        <w:r>
          <w:rPr>
            <w:noProof/>
            <w:webHidden/>
          </w:rPr>
          <w:instrText xml:space="preserve"> PAGEREF _Toc240195147 \h </w:instrText>
        </w:r>
        <w:r>
          <w:rPr>
            <w:noProof/>
            <w:webHidden/>
          </w:rPr>
        </w:r>
        <w:r>
          <w:rPr>
            <w:noProof/>
            <w:webHidden/>
          </w:rPr>
          <w:fldChar w:fldCharType="separate"/>
        </w:r>
        <w:r w:rsidR="00BD69F1">
          <w:rPr>
            <w:noProof/>
            <w:webHidden/>
          </w:rPr>
          <w:t>9</w:t>
        </w:r>
        <w:r>
          <w:rPr>
            <w:noProof/>
            <w:webHidden/>
          </w:rPr>
          <w:fldChar w:fldCharType="end"/>
        </w:r>
      </w:hyperlink>
    </w:p>
    <w:p w14:paraId="01B26D7C" w14:textId="095BDD2C" w:rsidR="00AC02C2" w:rsidRDefault="00AC02C2">
      <w:pPr>
        <w:pStyle w:val="TOC2"/>
        <w:tabs>
          <w:tab w:val="left" w:pos="1123"/>
        </w:tabs>
        <w:rPr>
          <w:rFonts w:asciiTheme="minorHAnsi" w:eastAsiaTheme="minorEastAsia" w:hAnsiTheme="minorHAnsi" w:cstheme="minorBidi"/>
          <w:noProof/>
          <w:kern w:val="2"/>
          <w:sz w:val="24"/>
          <w14:ligatures w14:val="standardContextual"/>
        </w:rPr>
      </w:pPr>
      <w:hyperlink w:anchor="_Toc240195148" w:history="1">
        <w:r w:rsidRPr="00E41874">
          <w:rPr>
            <w:rStyle w:val="Hyperlink"/>
            <w:noProof/>
          </w:rPr>
          <w:t>IV.</w:t>
        </w:r>
        <w:r>
          <w:rPr>
            <w:rFonts w:asciiTheme="minorHAnsi" w:eastAsiaTheme="minorEastAsia" w:hAnsiTheme="minorHAnsi" w:cstheme="minorBidi"/>
            <w:noProof/>
            <w:kern w:val="2"/>
            <w:sz w:val="24"/>
            <w14:ligatures w14:val="standardContextual"/>
          </w:rPr>
          <w:tab/>
        </w:r>
        <w:r w:rsidRPr="00E41874">
          <w:rPr>
            <w:rStyle w:val="Hyperlink"/>
            <w:noProof/>
          </w:rPr>
          <w:t>Yêu vầu chức năng:</w:t>
        </w:r>
        <w:r>
          <w:rPr>
            <w:noProof/>
            <w:webHidden/>
          </w:rPr>
          <w:tab/>
        </w:r>
        <w:r>
          <w:rPr>
            <w:noProof/>
            <w:webHidden/>
          </w:rPr>
          <w:fldChar w:fldCharType="begin"/>
        </w:r>
        <w:r>
          <w:rPr>
            <w:noProof/>
            <w:webHidden/>
          </w:rPr>
          <w:instrText xml:space="preserve"> PAGEREF _Toc240195148 \h </w:instrText>
        </w:r>
        <w:r>
          <w:rPr>
            <w:noProof/>
            <w:webHidden/>
          </w:rPr>
        </w:r>
        <w:r>
          <w:rPr>
            <w:noProof/>
            <w:webHidden/>
          </w:rPr>
          <w:fldChar w:fldCharType="separate"/>
        </w:r>
        <w:r w:rsidR="00BD69F1">
          <w:rPr>
            <w:noProof/>
            <w:webHidden/>
          </w:rPr>
          <w:t>12</w:t>
        </w:r>
        <w:r>
          <w:rPr>
            <w:noProof/>
            <w:webHidden/>
          </w:rPr>
          <w:fldChar w:fldCharType="end"/>
        </w:r>
      </w:hyperlink>
    </w:p>
    <w:p w14:paraId="351ED90F" w14:textId="5F7D62A7" w:rsidR="00AC02C2" w:rsidRDefault="00AC02C2">
      <w:pPr>
        <w:pStyle w:val="TOC3"/>
        <w:tabs>
          <w:tab w:val="left" w:pos="1400"/>
        </w:tabs>
        <w:rPr>
          <w:rFonts w:asciiTheme="minorHAnsi" w:eastAsiaTheme="minorEastAsia" w:hAnsiTheme="minorHAnsi" w:cstheme="minorBidi"/>
          <w:noProof/>
          <w:kern w:val="2"/>
          <w:sz w:val="24"/>
          <w14:ligatures w14:val="standardContextual"/>
        </w:rPr>
      </w:pPr>
      <w:hyperlink w:anchor="_Toc240195149" w:history="1">
        <w:r w:rsidRPr="00E41874">
          <w:rPr>
            <w:rStyle w:val="Hyperlink"/>
            <w:noProof/>
          </w:rPr>
          <w:t>1.</w:t>
        </w:r>
        <w:r>
          <w:rPr>
            <w:rFonts w:asciiTheme="minorHAnsi" w:eastAsiaTheme="minorEastAsia" w:hAnsiTheme="minorHAnsi" w:cstheme="minorBidi"/>
            <w:noProof/>
            <w:kern w:val="2"/>
            <w:sz w:val="24"/>
            <w14:ligatures w14:val="standardContextual"/>
          </w:rPr>
          <w:tab/>
        </w:r>
        <w:r w:rsidRPr="00E41874">
          <w:rPr>
            <w:rStyle w:val="Hyperlink"/>
            <w:noProof/>
          </w:rPr>
          <w:t>Yêu cầu về lưu trữ</w:t>
        </w:r>
        <w:r>
          <w:rPr>
            <w:noProof/>
            <w:webHidden/>
          </w:rPr>
          <w:tab/>
        </w:r>
        <w:r>
          <w:rPr>
            <w:noProof/>
            <w:webHidden/>
          </w:rPr>
          <w:fldChar w:fldCharType="begin"/>
        </w:r>
        <w:r>
          <w:rPr>
            <w:noProof/>
            <w:webHidden/>
          </w:rPr>
          <w:instrText xml:space="preserve"> PAGEREF _Toc240195149 \h </w:instrText>
        </w:r>
        <w:r>
          <w:rPr>
            <w:noProof/>
            <w:webHidden/>
          </w:rPr>
        </w:r>
        <w:r>
          <w:rPr>
            <w:noProof/>
            <w:webHidden/>
          </w:rPr>
          <w:fldChar w:fldCharType="separate"/>
        </w:r>
        <w:r w:rsidR="00BD69F1">
          <w:rPr>
            <w:noProof/>
            <w:webHidden/>
          </w:rPr>
          <w:t>12</w:t>
        </w:r>
        <w:r>
          <w:rPr>
            <w:noProof/>
            <w:webHidden/>
          </w:rPr>
          <w:fldChar w:fldCharType="end"/>
        </w:r>
      </w:hyperlink>
    </w:p>
    <w:p w14:paraId="7B79D1F7" w14:textId="44C86708" w:rsidR="00AC02C2" w:rsidRDefault="00AC02C2">
      <w:pPr>
        <w:pStyle w:val="TOC3"/>
        <w:tabs>
          <w:tab w:val="left" w:pos="1400"/>
        </w:tabs>
        <w:rPr>
          <w:rFonts w:asciiTheme="minorHAnsi" w:eastAsiaTheme="minorEastAsia" w:hAnsiTheme="minorHAnsi" w:cstheme="minorBidi"/>
          <w:noProof/>
          <w:kern w:val="2"/>
          <w:sz w:val="24"/>
          <w14:ligatures w14:val="standardContextual"/>
        </w:rPr>
      </w:pPr>
      <w:hyperlink w:anchor="_Toc240195150" w:history="1">
        <w:r w:rsidRPr="00E41874">
          <w:rPr>
            <w:rStyle w:val="Hyperlink"/>
            <w:noProof/>
          </w:rPr>
          <w:t>2.</w:t>
        </w:r>
        <w:r>
          <w:rPr>
            <w:rFonts w:asciiTheme="minorHAnsi" w:eastAsiaTheme="minorEastAsia" w:hAnsiTheme="minorHAnsi" w:cstheme="minorBidi"/>
            <w:noProof/>
            <w:kern w:val="2"/>
            <w:sz w:val="24"/>
            <w14:ligatures w14:val="standardContextual"/>
          </w:rPr>
          <w:tab/>
        </w:r>
        <w:r w:rsidRPr="00E41874">
          <w:rPr>
            <w:rStyle w:val="Hyperlink"/>
            <w:noProof/>
          </w:rPr>
          <w:t>Yêu cầu về tính năng</w:t>
        </w:r>
        <w:r>
          <w:rPr>
            <w:noProof/>
            <w:webHidden/>
          </w:rPr>
          <w:tab/>
        </w:r>
        <w:r>
          <w:rPr>
            <w:noProof/>
            <w:webHidden/>
          </w:rPr>
          <w:fldChar w:fldCharType="begin"/>
        </w:r>
        <w:r>
          <w:rPr>
            <w:noProof/>
            <w:webHidden/>
          </w:rPr>
          <w:instrText xml:space="preserve"> PAGEREF _Toc240195150 \h </w:instrText>
        </w:r>
        <w:r>
          <w:rPr>
            <w:noProof/>
            <w:webHidden/>
          </w:rPr>
        </w:r>
        <w:r>
          <w:rPr>
            <w:noProof/>
            <w:webHidden/>
          </w:rPr>
          <w:fldChar w:fldCharType="separate"/>
        </w:r>
        <w:r w:rsidR="00BD69F1">
          <w:rPr>
            <w:noProof/>
            <w:webHidden/>
          </w:rPr>
          <w:t>13</w:t>
        </w:r>
        <w:r>
          <w:rPr>
            <w:noProof/>
            <w:webHidden/>
          </w:rPr>
          <w:fldChar w:fldCharType="end"/>
        </w:r>
      </w:hyperlink>
    </w:p>
    <w:p w14:paraId="0B78E672" w14:textId="510887BC" w:rsidR="00AC02C2" w:rsidRDefault="00AC02C2">
      <w:pPr>
        <w:pStyle w:val="TOC2"/>
        <w:tabs>
          <w:tab w:val="left" w:pos="839"/>
        </w:tabs>
        <w:rPr>
          <w:rFonts w:asciiTheme="minorHAnsi" w:eastAsiaTheme="minorEastAsia" w:hAnsiTheme="minorHAnsi" w:cstheme="minorBidi"/>
          <w:noProof/>
          <w:kern w:val="2"/>
          <w:sz w:val="24"/>
          <w14:ligatures w14:val="standardContextual"/>
        </w:rPr>
      </w:pPr>
      <w:hyperlink w:anchor="_Toc240195151" w:history="1">
        <w:r w:rsidRPr="00E41874">
          <w:rPr>
            <w:rStyle w:val="Hyperlink"/>
            <w:noProof/>
          </w:rPr>
          <w:t>V.</w:t>
        </w:r>
        <w:r>
          <w:rPr>
            <w:rFonts w:asciiTheme="minorHAnsi" w:eastAsiaTheme="minorEastAsia" w:hAnsiTheme="minorHAnsi" w:cstheme="minorBidi"/>
            <w:noProof/>
            <w:kern w:val="2"/>
            <w:sz w:val="24"/>
            <w14:ligatures w14:val="standardContextual"/>
          </w:rPr>
          <w:tab/>
        </w:r>
        <w:r w:rsidRPr="00E41874">
          <w:rPr>
            <w:rStyle w:val="Hyperlink"/>
            <w:noProof/>
          </w:rPr>
          <w:t>Yêu cầu phi chức năng:</w:t>
        </w:r>
        <w:r>
          <w:rPr>
            <w:noProof/>
            <w:webHidden/>
          </w:rPr>
          <w:tab/>
        </w:r>
        <w:r>
          <w:rPr>
            <w:noProof/>
            <w:webHidden/>
          </w:rPr>
          <w:fldChar w:fldCharType="begin"/>
        </w:r>
        <w:r>
          <w:rPr>
            <w:noProof/>
            <w:webHidden/>
          </w:rPr>
          <w:instrText xml:space="preserve"> PAGEREF _Toc240195151 \h </w:instrText>
        </w:r>
        <w:r>
          <w:rPr>
            <w:noProof/>
            <w:webHidden/>
          </w:rPr>
        </w:r>
        <w:r>
          <w:rPr>
            <w:noProof/>
            <w:webHidden/>
          </w:rPr>
          <w:fldChar w:fldCharType="separate"/>
        </w:r>
        <w:r w:rsidR="00BD69F1">
          <w:rPr>
            <w:noProof/>
            <w:webHidden/>
          </w:rPr>
          <w:t>14</w:t>
        </w:r>
        <w:r>
          <w:rPr>
            <w:noProof/>
            <w:webHidden/>
          </w:rPr>
          <w:fldChar w:fldCharType="end"/>
        </w:r>
      </w:hyperlink>
    </w:p>
    <w:p w14:paraId="382D64AD" w14:textId="3417BEF1" w:rsidR="00AC02C2" w:rsidRDefault="00AC02C2">
      <w:pPr>
        <w:pStyle w:val="TOC3"/>
        <w:tabs>
          <w:tab w:val="left" w:pos="1400"/>
        </w:tabs>
        <w:rPr>
          <w:rFonts w:asciiTheme="minorHAnsi" w:eastAsiaTheme="minorEastAsia" w:hAnsiTheme="minorHAnsi" w:cstheme="minorBidi"/>
          <w:noProof/>
          <w:kern w:val="2"/>
          <w:sz w:val="24"/>
          <w14:ligatures w14:val="standardContextual"/>
        </w:rPr>
      </w:pPr>
      <w:hyperlink w:anchor="_Toc240195152" w:history="1">
        <w:r w:rsidRPr="00E41874">
          <w:rPr>
            <w:rStyle w:val="Hyperlink"/>
            <w:noProof/>
          </w:rPr>
          <w:t>1.</w:t>
        </w:r>
        <w:r>
          <w:rPr>
            <w:rFonts w:asciiTheme="minorHAnsi" w:eastAsiaTheme="minorEastAsia" w:hAnsiTheme="minorHAnsi" w:cstheme="minorBidi"/>
            <w:noProof/>
            <w:kern w:val="2"/>
            <w:sz w:val="24"/>
            <w14:ligatures w14:val="standardContextual"/>
          </w:rPr>
          <w:tab/>
        </w:r>
        <w:r w:rsidRPr="00E41874">
          <w:rPr>
            <w:rStyle w:val="Hyperlink"/>
            <w:noProof/>
          </w:rPr>
          <w:t>Hiệu Suất</w:t>
        </w:r>
        <w:r>
          <w:rPr>
            <w:noProof/>
            <w:webHidden/>
          </w:rPr>
          <w:tab/>
        </w:r>
        <w:r>
          <w:rPr>
            <w:noProof/>
            <w:webHidden/>
          </w:rPr>
          <w:fldChar w:fldCharType="begin"/>
        </w:r>
        <w:r>
          <w:rPr>
            <w:noProof/>
            <w:webHidden/>
          </w:rPr>
          <w:instrText xml:space="preserve"> PAGEREF _Toc240195152 \h </w:instrText>
        </w:r>
        <w:r>
          <w:rPr>
            <w:noProof/>
            <w:webHidden/>
          </w:rPr>
        </w:r>
        <w:r>
          <w:rPr>
            <w:noProof/>
            <w:webHidden/>
          </w:rPr>
          <w:fldChar w:fldCharType="separate"/>
        </w:r>
        <w:r w:rsidR="00BD69F1">
          <w:rPr>
            <w:noProof/>
            <w:webHidden/>
          </w:rPr>
          <w:t>14</w:t>
        </w:r>
        <w:r>
          <w:rPr>
            <w:noProof/>
            <w:webHidden/>
          </w:rPr>
          <w:fldChar w:fldCharType="end"/>
        </w:r>
      </w:hyperlink>
    </w:p>
    <w:p w14:paraId="407C22B4" w14:textId="6C5226D9" w:rsidR="00AC02C2" w:rsidRDefault="00AC02C2">
      <w:pPr>
        <w:pStyle w:val="TOC3"/>
        <w:tabs>
          <w:tab w:val="left" w:pos="1400"/>
        </w:tabs>
        <w:rPr>
          <w:rFonts w:asciiTheme="minorHAnsi" w:eastAsiaTheme="minorEastAsia" w:hAnsiTheme="minorHAnsi" w:cstheme="minorBidi"/>
          <w:noProof/>
          <w:kern w:val="2"/>
          <w:sz w:val="24"/>
          <w14:ligatures w14:val="standardContextual"/>
        </w:rPr>
      </w:pPr>
      <w:hyperlink w:anchor="_Toc240195153" w:history="1">
        <w:r w:rsidRPr="00E41874">
          <w:rPr>
            <w:rStyle w:val="Hyperlink"/>
            <w:noProof/>
          </w:rPr>
          <w:t>2.</w:t>
        </w:r>
        <w:r>
          <w:rPr>
            <w:rFonts w:asciiTheme="minorHAnsi" w:eastAsiaTheme="minorEastAsia" w:hAnsiTheme="minorHAnsi" w:cstheme="minorBidi"/>
            <w:noProof/>
            <w:kern w:val="2"/>
            <w:sz w:val="24"/>
            <w14:ligatures w14:val="standardContextual"/>
          </w:rPr>
          <w:tab/>
        </w:r>
        <w:r w:rsidRPr="00E41874">
          <w:rPr>
            <w:rStyle w:val="Hyperlink"/>
            <w:noProof/>
          </w:rPr>
          <w:t>Tính tương thích</w:t>
        </w:r>
        <w:r>
          <w:rPr>
            <w:noProof/>
            <w:webHidden/>
          </w:rPr>
          <w:tab/>
        </w:r>
        <w:r>
          <w:rPr>
            <w:noProof/>
            <w:webHidden/>
          </w:rPr>
          <w:fldChar w:fldCharType="begin"/>
        </w:r>
        <w:r>
          <w:rPr>
            <w:noProof/>
            <w:webHidden/>
          </w:rPr>
          <w:instrText xml:space="preserve"> PAGEREF _Toc240195153 \h </w:instrText>
        </w:r>
        <w:r>
          <w:rPr>
            <w:noProof/>
            <w:webHidden/>
          </w:rPr>
        </w:r>
        <w:r>
          <w:rPr>
            <w:noProof/>
            <w:webHidden/>
          </w:rPr>
          <w:fldChar w:fldCharType="separate"/>
        </w:r>
        <w:r w:rsidR="00BD69F1">
          <w:rPr>
            <w:noProof/>
            <w:webHidden/>
          </w:rPr>
          <w:t>15</w:t>
        </w:r>
        <w:r>
          <w:rPr>
            <w:noProof/>
            <w:webHidden/>
          </w:rPr>
          <w:fldChar w:fldCharType="end"/>
        </w:r>
      </w:hyperlink>
    </w:p>
    <w:p w14:paraId="754C35C5" w14:textId="475C639B" w:rsidR="00AC02C2" w:rsidRDefault="00AC02C2">
      <w:pPr>
        <w:pStyle w:val="TOC3"/>
        <w:tabs>
          <w:tab w:val="left" w:pos="1400"/>
        </w:tabs>
        <w:rPr>
          <w:rFonts w:asciiTheme="minorHAnsi" w:eastAsiaTheme="minorEastAsia" w:hAnsiTheme="minorHAnsi" w:cstheme="minorBidi"/>
          <w:noProof/>
          <w:kern w:val="2"/>
          <w:sz w:val="24"/>
          <w14:ligatures w14:val="standardContextual"/>
        </w:rPr>
      </w:pPr>
      <w:hyperlink w:anchor="_Toc240195154" w:history="1">
        <w:r w:rsidRPr="00E41874">
          <w:rPr>
            <w:rStyle w:val="Hyperlink"/>
            <w:noProof/>
          </w:rPr>
          <w:t>3.</w:t>
        </w:r>
        <w:r>
          <w:rPr>
            <w:rFonts w:asciiTheme="minorHAnsi" w:eastAsiaTheme="minorEastAsia" w:hAnsiTheme="minorHAnsi" w:cstheme="minorBidi"/>
            <w:noProof/>
            <w:kern w:val="2"/>
            <w:sz w:val="24"/>
            <w14:ligatures w14:val="standardContextual"/>
          </w:rPr>
          <w:tab/>
        </w:r>
        <w:r w:rsidRPr="00E41874">
          <w:rPr>
            <w:rStyle w:val="Hyperlink"/>
            <w:noProof/>
          </w:rPr>
          <w:t>Tính tin cậy</w:t>
        </w:r>
        <w:r>
          <w:rPr>
            <w:noProof/>
            <w:webHidden/>
          </w:rPr>
          <w:tab/>
        </w:r>
        <w:r>
          <w:rPr>
            <w:noProof/>
            <w:webHidden/>
          </w:rPr>
          <w:fldChar w:fldCharType="begin"/>
        </w:r>
        <w:r>
          <w:rPr>
            <w:noProof/>
            <w:webHidden/>
          </w:rPr>
          <w:instrText xml:space="preserve"> PAGEREF _Toc240195154 \h </w:instrText>
        </w:r>
        <w:r>
          <w:rPr>
            <w:noProof/>
            <w:webHidden/>
          </w:rPr>
        </w:r>
        <w:r>
          <w:rPr>
            <w:noProof/>
            <w:webHidden/>
          </w:rPr>
          <w:fldChar w:fldCharType="separate"/>
        </w:r>
        <w:r w:rsidR="00BD69F1">
          <w:rPr>
            <w:noProof/>
            <w:webHidden/>
          </w:rPr>
          <w:t>15</w:t>
        </w:r>
        <w:r>
          <w:rPr>
            <w:noProof/>
            <w:webHidden/>
          </w:rPr>
          <w:fldChar w:fldCharType="end"/>
        </w:r>
      </w:hyperlink>
    </w:p>
    <w:p w14:paraId="07B7B35E" w14:textId="6A81B117" w:rsidR="00AC02C2" w:rsidRDefault="00AC02C2">
      <w:pPr>
        <w:pStyle w:val="TOC3"/>
        <w:tabs>
          <w:tab w:val="left" w:pos="1400"/>
        </w:tabs>
        <w:rPr>
          <w:rFonts w:asciiTheme="minorHAnsi" w:eastAsiaTheme="minorEastAsia" w:hAnsiTheme="minorHAnsi" w:cstheme="minorBidi"/>
          <w:noProof/>
          <w:kern w:val="2"/>
          <w:sz w:val="24"/>
          <w14:ligatures w14:val="standardContextual"/>
        </w:rPr>
      </w:pPr>
      <w:hyperlink w:anchor="_Toc240195155" w:history="1">
        <w:r w:rsidRPr="00E41874">
          <w:rPr>
            <w:rStyle w:val="Hyperlink"/>
            <w:noProof/>
          </w:rPr>
          <w:t>4.</w:t>
        </w:r>
        <w:r>
          <w:rPr>
            <w:rFonts w:asciiTheme="minorHAnsi" w:eastAsiaTheme="minorEastAsia" w:hAnsiTheme="minorHAnsi" w:cstheme="minorBidi"/>
            <w:noProof/>
            <w:kern w:val="2"/>
            <w:sz w:val="24"/>
            <w14:ligatures w14:val="standardContextual"/>
          </w:rPr>
          <w:tab/>
        </w:r>
        <w:r w:rsidRPr="00E41874">
          <w:rPr>
            <w:rStyle w:val="Hyperlink"/>
            <w:noProof/>
          </w:rPr>
          <w:t>An toàn thông tin</w:t>
        </w:r>
        <w:r>
          <w:rPr>
            <w:noProof/>
            <w:webHidden/>
          </w:rPr>
          <w:tab/>
        </w:r>
        <w:r>
          <w:rPr>
            <w:noProof/>
            <w:webHidden/>
          </w:rPr>
          <w:fldChar w:fldCharType="begin"/>
        </w:r>
        <w:r>
          <w:rPr>
            <w:noProof/>
            <w:webHidden/>
          </w:rPr>
          <w:instrText xml:space="preserve"> PAGEREF _Toc240195155 \h </w:instrText>
        </w:r>
        <w:r>
          <w:rPr>
            <w:noProof/>
            <w:webHidden/>
          </w:rPr>
        </w:r>
        <w:r>
          <w:rPr>
            <w:noProof/>
            <w:webHidden/>
          </w:rPr>
          <w:fldChar w:fldCharType="separate"/>
        </w:r>
        <w:r w:rsidR="00BD69F1">
          <w:rPr>
            <w:noProof/>
            <w:webHidden/>
          </w:rPr>
          <w:t>15</w:t>
        </w:r>
        <w:r>
          <w:rPr>
            <w:noProof/>
            <w:webHidden/>
          </w:rPr>
          <w:fldChar w:fldCharType="end"/>
        </w:r>
      </w:hyperlink>
    </w:p>
    <w:p w14:paraId="2D68C6BC" w14:textId="4A83BC6E" w:rsidR="00AC02C2" w:rsidRDefault="00AC02C2">
      <w:pPr>
        <w:pStyle w:val="TOC1"/>
        <w:tabs>
          <w:tab w:val="left" w:pos="1678"/>
        </w:tabs>
        <w:rPr>
          <w:rFonts w:asciiTheme="minorHAnsi" w:eastAsiaTheme="minorEastAsia" w:hAnsiTheme="minorHAnsi" w:cstheme="minorBidi"/>
          <w:kern w:val="2"/>
          <w:sz w:val="24"/>
          <w14:ligatures w14:val="standardContextual"/>
        </w:rPr>
      </w:pPr>
      <w:hyperlink w:anchor="_Toc240195156" w:history="1">
        <w:r w:rsidRPr="00E41874">
          <w:rPr>
            <w:rStyle w:val="Hyperlink"/>
          </w:rPr>
          <w:t>CHƯƠNG 2.</w:t>
        </w:r>
        <w:r>
          <w:rPr>
            <w:rFonts w:asciiTheme="minorHAnsi" w:eastAsiaTheme="minorEastAsia" w:hAnsiTheme="minorHAnsi" w:cstheme="minorBidi"/>
            <w:kern w:val="2"/>
            <w:sz w:val="24"/>
            <w14:ligatures w14:val="standardContextual"/>
          </w:rPr>
          <w:tab/>
        </w:r>
        <w:r w:rsidRPr="00E41874">
          <w:rPr>
            <w:rStyle w:val="Hyperlink"/>
          </w:rPr>
          <w:t>CƠ SỞ LÝ THUYẾT</w:t>
        </w:r>
        <w:r>
          <w:rPr>
            <w:webHidden/>
          </w:rPr>
          <w:tab/>
        </w:r>
        <w:r>
          <w:rPr>
            <w:webHidden/>
          </w:rPr>
          <w:fldChar w:fldCharType="begin"/>
        </w:r>
        <w:r>
          <w:rPr>
            <w:webHidden/>
          </w:rPr>
          <w:instrText xml:space="preserve"> PAGEREF _Toc240195156 \h </w:instrText>
        </w:r>
        <w:r>
          <w:rPr>
            <w:webHidden/>
          </w:rPr>
        </w:r>
        <w:r>
          <w:rPr>
            <w:webHidden/>
          </w:rPr>
          <w:fldChar w:fldCharType="separate"/>
        </w:r>
        <w:r w:rsidR="00BD69F1">
          <w:rPr>
            <w:webHidden/>
          </w:rPr>
          <w:t>16</w:t>
        </w:r>
        <w:r>
          <w:rPr>
            <w:webHidden/>
          </w:rPr>
          <w:fldChar w:fldCharType="end"/>
        </w:r>
      </w:hyperlink>
    </w:p>
    <w:p w14:paraId="279CECDF" w14:textId="56B4A6C1" w:rsidR="00AC02C2" w:rsidRDefault="00AC02C2">
      <w:pPr>
        <w:pStyle w:val="TOC2"/>
        <w:tabs>
          <w:tab w:val="left" w:pos="720"/>
        </w:tabs>
        <w:rPr>
          <w:rFonts w:asciiTheme="minorHAnsi" w:eastAsiaTheme="minorEastAsia" w:hAnsiTheme="minorHAnsi" w:cstheme="minorBidi"/>
          <w:noProof/>
          <w:kern w:val="2"/>
          <w:sz w:val="24"/>
          <w14:ligatures w14:val="standardContextual"/>
        </w:rPr>
      </w:pPr>
      <w:hyperlink w:anchor="_Toc240195157" w:history="1">
        <w:r w:rsidRPr="00E41874">
          <w:rPr>
            <w:rStyle w:val="Hyperlink"/>
            <w:noProof/>
          </w:rPr>
          <w:t>I.</w:t>
        </w:r>
        <w:r>
          <w:rPr>
            <w:rFonts w:asciiTheme="minorHAnsi" w:eastAsiaTheme="minorEastAsia" w:hAnsiTheme="minorHAnsi" w:cstheme="minorBidi"/>
            <w:noProof/>
            <w:kern w:val="2"/>
            <w:sz w:val="24"/>
            <w14:ligatures w14:val="standardContextual"/>
          </w:rPr>
          <w:tab/>
        </w:r>
        <w:r w:rsidRPr="00E41874">
          <w:rPr>
            <w:rStyle w:val="Hyperlink"/>
            <w:noProof/>
          </w:rPr>
          <w:t>Tổng quan các công nghệ sử dụng</w:t>
        </w:r>
        <w:r>
          <w:rPr>
            <w:noProof/>
            <w:webHidden/>
          </w:rPr>
          <w:tab/>
        </w:r>
        <w:r>
          <w:rPr>
            <w:noProof/>
            <w:webHidden/>
          </w:rPr>
          <w:fldChar w:fldCharType="begin"/>
        </w:r>
        <w:r>
          <w:rPr>
            <w:noProof/>
            <w:webHidden/>
          </w:rPr>
          <w:instrText xml:space="preserve"> PAGEREF _Toc240195157 \h </w:instrText>
        </w:r>
        <w:r>
          <w:rPr>
            <w:noProof/>
            <w:webHidden/>
          </w:rPr>
        </w:r>
        <w:r>
          <w:rPr>
            <w:noProof/>
            <w:webHidden/>
          </w:rPr>
          <w:fldChar w:fldCharType="separate"/>
        </w:r>
        <w:r w:rsidR="00BD69F1">
          <w:rPr>
            <w:noProof/>
            <w:webHidden/>
          </w:rPr>
          <w:t>16</w:t>
        </w:r>
        <w:r>
          <w:rPr>
            <w:noProof/>
            <w:webHidden/>
          </w:rPr>
          <w:fldChar w:fldCharType="end"/>
        </w:r>
      </w:hyperlink>
    </w:p>
    <w:p w14:paraId="4A37E0EE" w14:textId="7CD47D35" w:rsidR="00AC02C2" w:rsidRDefault="00AC02C2">
      <w:pPr>
        <w:pStyle w:val="TOC2"/>
        <w:tabs>
          <w:tab w:val="left" w:pos="839"/>
        </w:tabs>
        <w:rPr>
          <w:rFonts w:asciiTheme="minorHAnsi" w:eastAsiaTheme="minorEastAsia" w:hAnsiTheme="minorHAnsi" w:cstheme="minorBidi"/>
          <w:noProof/>
          <w:kern w:val="2"/>
          <w:sz w:val="24"/>
          <w14:ligatures w14:val="standardContextual"/>
        </w:rPr>
      </w:pPr>
      <w:hyperlink w:anchor="_Toc240195158" w:history="1">
        <w:r w:rsidRPr="00E41874">
          <w:rPr>
            <w:rStyle w:val="Hyperlink"/>
            <w:noProof/>
          </w:rPr>
          <w:t>II.</w:t>
        </w:r>
        <w:r>
          <w:rPr>
            <w:rFonts w:asciiTheme="minorHAnsi" w:eastAsiaTheme="minorEastAsia" w:hAnsiTheme="minorHAnsi" w:cstheme="minorBidi"/>
            <w:noProof/>
            <w:kern w:val="2"/>
            <w:sz w:val="24"/>
            <w14:ligatures w14:val="standardContextual"/>
          </w:rPr>
          <w:tab/>
        </w:r>
        <w:r w:rsidRPr="00E41874">
          <w:rPr>
            <w:rStyle w:val="Hyperlink"/>
            <w:noProof/>
          </w:rPr>
          <w:t>Cơ sở lý thuyết về các công nghệ chính</w:t>
        </w:r>
        <w:r>
          <w:rPr>
            <w:noProof/>
            <w:webHidden/>
          </w:rPr>
          <w:tab/>
        </w:r>
        <w:r>
          <w:rPr>
            <w:noProof/>
            <w:webHidden/>
          </w:rPr>
          <w:fldChar w:fldCharType="begin"/>
        </w:r>
        <w:r>
          <w:rPr>
            <w:noProof/>
            <w:webHidden/>
          </w:rPr>
          <w:instrText xml:space="preserve"> PAGEREF _Toc240195158 \h </w:instrText>
        </w:r>
        <w:r>
          <w:rPr>
            <w:noProof/>
            <w:webHidden/>
          </w:rPr>
        </w:r>
        <w:r>
          <w:rPr>
            <w:noProof/>
            <w:webHidden/>
          </w:rPr>
          <w:fldChar w:fldCharType="separate"/>
        </w:r>
        <w:r w:rsidR="00BD69F1">
          <w:rPr>
            <w:noProof/>
            <w:webHidden/>
          </w:rPr>
          <w:t>16</w:t>
        </w:r>
        <w:r>
          <w:rPr>
            <w:noProof/>
            <w:webHidden/>
          </w:rPr>
          <w:fldChar w:fldCharType="end"/>
        </w:r>
      </w:hyperlink>
    </w:p>
    <w:p w14:paraId="5CBCF3F5" w14:textId="35AFF475" w:rsidR="00AC02C2" w:rsidRDefault="00AC02C2">
      <w:pPr>
        <w:pStyle w:val="TOC1"/>
        <w:tabs>
          <w:tab w:val="left" w:pos="1678"/>
        </w:tabs>
        <w:rPr>
          <w:rFonts w:asciiTheme="minorHAnsi" w:eastAsiaTheme="minorEastAsia" w:hAnsiTheme="minorHAnsi" w:cstheme="minorBidi"/>
          <w:kern w:val="2"/>
          <w:sz w:val="24"/>
          <w14:ligatures w14:val="standardContextual"/>
        </w:rPr>
      </w:pPr>
      <w:hyperlink w:anchor="_Toc240195159" w:history="1">
        <w:r w:rsidRPr="00E41874">
          <w:rPr>
            <w:rStyle w:val="Hyperlink"/>
          </w:rPr>
          <w:t>CHƯƠNG 3.</w:t>
        </w:r>
        <w:r>
          <w:rPr>
            <w:rFonts w:asciiTheme="minorHAnsi" w:eastAsiaTheme="minorEastAsia" w:hAnsiTheme="minorHAnsi" w:cstheme="minorBidi"/>
            <w:kern w:val="2"/>
            <w:sz w:val="24"/>
            <w14:ligatures w14:val="standardContextual"/>
          </w:rPr>
          <w:tab/>
        </w:r>
        <w:r w:rsidRPr="00E41874">
          <w:rPr>
            <w:rStyle w:val="Hyperlink"/>
          </w:rPr>
          <w:t>PHÂN TÍCH</w:t>
        </w:r>
        <w:r>
          <w:rPr>
            <w:webHidden/>
          </w:rPr>
          <w:tab/>
        </w:r>
        <w:r>
          <w:rPr>
            <w:webHidden/>
          </w:rPr>
          <w:fldChar w:fldCharType="begin"/>
        </w:r>
        <w:r>
          <w:rPr>
            <w:webHidden/>
          </w:rPr>
          <w:instrText xml:space="preserve"> PAGEREF _Toc240195159 \h </w:instrText>
        </w:r>
        <w:r>
          <w:rPr>
            <w:webHidden/>
          </w:rPr>
        </w:r>
        <w:r>
          <w:rPr>
            <w:webHidden/>
          </w:rPr>
          <w:fldChar w:fldCharType="separate"/>
        </w:r>
        <w:r w:rsidR="00BD69F1">
          <w:rPr>
            <w:webHidden/>
          </w:rPr>
          <w:t>17</w:t>
        </w:r>
        <w:r>
          <w:rPr>
            <w:webHidden/>
          </w:rPr>
          <w:fldChar w:fldCharType="end"/>
        </w:r>
      </w:hyperlink>
    </w:p>
    <w:p w14:paraId="57E7F49D" w14:textId="0E9056F6" w:rsidR="00AC02C2" w:rsidRDefault="00AC02C2">
      <w:pPr>
        <w:pStyle w:val="TOC2"/>
        <w:tabs>
          <w:tab w:val="left" w:pos="720"/>
        </w:tabs>
        <w:rPr>
          <w:rFonts w:asciiTheme="minorHAnsi" w:eastAsiaTheme="minorEastAsia" w:hAnsiTheme="minorHAnsi" w:cstheme="minorBidi"/>
          <w:noProof/>
          <w:kern w:val="2"/>
          <w:sz w:val="24"/>
          <w14:ligatures w14:val="standardContextual"/>
        </w:rPr>
      </w:pPr>
      <w:hyperlink w:anchor="_Toc240195160" w:history="1">
        <w:r w:rsidRPr="00E41874">
          <w:rPr>
            <w:rStyle w:val="Hyperlink"/>
            <w:noProof/>
          </w:rPr>
          <w:t>I.</w:t>
        </w:r>
        <w:r>
          <w:rPr>
            <w:rFonts w:asciiTheme="minorHAnsi" w:eastAsiaTheme="minorEastAsia" w:hAnsiTheme="minorHAnsi" w:cstheme="minorBidi"/>
            <w:noProof/>
            <w:kern w:val="2"/>
            <w:sz w:val="24"/>
            <w14:ligatures w14:val="standardContextual"/>
          </w:rPr>
          <w:tab/>
        </w:r>
        <w:r w:rsidRPr="00E41874">
          <w:rPr>
            <w:rStyle w:val="Hyperlink"/>
            <w:noProof/>
          </w:rPr>
          <w:t>Mô hình UseCase tổng quát:</w:t>
        </w:r>
        <w:r>
          <w:rPr>
            <w:noProof/>
            <w:webHidden/>
          </w:rPr>
          <w:tab/>
        </w:r>
        <w:r>
          <w:rPr>
            <w:noProof/>
            <w:webHidden/>
          </w:rPr>
          <w:fldChar w:fldCharType="begin"/>
        </w:r>
        <w:r>
          <w:rPr>
            <w:noProof/>
            <w:webHidden/>
          </w:rPr>
          <w:instrText xml:space="preserve"> PAGEREF _Toc240195160 \h </w:instrText>
        </w:r>
        <w:r>
          <w:rPr>
            <w:noProof/>
            <w:webHidden/>
          </w:rPr>
        </w:r>
        <w:r>
          <w:rPr>
            <w:noProof/>
            <w:webHidden/>
          </w:rPr>
          <w:fldChar w:fldCharType="separate"/>
        </w:r>
        <w:r w:rsidR="00BD69F1">
          <w:rPr>
            <w:noProof/>
            <w:webHidden/>
          </w:rPr>
          <w:t>17</w:t>
        </w:r>
        <w:r>
          <w:rPr>
            <w:noProof/>
            <w:webHidden/>
          </w:rPr>
          <w:fldChar w:fldCharType="end"/>
        </w:r>
      </w:hyperlink>
    </w:p>
    <w:p w14:paraId="78A0197A" w14:textId="7E54DDAD" w:rsidR="00AC02C2" w:rsidRDefault="00AC02C2">
      <w:pPr>
        <w:pStyle w:val="TOC2"/>
        <w:tabs>
          <w:tab w:val="left" w:pos="839"/>
        </w:tabs>
        <w:rPr>
          <w:rFonts w:asciiTheme="minorHAnsi" w:eastAsiaTheme="minorEastAsia" w:hAnsiTheme="minorHAnsi" w:cstheme="minorBidi"/>
          <w:noProof/>
          <w:kern w:val="2"/>
          <w:sz w:val="24"/>
          <w14:ligatures w14:val="standardContextual"/>
        </w:rPr>
      </w:pPr>
      <w:hyperlink w:anchor="_Toc240195161" w:history="1">
        <w:r w:rsidRPr="00E41874">
          <w:rPr>
            <w:rStyle w:val="Hyperlink"/>
            <w:noProof/>
          </w:rPr>
          <w:t>II.</w:t>
        </w:r>
        <w:r>
          <w:rPr>
            <w:rFonts w:asciiTheme="minorHAnsi" w:eastAsiaTheme="minorEastAsia" w:hAnsiTheme="minorHAnsi" w:cstheme="minorBidi"/>
            <w:noProof/>
            <w:kern w:val="2"/>
            <w:sz w:val="24"/>
            <w14:ligatures w14:val="standardContextual"/>
          </w:rPr>
          <w:tab/>
        </w:r>
        <w:r w:rsidRPr="00E41874">
          <w:rPr>
            <w:rStyle w:val="Hyperlink"/>
            <w:noProof/>
          </w:rPr>
          <w:t>Danh sách các tác nhân và mô tả:</w:t>
        </w:r>
        <w:r>
          <w:rPr>
            <w:noProof/>
            <w:webHidden/>
          </w:rPr>
          <w:tab/>
        </w:r>
        <w:r>
          <w:rPr>
            <w:noProof/>
            <w:webHidden/>
          </w:rPr>
          <w:fldChar w:fldCharType="begin"/>
        </w:r>
        <w:r>
          <w:rPr>
            <w:noProof/>
            <w:webHidden/>
          </w:rPr>
          <w:instrText xml:space="preserve"> PAGEREF _Toc240195161 \h </w:instrText>
        </w:r>
        <w:r>
          <w:rPr>
            <w:noProof/>
            <w:webHidden/>
          </w:rPr>
        </w:r>
        <w:r>
          <w:rPr>
            <w:noProof/>
            <w:webHidden/>
          </w:rPr>
          <w:fldChar w:fldCharType="separate"/>
        </w:r>
        <w:r w:rsidR="00BD69F1">
          <w:rPr>
            <w:noProof/>
            <w:webHidden/>
          </w:rPr>
          <w:t>17</w:t>
        </w:r>
        <w:r>
          <w:rPr>
            <w:noProof/>
            <w:webHidden/>
          </w:rPr>
          <w:fldChar w:fldCharType="end"/>
        </w:r>
      </w:hyperlink>
    </w:p>
    <w:p w14:paraId="30FE537C" w14:textId="778500FD" w:rsidR="00AC02C2" w:rsidRDefault="00AC02C2">
      <w:pPr>
        <w:pStyle w:val="TOC2"/>
        <w:tabs>
          <w:tab w:val="left" w:pos="1123"/>
        </w:tabs>
        <w:rPr>
          <w:rFonts w:asciiTheme="minorHAnsi" w:eastAsiaTheme="minorEastAsia" w:hAnsiTheme="minorHAnsi" w:cstheme="minorBidi"/>
          <w:noProof/>
          <w:kern w:val="2"/>
          <w:sz w:val="24"/>
          <w14:ligatures w14:val="standardContextual"/>
        </w:rPr>
      </w:pPr>
      <w:hyperlink w:anchor="_Toc240195162" w:history="1">
        <w:r w:rsidRPr="00E41874">
          <w:rPr>
            <w:rStyle w:val="Hyperlink"/>
            <w:noProof/>
          </w:rPr>
          <w:t>III.</w:t>
        </w:r>
        <w:r>
          <w:rPr>
            <w:rFonts w:asciiTheme="minorHAnsi" w:eastAsiaTheme="minorEastAsia" w:hAnsiTheme="minorHAnsi" w:cstheme="minorBidi"/>
            <w:noProof/>
            <w:kern w:val="2"/>
            <w:sz w:val="24"/>
            <w14:ligatures w14:val="standardContextual"/>
          </w:rPr>
          <w:tab/>
        </w:r>
        <w:r w:rsidRPr="00E41874">
          <w:rPr>
            <w:rStyle w:val="Hyperlink"/>
            <w:noProof/>
          </w:rPr>
          <w:t>Danh sách các UseCase:</w:t>
        </w:r>
        <w:r>
          <w:rPr>
            <w:noProof/>
            <w:webHidden/>
          </w:rPr>
          <w:tab/>
        </w:r>
        <w:r>
          <w:rPr>
            <w:noProof/>
            <w:webHidden/>
          </w:rPr>
          <w:fldChar w:fldCharType="begin"/>
        </w:r>
        <w:r>
          <w:rPr>
            <w:noProof/>
            <w:webHidden/>
          </w:rPr>
          <w:instrText xml:space="preserve"> PAGEREF _Toc240195162 \h </w:instrText>
        </w:r>
        <w:r>
          <w:rPr>
            <w:noProof/>
            <w:webHidden/>
          </w:rPr>
        </w:r>
        <w:r>
          <w:rPr>
            <w:noProof/>
            <w:webHidden/>
          </w:rPr>
          <w:fldChar w:fldCharType="separate"/>
        </w:r>
        <w:r w:rsidR="00BD69F1">
          <w:rPr>
            <w:noProof/>
            <w:webHidden/>
          </w:rPr>
          <w:t>17</w:t>
        </w:r>
        <w:r>
          <w:rPr>
            <w:noProof/>
            <w:webHidden/>
          </w:rPr>
          <w:fldChar w:fldCharType="end"/>
        </w:r>
      </w:hyperlink>
    </w:p>
    <w:p w14:paraId="27D580C2" w14:textId="10F8EC0B" w:rsidR="00AC02C2" w:rsidRDefault="00AC02C2">
      <w:pPr>
        <w:pStyle w:val="TOC2"/>
        <w:tabs>
          <w:tab w:val="left" w:pos="1123"/>
        </w:tabs>
        <w:rPr>
          <w:rFonts w:asciiTheme="minorHAnsi" w:eastAsiaTheme="minorEastAsia" w:hAnsiTheme="minorHAnsi" w:cstheme="minorBidi"/>
          <w:noProof/>
          <w:kern w:val="2"/>
          <w:sz w:val="24"/>
          <w14:ligatures w14:val="standardContextual"/>
        </w:rPr>
      </w:pPr>
      <w:hyperlink w:anchor="_Toc240195163" w:history="1">
        <w:r w:rsidRPr="00E41874">
          <w:rPr>
            <w:rStyle w:val="Hyperlink"/>
            <w:noProof/>
          </w:rPr>
          <w:t>IV.</w:t>
        </w:r>
        <w:r>
          <w:rPr>
            <w:rFonts w:asciiTheme="minorHAnsi" w:eastAsiaTheme="minorEastAsia" w:hAnsiTheme="minorHAnsi" w:cstheme="minorBidi"/>
            <w:noProof/>
            <w:kern w:val="2"/>
            <w:sz w:val="24"/>
            <w14:ligatures w14:val="standardContextual"/>
          </w:rPr>
          <w:tab/>
        </w:r>
        <w:r w:rsidRPr="00E41874">
          <w:rPr>
            <w:rStyle w:val="Hyperlink"/>
            <w:noProof/>
          </w:rPr>
          <w:t>ĐẶC TẢ CÁC YÊU CẦU CHỨC NĂNG (FUNCTIONAL)</w:t>
        </w:r>
        <w:r>
          <w:rPr>
            <w:noProof/>
            <w:webHidden/>
          </w:rPr>
          <w:tab/>
        </w:r>
        <w:r>
          <w:rPr>
            <w:noProof/>
            <w:webHidden/>
          </w:rPr>
          <w:fldChar w:fldCharType="begin"/>
        </w:r>
        <w:r>
          <w:rPr>
            <w:noProof/>
            <w:webHidden/>
          </w:rPr>
          <w:instrText xml:space="preserve"> PAGEREF _Toc240195163 \h </w:instrText>
        </w:r>
        <w:r>
          <w:rPr>
            <w:noProof/>
            <w:webHidden/>
          </w:rPr>
        </w:r>
        <w:r>
          <w:rPr>
            <w:noProof/>
            <w:webHidden/>
          </w:rPr>
          <w:fldChar w:fldCharType="separate"/>
        </w:r>
        <w:r w:rsidR="00BD69F1">
          <w:rPr>
            <w:noProof/>
            <w:webHidden/>
          </w:rPr>
          <w:t>18</w:t>
        </w:r>
        <w:r>
          <w:rPr>
            <w:noProof/>
            <w:webHidden/>
          </w:rPr>
          <w:fldChar w:fldCharType="end"/>
        </w:r>
      </w:hyperlink>
    </w:p>
    <w:p w14:paraId="44B95B9B" w14:textId="42128845" w:rsidR="00AC02C2" w:rsidRDefault="00AC02C2">
      <w:pPr>
        <w:pStyle w:val="TOC3"/>
        <w:tabs>
          <w:tab w:val="left" w:pos="1400"/>
        </w:tabs>
        <w:rPr>
          <w:rFonts w:asciiTheme="minorHAnsi" w:eastAsiaTheme="minorEastAsia" w:hAnsiTheme="minorHAnsi" w:cstheme="minorBidi"/>
          <w:noProof/>
          <w:kern w:val="2"/>
          <w:sz w:val="24"/>
          <w14:ligatures w14:val="standardContextual"/>
        </w:rPr>
      </w:pPr>
      <w:hyperlink w:anchor="_Toc240195164" w:history="1">
        <w:r w:rsidRPr="00E41874">
          <w:rPr>
            <w:rStyle w:val="Hyperlink"/>
            <w:noProof/>
          </w:rPr>
          <w:t>1.</w:t>
        </w:r>
        <w:r>
          <w:rPr>
            <w:rFonts w:asciiTheme="minorHAnsi" w:eastAsiaTheme="minorEastAsia" w:hAnsiTheme="minorHAnsi" w:cstheme="minorBidi"/>
            <w:noProof/>
            <w:kern w:val="2"/>
            <w:sz w:val="24"/>
            <w14:ligatures w14:val="standardContextual"/>
          </w:rPr>
          <w:tab/>
        </w:r>
        <w:r w:rsidRPr="00E41874">
          <w:rPr>
            <w:rStyle w:val="Hyperlink"/>
            <w:noProof/>
          </w:rPr>
          <w:t>UC001_Tên use case</w:t>
        </w:r>
        <w:r>
          <w:rPr>
            <w:noProof/>
            <w:webHidden/>
          </w:rPr>
          <w:tab/>
        </w:r>
        <w:r>
          <w:rPr>
            <w:noProof/>
            <w:webHidden/>
          </w:rPr>
          <w:fldChar w:fldCharType="begin"/>
        </w:r>
        <w:r>
          <w:rPr>
            <w:noProof/>
            <w:webHidden/>
          </w:rPr>
          <w:instrText xml:space="preserve"> PAGEREF _Toc240195164 \h </w:instrText>
        </w:r>
        <w:r>
          <w:rPr>
            <w:noProof/>
            <w:webHidden/>
          </w:rPr>
        </w:r>
        <w:r>
          <w:rPr>
            <w:noProof/>
            <w:webHidden/>
          </w:rPr>
          <w:fldChar w:fldCharType="separate"/>
        </w:r>
        <w:r w:rsidR="00BD69F1">
          <w:rPr>
            <w:noProof/>
            <w:webHidden/>
          </w:rPr>
          <w:t>18</w:t>
        </w:r>
        <w:r>
          <w:rPr>
            <w:noProof/>
            <w:webHidden/>
          </w:rPr>
          <w:fldChar w:fldCharType="end"/>
        </w:r>
      </w:hyperlink>
    </w:p>
    <w:p w14:paraId="15FC2DF1" w14:textId="6B82A483" w:rsidR="00AC02C2" w:rsidRDefault="00AC02C2">
      <w:pPr>
        <w:pStyle w:val="TOC3"/>
        <w:tabs>
          <w:tab w:val="left" w:pos="1400"/>
        </w:tabs>
        <w:rPr>
          <w:rFonts w:asciiTheme="minorHAnsi" w:eastAsiaTheme="minorEastAsia" w:hAnsiTheme="minorHAnsi" w:cstheme="minorBidi"/>
          <w:noProof/>
          <w:kern w:val="2"/>
          <w:sz w:val="24"/>
          <w14:ligatures w14:val="standardContextual"/>
        </w:rPr>
      </w:pPr>
      <w:hyperlink w:anchor="_Toc240195165" w:history="1">
        <w:r w:rsidRPr="00E41874">
          <w:rPr>
            <w:rStyle w:val="Hyperlink"/>
            <w:noProof/>
          </w:rPr>
          <w:t>2.</w:t>
        </w:r>
        <w:r>
          <w:rPr>
            <w:rFonts w:asciiTheme="minorHAnsi" w:eastAsiaTheme="minorEastAsia" w:hAnsiTheme="minorHAnsi" w:cstheme="minorBidi"/>
            <w:noProof/>
            <w:kern w:val="2"/>
            <w:sz w:val="24"/>
            <w14:ligatures w14:val="standardContextual"/>
          </w:rPr>
          <w:tab/>
        </w:r>
        <w:r w:rsidRPr="00E41874">
          <w:rPr>
            <w:rStyle w:val="Hyperlink"/>
            <w:noProof/>
          </w:rPr>
          <w:t>UC002_Tên use case</w:t>
        </w:r>
        <w:r>
          <w:rPr>
            <w:noProof/>
            <w:webHidden/>
          </w:rPr>
          <w:tab/>
        </w:r>
        <w:r>
          <w:rPr>
            <w:noProof/>
            <w:webHidden/>
          </w:rPr>
          <w:fldChar w:fldCharType="begin"/>
        </w:r>
        <w:r>
          <w:rPr>
            <w:noProof/>
            <w:webHidden/>
          </w:rPr>
          <w:instrText xml:space="preserve"> PAGEREF _Toc240195165 \h </w:instrText>
        </w:r>
        <w:r>
          <w:rPr>
            <w:noProof/>
            <w:webHidden/>
          </w:rPr>
        </w:r>
        <w:r>
          <w:rPr>
            <w:noProof/>
            <w:webHidden/>
          </w:rPr>
          <w:fldChar w:fldCharType="separate"/>
        </w:r>
        <w:r w:rsidR="00BD69F1">
          <w:rPr>
            <w:noProof/>
            <w:webHidden/>
          </w:rPr>
          <w:t>19</w:t>
        </w:r>
        <w:r>
          <w:rPr>
            <w:noProof/>
            <w:webHidden/>
          </w:rPr>
          <w:fldChar w:fldCharType="end"/>
        </w:r>
      </w:hyperlink>
    </w:p>
    <w:p w14:paraId="067B27DC" w14:textId="01AA5716" w:rsidR="00AC02C2" w:rsidRDefault="00AC02C2">
      <w:pPr>
        <w:pStyle w:val="TOC3"/>
        <w:tabs>
          <w:tab w:val="left" w:pos="1400"/>
        </w:tabs>
        <w:rPr>
          <w:rFonts w:asciiTheme="minorHAnsi" w:eastAsiaTheme="minorEastAsia" w:hAnsiTheme="minorHAnsi" w:cstheme="minorBidi"/>
          <w:noProof/>
          <w:kern w:val="2"/>
          <w:sz w:val="24"/>
          <w14:ligatures w14:val="standardContextual"/>
        </w:rPr>
      </w:pPr>
      <w:hyperlink w:anchor="_Toc240195166" w:history="1">
        <w:r w:rsidRPr="00E41874">
          <w:rPr>
            <w:rStyle w:val="Hyperlink"/>
            <w:noProof/>
          </w:rPr>
          <w:t>3.</w:t>
        </w:r>
        <w:r>
          <w:rPr>
            <w:rFonts w:asciiTheme="minorHAnsi" w:eastAsiaTheme="minorEastAsia" w:hAnsiTheme="minorHAnsi" w:cstheme="minorBidi"/>
            <w:noProof/>
            <w:kern w:val="2"/>
            <w:sz w:val="24"/>
            <w14:ligatures w14:val="standardContextual"/>
          </w:rPr>
          <w:tab/>
        </w:r>
        <w:r w:rsidRPr="00E41874">
          <w:rPr>
            <w:rStyle w:val="Hyperlink"/>
            <w:noProof/>
          </w:rPr>
          <w:t>UC003_Tên use case</w:t>
        </w:r>
        <w:r>
          <w:rPr>
            <w:noProof/>
            <w:webHidden/>
          </w:rPr>
          <w:tab/>
        </w:r>
        <w:r>
          <w:rPr>
            <w:noProof/>
            <w:webHidden/>
          </w:rPr>
          <w:fldChar w:fldCharType="begin"/>
        </w:r>
        <w:r>
          <w:rPr>
            <w:noProof/>
            <w:webHidden/>
          </w:rPr>
          <w:instrText xml:space="preserve"> PAGEREF _Toc240195166 \h </w:instrText>
        </w:r>
        <w:r>
          <w:rPr>
            <w:noProof/>
            <w:webHidden/>
          </w:rPr>
        </w:r>
        <w:r>
          <w:rPr>
            <w:noProof/>
            <w:webHidden/>
          </w:rPr>
          <w:fldChar w:fldCharType="separate"/>
        </w:r>
        <w:r w:rsidR="00BD69F1">
          <w:rPr>
            <w:noProof/>
            <w:webHidden/>
          </w:rPr>
          <w:t>20</w:t>
        </w:r>
        <w:r>
          <w:rPr>
            <w:noProof/>
            <w:webHidden/>
          </w:rPr>
          <w:fldChar w:fldCharType="end"/>
        </w:r>
      </w:hyperlink>
    </w:p>
    <w:p w14:paraId="3DB4C3F7" w14:textId="4B73CBBD" w:rsidR="00AC02C2" w:rsidRDefault="00AC02C2">
      <w:pPr>
        <w:pStyle w:val="TOC1"/>
        <w:rPr>
          <w:rFonts w:asciiTheme="minorHAnsi" w:eastAsiaTheme="minorEastAsia" w:hAnsiTheme="minorHAnsi" w:cstheme="minorBidi"/>
          <w:kern w:val="2"/>
          <w:sz w:val="24"/>
          <w14:ligatures w14:val="standardContextual"/>
        </w:rPr>
      </w:pPr>
      <w:hyperlink w:anchor="_Toc240195167" w:history="1">
        <w:r w:rsidRPr="00E41874">
          <w:rPr>
            <w:rStyle w:val="Hyperlink"/>
          </w:rPr>
          <w:t>CHƯƠNG 3: THIẾT KẾ VÀ HIỆN THỰC</w:t>
        </w:r>
        <w:r>
          <w:rPr>
            <w:webHidden/>
          </w:rPr>
          <w:tab/>
        </w:r>
        <w:r>
          <w:rPr>
            <w:webHidden/>
          </w:rPr>
          <w:fldChar w:fldCharType="begin"/>
        </w:r>
        <w:r>
          <w:rPr>
            <w:webHidden/>
          </w:rPr>
          <w:instrText xml:space="preserve"> PAGEREF _Toc240195167 \h </w:instrText>
        </w:r>
        <w:r>
          <w:rPr>
            <w:webHidden/>
          </w:rPr>
        </w:r>
        <w:r>
          <w:rPr>
            <w:webHidden/>
          </w:rPr>
          <w:fldChar w:fldCharType="separate"/>
        </w:r>
        <w:r w:rsidR="00BD69F1">
          <w:rPr>
            <w:webHidden/>
          </w:rPr>
          <w:t>21</w:t>
        </w:r>
        <w:r>
          <w:rPr>
            <w:webHidden/>
          </w:rPr>
          <w:fldChar w:fldCharType="end"/>
        </w:r>
      </w:hyperlink>
    </w:p>
    <w:p w14:paraId="5ACEB88A" w14:textId="45CDDA84" w:rsidR="00AC02C2" w:rsidRDefault="00AC02C2">
      <w:pPr>
        <w:pStyle w:val="TOC2"/>
        <w:tabs>
          <w:tab w:val="left" w:pos="720"/>
        </w:tabs>
        <w:rPr>
          <w:rFonts w:asciiTheme="minorHAnsi" w:eastAsiaTheme="minorEastAsia" w:hAnsiTheme="minorHAnsi" w:cstheme="minorBidi"/>
          <w:noProof/>
          <w:kern w:val="2"/>
          <w:sz w:val="24"/>
          <w14:ligatures w14:val="standardContextual"/>
        </w:rPr>
      </w:pPr>
      <w:hyperlink w:anchor="_Toc240195168" w:history="1">
        <w:r w:rsidRPr="00E41874">
          <w:rPr>
            <w:rStyle w:val="Hyperlink"/>
            <w:noProof/>
          </w:rPr>
          <w:t>I.</w:t>
        </w:r>
        <w:r>
          <w:rPr>
            <w:rFonts w:asciiTheme="minorHAnsi" w:eastAsiaTheme="minorEastAsia" w:hAnsiTheme="minorHAnsi" w:cstheme="minorBidi"/>
            <w:noProof/>
            <w:kern w:val="2"/>
            <w:sz w:val="24"/>
            <w14:ligatures w14:val="standardContextual"/>
          </w:rPr>
          <w:tab/>
        </w:r>
        <w:r w:rsidRPr="00E41874">
          <w:rPr>
            <w:rStyle w:val="Hyperlink"/>
            <w:noProof/>
          </w:rPr>
          <w:t>Thiết kế sơ đồ lớp (Class Diagram)</w:t>
        </w:r>
        <w:r>
          <w:rPr>
            <w:noProof/>
            <w:webHidden/>
          </w:rPr>
          <w:tab/>
        </w:r>
        <w:r>
          <w:rPr>
            <w:noProof/>
            <w:webHidden/>
          </w:rPr>
          <w:fldChar w:fldCharType="begin"/>
        </w:r>
        <w:r>
          <w:rPr>
            <w:noProof/>
            <w:webHidden/>
          </w:rPr>
          <w:instrText xml:space="preserve"> PAGEREF _Toc240195168 \h </w:instrText>
        </w:r>
        <w:r>
          <w:rPr>
            <w:noProof/>
            <w:webHidden/>
          </w:rPr>
        </w:r>
        <w:r>
          <w:rPr>
            <w:noProof/>
            <w:webHidden/>
          </w:rPr>
          <w:fldChar w:fldCharType="separate"/>
        </w:r>
        <w:r w:rsidR="00BD69F1">
          <w:rPr>
            <w:noProof/>
            <w:webHidden/>
          </w:rPr>
          <w:t>21</w:t>
        </w:r>
        <w:r>
          <w:rPr>
            <w:noProof/>
            <w:webHidden/>
          </w:rPr>
          <w:fldChar w:fldCharType="end"/>
        </w:r>
      </w:hyperlink>
    </w:p>
    <w:p w14:paraId="478A6FDB" w14:textId="3D301C66" w:rsidR="00AC02C2" w:rsidRDefault="00AC02C2">
      <w:pPr>
        <w:pStyle w:val="TOC3"/>
        <w:tabs>
          <w:tab w:val="left" w:pos="1400"/>
        </w:tabs>
        <w:rPr>
          <w:rFonts w:asciiTheme="minorHAnsi" w:eastAsiaTheme="minorEastAsia" w:hAnsiTheme="minorHAnsi" w:cstheme="minorBidi"/>
          <w:noProof/>
          <w:kern w:val="2"/>
          <w:sz w:val="24"/>
          <w14:ligatures w14:val="standardContextual"/>
        </w:rPr>
      </w:pPr>
      <w:hyperlink w:anchor="_Toc240195169" w:history="1">
        <w:r w:rsidRPr="00E41874">
          <w:rPr>
            <w:rStyle w:val="Hyperlink"/>
            <w:noProof/>
          </w:rPr>
          <w:t>1.</w:t>
        </w:r>
        <w:r>
          <w:rPr>
            <w:rFonts w:asciiTheme="minorHAnsi" w:eastAsiaTheme="minorEastAsia" w:hAnsiTheme="minorHAnsi" w:cstheme="minorBidi"/>
            <w:noProof/>
            <w:kern w:val="2"/>
            <w:sz w:val="24"/>
            <w14:ligatures w14:val="standardContextual"/>
          </w:rPr>
          <w:tab/>
        </w:r>
        <w:r w:rsidRPr="00E41874">
          <w:rPr>
            <w:rStyle w:val="Hyperlink"/>
            <w:noProof/>
          </w:rPr>
          <w:t>Class Driagram</w:t>
        </w:r>
        <w:r>
          <w:rPr>
            <w:noProof/>
            <w:webHidden/>
          </w:rPr>
          <w:tab/>
        </w:r>
        <w:r>
          <w:rPr>
            <w:noProof/>
            <w:webHidden/>
          </w:rPr>
          <w:fldChar w:fldCharType="begin"/>
        </w:r>
        <w:r>
          <w:rPr>
            <w:noProof/>
            <w:webHidden/>
          </w:rPr>
          <w:instrText xml:space="preserve"> PAGEREF _Toc240195169 \h </w:instrText>
        </w:r>
        <w:r>
          <w:rPr>
            <w:noProof/>
            <w:webHidden/>
          </w:rPr>
        </w:r>
        <w:r>
          <w:rPr>
            <w:noProof/>
            <w:webHidden/>
          </w:rPr>
          <w:fldChar w:fldCharType="separate"/>
        </w:r>
        <w:r w:rsidR="00BD69F1">
          <w:rPr>
            <w:noProof/>
            <w:webHidden/>
          </w:rPr>
          <w:t>21</w:t>
        </w:r>
        <w:r>
          <w:rPr>
            <w:noProof/>
            <w:webHidden/>
          </w:rPr>
          <w:fldChar w:fldCharType="end"/>
        </w:r>
      </w:hyperlink>
    </w:p>
    <w:p w14:paraId="24F209B7" w14:textId="16C86324" w:rsidR="00AC02C2" w:rsidRDefault="00AC02C2">
      <w:pPr>
        <w:pStyle w:val="TOC3"/>
        <w:tabs>
          <w:tab w:val="left" w:pos="1400"/>
        </w:tabs>
        <w:rPr>
          <w:rFonts w:asciiTheme="minorHAnsi" w:eastAsiaTheme="minorEastAsia" w:hAnsiTheme="minorHAnsi" w:cstheme="minorBidi"/>
          <w:noProof/>
          <w:kern w:val="2"/>
          <w:sz w:val="24"/>
          <w14:ligatures w14:val="standardContextual"/>
        </w:rPr>
      </w:pPr>
      <w:hyperlink w:anchor="_Toc240195170" w:history="1">
        <w:r w:rsidRPr="00E41874">
          <w:rPr>
            <w:rStyle w:val="Hyperlink"/>
            <w:noProof/>
          </w:rPr>
          <w:t>2.</w:t>
        </w:r>
        <w:r>
          <w:rPr>
            <w:rFonts w:asciiTheme="minorHAnsi" w:eastAsiaTheme="minorEastAsia" w:hAnsiTheme="minorHAnsi" w:cstheme="minorBidi"/>
            <w:noProof/>
            <w:kern w:val="2"/>
            <w:sz w:val="24"/>
            <w14:ligatures w14:val="standardContextual"/>
          </w:rPr>
          <w:tab/>
        </w:r>
        <w:r w:rsidRPr="00E41874">
          <w:rPr>
            <w:rStyle w:val="Hyperlink"/>
            <w:noProof/>
          </w:rPr>
          <w:t>Đặt tả Class Diagram</w:t>
        </w:r>
        <w:r>
          <w:rPr>
            <w:noProof/>
            <w:webHidden/>
          </w:rPr>
          <w:tab/>
        </w:r>
        <w:r>
          <w:rPr>
            <w:noProof/>
            <w:webHidden/>
          </w:rPr>
          <w:fldChar w:fldCharType="begin"/>
        </w:r>
        <w:r>
          <w:rPr>
            <w:noProof/>
            <w:webHidden/>
          </w:rPr>
          <w:instrText xml:space="preserve"> PAGEREF _Toc240195170 \h </w:instrText>
        </w:r>
        <w:r>
          <w:rPr>
            <w:noProof/>
            <w:webHidden/>
          </w:rPr>
        </w:r>
        <w:r>
          <w:rPr>
            <w:noProof/>
            <w:webHidden/>
          </w:rPr>
          <w:fldChar w:fldCharType="separate"/>
        </w:r>
        <w:r w:rsidR="00BD69F1">
          <w:rPr>
            <w:noProof/>
            <w:webHidden/>
          </w:rPr>
          <w:t>21</w:t>
        </w:r>
        <w:r>
          <w:rPr>
            <w:noProof/>
            <w:webHidden/>
          </w:rPr>
          <w:fldChar w:fldCharType="end"/>
        </w:r>
      </w:hyperlink>
    </w:p>
    <w:p w14:paraId="746B6D32" w14:textId="51610FE1" w:rsidR="00AC02C2" w:rsidRDefault="00AC02C2">
      <w:pPr>
        <w:pStyle w:val="TOC2"/>
        <w:tabs>
          <w:tab w:val="left" w:pos="839"/>
        </w:tabs>
        <w:rPr>
          <w:rFonts w:asciiTheme="minorHAnsi" w:eastAsiaTheme="minorEastAsia" w:hAnsiTheme="minorHAnsi" w:cstheme="minorBidi"/>
          <w:noProof/>
          <w:kern w:val="2"/>
          <w:sz w:val="24"/>
          <w14:ligatures w14:val="standardContextual"/>
        </w:rPr>
      </w:pPr>
      <w:hyperlink w:anchor="_Toc240195171" w:history="1">
        <w:r w:rsidRPr="00E41874">
          <w:rPr>
            <w:rStyle w:val="Hyperlink"/>
            <w:noProof/>
          </w:rPr>
          <w:t>II.</w:t>
        </w:r>
        <w:r>
          <w:rPr>
            <w:rFonts w:asciiTheme="minorHAnsi" w:eastAsiaTheme="minorEastAsia" w:hAnsiTheme="minorHAnsi" w:cstheme="minorBidi"/>
            <w:noProof/>
            <w:kern w:val="2"/>
            <w:sz w:val="24"/>
            <w14:ligatures w14:val="standardContextual"/>
          </w:rPr>
          <w:tab/>
        </w:r>
        <w:r w:rsidRPr="00E41874">
          <w:rPr>
            <w:rStyle w:val="Hyperlink"/>
            <w:noProof/>
          </w:rPr>
          <w:t>Thiết kế Cơ Sở Dữ Liệu</w:t>
        </w:r>
        <w:r>
          <w:rPr>
            <w:noProof/>
            <w:webHidden/>
          </w:rPr>
          <w:tab/>
        </w:r>
        <w:r>
          <w:rPr>
            <w:noProof/>
            <w:webHidden/>
          </w:rPr>
          <w:fldChar w:fldCharType="begin"/>
        </w:r>
        <w:r>
          <w:rPr>
            <w:noProof/>
            <w:webHidden/>
          </w:rPr>
          <w:instrText xml:space="preserve"> PAGEREF _Toc240195171 \h </w:instrText>
        </w:r>
        <w:r>
          <w:rPr>
            <w:noProof/>
            <w:webHidden/>
          </w:rPr>
        </w:r>
        <w:r>
          <w:rPr>
            <w:noProof/>
            <w:webHidden/>
          </w:rPr>
          <w:fldChar w:fldCharType="separate"/>
        </w:r>
        <w:r w:rsidR="00BD69F1">
          <w:rPr>
            <w:noProof/>
            <w:webHidden/>
          </w:rPr>
          <w:t>24</w:t>
        </w:r>
        <w:r>
          <w:rPr>
            <w:noProof/>
            <w:webHidden/>
          </w:rPr>
          <w:fldChar w:fldCharType="end"/>
        </w:r>
      </w:hyperlink>
    </w:p>
    <w:p w14:paraId="58490E73" w14:textId="22D5B3B3" w:rsidR="00AC02C2" w:rsidRDefault="00AC02C2">
      <w:pPr>
        <w:pStyle w:val="TOC3"/>
        <w:tabs>
          <w:tab w:val="left" w:pos="1400"/>
        </w:tabs>
        <w:rPr>
          <w:rFonts w:asciiTheme="minorHAnsi" w:eastAsiaTheme="minorEastAsia" w:hAnsiTheme="minorHAnsi" w:cstheme="minorBidi"/>
          <w:noProof/>
          <w:kern w:val="2"/>
          <w:sz w:val="24"/>
          <w14:ligatures w14:val="standardContextual"/>
        </w:rPr>
      </w:pPr>
      <w:hyperlink w:anchor="_Toc240195172" w:history="1">
        <w:r w:rsidRPr="00E41874">
          <w:rPr>
            <w:rStyle w:val="Hyperlink"/>
            <w:noProof/>
          </w:rPr>
          <w:t>1.</w:t>
        </w:r>
        <w:r>
          <w:rPr>
            <w:rFonts w:asciiTheme="minorHAnsi" w:eastAsiaTheme="minorEastAsia" w:hAnsiTheme="minorHAnsi" w:cstheme="minorBidi"/>
            <w:noProof/>
            <w:kern w:val="2"/>
            <w:sz w:val="24"/>
            <w14:ligatures w14:val="standardContextual"/>
          </w:rPr>
          <w:tab/>
        </w:r>
        <w:r w:rsidRPr="00E41874">
          <w:rPr>
            <w:rStyle w:val="Hyperlink"/>
            <w:noProof/>
          </w:rPr>
          <w:t>Sơ đồ Sơ đồ thực thể và mối kết hợp (EER)</w:t>
        </w:r>
        <w:r>
          <w:rPr>
            <w:noProof/>
            <w:webHidden/>
          </w:rPr>
          <w:tab/>
        </w:r>
        <w:r>
          <w:rPr>
            <w:noProof/>
            <w:webHidden/>
          </w:rPr>
          <w:fldChar w:fldCharType="begin"/>
        </w:r>
        <w:r>
          <w:rPr>
            <w:noProof/>
            <w:webHidden/>
          </w:rPr>
          <w:instrText xml:space="preserve"> PAGEREF _Toc240195172 \h </w:instrText>
        </w:r>
        <w:r>
          <w:rPr>
            <w:noProof/>
            <w:webHidden/>
          </w:rPr>
        </w:r>
        <w:r>
          <w:rPr>
            <w:noProof/>
            <w:webHidden/>
          </w:rPr>
          <w:fldChar w:fldCharType="separate"/>
        </w:r>
        <w:r w:rsidR="00BD69F1">
          <w:rPr>
            <w:noProof/>
            <w:webHidden/>
          </w:rPr>
          <w:t>24</w:t>
        </w:r>
        <w:r>
          <w:rPr>
            <w:noProof/>
            <w:webHidden/>
          </w:rPr>
          <w:fldChar w:fldCharType="end"/>
        </w:r>
      </w:hyperlink>
    </w:p>
    <w:p w14:paraId="05BC3237" w14:textId="037B5217" w:rsidR="00AC02C2" w:rsidRDefault="00AC02C2">
      <w:pPr>
        <w:pStyle w:val="TOC3"/>
        <w:tabs>
          <w:tab w:val="left" w:pos="1400"/>
        </w:tabs>
        <w:rPr>
          <w:rFonts w:asciiTheme="minorHAnsi" w:eastAsiaTheme="minorEastAsia" w:hAnsiTheme="minorHAnsi" w:cstheme="minorBidi"/>
          <w:noProof/>
          <w:kern w:val="2"/>
          <w:sz w:val="24"/>
          <w14:ligatures w14:val="standardContextual"/>
        </w:rPr>
      </w:pPr>
      <w:hyperlink w:anchor="_Toc240195173" w:history="1">
        <w:r w:rsidRPr="00E41874">
          <w:rPr>
            <w:rStyle w:val="Hyperlink"/>
            <w:noProof/>
          </w:rPr>
          <w:t>2.</w:t>
        </w:r>
        <w:r>
          <w:rPr>
            <w:rFonts w:asciiTheme="minorHAnsi" w:eastAsiaTheme="minorEastAsia" w:hAnsiTheme="minorHAnsi" w:cstheme="minorBidi"/>
            <w:noProof/>
            <w:kern w:val="2"/>
            <w:sz w:val="24"/>
            <w14:ligatures w14:val="standardContextual"/>
          </w:rPr>
          <w:tab/>
        </w:r>
        <w:r w:rsidRPr="00E41874">
          <w:rPr>
            <w:rStyle w:val="Hyperlink"/>
            <w:noProof/>
          </w:rPr>
          <w:t>Sơ đồ trên HQT CSDL:</w:t>
        </w:r>
        <w:r>
          <w:rPr>
            <w:noProof/>
            <w:webHidden/>
          </w:rPr>
          <w:tab/>
        </w:r>
        <w:r>
          <w:rPr>
            <w:noProof/>
            <w:webHidden/>
          </w:rPr>
          <w:fldChar w:fldCharType="begin"/>
        </w:r>
        <w:r>
          <w:rPr>
            <w:noProof/>
            <w:webHidden/>
          </w:rPr>
          <w:instrText xml:space="preserve"> PAGEREF _Toc240195173 \h </w:instrText>
        </w:r>
        <w:r>
          <w:rPr>
            <w:noProof/>
            <w:webHidden/>
          </w:rPr>
        </w:r>
        <w:r>
          <w:rPr>
            <w:noProof/>
            <w:webHidden/>
          </w:rPr>
          <w:fldChar w:fldCharType="separate"/>
        </w:r>
        <w:r w:rsidR="00BD69F1">
          <w:rPr>
            <w:noProof/>
            <w:webHidden/>
          </w:rPr>
          <w:t>24</w:t>
        </w:r>
        <w:r>
          <w:rPr>
            <w:noProof/>
            <w:webHidden/>
          </w:rPr>
          <w:fldChar w:fldCharType="end"/>
        </w:r>
      </w:hyperlink>
    </w:p>
    <w:p w14:paraId="1FDF12B1" w14:textId="49DD1BF3" w:rsidR="00AC02C2" w:rsidRDefault="00AC02C2">
      <w:pPr>
        <w:pStyle w:val="TOC3"/>
        <w:tabs>
          <w:tab w:val="left" w:pos="1400"/>
        </w:tabs>
        <w:rPr>
          <w:rFonts w:asciiTheme="minorHAnsi" w:eastAsiaTheme="minorEastAsia" w:hAnsiTheme="minorHAnsi" w:cstheme="minorBidi"/>
          <w:noProof/>
          <w:kern w:val="2"/>
          <w:sz w:val="24"/>
          <w14:ligatures w14:val="standardContextual"/>
        </w:rPr>
      </w:pPr>
      <w:hyperlink w:anchor="_Toc240195174" w:history="1">
        <w:r w:rsidRPr="00E41874">
          <w:rPr>
            <w:rStyle w:val="Hyperlink"/>
            <w:noProof/>
          </w:rPr>
          <w:t>3.</w:t>
        </w:r>
        <w:r>
          <w:rPr>
            <w:rFonts w:asciiTheme="minorHAnsi" w:eastAsiaTheme="minorEastAsia" w:hAnsiTheme="minorHAnsi" w:cstheme="minorBidi"/>
            <w:noProof/>
            <w:kern w:val="2"/>
            <w:sz w:val="24"/>
            <w14:ligatures w14:val="standardContextual"/>
          </w:rPr>
          <w:tab/>
        </w:r>
        <w:r w:rsidRPr="00E41874">
          <w:rPr>
            <w:rStyle w:val="Hyperlink"/>
            <w:noProof/>
          </w:rPr>
          <w:t>Các ràng buộc toàn vẹn trong CSDL:</w:t>
        </w:r>
        <w:r>
          <w:rPr>
            <w:noProof/>
            <w:webHidden/>
          </w:rPr>
          <w:tab/>
        </w:r>
        <w:r>
          <w:rPr>
            <w:noProof/>
            <w:webHidden/>
          </w:rPr>
          <w:fldChar w:fldCharType="begin"/>
        </w:r>
        <w:r>
          <w:rPr>
            <w:noProof/>
            <w:webHidden/>
          </w:rPr>
          <w:instrText xml:space="preserve"> PAGEREF _Toc240195174 \h </w:instrText>
        </w:r>
        <w:r>
          <w:rPr>
            <w:noProof/>
            <w:webHidden/>
          </w:rPr>
        </w:r>
        <w:r>
          <w:rPr>
            <w:noProof/>
            <w:webHidden/>
          </w:rPr>
          <w:fldChar w:fldCharType="separate"/>
        </w:r>
        <w:r w:rsidR="00BD69F1">
          <w:rPr>
            <w:noProof/>
            <w:webHidden/>
          </w:rPr>
          <w:t>24</w:t>
        </w:r>
        <w:r>
          <w:rPr>
            <w:noProof/>
            <w:webHidden/>
          </w:rPr>
          <w:fldChar w:fldCharType="end"/>
        </w:r>
      </w:hyperlink>
    </w:p>
    <w:p w14:paraId="4BDCD84E" w14:textId="2BDA801B" w:rsidR="00AC02C2" w:rsidRDefault="00AC02C2">
      <w:pPr>
        <w:pStyle w:val="TOC2"/>
        <w:tabs>
          <w:tab w:val="left" w:pos="1123"/>
        </w:tabs>
        <w:rPr>
          <w:rFonts w:asciiTheme="minorHAnsi" w:eastAsiaTheme="minorEastAsia" w:hAnsiTheme="minorHAnsi" w:cstheme="minorBidi"/>
          <w:noProof/>
          <w:kern w:val="2"/>
          <w:sz w:val="24"/>
          <w14:ligatures w14:val="standardContextual"/>
        </w:rPr>
      </w:pPr>
      <w:hyperlink w:anchor="_Toc240195175" w:history="1">
        <w:r w:rsidRPr="00E41874">
          <w:rPr>
            <w:rStyle w:val="Hyperlink"/>
            <w:noProof/>
          </w:rPr>
          <w:t>III.</w:t>
        </w:r>
        <w:r>
          <w:rPr>
            <w:rFonts w:asciiTheme="minorHAnsi" w:eastAsiaTheme="minorEastAsia" w:hAnsiTheme="minorHAnsi" w:cstheme="minorBidi"/>
            <w:noProof/>
            <w:kern w:val="2"/>
            <w:sz w:val="24"/>
            <w14:ligatures w14:val="standardContextual"/>
          </w:rPr>
          <w:tab/>
        </w:r>
        <w:r w:rsidRPr="00E41874">
          <w:rPr>
            <w:rStyle w:val="Hyperlink"/>
            <w:noProof/>
          </w:rPr>
          <w:t>Screen Flow: Phân luồng màn hình của ứng dụng:</w:t>
        </w:r>
        <w:r>
          <w:rPr>
            <w:noProof/>
            <w:webHidden/>
          </w:rPr>
          <w:tab/>
        </w:r>
        <w:r>
          <w:rPr>
            <w:noProof/>
            <w:webHidden/>
          </w:rPr>
          <w:fldChar w:fldCharType="begin"/>
        </w:r>
        <w:r>
          <w:rPr>
            <w:noProof/>
            <w:webHidden/>
          </w:rPr>
          <w:instrText xml:space="preserve"> PAGEREF _Toc240195175 \h </w:instrText>
        </w:r>
        <w:r>
          <w:rPr>
            <w:noProof/>
            <w:webHidden/>
          </w:rPr>
        </w:r>
        <w:r>
          <w:rPr>
            <w:noProof/>
            <w:webHidden/>
          </w:rPr>
          <w:fldChar w:fldCharType="separate"/>
        </w:r>
        <w:r w:rsidR="00BD69F1">
          <w:rPr>
            <w:noProof/>
            <w:webHidden/>
          </w:rPr>
          <w:t>25</w:t>
        </w:r>
        <w:r>
          <w:rPr>
            <w:noProof/>
            <w:webHidden/>
          </w:rPr>
          <w:fldChar w:fldCharType="end"/>
        </w:r>
      </w:hyperlink>
    </w:p>
    <w:p w14:paraId="72631787" w14:textId="31C85DCE" w:rsidR="00AC02C2" w:rsidRDefault="00AC02C2">
      <w:pPr>
        <w:pStyle w:val="TOC2"/>
        <w:tabs>
          <w:tab w:val="left" w:pos="1123"/>
        </w:tabs>
        <w:rPr>
          <w:rFonts w:asciiTheme="minorHAnsi" w:eastAsiaTheme="minorEastAsia" w:hAnsiTheme="minorHAnsi" w:cstheme="minorBidi"/>
          <w:noProof/>
          <w:kern w:val="2"/>
          <w:sz w:val="24"/>
          <w14:ligatures w14:val="standardContextual"/>
        </w:rPr>
      </w:pPr>
      <w:hyperlink w:anchor="_Toc240195176" w:history="1">
        <w:r w:rsidRPr="00E41874">
          <w:rPr>
            <w:rStyle w:val="Hyperlink"/>
            <w:noProof/>
          </w:rPr>
          <w:t>IV.</w:t>
        </w:r>
        <w:r>
          <w:rPr>
            <w:rFonts w:asciiTheme="minorHAnsi" w:eastAsiaTheme="minorEastAsia" w:hAnsiTheme="minorHAnsi" w:cstheme="minorBidi"/>
            <w:noProof/>
            <w:kern w:val="2"/>
            <w:sz w:val="24"/>
            <w14:ligatures w14:val="standardContextual"/>
          </w:rPr>
          <w:tab/>
        </w:r>
        <w:r w:rsidRPr="00E41874">
          <w:rPr>
            <w:rStyle w:val="Hyperlink"/>
            <w:noProof/>
          </w:rPr>
          <w:t>Thiết kế màn hình của ứng dụng:</w:t>
        </w:r>
        <w:r>
          <w:rPr>
            <w:noProof/>
            <w:webHidden/>
          </w:rPr>
          <w:tab/>
        </w:r>
        <w:r>
          <w:rPr>
            <w:noProof/>
            <w:webHidden/>
          </w:rPr>
          <w:fldChar w:fldCharType="begin"/>
        </w:r>
        <w:r>
          <w:rPr>
            <w:noProof/>
            <w:webHidden/>
          </w:rPr>
          <w:instrText xml:space="preserve"> PAGEREF _Toc240195176 \h </w:instrText>
        </w:r>
        <w:r>
          <w:rPr>
            <w:noProof/>
            <w:webHidden/>
          </w:rPr>
        </w:r>
        <w:r>
          <w:rPr>
            <w:noProof/>
            <w:webHidden/>
          </w:rPr>
          <w:fldChar w:fldCharType="separate"/>
        </w:r>
        <w:r w:rsidR="00BD69F1">
          <w:rPr>
            <w:noProof/>
            <w:webHidden/>
          </w:rPr>
          <w:t>26</w:t>
        </w:r>
        <w:r>
          <w:rPr>
            <w:noProof/>
            <w:webHidden/>
          </w:rPr>
          <w:fldChar w:fldCharType="end"/>
        </w:r>
      </w:hyperlink>
    </w:p>
    <w:p w14:paraId="5E8A8529" w14:textId="5B922FB1" w:rsidR="00AC02C2" w:rsidRDefault="00AC02C2">
      <w:pPr>
        <w:pStyle w:val="TOC3"/>
        <w:tabs>
          <w:tab w:val="left" w:pos="1400"/>
        </w:tabs>
        <w:rPr>
          <w:rFonts w:asciiTheme="minorHAnsi" w:eastAsiaTheme="minorEastAsia" w:hAnsiTheme="minorHAnsi" w:cstheme="minorBidi"/>
          <w:noProof/>
          <w:kern w:val="2"/>
          <w:sz w:val="24"/>
          <w14:ligatures w14:val="standardContextual"/>
        </w:rPr>
      </w:pPr>
      <w:hyperlink w:anchor="_Toc240195177" w:history="1">
        <w:r w:rsidRPr="00E41874">
          <w:rPr>
            <w:rStyle w:val="Hyperlink"/>
            <w:noProof/>
          </w:rPr>
          <w:t>1.</w:t>
        </w:r>
        <w:r>
          <w:rPr>
            <w:rFonts w:asciiTheme="minorHAnsi" w:eastAsiaTheme="minorEastAsia" w:hAnsiTheme="minorHAnsi" w:cstheme="minorBidi"/>
            <w:noProof/>
            <w:kern w:val="2"/>
            <w:sz w:val="24"/>
            <w14:ligatures w14:val="standardContextual"/>
          </w:rPr>
          <w:tab/>
        </w:r>
        <w:r w:rsidRPr="00E41874">
          <w:rPr>
            <w:rStyle w:val="Hyperlink"/>
            <w:noProof/>
          </w:rPr>
          <w:t>Màn hình chính</w:t>
        </w:r>
        <w:r>
          <w:rPr>
            <w:noProof/>
            <w:webHidden/>
          </w:rPr>
          <w:tab/>
        </w:r>
        <w:r>
          <w:rPr>
            <w:noProof/>
            <w:webHidden/>
          </w:rPr>
          <w:fldChar w:fldCharType="begin"/>
        </w:r>
        <w:r>
          <w:rPr>
            <w:noProof/>
            <w:webHidden/>
          </w:rPr>
          <w:instrText xml:space="preserve"> PAGEREF _Toc240195177 \h </w:instrText>
        </w:r>
        <w:r>
          <w:rPr>
            <w:noProof/>
            <w:webHidden/>
          </w:rPr>
        </w:r>
        <w:r>
          <w:rPr>
            <w:noProof/>
            <w:webHidden/>
          </w:rPr>
          <w:fldChar w:fldCharType="separate"/>
        </w:r>
        <w:r w:rsidR="00BD69F1">
          <w:rPr>
            <w:noProof/>
            <w:webHidden/>
          </w:rPr>
          <w:t>26</w:t>
        </w:r>
        <w:r>
          <w:rPr>
            <w:noProof/>
            <w:webHidden/>
          </w:rPr>
          <w:fldChar w:fldCharType="end"/>
        </w:r>
      </w:hyperlink>
    </w:p>
    <w:p w14:paraId="03235E20" w14:textId="3869CC17" w:rsidR="00AC02C2" w:rsidRDefault="00AC02C2">
      <w:pPr>
        <w:pStyle w:val="TOC3"/>
        <w:tabs>
          <w:tab w:val="left" w:pos="1400"/>
        </w:tabs>
        <w:rPr>
          <w:rFonts w:asciiTheme="minorHAnsi" w:eastAsiaTheme="minorEastAsia" w:hAnsiTheme="minorHAnsi" w:cstheme="minorBidi"/>
          <w:noProof/>
          <w:kern w:val="2"/>
          <w:sz w:val="24"/>
          <w14:ligatures w14:val="standardContextual"/>
        </w:rPr>
      </w:pPr>
      <w:hyperlink w:anchor="_Toc240195178" w:history="1">
        <w:r w:rsidRPr="00E41874">
          <w:rPr>
            <w:rStyle w:val="Hyperlink"/>
            <w:noProof/>
          </w:rPr>
          <w:t>2.</w:t>
        </w:r>
        <w:r>
          <w:rPr>
            <w:rFonts w:asciiTheme="minorHAnsi" w:eastAsiaTheme="minorEastAsia" w:hAnsiTheme="minorHAnsi" w:cstheme="minorBidi"/>
            <w:noProof/>
            <w:kern w:val="2"/>
            <w:sz w:val="24"/>
            <w14:ligatures w14:val="standardContextual"/>
          </w:rPr>
          <w:tab/>
        </w:r>
        <w:r w:rsidRPr="00E41874">
          <w:rPr>
            <w:rStyle w:val="Hyperlink"/>
            <w:noProof/>
          </w:rPr>
          <w:t>Màn hình tra cứu thông tin sách:</w:t>
        </w:r>
        <w:r>
          <w:rPr>
            <w:noProof/>
            <w:webHidden/>
          </w:rPr>
          <w:tab/>
        </w:r>
        <w:r>
          <w:rPr>
            <w:noProof/>
            <w:webHidden/>
          </w:rPr>
          <w:fldChar w:fldCharType="begin"/>
        </w:r>
        <w:r>
          <w:rPr>
            <w:noProof/>
            <w:webHidden/>
          </w:rPr>
          <w:instrText xml:space="preserve"> PAGEREF _Toc240195178 \h </w:instrText>
        </w:r>
        <w:r>
          <w:rPr>
            <w:noProof/>
            <w:webHidden/>
          </w:rPr>
        </w:r>
        <w:r>
          <w:rPr>
            <w:noProof/>
            <w:webHidden/>
          </w:rPr>
          <w:fldChar w:fldCharType="separate"/>
        </w:r>
        <w:r w:rsidR="00BD69F1">
          <w:rPr>
            <w:noProof/>
            <w:webHidden/>
          </w:rPr>
          <w:t>26</w:t>
        </w:r>
        <w:r>
          <w:rPr>
            <w:noProof/>
            <w:webHidden/>
          </w:rPr>
          <w:fldChar w:fldCharType="end"/>
        </w:r>
      </w:hyperlink>
    </w:p>
    <w:p w14:paraId="7EDE9822" w14:textId="7473E92A" w:rsidR="00AC02C2" w:rsidRDefault="00AC02C2">
      <w:pPr>
        <w:pStyle w:val="TOC2"/>
        <w:tabs>
          <w:tab w:val="left" w:pos="839"/>
        </w:tabs>
        <w:rPr>
          <w:rFonts w:asciiTheme="minorHAnsi" w:eastAsiaTheme="minorEastAsia" w:hAnsiTheme="minorHAnsi" w:cstheme="minorBidi"/>
          <w:noProof/>
          <w:kern w:val="2"/>
          <w:sz w:val="24"/>
          <w14:ligatures w14:val="standardContextual"/>
        </w:rPr>
      </w:pPr>
      <w:hyperlink w:anchor="_Toc240195179" w:history="1">
        <w:r w:rsidRPr="00E41874">
          <w:rPr>
            <w:rStyle w:val="Hyperlink"/>
            <w:noProof/>
          </w:rPr>
          <w:t>V.</w:t>
        </w:r>
        <w:r>
          <w:rPr>
            <w:rFonts w:asciiTheme="minorHAnsi" w:eastAsiaTheme="minorEastAsia" w:hAnsiTheme="minorHAnsi" w:cstheme="minorBidi"/>
            <w:noProof/>
            <w:kern w:val="2"/>
            <w:sz w:val="24"/>
            <w14:ligatures w14:val="standardContextual"/>
          </w:rPr>
          <w:tab/>
        </w:r>
        <w:r w:rsidRPr="00E41874">
          <w:rPr>
            <w:rStyle w:val="Hyperlink"/>
            <w:noProof/>
          </w:rPr>
          <w:t>Kiểm thử chức năng ứng dụng:</w:t>
        </w:r>
        <w:r>
          <w:rPr>
            <w:noProof/>
            <w:webHidden/>
          </w:rPr>
          <w:tab/>
        </w:r>
        <w:r>
          <w:rPr>
            <w:noProof/>
            <w:webHidden/>
          </w:rPr>
          <w:fldChar w:fldCharType="begin"/>
        </w:r>
        <w:r>
          <w:rPr>
            <w:noProof/>
            <w:webHidden/>
          </w:rPr>
          <w:instrText xml:space="preserve"> PAGEREF _Toc240195179 \h </w:instrText>
        </w:r>
        <w:r>
          <w:rPr>
            <w:noProof/>
            <w:webHidden/>
          </w:rPr>
        </w:r>
        <w:r>
          <w:rPr>
            <w:noProof/>
            <w:webHidden/>
          </w:rPr>
          <w:fldChar w:fldCharType="separate"/>
        </w:r>
        <w:r w:rsidR="00BD69F1">
          <w:rPr>
            <w:noProof/>
            <w:webHidden/>
          </w:rPr>
          <w:t>28</w:t>
        </w:r>
        <w:r>
          <w:rPr>
            <w:noProof/>
            <w:webHidden/>
          </w:rPr>
          <w:fldChar w:fldCharType="end"/>
        </w:r>
      </w:hyperlink>
    </w:p>
    <w:p w14:paraId="3C7F5E7E" w14:textId="23BD597C" w:rsidR="00AC02C2" w:rsidRDefault="00AC02C2">
      <w:pPr>
        <w:pStyle w:val="TOC3"/>
        <w:tabs>
          <w:tab w:val="left" w:pos="1400"/>
        </w:tabs>
        <w:rPr>
          <w:rFonts w:asciiTheme="minorHAnsi" w:eastAsiaTheme="minorEastAsia" w:hAnsiTheme="minorHAnsi" w:cstheme="minorBidi"/>
          <w:noProof/>
          <w:kern w:val="2"/>
          <w:sz w:val="24"/>
          <w14:ligatures w14:val="standardContextual"/>
        </w:rPr>
      </w:pPr>
      <w:hyperlink w:anchor="_Toc240195180" w:history="1">
        <w:r w:rsidRPr="00E41874">
          <w:rPr>
            <w:rStyle w:val="Hyperlink"/>
            <w:noProof/>
          </w:rPr>
          <w:t>1.</w:t>
        </w:r>
        <w:r>
          <w:rPr>
            <w:rFonts w:asciiTheme="minorHAnsi" w:eastAsiaTheme="minorEastAsia" w:hAnsiTheme="minorHAnsi" w:cstheme="minorBidi"/>
            <w:noProof/>
            <w:kern w:val="2"/>
            <w:sz w:val="24"/>
            <w14:ligatures w14:val="standardContextual"/>
          </w:rPr>
          <w:tab/>
        </w:r>
        <w:r w:rsidRPr="00E41874">
          <w:rPr>
            <w:rStyle w:val="Hyperlink"/>
            <w:noProof/>
          </w:rPr>
          <w:t>Yêu cầu tài nguyên cho kiểm thử ứng dụng</w:t>
        </w:r>
        <w:r>
          <w:rPr>
            <w:noProof/>
            <w:webHidden/>
          </w:rPr>
          <w:tab/>
        </w:r>
        <w:r>
          <w:rPr>
            <w:noProof/>
            <w:webHidden/>
          </w:rPr>
          <w:fldChar w:fldCharType="begin"/>
        </w:r>
        <w:r>
          <w:rPr>
            <w:noProof/>
            <w:webHidden/>
          </w:rPr>
          <w:instrText xml:space="preserve"> PAGEREF _Toc240195180 \h </w:instrText>
        </w:r>
        <w:r>
          <w:rPr>
            <w:noProof/>
            <w:webHidden/>
          </w:rPr>
        </w:r>
        <w:r>
          <w:rPr>
            <w:noProof/>
            <w:webHidden/>
          </w:rPr>
          <w:fldChar w:fldCharType="separate"/>
        </w:r>
        <w:r w:rsidR="00BD69F1">
          <w:rPr>
            <w:noProof/>
            <w:webHidden/>
          </w:rPr>
          <w:t>28</w:t>
        </w:r>
        <w:r>
          <w:rPr>
            <w:noProof/>
            <w:webHidden/>
          </w:rPr>
          <w:fldChar w:fldCharType="end"/>
        </w:r>
      </w:hyperlink>
    </w:p>
    <w:p w14:paraId="7D58E834" w14:textId="5C3787B8" w:rsidR="00AC02C2" w:rsidRDefault="00AC02C2">
      <w:pPr>
        <w:pStyle w:val="TOC3"/>
        <w:tabs>
          <w:tab w:val="left" w:pos="1400"/>
        </w:tabs>
        <w:rPr>
          <w:rFonts w:asciiTheme="minorHAnsi" w:eastAsiaTheme="minorEastAsia" w:hAnsiTheme="minorHAnsi" w:cstheme="minorBidi"/>
          <w:noProof/>
          <w:kern w:val="2"/>
          <w:sz w:val="24"/>
          <w14:ligatures w14:val="standardContextual"/>
        </w:rPr>
      </w:pPr>
      <w:hyperlink w:anchor="_Toc240195181" w:history="1">
        <w:r w:rsidRPr="00E41874">
          <w:rPr>
            <w:rStyle w:val="Hyperlink"/>
            <w:noProof/>
          </w:rPr>
          <w:t>2.</w:t>
        </w:r>
        <w:r>
          <w:rPr>
            <w:rFonts w:asciiTheme="minorHAnsi" w:eastAsiaTheme="minorEastAsia" w:hAnsiTheme="minorHAnsi" w:cstheme="minorBidi"/>
            <w:noProof/>
            <w:kern w:val="2"/>
            <w:sz w:val="24"/>
            <w14:ligatures w14:val="standardContextual"/>
          </w:rPr>
          <w:tab/>
        </w:r>
        <w:r w:rsidRPr="00E41874">
          <w:rPr>
            <w:rStyle w:val="Hyperlink"/>
            <w:noProof/>
          </w:rPr>
          <w:t>Danh sách các tình huống kiểm thử:</w:t>
        </w:r>
        <w:r>
          <w:rPr>
            <w:noProof/>
            <w:webHidden/>
          </w:rPr>
          <w:tab/>
        </w:r>
        <w:r>
          <w:rPr>
            <w:noProof/>
            <w:webHidden/>
          </w:rPr>
          <w:fldChar w:fldCharType="begin"/>
        </w:r>
        <w:r>
          <w:rPr>
            <w:noProof/>
            <w:webHidden/>
          </w:rPr>
          <w:instrText xml:space="preserve"> PAGEREF _Toc240195181 \h </w:instrText>
        </w:r>
        <w:r>
          <w:rPr>
            <w:noProof/>
            <w:webHidden/>
          </w:rPr>
        </w:r>
        <w:r>
          <w:rPr>
            <w:noProof/>
            <w:webHidden/>
          </w:rPr>
          <w:fldChar w:fldCharType="separate"/>
        </w:r>
        <w:r w:rsidR="00BD69F1">
          <w:rPr>
            <w:noProof/>
            <w:webHidden/>
          </w:rPr>
          <w:t>28</w:t>
        </w:r>
        <w:r>
          <w:rPr>
            <w:noProof/>
            <w:webHidden/>
          </w:rPr>
          <w:fldChar w:fldCharType="end"/>
        </w:r>
      </w:hyperlink>
    </w:p>
    <w:p w14:paraId="56D10A53" w14:textId="1BDF7B2F" w:rsidR="00AC02C2" w:rsidRDefault="00AC02C2">
      <w:pPr>
        <w:pStyle w:val="TOC3"/>
        <w:tabs>
          <w:tab w:val="left" w:pos="1400"/>
        </w:tabs>
        <w:rPr>
          <w:rFonts w:asciiTheme="minorHAnsi" w:eastAsiaTheme="minorEastAsia" w:hAnsiTheme="minorHAnsi" w:cstheme="minorBidi"/>
          <w:noProof/>
          <w:kern w:val="2"/>
          <w:sz w:val="24"/>
          <w14:ligatures w14:val="standardContextual"/>
        </w:rPr>
      </w:pPr>
      <w:hyperlink w:anchor="_Toc240195182" w:history="1">
        <w:r w:rsidRPr="00E41874">
          <w:rPr>
            <w:rStyle w:val="Hyperlink"/>
            <w:noProof/>
          </w:rPr>
          <w:t>3.</w:t>
        </w:r>
        <w:r>
          <w:rPr>
            <w:rFonts w:asciiTheme="minorHAnsi" w:eastAsiaTheme="minorEastAsia" w:hAnsiTheme="minorHAnsi" w:cstheme="minorBidi"/>
            <w:noProof/>
            <w:kern w:val="2"/>
            <w:sz w:val="24"/>
            <w14:ligatures w14:val="standardContextual"/>
          </w:rPr>
          <w:tab/>
        </w:r>
        <w:r w:rsidRPr="00E41874">
          <w:rPr>
            <w:rStyle w:val="Hyperlink"/>
            <w:noProof/>
          </w:rPr>
          <w:t>Test report</w:t>
        </w:r>
        <w:r>
          <w:rPr>
            <w:noProof/>
            <w:webHidden/>
          </w:rPr>
          <w:tab/>
        </w:r>
        <w:r>
          <w:rPr>
            <w:noProof/>
            <w:webHidden/>
          </w:rPr>
          <w:fldChar w:fldCharType="begin"/>
        </w:r>
        <w:r>
          <w:rPr>
            <w:noProof/>
            <w:webHidden/>
          </w:rPr>
          <w:instrText xml:space="preserve"> PAGEREF _Toc240195182 \h </w:instrText>
        </w:r>
        <w:r>
          <w:rPr>
            <w:noProof/>
            <w:webHidden/>
          </w:rPr>
        </w:r>
        <w:r>
          <w:rPr>
            <w:noProof/>
            <w:webHidden/>
          </w:rPr>
          <w:fldChar w:fldCharType="separate"/>
        </w:r>
        <w:r w:rsidR="00BD69F1">
          <w:rPr>
            <w:noProof/>
            <w:webHidden/>
          </w:rPr>
          <w:t>28</w:t>
        </w:r>
        <w:r>
          <w:rPr>
            <w:noProof/>
            <w:webHidden/>
          </w:rPr>
          <w:fldChar w:fldCharType="end"/>
        </w:r>
      </w:hyperlink>
    </w:p>
    <w:p w14:paraId="2C8600AC" w14:textId="06079D8B" w:rsidR="00AC02C2" w:rsidRDefault="00AC02C2">
      <w:pPr>
        <w:pStyle w:val="TOC1"/>
        <w:rPr>
          <w:rFonts w:asciiTheme="minorHAnsi" w:eastAsiaTheme="minorEastAsia" w:hAnsiTheme="minorHAnsi" w:cstheme="minorBidi"/>
          <w:kern w:val="2"/>
          <w:sz w:val="24"/>
          <w14:ligatures w14:val="standardContextual"/>
        </w:rPr>
      </w:pPr>
      <w:hyperlink w:anchor="_Toc240195183" w:history="1">
        <w:r w:rsidRPr="00E41874">
          <w:rPr>
            <w:rStyle w:val="Hyperlink"/>
          </w:rPr>
          <w:t>CHƯƠNG 4: KẾT LUẬN</w:t>
        </w:r>
        <w:r>
          <w:rPr>
            <w:webHidden/>
          </w:rPr>
          <w:tab/>
        </w:r>
        <w:r>
          <w:rPr>
            <w:webHidden/>
          </w:rPr>
          <w:fldChar w:fldCharType="begin"/>
        </w:r>
        <w:r>
          <w:rPr>
            <w:webHidden/>
          </w:rPr>
          <w:instrText xml:space="preserve"> PAGEREF _Toc240195183 \h </w:instrText>
        </w:r>
        <w:r>
          <w:rPr>
            <w:webHidden/>
          </w:rPr>
        </w:r>
        <w:r>
          <w:rPr>
            <w:webHidden/>
          </w:rPr>
          <w:fldChar w:fldCharType="separate"/>
        </w:r>
        <w:r w:rsidR="00BD69F1">
          <w:rPr>
            <w:webHidden/>
          </w:rPr>
          <w:t>29</w:t>
        </w:r>
        <w:r>
          <w:rPr>
            <w:webHidden/>
          </w:rPr>
          <w:fldChar w:fldCharType="end"/>
        </w:r>
      </w:hyperlink>
    </w:p>
    <w:p w14:paraId="2BD49D41" w14:textId="6EAC4DDC" w:rsidR="00AC02C2" w:rsidRDefault="00AC02C2">
      <w:pPr>
        <w:pStyle w:val="TOC2"/>
        <w:rPr>
          <w:rFonts w:asciiTheme="minorHAnsi" w:eastAsiaTheme="minorEastAsia" w:hAnsiTheme="minorHAnsi" w:cstheme="minorBidi"/>
          <w:noProof/>
          <w:kern w:val="2"/>
          <w:sz w:val="24"/>
          <w14:ligatures w14:val="standardContextual"/>
        </w:rPr>
      </w:pPr>
      <w:hyperlink w:anchor="_Toc240195184" w:history="1">
        <w:r w:rsidRPr="00E41874">
          <w:rPr>
            <w:rStyle w:val="Hyperlink"/>
            <w:noProof/>
          </w:rPr>
          <w:t>4.1 Kết quả đạt được</w:t>
        </w:r>
        <w:r>
          <w:rPr>
            <w:noProof/>
            <w:webHidden/>
          </w:rPr>
          <w:tab/>
        </w:r>
        <w:r>
          <w:rPr>
            <w:noProof/>
            <w:webHidden/>
          </w:rPr>
          <w:fldChar w:fldCharType="begin"/>
        </w:r>
        <w:r>
          <w:rPr>
            <w:noProof/>
            <w:webHidden/>
          </w:rPr>
          <w:instrText xml:space="preserve"> PAGEREF _Toc240195184 \h </w:instrText>
        </w:r>
        <w:r>
          <w:rPr>
            <w:noProof/>
            <w:webHidden/>
          </w:rPr>
        </w:r>
        <w:r>
          <w:rPr>
            <w:noProof/>
            <w:webHidden/>
          </w:rPr>
          <w:fldChar w:fldCharType="separate"/>
        </w:r>
        <w:r w:rsidR="00BD69F1">
          <w:rPr>
            <w:noProof/>
            <w:webHidden/>
          </w:rPr>
          <w:t>29</w:t>
        </w:r>
        <w:r>
          <w:rPr>
            <w:noProof/>
            <w:webHidden/>
          </w:rPr>
          <w:fldChar w:fldCharType="end"/>
        </w:r>
      </w:hyperlink>
    </w:p>
    <w:p w14:paraId="16A18721" w14:textId="5785CF19" w:rsidR="00AC02C2" w:rsidRDefault="00AC02C2">
      <w:pPr>
        <w:pStyle w:val="TOC2"/>
        <w:rPr>
          <w:rFonts w:asciiTheme="minorHAnsi" w:eastAsiaTheme="minorEastAsia" w:hAnsiTheme="minorHAnsi" w:cstheme="minorBidi"/>
          <w:noProof/>
          <w:kern w:val="2"/>
          <w:sz w:val="24"/>
          <w14:ligatures w14:val="standardContextual"/>
        </w:rPr>
      </w:pPr>
      <w:hyperlink w:anchor="_Toc240195185" w:history="1">
        <w:r w:rsidRPr="00E41874">
          <w:rPr>
            <w:rStyle w:val="Hyperlink"/>
            <w:noProof/>
          </w:rPr>
          <w:t>4.2 Hạn chế của đồ án</w:t>
        </w:r>
        <w:r>
          <w:rPr>
            <w:noProof/>
            <w:webHidden/>
          </w:rPr>
          <w:tab/>
        </w:r>
        <w:r>
          <w:rPr>
            <w:noProof/>
            <w:webHidden/>
          </w:rPr>
          <w:fldChar w:fldCharType="begin"/>
        </w:r>
        <w:r>
          <w:rPr>
            <w:noProof/>
            <w:webHidden/>
          </w:rPr>
          <w:instrText xml:space="preserve"> PAGEREF _Toc240195185 \h </w:instrText>
        </w:r>
        <w:r>
          <w:rPr>
            <w:noProof/>
            <w:webHidden/>
          </w:rPr>
        </w:r>
        <w:r>
          <w:rPr>
            <w:noProof/>
            <w:webHidden/>
          </w:rPr>
          <w:fldChar w:fldCharType="separate"/>
        </w:r>
        <w:r w:rsidR="00BD69F1">
          <w:rPr>
            <w:noProof/>
            <w:webHidden/>
          </w:rPr>
          <w:t>29</w:t>
        </w:r>
        <w:r>
          <w:rPr>
            <w:noProof/>
            <w:webHidden/>
          </w:rPr>
          <w:fldChar w:fldCharType="end"/>
        </w:r>
      </w:hyperlink>
    </w:p>
    <w:p w14:paraId="4DC9BF86" w14:textId="5D8F6187" w:rsidR="00AC02C2" w:rsidRDefault="00AC02C2">
      <w:pPr>
        <w:pStyle w:val="TOC2"/>
        <w:rPr>
          <w:rFonts w:asciiTheme="minorHAnsi" w:eastAsiaTheme="minorEastAsia" w:hAnsiTheme="minorHAnsi" w:cstheme="minorBidi"/>
          <w:noProof/>
          <w:kern w:val="2"/>
          <w:sz w:val="24"/>
          <w14:ligatures w14:val="standardContextual"/>
        </w:rPr>
      </w:pPr>
      <w:hyperlink w:anchor="_Toc240195186" w:history="1">
        <w:r w:rsidRPr="00E41874">
          <w:rPr>
            <w:rStyle w:val="Hyperlink"/>
            <w:noProof/>
          </w:rPr>
          <w:t>4.3 Hướng phát triển</w:t>
        </w:r>
        <w:r>
          <w:rPr>
            <w:noProof/>
            <w:webHidden/>
          </w:rPr>
          <w:tab/>
        </w:r>
        <w:r>
          <w:rPr>
            <w:noProof/>
            <w:webHidden/>
          </w:rPr>
          <w:fldChar w:fldCharType="begin"/>
        </w:r>
        <w:r>
          <w:rPr>
            <w:noProof/>
            <w:webHidden/>
          </w:rPr>
          <w:instrText xml:space="preserve"> PAGEREF _Toc240195186 \h </w:instrText>
        </w:r>
        <w:r>
          <w:rPr>
            <w:noProof/>
            <w:webHidden/>
          </w:rPr>
        </w:r>
        <w:r>
          <w:rPr>
            <w:noProof/>
            <w:webHidden/>
          </w:rPr>
          <w:fldChar w:fldCharType="separate"/>
        </w:r>
        <w:r w:rsidR="00BD69F1">
          <w:rPr>
            <w:noProof/>
            <w:webHidden/>
          </w:rPr>
          <w:t>29</w:t>
        </w:r>
        <w:r>
          <w:rPr>
            <w:noProof/>
            <w:webHidden/>
          </w:rPr>
          <w:fldChar w:fldCharType="end"/>
        </w:r>
      </w:hyperlink>
    </w:p>
    <w:p w14:paraId="4FC55CE8" w14:textId="12744D93" w:rsidR="00AC02C2" w:rsidRDefault="00AC02C2">
      <w:pPr>
        <w:pStyle w:val="TOC1"/>
        <w:rPr>
          <w:rFonts w:asciiTheme="minorHAnsi" w:eastAsiaTheme="minorEastAsia" w:hAnsiTheme="minorHAnsi" w:cstheme="minorBidi"/>
          <w:kern w:val="2"/>
          <w:sz w:val="24"/>
          <w14:ligatures w14:val="standardContextual"/>
        </w:rPr>
      </w:pPr>
      <w:hyperlink w:anchor="_Toc240195187" w:history="1">
        <w:r w:rsidRPr="00E41874">
          <w:rPr>
            <w:rStyle w:val="Hyperlink"/>
          </w:rPr>
          <w:t>CHƯƠNG 5: KHỞI NGHIỆP</w:t>
        </w:r>
        <w:r>
          <w:rPr>
            <w:webHidden/>
          </w:rPr>
          <w:tab/>
        </w:r>
        <w:r>
          <w:rPr>
            <w:webHidden/>
          </w:rPr>
          <w:fldChar w:fldCharType="begin"/>
        </w:r>
        <w:r>
          <w:rPr>
            <w:webHidden/>
          </w:rPr>
          <w:instrText xml:space="preserve"> PAGEREF _Toc240195187 \h </w:instrText>
        </w:r>
        <w:r>
          <w:rPr>
            <w:webHidden/>
          </w:rPr>
        </w:r>
        <w:r>
          <w:rPr>
            <w:webHidden/>
          </w:rPr>
          <w:fldChar w:fldCharType="separate"/>
        </w:r>
        <w:r w:rsidR="00BD69F1">
          <w:rPr>
            <w:webHidden/>
          </w:rPr>
          <w:t>30</w:t>
        </w:r>
        <w:r>
          <w:rPr>
            <w:webHidden/>
          </w:rPr>
          <w:fldChar w:fldCharType="end"/>
        </w:r>
      </w:hyperlink>
    </w:p>
    <w:p w14:paraId="618A1954" w14:textId="6A4CBF06" w:rsidR="00AC02C2" w:rsidRDefault="00AC02C2">
      <w:pPr>
        <w:pStyle w:val="TOC2"/>
        <w:tabs>
          <w:tab w:val="left" w:pos="720"/>
        </w:tabs>
        <w:rPr>
          <w:rFonts w:asciiTheme="minorHAnsi" w:eastAsiaTheme="minorEastAsia" w:hAnsiTheme="minorHAnsi" w:cstheme="minorBidi"/>
          <w:noProof/>
          <w:kern w:val="2"/>
          <w:sz w:val="24"/>
          <w14:ligatures w14:val="standardContextual"/>
        </w:rPr>
      </w:pPr>
      <w:hyperlink w:anchor="_Toc240195188" w:history="1">
        <w:r w:rsidRPr="00E41874">
          <w:rPr>
            <w:rStyle w:val="Hyperlink"/>
            <w:noProof/>
          </w:rPr>
          <w:t>I.</w:t>
        </w:r>
        <w:r>
          <w:rPr>
            <w:rFonts w:asciiTheme="minorHAnsi" w:eastAsiaTheme="minorEastAsia" w:hAnsiTheme="minorHAnsi" w:cstheme="minorBidi"/>
            <w:noProof/>
            <w:kern w:val="2"/>
            <w:sz w:val="24"/>
            <w14:ligatures w14:val="standardContextual"/>
          </w:rPr>
          <w:tab/>
        </w:r>
        <w:r w:rsidRPr="00E41874">
          <w:rPr>
            <w:rStyle w:val="Hyperlink"/>
            <w:noProof/>
          </w:rPr>
          <w:t>Giải thích kế hoạch phát triển dự án khởi nghiệp:</w:t>
        </w:r>
        <w:r>
          <w:rPr>
            <w:noProof/>
            <w:webHidden/>
          </w:rPr>
          <w:tab/>
        </w:r>
        <w:r>
          <w:rPr>
            <w:noProof/>
            <w:webHidden/>
          </w:rPr>
          <w:fldChar w:fldCharType="begin"/>
        </w:r>
        <w:r>
          <w:rPr>
            <w:noProof/>
            <w:webHidden/>
          </w:rPr>
          <w:instrText xml:space="preserve"> PAGEREF _Toc240195188 \h </w:instrText>
        </w:r>
        <w:r>
          <w:rPr>
            <w:noProof/>
            <w:webHidden/>
          </w:rPr>
        </w:r>
        <w:r>
          <w:rPr>
            <w:noProof/>
            <w:webHidden/>
          </w:rPr>
          <w:fldChar w:fldCharType="separate"/>
        </w:r>
        <w:r w:rsidR="00BD69F1">
          <w:rPr>
            <w:noProof/>
            <w:webHidden/>
          </w:rPr>
          <w:t>30</w:t>
        </w:r>
        <w:r>
          <w:rPr>
            <w:noProof/>
            <w:webHidden/>
          </w:rPr>
          <w:fldChar w:fldCharType="end"/>
        </w:r>
      </w:hyperlink>
    </w:p>
    <w:p w14:paraId="09FA9EAF" w14:textId="1A8C2016" w:rsidR="00AC02C2" w:rsidRDefault="00AC02C2">
      <w:pPr>
        <w:pStyle w:val="TOC2"/>
        <w:tabs>
          <w:tab w:val="left" w:pos="839"/>
        </w:tabs>
        <w:rPr>
          <w:rFonts w:asciiTheme="minorHAnsi" w:eastAsiaTheme="minorEastAsia" w:hAnsiTheme="minorHAnsi" w:cstheme="minorBidi"/>
          <w:noProof/>
          <w:kern w:val="2"/>
          <w:sz w:val="24"/>
          <w14:ligatures w14:val="standardContextual"/>
        </w:rPr>
      </w:pPr>
      <w:hyperlink w:anchor="_Toc240195189" w:history="1">
        <w:r w:rsidRPr="00E41874">
          <w:rPr>
            <w:rStyle w:val="Hyperlink"/>
            <w:noProof/>
          </w:rPr>
          <w:t>II.</w:t>
        </w:r>
        <w:r>
          <w:rPr>
            <w:rFonts w:asciiTheme="minorHAnsi" w:eastAsiaTheme="minorEastAsia" w:hAnsiTheme="minorHAnsi" w:cstheme="minorBidi"/>
            <w:noProof/>
            <w:kern w:val="2"/>
            <w:sz w:val="24"/>
            <w14:ligatures w14:val="standardContextual"/>
          </w:rPr>
          <w:tab/>
        </w:r>
        <w:r w:rsidRPr="00E41874">
          <w:rPr>
            <w:rStyle w:val="Hyperlink"/>
            <w:noProof/>
          </w:rPr>
          <w:t>Dự án của các nhóm là gì? Trình bày kế hoạch cho dự án:</w:t>
        </w:r>
        <w:r>
          <w:rPr>
            <w:noProof/>
            <w:webHidden/>
          </w:rPr>
          <w:tab/>
        </w:r>
        <w:r>
          <w:rPr>
            <w:noProof/>
            <w:webHidden/>
          </w:rPr>
          <w:fldChar w:fldCharType="begin"/>
        </w:r>
        <w:r>
          <w:rPr>
            <w:noProof/>
            <w:webHidden/>
          </w:rPr>
          <w:instrText xml:space="preserve"> PAGEREF _Toc240195189 \h </w:instrText>
        </w:r>
        <w:r>
          <w:rPr>
            <w:noProof/>
            <w:webHidden/>
          </w:rPr>
        </w:r>
        <w:r>
          <w:rPr>
            <w:noProof/>
            <w:webHidden/>
          </w:rPr>
          <w:fldChar w:fldCharType="separate"/>
        </w:r>
        <w:r w:rsidR="00BD69F1">
          <w:rPr>
            <w:noProof/>
            <w:webHidden/>
          </w:rPr>
          <w:t>30</w:t>
        </w:r>
        <w:r>
          <w:rPr>
            <w:noProof/>
            <w:webHidden/>
          </w:rPr>
          <w:fldChar w:fldCharType="end"/>
        </w:r>
      </w:hyperlink>
    </w:p>
    <w:p w14:paraId="6EA65A04" w14:textId="7B762FE0" w:rsidR="00AC02C2" w:rsidRDefault="00AC02C2">
      <w:pPr>
        <w:pStyle w:val="TOC2"/>
        <w:tabs>
          <w:tab w:val="left" w:pos="1123"/>
        </w:tabs>
        <w:rPr>
          <w:rFonts w:asciiTheme="minorHAnsi" w:eastAsiaTheme="minorEastAsia" w:hAnsiTheme="minorHAnsi" w:cstheme="minorBidi"/>
          <w:noProof/>
          <w:kern w:val="2"/>
          <w:sz w:val="24"/>
          <w14:ligatures w14:val="standardContextual"/>
        </w:rPr>
      </w:pPr>
      <w:hyperlink w:anchor="_Toc240195190" w:history="1">
        <w:r w:rsidRPr="00E41874">
          <w:rPr>
            <w:rStyle w:val="Hyperlink"/>
            <w:noProof/>
          </w:rPr>
          <w:t>III.</w:t>
        </w:r>
        <w:r>
          <w:rPr>
            <w:rFonts w:asciiTheme="minorHAnsi" w:eastAsiaTheme="minorEastAsia" w:hAnsiTheme="minorHAnsi" w:cstheme="minorBidi"/>
            <w:noProof/>
            <w:kern w:val="2"/>
            <w:sz w:val="24"/>
            <w14:ligatures w14:val="standardContextual"/>
          </w:rPr>
          <w:tab/>
        </w:r>
        <w:r w:rsidRPr="00E41874">
          <w:rPr>
            <w:rStyle w:val="Hyperlink"/>
            <w:noProof/>
          </w:rPr>
          <w:t>Dự án của nhóm có gì khác biệt</w:t>
        </w:r>
        <w:r w:rsidRPr="00E41874">
          <w:rPr>
            <w:rStyle w:val="Hyperlink"/>
            <w:i/>
            <w:noProof/>
          </w:rPr>
          <w:t>?</w:t>
        </w:r>
        <w:r>
          <w:rPr>
            <w:noProof/>
            <w:webHidden/>
          </w:rPr>
          <w:tab/>
        </w:r>
        <w:r>
          <w:rPr>
            <w:noProof/>
            <w:webHidden/>
          </w:rPr>
          <w:fldChar w:fldCharType="begin"/>
        </w:r>
        <w:r>
          <w:rPr>
            <w:noProof/>
            <w:webHidden/>
          </w:rPr>
          <w:instrText xml:space="preserve"> PAGEREF _Toc240195190 \h </w:instrText>
        </w:r>
        <w:r>
          <w:rPr>
            <w:noProof/>
            <w:webHidden/>
          </w:rPr>
        </w:r>
        <w:r>
          <w:rPr>
            <w:noProof/>
            <w:webHidden/>
          </w:rPr>
          <w:fldChar w:fldCharType="separate"/>
        </w:r>
        <w:r w:rsidR="00BD69F1">
          <w:rPr>
            <w:noProof/>
            <w:webHidden/>
          </w:rPr>
          <w:t>30</w:t>
        </w:r>
        <w:r>
          <w:rPr>
            <w:noProof/>
            <w:webHidden/>
          </w:rPr>
          <w:fldChar w:fldCharType="end"/>
        </w:r>
      </w:hyperlink>
    </w:p>
    <w:p w14:paraId="7ED83F5D" w14:textId="2426098E" w:rsidR="00AC02C2" w:rsidRDefault="00AC02C2">
      <w:pPr>
        <w:pStyle w:val="TOC1"/>
        <w:rPr>
          <w:rFonts w:asciiTheme="minorHAnsi" w:eastAsiaTheme="minorEastAsia" w:hAnsiTheme="minorHAnsi" w:cstheme="minorBidi"/>
          <w:kern w:val="2"/>
          <w:sz w:val="24"/>
          <w14:ligatures w14:val="standardContextual"/>
        </w:rPr>
      </w:pPr>
      <w:hyperlink w:anchor="_Toc240195191" w:history="1">
        <w:r w:rsidRPr="00E41874">
          <w:rPr>
            <w:rStyle w:val="Hyperlink"/>
          </w:rPr>
          <w:t>TÀI LIỆU THAM KHẢO</w:t>
        </w:r>
        <w:r>
          <w:rPr>
            <w:webHidden/>
          </w:rPr>
          <w:tab/>
        </w:r>
        <w:r>
          <w:rPr>
            <w:webHidden/>
          </w:rPr>
          <w:fldChar w:fldCharType="begin"/>
        </w:r>
        <w:r>
          <w:rPr>
            <w:webHidden/>
          </w:rPr>
          <w:instrText xml:space="preserve"> PAGEREF _Toc240195191 \h </w:instrText>
        </w:r>
        <w:r>
          <w:rPr>
            <w:webHidden/>
          </w:rPr>
        </w:r>
        <w:r>
          <w:rPr>
            <w:webHidden/>
          </w:rPr>
          <w:fldChar w:fldCharType="separate"/>
        </w:r>
        <w:r w:rsidR="00BD69F1">
          <w:rPr>
            <w:webHidden/>
          </w:rPr>
          <w:t>31</w:t>
        </w:r>
        <w:r>
          <w:rPr>
            <w:webHidden/>
          </w:rPr>
          <w:fldChar w:fldCharType="end"/>
        </w:r>
      </w:hyperlink>
    </w:p>
    <w:p w14:paraId="4903D2FD" w14:textId="31398D75" w:rsidR="00AC02C2" w:rsidRDefault="00AC02C2">
      <w:pPr>
        <w:pStyle w:val="TOC1"/>
        <w:rPr>
          <w:rFonts w:asciiTheme="minorHAnsi" w:eastAsiaTheme="minorEastAsia" w:hAnsiTheme="minorHAnsi" w:cstheme="minorBidi"/>
          <w:kern w:val="2"/>
          <w:sz w:val="24"/>
          <w14:ligatures w14:val="standardContextual"/>
        </w:rPr>
      </w:pPr>
      <w:hyperlink w:anchor="_Toc240195192" w:history="1">
        <w:r w:rsidRPr="00E41874">
          <w:rPr>
            <w:rStyle w:val="Hyperlink"/>
          </w:rPr>
          <w:t>PHỤ LỤC</w:t>
        </w:r>
        <w:r>
          <w:rPr>
            <w:webHidden/>
          </w:rPr>
          <w:tab/>
        </w:r>
        <w:r>
          <w:rPr>
            <w:webHidden/>
          </w:rPr>
          <w:fldChar w:fldCharType="begin"/>
        </w:r>
        <w:r>
          <w:rPr>
            <w:webHidden/>
          </w:rPr>
          <w:instrText xml:space="preserve"> PAGEREF _Toc240195192 \h </w:instrText>
        </w:r>
        <w:r>
          <w:rPr>
            <w:webHidden/>
          </w:rPr>
        </w:r>
        <w:r>
          <w:rPr>
            <w:webHidden/>
          </w:rPr>
          <w:fldChar w:fldCharType="separate"/>
        </w:r>
        <w:r w:rsidR="00BD69F1">
          <w:rPr>
            <w:webHidden/>
          </w:rPr>
          <w:t>33</w:t>
        </w:r>
        <w:r>
          <w:rPr>
            <w:webHidden/>
          </w:rPr>
          <w:fldChar w:fldCharType="end"/>
        </w:r>
      </w:hyperlink>
    </w:p>
    <w:p w14:paraId="32C205A8" w14:textId="4A74991F" w:rsidR="00AC02C2" w:rsidRDefault="00AC02C2">
      <w:pPr>
        <w:pStyle w:val="TOC2"/>
        <w:rPr>
          <w:rFonts w:asciiTheme="minorHAnsi" w:eastAsiaTheme="minorEastAsia" w:hAnsiTheme="minorHAnsi" w:cstheme="minorBidi"/>
          <w:noProof/>
          <w:kern w:val="2"/>
          <w:sz w:val="24"/>
          <w14:ligatures w14:val="standardContextual"/>
        </w:rPr>
      </w:pPr>
      <w:hyperlink w:anchor="_Toc240195193" w:history="1">
        <w:r w:rsidRPr="00E41874">
          <w:rPr>
            <w:rStyle w:val="Hyperlink"/>
            <w:noProof/>
          </w:rPr>
          <w:t>KẾ HOẠCH</w:t>
        </w:r>
        <w:r>
          <w:rPr>
            <w:noProof/>
            <w:webHidden/>
          </w:rPr>
          <w:tab/>
        </w:r>
        <w:r>
          <w:rPr>
            <w:noProof/>
            <w:webHidden/>
          </w:rPr>
          <w:fldChar w:fldCharType="begin"/>
        </w:r>
        <w:r>
          <w:rPr>
            <w:noProof/>
            <w:webHidden/>
          </w:rPr>
          <w:instrText xml:space="preserve"> PAGEREF _Toc240195193 \h </w:instrText>
        </w:r>
        <w:r>
          <w:rPr>
            <w:noProof/>
            <w:webHidden/>
          </w:rPr>
        </w:r>
        <w:r>
          <w:rPr>
            <w:noProof/>
            <w:webHidden/>
          </w:rPr>
          <w:fldChar w:fldCharType="separate"/>
        </w:r>
        <w:r w:rsidR="00BD69F1">
          <w:rPr>
            <w:noProof/>
            <w:webHidden/>
          </w:rPr>
          <w:t>33</w:t>
        </w:r>
        <w:r>
          <w:rPr>
            <w:noProof/>
            <w:webHidden/>
          </w:rPr>
          <w:fldChar w:fldCharType="end"/>
        </w:r>
      </w:hyperlink>
    </w:p>
    <w:p w14:paraId="585FDE63" w14:textId="388AF4DB" w:rsidR="00AC02C2" w:rsidRDefault="00AC02C2">
      <w:pPr>
        <w:pStyle w:val="TOC2"/>
        <w:rPr>
          <w:rFonts w:asciiTheme="minorHAnsi" w:eastAsiaTheme="minorEastAsia" w:hAnsiTheme="minorHAnsi" w:cstheme="minorBidi"/>
          <w:noProof/>
          <w:kern w:val="2"/>
          <w:sz w:val="24"/>
          <w14:ligatures w14:val="standardContextual"/>
        </w:rPr>
      </w:pPr>
      <w:hyperlink w:anchor="_Toc240195194" w:history="1">
        <w:r w:rsidRPr="00E41874">
          <w:rPr>
            <w:rStyle w:val="Hyperlink"/>
            <w:noProof/>
          </w:rPr>
          <w:t>NHẬT KÝ</w:t>
        </w:r>
        <w:r>
          <w:rPr>
            <w:noProof/>
            <w:webHidden/>
          </w:rPr>
          <w:tab/>
        </w:r>
        <w:r>
          <w:rPr>
            <w:noProof/>
            <w:webHidden/>
          </w:rPr>
          <w:fldChar w:fldCharType="begin"/>
        </w:r>
        <w:r>
          <w:rPr>
            <w:noProof/>
            <w:webHidden/>
          </w:rPr>
          <w:instrText xml:space="preserve"> PAGEREF _Toc240195194 \h </w:instrText>
        </w:r>
        <w:r>
          <w:rPr>
            <w:noProof/>
            <w:webHidden/>
          </w:rPr>
        </w:r>
        <w:r>
          <w:rPr>
            <w:noProof/>
            <w:webHidden/>
          </w:rPr>
          <w:fldChar w:fldCharType="separate"/>
        </w:r>
        <w:r w:rsidR="00BD69F1">
          <w:rPr>
            <w:noProof/>
            <w:webHidden/>
          </w:rPr>
          <w:t>34</w:t>
        </w:r>
        <w:r>
          <w:rPr>
            <w:noProof/>
            <w:webHidden/>
          </w:rPr>
          <w:fldChar w:fldCharType="end"/>
        </w:r>
      </w:hyperlink>
    </w:p>
    <w:p w14:paraId="0037E1CE" w14:textId="70E36C6E" w:rsidR="004A3046" w:rsidRDefault="00791320" w:rsidP="00B43BD0">
      <w:pPr>
        <w:pStyle w:val="Heading1"/>
        <w:numPr>
          <w:ilvl w:val="0"/>
          <w:numId w:val="0"/>
        </w:numPr>
        <w:rPr>
          <w:rFonts w:cs="Times New Roman"/>
          <w:b w:val="0"/>
          <w:bCs w:val="0"/>
          <w:noProof/>
          <w:kern w:val="0"/>
          <w:sz w:val="28"/>
          <w:szCs w:val="24"/>
        </w:rPr>
        <w:sectPr w:rsidR="004A3046" w:rsidSect="001F2262">
          <w:headerReference w:type="default" r:id="rId10"/>
          <w:footerReference w:type="even" r:id="rId11"/>
          <w:footerReference w:type="default" r:id="rId12"/>
          <w:pgSz w:w="11907" w:h="16840" w:code="9"/>
          <w:pgMar w:top="1699" w:right="1138" w:bottom="1699" w:left="1987" w:header="706" w:footer="706" w:gutter="0"/>
          <w:pgNumType w:start="0"/>
          <w:cols w:space="708"/>
          <w:titlePg/>
          <w:docGrid w:linePitch="360"/>
        </w:sectPr>
      </w:pPr>
      <w:r>
        <w:rPr>
          <w:rFonts w:cs="Times New Roman"/>
          <w:b w:val="0"/>
          <w:bCs w:val="0"/>
          <w:noProof/>
          <w:kern w:val="0"/>
          <w:sz w:val="28"/>
          <w:szCs w:val="24"/>
        </w:rPr>
        <w:fldChar w:fldCharType="end"/>
      </w:r>
    </w:p>
    <w:p w14:paraId="7ADE5860" w14:textId="77777777" w:rsidR="00B43BD0" w:rsidRDefault="00511681" w:rsidP="00B43BD0">
      <w:pPr>
        <w:pStyle w:val="Heading1"/>
        <w:numPr>
          <w:ilvl w:val="0"/>
          <w:numId w:val="0"/>
        </w:numPr>
      </w:pPr>
      <w:bookmarkStart w:id="3" w:name="_Toc240195136"/>
      <w:r>
        <w:lastRenderedPageBreak/>
        <w:t>DANH MỤC CÁC HÌNH VẼ</w:t>
      </w:r>
      <w:bookmarkEnd w:id="3"/>
    </w:p>
    <w:p w14:paraId="3EF15216" w14:textId="77777777" w:rsidR="00802482" w:rsidRDefault="00791320">
      <w:pPr>
        <w:pStyle w:val="TableofFigures"/>
        <w:tabs>
          <w:tab w:val="right" w:leader="dot" w:pos="8778"/>
        </w:tabs>
        <w:rPr>
          <w:rFonts w:asciiTheme="minorHAnsi" w:eastAsiaTheme="minorEastAsia" w:hAnsiTheme="minorHAnsi" w:cstheme="minorBidi"/>
          <w:noProof/>
          <w:sz w:val="22"/>
          <w:szCs w:val="22"/>
        </w:rPr>
      </w:pPr>
      <w:r>
        <w:fldChar w:fldCharType="begin"/>
      </w:r>
      <w:r w:rsidR="00511681">
        <w:instrText xml:space="preserve"> TOC \h \z \c "Hình" </w:instrText>
      </w:r>
      <w:r>
        <w:fldChar w:fldCharType="separate"/>
      </w:r>
      <w:hyperlink w:anchor="_Toc262311533" w:history="1">
        <w:r w:rsidR="00802482" w:rsidRPr="00A63167">
          <w:rPr>
            <w:rStyle w:val="Hyperlink"/>
            <w:noProof/>
          </w:rPr>
          <w:t>Hình 1</w:t>
        </w:r>
        <w:r w:rsidR="00802482" w:rsidRPr="00A63167">
          <w:rPr>
            <w:rStyle w:val="Hyperlink"/>
            <w:noProof/>
          </w:rPr>
          <w:noBreakHyphen/>
          <w:t>1 Thao tác cập nhật mục lục</w:t>
        </w:r>
        <w:r w:rsidR="00802482">
          <w:rPr>
            <w:noProof/>
            <w:webHidden/>
          </w:rPr>
          <w:tab/>
        </w:r>
        <w:r>
          <w:rPr>
            <w:noProof/>
            <w:webHidden/>
          </w:rPr>
          <w:fldChar w:fldCharType="begin"/>
        </w:r>
        <w:r w:rsidR="00802482">
          <w:rPr>
            <w:noProof/>
            <w:webHidden/>
          </w:rPr>
          <w:instrText xml:space="preserve"> PAGEREF _Toc262311533 \h </w:instrText>
        </w:r>
        <w:r>
          <w:rPr>
            <w:noProof/>
            <w:webHidden/>
          </w:rPr>
        </w:r>
        <w:r>
          <w:rPr>
            <w:noProof/>
            <w:webHidden/>
          </w:rPr>
          <w:fldChar w:fldCharType="separate"/>
        </w:r>
        <w:r w:rsidR="00041E78">
          <w:rPr>
            <w:b/>
            <w:bCs/>
            <w:noProof/>
            <w:webHidden/>
          </w:rPr>
          <w:t>Error! Bookmark not defined.</w:t>
        </w:r>
        <w:r>
          <w:rPr>
            <w:noProof/>
            <w:webHidden/>
          </w:rPr>
          <w:fldChar w:fldCharType="end"/>
        </w:r>
      </w:hyperlink>
    </w:p>
    <w:p w14:paraId="4AE6FDEB" w14:textId="77777777" w:rsidR="00802482" w:rsidRDefault="00802482">
      <w:pPr>
        <w:pStyle w:val="TableofFigures"/>
        <w:tabs>
          <w:tab w:val="right" w:leader="dot" w:pos="8778"/>
        </w:tabs>
        <w:rPr>
          <w:rFonts w:asciiTheme="minorHAnsi" w:eastAsiaTheme="minorEastAsia" w:hAnsiTheme="minorHAnsi" w:cstheme="minorBidi"/>
          <w:noProof/>
          <w:sz w:val="22"/>
          <w:szCs w:val="22"/>
        </w:rPr>
      </w:pPr>
      <w:hyperlink w:anchor="_Toc262311534" w:history="1">
        <w:r w:rsidRPr="00A63167">
          <w:rPr>
            <w:rStyle w:val="Hyperlink"/>
            <w:noProof/>
          </w:rPr>
          <w:t>Hình 1</w:t>
        </w:r>
        <w:r w:rsidRPr="00A63167">
          <w:rPr>
            <w:rStyle w:val="Hyperlink"/>
            <w:noProof/>
          </w:rPr>
          <w:noBreakHyphen/>
          <w:t>2 Cách chèn nhãn cho hình</w:t>
        </w:r>
        <w:r>
          <w:rPr>
            <w:noProof/>
            <w:webHidden/>
          </w:rPr>
          <w:tab/>
        </w:r>
        <w:r w:rsidR="00791320">
          <w:rPr>
            <w:noProof/>
            <w:webHidden/>
          </w:rPr>
          <w:fldChar w:fldCharType="begin"/>
        </w:r>
        <w:r>
          <w:rPr>
            <w:noProof/>
            <w:webHidden/>
          </w:rPr>
          <w:instrText xml:space="preserve"> PAGEREF _Toc262311534 \h </w:instrText>
        </w:r>
        <w:r w:rsidR="00791320">
          <w:rPr>
            <w:noProof/>
            <w:webHidden/>
          </w:rPr>
        </w:r>
        <w:r w:rsidR="00791320">
          <w:rPr>
            <w:noProof/>
            <w:webHidden/>
          </w:rPr>
          <w:fldChar w:fldCharType="separate"/>
        </w:r>
        <w:r w:rsidR="00041E78">
          <w:rPr>
            <w:b/>
            <w:bCs/>
            <w:noProof/>
            <w:webHidden/>
          </w:rPr>
          <w:t>Error! Bookmark not defined.</w:t>
        </w:r>
        <w:r w:rsidR="00791320">
          <w:rPr>
            <w:noProof/>
            <w:webHidden/>
          </w:rPr>
          <w:fldChar w:fldCharType="end"/>
        </w:r>
      </w:hyperlink>
    </w:p>
    <w:p w14:paraId="1AA7F7BD" w14:textId="77777777" w:rsidR="00802482" w:rsidRDefault="00802482">
      <w:pPr>
        <w:pStyle w:val="TableofFigures"/>
        <w:tabs>
          <w:tab w:val="right" w:leader="dot" w:pos="8778"/>
        </w:tabs>
        <w:rPr>
          <w:rFonts w:asciiTheme="minorHAnsi" w:eastAsiaTheme="minorEastAsia" w:hAnsiTheme="minorHAnsi" w:cstheme="minorBidi"/>
          <w:noProof/>
          <w:sz w:val="22"/>
          <w:szCs w:val="22"/>
        </w:rPr>
      </w:pPr>
      <w:hyperlink w:anchor="_Toc262311535" w:history="1">
        <w:r w:rsidRPr="00A63167">
          <w:rPr>
            <w:rStyle w:val="Hyperlink"/>
            <w:noProof/>
          </w:rPr>
          <w:t>Hình 1</w:t>
        </w:r>
        <w:r w:rsidRPr="00A63167">
          <w:rPr>
            <w:rStyle w:val="Hyperlink"/>
            <w:noProof/>
          </w:rPr>
          <w:noBreakHyphen/>
          <w:t>3 Cách tạo một nhãn mới</w:t>
        </w:r>
        <w:r>
          <w:rPr>
            <w:noProof/>
            <w:webHidden/>
          </w:rPr>
          <w:tab/>
        </w:r>
        <w:r w:rsidR="00791320">
          <w:rPr>
            <w:noProof/>
            <w:webHidden/>
          </w:rPr>
          <w:fldChar w:fldCharType="begin"/>
        </w:r>
        <w:r>
          <w:rPr>
            <w:noProof/>
            <w:webHidden/>
          </w:rPr>
          <w:instrText xml:space="preserve"> PAGEREF _Toc262311535 \h </w:instrText>
        </w:r>
        <w:r w:rsidR="00791320">
          <w:rPr>
            <w:noProof/>
            <w:webHidden/>
          </w:rPr>
        </w:r>
        <w:r w:rsidR="00791320">
          <w:rPr>
            <w:noProof/>
            <w:webHidden/>
          </w:rPr>
          <w:fldChar w:fldCharType="separate"/>
        </w:r>
        <w:r w:rsidR="00041E78">
          <w:rPr>
            <w:b/>
            <w:bCs/>
            <w:noProof/>
            <w:webHidden/>
          </w:rPr>
          <w:t>Error! Bookmark not defined.</w:t>
        </w:r>
        <w:r w:rsidR="00791320">
          <w:rPr>
            <w:noProof/>
            <w:webHidden/>
          </w:rPr>
          <w:fldChar w:fldCharType="end"/>
        </w:r>
      </w:hyperlink>
    </w:p>
    <w:p w14:paraId="38D7DF8F" w14:textId="77777777" w:rsidR="00802482" w:rsidRDefault="00802482">
      <w:pPr>
        <w:pStyle w:val="TableofFigures"/>
        <w:tabs>
          <w:tab w:val="right" w:leader="dot" w:pos="8778"/>
        </w:tabs>
        <w:rPr>
          <w:rFonts w:asciiTheme="minorHAnsi" w:eastAsiaTheme="minorEastAsia" w:hAnsiTheme="minorHAnsi" w:cstheme="minorBidi"/>
          <w:noProof/>
          <w:sz w:val="22"/>
          <w:szCs w:val="22"/>
        </w:rPr>
      </w:pPr>
      <w:hyperlink w:anchor="_Toc262311536" w:history="1">
        <w:r w:rsidRPr="00A63167">
          <w:rPr>
            <w:rStyle w:val="Hyperlink"/>
            <w:noProof/>
          </w:rPr>
          <w:t>Hình 1</w:t>
        </w:r>
        <w:r w:rsidRPr="00A63167">
          <w:rPr>
            <w:rStyle w:val="Hyperlink"/>
            <w:noProof/>
          </w:rPr>
          <w:noBreakHyphen/>
          <w:t>4 Cách tham chiếu đến một nhãn</w:t>
        </w:r>
        <w:r>
          <w:rPr>
            <w:noProof/>
            <w:webHidden/>
          </w:rPr>
          <w:tab/>
        </w:r>
        <w:r w:rsidR="00791320">
          <w:rPr>
            <w:noProof/>
            <w:webHidden/>
          </w:rPr>
          <w:fldChar w:fldCharType="begin"/>
        </w:r>
        <w:r>
          <w:rPr>
            <w:noProof/>
            <w:webHidden/>
          </w:rPr>
          <w:instrText xml:space="preserve"> PAGEREF _Toc262311536 \h </w:instrText>
        </w:r>
        <w:r w:rsidR="00791320">
          <w:rPr>
            <w:noProof/>
            <w:webHidden/>
          </w:rPr>
        </w:r>
        <w:r w:rsidR="00791320">
          <w:rPr>
            <w:noProof/>
            <w:webHidden/>
          </w:rPr>
          <w:fldChar w:fldCharType="separate"/>
        </w:r>
        <w:r w:rsidR="00041E78">
          <w:rPr>
            <w:b/>
            <w:bCs/>
            <w:noProof/>
            <w:webHidden/>
          </w:rPr>
          <w:t>Error! Bookmark not defined.</w:t>
        </w:r>
        <w:r w:rsidR="00791320">
          <w:rPr>
            <w:noProof/>
            <w:webHidden/>
          </w:rPr>
          <w:fldChar w:fldCharType="end"/>
        </w:r>
      </w:hyperlink>
    </w:p>
    <w:p w14:paraId="4CA838E1" w14:textId="77777777" w:rsidR="00511681" w:rsidRDefault="00791320" w:rsidP="00511681">
      <w:r>
        <w:fldChar w:fldCharType="end"/>
      </w:r>
    </w:p>
    <w:p w14:paraId="55E06791" w14:textId="77777777" w:rsidR="002205F6" w:rsidRDefault="002205F6">
      <w:pPr>
        <w:spacing w:before="0" w:line="240" w:lineRule="auto"/>
        <w:ind w:firstLine="0"/>
        <w:jc w:val="left"/>
        <w:rPr>
          <w:rFonts w:cs="Arial"/>
          <w:b/>
          <w:bCs/>
          <w:kern w:val="32"/>
          <w:sz w:val="32"/>
          <w:szCs w:val="32"/>
        </w:rPr>
      </w:pPr>
      <w:r>
        <w:br w:type="page"/>
      </w:r>
    </w:p>
    <w:p w14:paraId="6C9AF7F6" w14:textId="1AEECAA2" w:rsidR="00511681" w:rsidRPr="00511681" w:rsidRDefault="00511681" w:rsidP="00511681">
      <w:pPr>
        <w:pStyle w:val="Heading1"/>
        <w:numPr>
          <w:ilvl w:val="0"/>
          <w:numId w:val="0"/>
        </w:numPr>
      </w:pPr>
      <w:bookmarkStart w:id="4" w:name="_Toc240195137"/>
      <w:r>
        <w:lastRenderedPageBreak/>
        <w:t>DANH MỤC CÁC BẢNG BIỂU</w:t>
      </w:r>
      <w:bookmarkEnd w:id="4"/>
    </w:p>
    <w:p w14:paraId="10278B9C" w14:textId="77777777" w:rsidR="00802482" w:rsidRDefault="00791320">
      <w:pPr>
        <w:pStyle w:val="TableofFigures"/>
        <w:tabs>
          <w:tab w:val="right" w:leader="dot" w:pos="8778"/>
        </w:tabs>
        <w:rPr>
          <w:rFonts w:asciiTheme="minorHAnsi" w:eastAsiaTheme="minorEastAsia" w:hAnsiTheme="minorHAnsi" w:cstheme="minorBidi"/>
          <w:noProof/>
          <w:sz w:val="22"/>
          <w:szCs w:val="22"/>
        </w:rPr>
      </w:pPr>
      <w:r>
        <w:fldChar w:fldCharType="begin"/>
      </w:r>
      <w:r w:rsidR="00511681">
        <w:instrText xml:space="preserve"> TOC \h \z \c "Bảng" </w:instrText>
      </w:r>
      <w:r>
        <w:fldChar w:fldCharType="separate"/>
      </w:r>
      <w:hyperlink w:anchor="_Toc262311537" w:history="1">
        <w:r w:rsidR="00802482" w:rsidRPr="003B7926">
          <w:rPr>
            <w:rStyle w:val="Hyperlink"/>
            <w:noProof/>
          </w:rPr>
          <w:t>Bảng 1</w:t>
        </w:r>
        <w:r w:rsidR="00802482" w:rsidRPr="003B7926">
          <w:rPr>
            <w:rStyle w:val="Hyperlink"/>
            <w:noProof/>
          </w:rPr>
          <w:noBreakHyphen/>
          <w:t>1 Tên bảng</w:t>
        </w:r>
        <w:r w:rsidR="00802482">
          <w:rPr>
            <w:noProof/>
            <w:webHidden/>
          </w:rPr>
          <w:tab/>
        </w:r>
        <w:r>
          <w:rPr>
            <w:noProof/>
            <w:webHidden/>
          </w:rPr>
          <w:fldChar w:fldCharType="begin"/>
        </w:r>
        <w:r w:rsidR="00802482">
          <w:rPr>
            <w:noProof/>
            <w:webHidden/>
          </w:rPr>
          <w:instrText xml:space="preserve"> PAGEREF _Toc262311537 \h </w:instrText>
        </w:r>
        <w:r>
          <w:rPr>
            <w:noProof/>
            <w:webHidden/>
          </w:rPr>
        </w:r>
        <w:r>
          <w:rPr>
            <w:noProof/>
            <w:webHidden/>
          </w:rPr>
          <w:fldChar w:fldCharType="separate"/>
        </w:r>
        <w:r w:rsidR="00041E78">
          <w:rPr>
            <w:b/>
            <w:bCs/>
            <w:noProof/>
            <w:webHidden/>
          </w:rPr>
          <w:t>Error! Bookmark not defined.</w:t>
        </w:r>
        <w:r>
          <w:rPr>
            <w:noProof/>
            <w:webHidden/>
          </w:rPr>
          <w:fldChar w:fldCharType="end"/>
        </w:r>
      </w:hyperlink>
    </w:p>
    <w:p w14:paraId="5823A13C" w14:textId="77777777" w:rsidR="00802482" w:rsidRDefault="00791320" w:rsidP="00802482">
      <w:pPr>
        <w:pStyle w:val="TOC1"/>
        <w:rPr>
          <w:sz w:val="28"/>
        </w:rPr>
      </w:pPr>
      <w:r>
        <w:fldChar w:fldCharType="end"/>
      </w:r>
    </w:p>
    <w:p w14:paraId="0B151A6E" w14:textId="77777777" w:rsidR="002205F6" w:rsidRDefault="002205F6">
      <w:pPr>
        <w:spacing w:before="0" w:line="240" w:lineRule="auto"/>
        <w:ind w:firstLine="0"/>
        <w:jc w:val="left"/>
        <w:rPr>
          <w:rFonts w:cs="Arial"/>
          <w:b/>
          <w:bCs/>
          <w:kern w:val="32"/>
          <w:sz w:val="32"/>
          <w:szCs w:val="32"/>
        </w:rPr>
      </w:pPr>
      <w:r>
        <w:br w:type="page"/>
      </w:r>
    </w:p>
    <w:p w14:paraId="1FDFE5A1" w14:textId="3B3FD3D9" w:rsidR="002205F6" w:rsidRPr="005103C6" w:rsidRDefault="002205F6" w:rsidP="00DF3821">
      <w:pPr>
        <w:pStyle w:val="Heading1"/>
        <w:numPr>
          <w:ilvl w:val="0"/>
          <w:numId w:val="0"/>
        </w:numPr>
      </w:pPr>
      <w:bookmarkStart w:id="5" w:name="_Toc240195138"/>
      <w:r>
        <w:lastRenderedPageBreak/>
        <w:t>DANH MỤC CÁC</w:t>
      </w:r>
      <w:bookmarkStart w:id="6" w:name="_Toc68158842"/>
      <w:bookmarkStart w:id="7" w:name="_Toc207611048"/>
      <w:bookmarkStart w:id="8" w:name="_Toc83627357"/>
      <w:r w:rsidRPr="002205F6">
        <w:t xml:space="preserve"> THUẬT NGỮ, TỪ VIẾT TẮT</w:t>
      </w:r>
      <w:bookmarkEnd w:id="5"/>
      <w:bookmarkEnd w:id="6"/>
      <w:bookmarkEnd w:id="7"/>
      <w:bookmarkEnd w:id="8"/>
    </w:p>
    <w:tbl>
      <w:tblPr>
        <w:tblStyle w:val="TableGrid"/>
        <w:tblW w:w="0" w:type="auto"/>
        <w:tblLook w:val="01E0" w:firstRow="1" w:lastRow="1" w:firstColumn="1" w:lastColumn="1" w:noHBand="0" w:noVBand="0"/>
      </w:tblPr>
      <w:tblGrid>
        <w:gridCol w:w="606"/>
        <w:gridCol w:w="3739"/>
        <w:gridCol w:w="2189"/>
        <w:gridCol w:w="2244"/>
      </w:tblGrid>
      <w:tr w:rsidR="002205F6" w:rsidRPr="005103C6" w14:paraId="127FBB7E" w14:textId="77777777" w:rsidTr="008D616D">
        <w:tc>
          <w:tcPr>
            <w:tcW w:w="594" w:type="dxa"/>
          </w:tcPr>
          <w:p w14:paraId="6B7925EE" w14:textId="77777777" w:rsidR="002205F6" w:rsidRPr="005103C6" w:rsidRDefault="002205F6" w:rsidP="008D616D">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STT</w:t>
            </w:r>
          </w:p>
        </w:tc>
        <w:tc>
          <w:tcPr>
            <w:tcW w:w="4017" w:type="dxa"/>
          </w:tcPr>
          <w:p w14:paraId="21B11080" w14:textId="77777777" w:rsidR="002205F6" w:rsidRPr="005103C6" w:rsidRDefault="002205F6" w:rsidP="008D616D">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Thuật ngữ, từ viêt tắt</w:t>
            </w:r>
          </w:p>
        </w:tc>
        <w:tc>
          <w:tcPr>
            <w:tcW w:w="2332" w:type="dxa"/>
          </w:tcPr>
          <w:p w14:paraId="20D2CDDA" w14:textId="77777777" w:rsidR="002205F6" w:rsidRPr="005103C6" w:rsidRDefault="002205F6" w:rsidP="008D616D">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Giải thich</w:t>
            </w:r>
          </w:p>
        </w:tc>
        <w:tc>
          <w:tcPr>
            <w:tcW w:w="2405" w:type="dxa"/>
          </w:tcPr>
          <w:p w14:paraId="522FE562" w14:textId="77777777" w:rsidR="002205F6" w:rsidRPr="005103C6" w:rsidRDefault="002205F6" w:rsidP="008D616D">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Ghi chú</w:t>
            </w:r>
          </w:p>
        </w:tc>
      </w:tr>
      <w:tr w:rsidR="002205F6" w:rsidRPr="005103C6" w14:paraId="29F1F40D" w14:textId="77777777" w:rsidTr="008D616D">
        <w:tc>
          <w:tcPr>
            <w:tcW w:w="594" w:type="dxa"/>
          </w:tcPr>
          <w:p w14:paraId="494890E9" w14:textId="77777777" w:rsidR="002205F6" w:rsidRPr="005103C6" w:rsidRDefault="002205F6" w:rsidP="008D616D">
            <w:pPr>
              <w:spacing w:after="120"/>
              <w:rPr>
                <w:szCs w:val="26"/>
              </w:rPr>
            </w:pPr>
          </w:p>
        </w:tc>
        <w:tc>
          <w:tcPr>
            <w:tcW w:w="4017" w:type="dxa"/>
          </w:tcPr>
          <w:p w14:paraId="7FEC2710" w14:textId="77777777" w:rsidR="002205F6" w:rsidRPr="005103C6" w:rsidRDefault="002205F6" w:rsidP="008D616D">
            <w:pPr>
              <w:spacing w:after="120"/>
              <w:rPr>
                <w:szCs w:val="26"/>
              </w:rPr>
            </w:pPr>
          </w:p>
        </w:tc>
        <w:tc>
          <w:tcPr>
            <w:tcW w:w="2332" w:type="dxa"/>
          </w:tcPr>
          <w:p w14:paraId="21A38AA6" w14:textId="77777777" w:rsidR="002205F6" w:rsidRPr="005103C6" w:rsidRDefault="002205F6" w:rsidP="008D616D">
            <w:pPr>
              <w:spacing w:after="120"/>
              <w:rPr>
                <w:szCs w:val="26"/>
              </w:rPr>
            </w:pPr>
          </w:p>
        </w:tc>
        <w:tc>
          <w:tcPr>
            <w:tcW w:w="2405" w:type="dxa"/>
          </w:tcPr>
          <w:p w14:paraId="1A0AC345" w14:textId="77777777" w:rsidR="002205F6" w:rsidRPr="005103C6" w:rsidRDefault="002205F6" w:rsidP="008D616D">
            <w:pPr>
              <w:spacing w:after="120"/>
              <w:rPr>
                <w:szCs w:val="26"/>
              </w:rPr>
            </w:pPr>
          </w:p>
        </w:tc>
      </w:tr>
      <w:tr w:rsidR="002205F6" w:rsidRPr="005103C6" w14:paraId="46106494" w14:textId="77777777" w:rsidTr="008D616D">
        <w:tc>
          <w:tcPr>
            <w:tcW w:w="594" w:type="dxa"/>
          </w:tcPr>
          <w:p w14:paraId="422C633A" w14:textId="77777777" w:rsidR="002205F6" w:rsidRPr="005103C6" w:rsidRDefault="002205F6" w:rsidP="008D616D">
            <w:pPr>
              <w:spacing w:after="120"/>
              <w:rPr>
                <w:szCs w:val="26"/>
              </w:rPr>
            </w:pPr>
          </w:p>
        </w:tc>
        <w:tc>
          <w:tcPr>
            <w:tcW w:w="4017" w:type="dxa"/>
          </w:tcPr>
          <w:p w14:paraId="3BE76D01" w14:textId="77777777" w:rsidR="002205F6" w:rsidRPr="005103C6" w:rsidRDefault="002205F6" w:rsidP="008D616D">
            <w:pPr>
              <w:spacing w:after="120"/>
              <w:rPr>
                <w:szCs w:val="26"/>
              </w:rPr>
            </w:pPr>
          </w:p>
        </w:tc>
        <w:tc>
          <w:tcPr>
            <w:tcW w:w="2332" w:type="dxa"/>
          </w:tcPr>
          <w:p w14:paraId="384D9D66" w14:textId="77777777" w:rsidR="002205F6" w:rsidRPr="005103C6" w:rsidRDefault="002205F6" w:rsidP="008D616D">
            <w:pPr>
              <w:spacing w:after="120"/>
              <w:rPr>
                <w:szCs w:val="26"/>
              </w:rPr>
            </w:pPr>
          </w:p>
        </w:tc>
        <w:tc>
          <w:tcPr>
            <w:tcW w:w="2405" w:type="dxa"/>
          </w:tcPr>
          <w:p w14:paraId="149C2A53" w14:textId="77777777" w:rsidR="002205F6" w:rsidRPr="005103C6" w:rsidRDefault="002205F6" w:rsidP="008D616D">
            <w:pPr>
              <w:spacing w:after="120"/>
              <w:rPr>
                <w:szCs w:val="26"/>
              </w:rPr>
            </w:pPr>
          </w:p>
        </w:tc>
      </w:tr>
      <w:tr w:rsidR="002205F6" w:rsidRPr="005103C6" w14:paraId="32490842" w14:textId="77777777" w:rsidTr="008D616D">
        <w:tc>
          <w:tcPr>
            <w:tcW w:w="594" w:type="dxa"/>
          </w:tcPr>
          <w:p w14:paraId="7DEF64F8" w14:textId="77777777" w:rsidR="002205F6" w:rsidRPr="005103C6" w:rsidRDefault="002205F6" w:rsidP="008D616D">
            <w:pPr>
              <w:spacing w:after="120"/>
              <w:rPr>
                <w:szCs w:val="26"/>
              </w:rPr>
            </w:pPr>
          </w:p>
        </w:tc>
        <w:tc>
          <w:tcPr>
            <w:tcW w:w="4017" w:type="dxa"/>
          </w:tcPr>
          <w:p w14:paraId="64016AD0" w14:textId="77777777" w:rsidR="002205F6" w:rsidRPr="005103C6" w:rsidRDefault="002205F6" w:rsidP="008D616D">
            <w:pPr>
              <w:spacing w:after="120"/>
              <w:rPr>
                <w:szCs w:val="26"/>
              </w:rPr>
            </w:pPr>
          </w:p>
        </w:tc>
        <w:tc>
          <w:tcPr>
            <w:tcW w:w="2332" w:type="dxa"/>
          </w:tcPr>
          <w:p w14:paraId="256B9CFC" w14:textId="77777777" w:rsidR="002205F6" w:rsidRPr="005103C6" w:rsidRDefault="002205F6" w:rsidP="008D616D">
            <w:pPr>
              <w:spacing w:after="120"/>
              <w:rPr>
                <w:szCs w:val="26"/>
              </w:rPr>
            </w:pPr>
          </w:p>
        </w:tc>
        <w:tc>
          <w:tcPr>
            <w:tcW w:w="2405" w:type="dxa"/>
          </w:tcPr>
          <w:p w14:paraId="2C7226D8" w14:textId="77777777" w:rsidR="002205F6" w:rsidRPr="005103C6" w:rsidRDefault="002205F6" w:rsidP="008D616D">
            <w:pPr>
              <w:spacing w:after="120"/>
              <w:rPr>
                <w:szCs w:val="26"/>
              </w:rPr>
            </w:pPr>
          </w:p>
        </w:tc>
      </w:tr>
    </w:tbl>
    <w:p w14:paraId="69ED5229" w14:textId="77777777" w:rsidR="002205F6" w:rsidRPr="002205F6" w:rsidRDefault="002205F6" w:rsidP="002205F6">
      <w:pPr>
        <w:sectPr w:rsidR="002205F6" w:rsidRPr="002205F6" w:rsidSect="009165B5">
          <w:pgSz w:w="11907" w:h="16840" w:code="9"/>
          <w:pgMar w:top="1701" w:right="1134" w:bottom="1701" w:left="1985" w:header="709" w:footer="709" w:gutter="0"/>
          <w:cols w:space="708"/>
          <w:docGrid w:linePitch="360"/>
        </w:sectPr>
      </w:pPr>
    </w:p>
    <w:p w14:paraId="31F27F59" w14:textId="0440D366" w:rsidR="00980CBB" w:rsidRDefault="00980CBB">
      <w:pPr>
        <w:spacing w:before="0" w:line="240" w:lineRule="auto"/>
        <w:ind w:firstLine="0"/>
        <w:jc w:val="left"/>
        <w:rPr>
          <w:rFonts w:cs="Arial"/>
          <w:b/>
          <w:bCs/>
          <w:kern w:val="32"/>
          <w:sz w:val="32"/>
          <w:szCs w:val="32"/>
        </w:rPr>
      </w:pPr>
      <w:bookmarkStart w:id="9" w:name="_Ref262310598"/>
      <w:bookmarkStart w:id="10" w:name="_Ref262310605"/>
    </w:p>
    <w:p w14:paraId="3F0C417D" w14:textId="2272ED42" w:rsidR="002E6C36" w:rsidRDefault="00BB0637" w:rsidP="00FC61AD">
      <w:pPr>
        <w:pStyle w:val="Heading1"/>
      </w:pPr>
      <w:bookmarkStart w:id="11" w:name="_Toc240195139"/>
      <w:bookmarkEnd w:id="9"/>
      <w:bookmarkEnd w:id="10"/>
      <w:r>
        <w:t>GIỚI THIỆU</w:t>
      </w:r>
      <w:bookmarkEnd w:id="11"/>
      <w:r>
        <w:t xml:space="preserve"> </w:t>
      </w:r>
    </w:p>
    <w:p w14:paraId="0C63EB95" w14:textId="52898A9C" w:rsidR="00A85485" w:rsidRDefault="00A85485">
      <w:pPr>
        <w:pStyle w:val="Heading3"/>
        <w:numPr>
          <w:ilvl w:val="2"/>
          <w:numId w:val="68"/>
        </w:numPr>
      </w:pPr>
      <w:bookmarkStart w:id="12" w:name="_Toc240195140"/>
      <w:r>
        <w:t>Tổng Quan:</w:t>
      </w:r>
      <w:bookmarkEnd w:id="12"/>
    </w:p>
    <w:p w14:paraId="2F6CF0DF" w14:textId="147700AD" w:rsidR="00A85485" w:rsidRDefault="00A85485" w:rsidP="00385AC3">
      <w:pPr>
        <w:pStyle w:val="Heading3"/>
      </w:pPr>
      <w:bookmarkStart w:id="13" w:name="_Toc240195141"/>
      <w:r>
        <w:t>Khảo sát hiện trạng:</w:t>
      </w:r>
      <w:bookmarkEnd w:id="13"/>
    </w:p>
    <w:p w14:paraId="01B0CA8F" w14:textId="77777777" w:rsidR="00CE11B7" w:rsidRDefault="00CE11B7" w:rsidP="00CE11B7">
      <w:r>
        <w:t>Pet Bite là cửa hàng kinh doanh các sản phẩm dành cho thú cưng, đồng thời cung cấp các dịch vụ chăm sóc như tắm rửa, vệ sinh và cắt tỉa lông. Hoạt động của cửa hàng bao gồm hai lĩnh vực chính là kinh doanh sản phẩm và cung cấp dịch vụ chăm sóc thú cưng. Trong quá trình hoạt động, cửa hàng cần quản lý nhiều thông tin liên quan đến hàng hóa, khách hàng, thú cưng, nhân viên và các giao dịch phát sinh hằng ngày.</w:t>
      </w:r>
    </w:p>
    <w:p w14:paraId="76578F1C" w14:textId="5EFD8013" w:rsidR="00CE11B7" w:rsidRDefault="00CE11B7" w:rsidP="00CE11B7">
      <w:r>
        <w:t>Hiện nay, hoạt động quản lý tại cửa hàng bao gồm nhiều công việc có mối liên hệ chặt chẽ với nhau. Đối với hàng hóa, cửa hàng cần theo</w:t>
      </w:r>
      <w:r w:rsidR="00702E29">
        <w:t xml:space="preserve"> dõi</w:t>
      </w:r>
      <w:r>
        <w:t xml:space="preserve"> số lượng</w:t>
      </w:r>
      <w:r w:rsidR="00702E29">
        <w:t xml:space="preserve"> tồn. </w:t>
      </w:r>
      <w:r>
        <w:t>Đối với dịch vụ chăm sóc, cửa hàng cần tiếp nhận lịch hẹn, phân công nhân viên phụ trách và lưu giữ thông tin về những lần chăm sóc của thú cưng. Bên cạnh đó, các hoạt động bán hàng, thanh toán, trả hàng cũng phát sinh thường xuyên, đòi hỏi thông tin phải được ghi nhận và cập nhật chính xác.</w:t>
      </w:r>
    </w:p>
    <w:p w14:paraId="181A2A1A" w14:textId="38DCF85D" w:rsidR="00CE11B7" w:rsidRDefault="00CE11B7" w:rsidP="00CE11B7">
      <w:r>
        <w:t>Với số lượng thông tin ngày càng tăng, việc theo dõi và đối chiếu dữ liệu giữa các hoạt động có thể gặp nhiều khó khăn nếu thiếu một phương thức quản lý thống nhất. Những vấn đề như kiểm soát số lượng hàng hóa, sắp xếp lịch hẹn chăm sóc, xử lý sản phẩm trả lại và tổng hợp số liệu kinh doanh đều đòi hỏi sự chính xác và nhất quán. Vì vậy, Pet Bite cần một hệ thống quản lý tập trung nhằm hỗ trợ các nghiệp vụ, hạn chế sai sót trong quá trình xử lý thông tin và nâng cao hiệu quả hoạt động của cửa hàng.</w:t>
      </w:r>
    </w:p>
    <w:p w14:paraId="3ECDD47A" w14:textId="77777777" w:rsidR="00CE11B7" w:rsidRPr="00D0751D" w:rsidRDefault="00CE11B7" w:rsidP="00CE11B7">
      <w:r>
        <w:t>Trên cơ sở đó, việc khảo sát hiện trạng được thực hiện nhằm tìm hiểu các hoạt động quản lý tại Pet Bite, xác định những thông tin cần lưu trữ cũng như cách thức xử lý của từng nghiệp vụ. Kết quả khảo sát là cơ sở để phân tích, xác định các yêu cầu và xây dựng hệ thống quản lý phù hợp với nhu cầu thực tế của cửa hàng.</w:t>
      </w:r>
    </w:p>
    <w:p w14:paraId="795D2C86" w14:textId="77777777" w:rsidR="00CE11B7" w:rsidRDefault="00CE11B7" w:rsidP="00CE11B7">
      <w:r>
        <w:t xml:space="preserve">Đối với việc quản lý sản phẩm, Pet Bite kinh doanh nhiều loại sản phẩm như thức ăn, sản phẩm chăm sóc, đồ chơi và phụ kiện dành cho thú cưng. Để thuận tiện cho việc quản lý và tra cứu, cửa hàng phân chia sản phẩm theo từng loại. Mỗi loại sản phẩm được quản lý các thông tin gồm mã loại sản phẩm, tên loại sản phẩm, mô </w:t>
      </w:r>
      <w:r>
        <w:lastRenderedPageBreak/>
        <w:t>tả và trạng thái hoạt động. Chủ cửa hàng có thể thêm mới, cập nhật thông tin và thay đổi trạng thái hoạt động của loại sản phẩm. Khi không còn nhu cầu sử dụng một loại sản phẩm, chủ cửa hàng chỉ được chuyển loại đó sang trạng thái Ngừng hoạt động nếu không còn bất kỳ sản phẩm nào liên kết với loại đó. Các loại sản phẩm ngừng hoạt động vẫn được lưu trữ trong hệ thống để phục vụ việc tra cứu.</w:t>
      </w:r>
    </w:p>
    <w:p w14:paraId="06821994" w14:textId="7B1BE5C2" w:rsidR="00CE11B7" w:rsidRDefault="00CE11B7" w:rsidP="00CE11B7">
      <w:r w:rsidRPr="00FF1EFC">
        <w:t xml:space="preserve">Mỗi sản phẩm thuộc một loại sản phẩm xác định và được quản lý các thông tin gồm mã sản phẩm, tên sản phẩm, đơn vị tính, giá bán, </w:t>
      </w:r>
      <w:r w:rsidR="00C950BA" w:rsidRPr="00C950BA">
        <w:t>số lượng tồn và trạng thái kinh doanh</w:t>
      </w:r>
      <w:r w:rsidRPr="00FF1EFC">
        <w:t xml:space="preserve">. Trong đó, </w:t>
      </w:r>
      <w:r w:rsidR="00C950BA" w:rsidRPr="00C950BA">
        <w:t>Số lượng tồn do chủ cửa hàng nhập khi thêm sản phẩm và điều chỉnh khi cập nhật; hệ thống tự giảm khi bán hàng và tự tăng khi nhận lại hàng trả nguyên vẹn</w:t>
      </w:r>
      <w:r w:rsidRPr="00FF1EFC">
        <w:t xml:space="preserve">. Khi bổ sung sản phẩm mới, chủ cửa hàng lựa chọn loại sản phẩm phù hợp và ghi nhận các thông tin cần thiết. Đối với những sản phẩm đã có trong cửa hàng, chủ cửa hàng có thể cập nhật thông tin, </w:t>
      </w:r>
      <w:r w:rsidR="00C950BA" w:rsidRPr="00C950BA">
        <w:t>thay đổi loại sản phẩm, giá bán, số lượng tồn hoặc trạng thái kinh doanh</w:t>
      </w:r>
      <w:r w:rsidRPr="00FF1EFC">
        <w:t xml:space="preserve"> khi cần thiết.</w:t>
      </w:r>
      <w:r>
        <w:t>Việc phân loại giúp nhân viên tìm kiếm, lựa chọn sản phẩm nhanh chóng trong quá trình bán hàng, đồng thời hỗ trợ chủ cửa hàng theo dõi và quản lý danh sách mặt hàng đang kinh doanh.</w:t>
      </w:r>
    </w:p>
    <w:p w14:paraId="06BCEC4A" w14:textId="77777777" w:rsidR="00CE11B7" w:rsidRDefault="00CE11B7" w:rsidP="00CE11B7">
      <w:r>
        <w:t>Đối với việc quản lý khách hàng, Pet Bite lưu trữ thông tin của khách hàng khi đến mua sản phẩm hoặc sử dụng dịch vụ chăm sóc thú cưng. Mỗi khách hàng được quản lý các thông tin gồm mã khách hàng, họ tên, giới tính, số điện thoại, địa chỉ và trạng thái hoạt động. Khi khách hàng đến cửa hàng, nhân viên thu ngân hoặc nhân viên chăm sóc có thể tìm kiếm thông tin thông qua mã khách hàng hoặc số điện thoại để sử dụng lại dữ liệu đã có, tránh việc nhập thông tin nhiều lần.</w:t>
      </w:r>
    </w:p>
    <w:p w14:paraId="18C196A0" w14:textId="77777777" w:rsidR="00CE11B7" w:rsidRDefault="00CE11B7" w:rsidP="00CE11B7">
      <w:r>
        <w:t>Đối với khách hàng chưa có thông tin trong hệ thống, nhân viên thu ngân hoặc nhân viên chăm sóc có thể thực hiện thêm khách hàng mới. Trong quá trình hoạt động, nếu thông tin khách hàng có thay đổi, nhân viên được phép cập nhật để bảo đảm tính chính xác của dữ liệu. Khách hàng mới được ghi nhận với trạng thái Đang hoạt động. Trường hợp khách hàng không còn được quản lý, hệ thống cho phép chuyển sang trạng thái Ngừng hoạt động nhằm giữ lại các dữ liệu liên quan đến lịch sử mua hàng, thú cưng và dịch vụ chăm sóc đã sử dụng.</w:t>
      </w:r>
    </w:p>
    <w:p w14:paraId="55BC2406" w14:textId="77777777" w:rsidR="00CE11B7" w:rsidRDefault="00CE11B7" w:rsidP="00CE11B7">
      <w:r>
        <w:t xml:space="preserve">Đối với việc quản lý thú cưng, Pet Bite lưu trữ thông tin các thú cưng thuộc sở hữu của khách hàng nhằm phục vụ hoạt động chăm sóc tại cửa hàng. Mỗi thú cưng được quản lý các thông tin gồm mã thú cưng, tên thú cưng, loài, giống, giới tính, ngày sinh, cân nặng hiện tại, khách hàng sở hữu và trạng thái quản lý. Một khách hàng có </w:t>
      </w:r>
      <w:r>
        <w:lastRenderedPageBreak/>
        <w:t>thể sở hữu nhiều thú cưng, nhưng mỗi thú cưng được liên kết với một khách hàng xác định.</w:t>
      </w:r>
    </w:p>
    <w:p w14:paraId="2DBED5B5" w14:textId="77777777" w:rsidR="00CE11B7" w:rsidRDefault="00CE11B7" w:rsidP="00CE11B7">
      <w:r>
        <w:t>Khi khách hàng đưa thú cưng đến cửa hàng lần đầu, nhân viên chăm sóc tra cứu thông tin khách hàng và ghi nhận hồ sơ thú cưng mới. Trong những lần sử dụng dịch vụ tiếp theo, nhân viên có thể tìm kiếm thú cưng theo mã, tên hoặc thông tin khách hàng sở hữu để tra cứu và cập nhật hồ sơ khi cần thiết. Đặc biệt, cân nặng hiện tại của thú cưng có thể thay đổi theo thời gian nên cần được cập nhật để phản ánh tình trạng gần nhất.</w:t>
      </w:r>
    </w:p>
    <w:p w14:paraId="0D19428B" w14:textId="77777777" w:rsidR="00CE11B7" w:rsidRDefault="00CE11B7" w:rsidP="00CE11B7">
      <w:r>
        <w:t>Đối với những thú cưng không còn được theo dõi tại cửa hàng, hệ thống cho phép chuyển trạng thái sang Ngừng quản lý. Việc lưu giữ thông tin giúp cửa hàng duy trì mối liên hệ giữa khách hàng, thú cưng, các lịch hẹn và lịch sử chăm sóc đã phát sinh.</w:t>
      </w:r>
    </w:p>
    <w:p w14:paraId="1D1A9468" w14:textId="77777777" w:rsidR="00CE11B7" w:rsidRDefault="00CE11B7" w:rsidP="00CE11B7">
      <w:r>
        <w:t>Đối với việc quản lý dịch vụ, Pet Bite cung cấp các dịch vụ chăm sóc thú cưng như tắm rửa, vệ sinh, cắt tỉa lông và chăm sóc cơ bản. Mỗi dịch vụ được quản lý các thông tin gồm mã dịch vụ, tên dịch vụ, giá dịch vụ, thời gian thực hiện, mô tả và trạng thái cung cấp. Chủ cửa hàng chịu trách nhiệm thêm mới, cập nhật thông tin, điều chỉnh giá và thời gian thực hiện của các dịch vụ nhằm phù hợp với hoạt động kinh doanh thực tế.</w:t>
      </w:r>
    </w:p>
    <w:p w14:paraId="1FBC1F51" w14:textId="77777777" w:rsidR="00CE11B7" w:rsidRDefault="00CE11B7" w:rsidP="00CE11B7">
      <w:r>
        <w:t>Trong quá trình hoạt động, nhân viên chăm sóc có thể tìm kiếm và tra cứu thông tin các dịch vụ để tư vấn cho khách hàng và lựa chọn dịch vụ khi tạo lịch hẹn chăm sóc thú cưng. Những dịch vụ đang được cung cấp có thể được đưa vào lịch hẹn, trong đó một lịch hẹn có thể bao gồm nhiều dịch vụ khác nhau. Khi cửa hàng không còn cung cấp một dịch vụ, chủ cửa hàng có thể chuyển trạng thái dịch vụ sang Ngừng cung cấp nhằm giữ lại dữ liệu liên quan đến các lịch hẹn, hóa đơn và lịch sử chăm sóc đã phát sinh.</w:t>
      </w:r>
    </w:p>
    <w:p w14:paraId="0F0A2F7C" w14:textId="77777777" w:rsidR="00CE11B7" w:rsidRDefault="00CE11B7" w:rsidP="00CE11B7">
      <w:r>
        <w:t>Đối với việc quản lý lịch hẹn chăm sóc, khi khách hàng có nhu cầu sử dụng dịch vụ cho thú cưng, nhân viên chăm sóc tiếp nhận yêu cầu và tiến hành đăng ký lịch hẹn. Mỗi lịch hẹn được quản lý các thông tin gồm mã lịch hẹn, khách hàng, thú cưng, ngày giờ hẹn, tổng thời gian thực hiện dự kiến, nhân viên chăm sóc phụ trách, danh sách dịch vụ đăng ký và trạng thái lịch hẹn. Một lịch hẹn có thể bao gồm nhiều dịch vụ khác nhau tùy theo nhu cầu của khách hàng.</w:t>
      </w:r>
    </w:p>
    <w:p w14:paraId="14CC5F59" w14:textId="77777777" w:rsidR="00CE11B7" w:rsidRDefault="00CE11B7" w:rsidP="00CE11B7">
      <w:r>
        <w:lastRenderedPageBreak/>
        <w:t>Trong quá trình đăng ký, nhân viên chăm sóc tra cứu thông tin khách hàng và thú cưng, lựa chọn các dịch vụ đang được cung cấp, đồng thời xác định ngày giờ hẹn và nhân viên phụ trách. Mỗi dịch vụ được ghi nhận thời gian thực hiện dự kiến và ghi chú riêng nếu có. Tổng thời gian thực hiện dự kiến của lịch hẹn được hệ thống tự động tính dựa trên tổng thời gian của các dịch vụ đã đăng ký. Từ ngày giờ hẹn và tổng thời gian dự kiến, hệ thống xác định khoảng thời gian chăm sóc để kiểm tra trùng lịch với các lịch hẹn khác đã được phân công cho cùng nhân viên. Nếu thời gian bị trùng, hệ thống thông báo để nhân viên lựa chọn thời gian hoặc người phụ trách khác. Khi thông tin hợp lệ, lịch hẹn được lưu với trạng thái ban đầu là Đã đặt.</w:t>
      </w:r>
    </w:p>
    <w:p w14:paraId="7F728EC1" w14:textId="77777777" w:rsidR="00CE11B7" w:rsidRDefault="00CE11B7" w:rsidP="00CE11B7">
      <w:r>
        <w:t>Trong quá trình hoạt động, nhân viên chăm sóc có thể tìm kiếm, tra cứu các lịch hẹn theo mã lịch hẹn, thông tin khách hàng, thú cưng, nhân viên phụ trách hoặc ngày hẹn. Hệ thống hỗ trợ hiển thị danh sách lịch hẹn được phân công cho từng nhân viên để thuận tiện theo dõi công việc chăm sóc. Đối với những lịch hẹn chưa bắt đầu thực hiện, nhân viên có thể cập nhật ngày giờ hẹn, nhân viên phụ trách hoặc danh sách dịch vụ theo yêu cầu của khách hàng. Khi thông tin thay đổi, hệ thống tự động tính lại tổng thời gian dự kiến và kiểm tra trùng lịch trước khi lưu.</w:t>
      </w:r>
    </w:p>
    <w:p w14:paraId="68DB6F82" w14:textId="77777777" w:rsidR="00CE11B7" w:rsidRDefault="00CE11B7" w:rsidP="00CE11B7">
      <w:r>
        <w:t>Khi thú cưng bắt đầu được chăm sóc, nhân viên cập nhật trạng thái lịch hẹn từ Đã đặt sang Đang thực hiện. Sau khi hoàn tất các dịch vụ đã đăng ký, lịch hẹn được chuyển sang trạng thái Hoàn thành và hệ thống tự động ghi nhận lịch sử chăm sóc tương ứng. Trường hợp khách hàng không tiếp tục sử dụng dịch vụ, nhân viên có thể hủy lịch hẹn chưa hoàn thành. Lịch hẹn được chuyển sang trạng thái Đã hủy thay vì xóa khỏi hệ thống nhằm lưu giữ thông tin phục vụ việc tra cứu và theo dõi hoạt động chăm sóc tại cửa hàng.</w:t>
      </w:r>
    </w:p>
    <w:p w14:paraId="4551AF8F" w14:textId="77777777" w:rsidR="00CE11B7" w:rsidRDefault="00CE11B7" w:rsidP="00CE11B7">
      <w:r>
        <w:t>Đối với việc quản lý lịch sử chăm sóc, Pet Bite cần lưu giữ thông tin về những lần thú cưng đã được chăm sóc tại cửa hàng nhằm hỗ trợ việc theo dõi và đánh giá quá trình chăm sóc theo thời gian. Mỗi lịch sử chăm sóc ghi nhận các thông tin gồm mã lịch sử, cân nặng của thú cưng tại thời điểm chăm sóc và ghi chú về tình trạng hoặc những lưu ý phát sinh trong quá trình thực hiện dịch vụ.</w:t>
      </w:r>
    </w:p>
    <w:p w14:paraId="69C8D8EA" w14:textId="77777777" w:rsidR="00CE11B7" w:rsidRDefault="00CE11B7" w:rsidP="00CE11B7">
      <w:r>
        <w:t>Khi một lịch hẹn được cập nhật sang trạng thái Hoàn thành, hệ thống tự động ghi nhận lịch sử chăm sóc tương ứng. Đặc biệt, cân nặng được ghi nhận tại từng lần chăm sóc được lưu giữ độc lập với cân nặng hiện tại trong hồ sơ thú cưng, giúp cửa hàng theo dõi sự thay đổi qua các lần sử dụng dịch vụ.</w:t>
      </w:r>
    </w:p>
    <w:p w14:paraId="59366C49" w14:textId="77777777" w:rsidR="00CE11B7" w:rsidRDefault="00CE11B7" w:rsidP="00CE11B7">
      <w:r>
        <w:lastRenderedPageBreak/>
        <w:t>Thông qua việc quản lý lịch sử chăm sóc, nhân viên có thể dễ dàng tra cứu những lần chăm sóc trước đó, tham khảo tình trạng của thú cưng và các lưu ý đã được ghi nhận để phục vụ tốt hơn cho những lần chăm sóc tiếp theo. Các thông tin lịch sử được lưu giữ lâu dài, không thực hiện xóa, nhằm bảo đảm tính đầy đủ và liên tục của dữ liệu chăm sóc tại cửa hàng.</w:t>
      </w:r>
    </w:p>
    <w:p w14:paraId="17E52036" w14:textId="6FF76CAC" w:rsidR="00CE11B7" w:rsidRDefault="00CE11B7" w:rsidP="00CE11B7">
      <w:r>
        <w:t>Đối với hoạt động bán hàng và thanh toán, Pet Bite tổ chức bán hàng trực tiếp tại quầy thu ngân. Khách hàng tự lựa chọn các sản phẩm được trưng bày và mang đến quầy để thanh toán. Nhân viên thu ngân tiếp nhận sản phẩm và tra cứu thông tin khách hàng thông qua mã khách hàng hoặc số điện thoại. Trường hợp khách hàng chưa có hồ sơ trong hệ thống, nhân viên tiến hành đăng ký thông tin khách hàng mới để phục vụ việc quản lý và tra cứu lịch sử giao dịch sau này.</w:t>
      </w:r>
    </w:p>
    <w:p w14:paraId="4C117C7A" w14:textId="77777777" w:rsidR="00CE11B7" w:rsidRDefault="00CE11B7" w:rsidP="00CE11B7">
      <w:r>
        <w:t>Sau khi xác định thông tin khách hàng, nhân viên thu ngân sử dụng chức năng quét mã sản phẩm để đưa các sản phẩm khách hàng đã lựa chọn vào danh sách mặt hàng cần thanh toán. Hệ thống tự động hiển thị thông tin sản phẩm, đơn giá, số lượng và thành tiền tương ứng. Trong quá trình thực hiện, nhân viên có thể điều chỉnh số lượng hoặc loại bỏ sản phẩm khỏi danh sách theo yêu cầu của khách hàng. Đồng thời, nhân viên kiểm tra xem khách hàng có các dịch vụ chăm sóc đã hoàn thành nhưng chưa thanh toán hay không. Nếu có, nhân viên có thể bổ sung những dịch vụ khách hàng đã sử dụng vào cùng giao dịch. Nhờ đó, khách hàng có thể thanh toán sản phẩm và dịch vụ trên một hóa đơn duy nhất.</w:t>
      </w:r>
    </w:p>
    <w:p w14:paraId="55E12B63" w14:textId="38C7E7D2" w:rsidR="00CE11B7" w:rsidRDefault="00CE11B7" w:rsidP="00CE11B7">
      <w:r>
        <w:t xml:space="preserve">Khi danh sách sản phẩm và dịch vụ đã được xác định, hệ thống tự động tính tổng số tiền cần thanh toán. Nhân viên thu ngân kiểm tra lại thông tin giao dịch và lựa chọn chức năng Tạo hóa đơn. Hệ thống tiến hành kiểm tra tính hợp lệ của các thông tin, bao gồm </w:t>
      </w:r>
      <w:r w:rsidR="00E06A60" w:rsidRPr="00E06A60">
        <w:t>số lượng tồn</w:t>
      </w:r>
      <w:r>
        <w:t xml:space="preserve">, trạng thái kinh doanh của sản phẩm và tình trạng thanh toán của các dịch vụ. Nếu thông tin hợp lệ, hệ thống chuyển sang màn hình thanh toán để nhân viên lựa chọn phương thức thanh toán phù hợp. </w:t>
      </w:r>
    </w:p>
    <w:p w14:paraId="3A4A515A" w14:textId="77777777" w:rsidR="00CE11B7" w:rsidRDefault="00CE11B7" w:rsidP="00CE11B7">
      <w:r>
        <w:t>Pet Bite hỗ trợ hai phương thức thanh toán gồm tiền mặt và chuyển khoản. Đối với thanh toán bằng tiền mặt, nhân viên nhập số tiền khách hàng đưa, hệ thống tự động tính số tiền thừa cần trả lại. Đối với thanh toán bằng chuyển khoản, nhân viên kiểm tra và xác nhận đã nhận được khoản thanh toán từ khách hàng. Sau khi xác nhận thanh toán thành công, hệ thống tự động tạo mã hóa đơn, ghi nhận ngày lập, nhân viên lập, khách hàng, danh sách sản phẩm, dịch vụ, tổng tiền và phương thức thanh toán, đồng thời lưu hóa đơn với trạng thái Đã thanh toán.</w:t>
      </w:r>
    </w:p>
    <w:p w14:paraId="501FC21C" w14:textId="34F1F96B" w:rsidR="00CE11B7" w:rsidRDefault="00CE11B7" w:rsidP="00CE11B7">
      <w:r>
        <w:lastRenderedPageBreak/>
        <w:t xml:space="preserve">Khi giao dịch hoàn tất, hệ thống tự động </w:t>
      </w:r>
      <w:r w:rsidR="00702E29" w:rsidRPr="00702E29">
        <w:t>giảm số lượng tồn</w:t>
      </w:r>
      <w:r w:rsidR="00702E29">
        <w:t xml:space="preserve"> </w:t>
      </w:r>
      <w:r>
        <w:t>tương ứng với số lượng đã bán và ghi nhận các dịch vụ liên quan là đã thanh toán để tránh phát sinh thanh toán trùng lặp. Hóa đơn sau khi thanh toán được lưu trữ nhằm phục vụ việc tra cứu lịch sử mua hàng, quản lý giao dịch và thống kê doanh thu của cửa hàng.</w:t>
      </w:r>
    </w:p>
    <w:p w14:paraId="6D6692E5" w14:textId="77777777" w:rsidR="00CE11B7" w:rsidRDefault="00CE11B7" w:rsidP="00CE11B7">
      <w:r>
        <w:t>Đối với hoạt động trả hàng, Pet Bite tiếp nhận và xử lý các yêu cầu trả lại sản phẩm đã mua nhằm bảo đảm việc quản lý giao dịch và số lượng hàng hóa tại cửa hàng. Khi khách hàng có nhu cầu trả hàng, nhân viên thu ngân tiến hành tra cứu hóa đơn đã thanh toán, đối chiếu sản phẩm cần trả với thông tin trên hóa đơn và kiểm tra số lượng được phép trả. Đồng thời, nhân viên kiểm tra tình trạng thực tế của sản phẩm, bao gồm mức độ nguyên vẹn, hạn sử dụng đối với những sản phẩm có quy định về hạn sử dụng và nguyên nhân khách hàng yêu cầu trả hàng.</w:t>
      </w:r>
    </w:p>
    <w:p w14:paraId="131E5C85" w14:textId="77777777" w:rsidR="00CE11B7" w:rsidRDefault="00CE11B7" w:rsidP="00CE11B7">
      <w:r>
        <w:t>Sau khi kiểm tra, nhân viên thu ngân lập phiếu trả hàng, ghi nhận các thông tin gồm mã phiếu, ngày lập, hóa đơn liên quan, danh sách sản phẩm trả, số lượng, tình trạng sản phẩm, lý do trả hàng và tổng giá trị hoàn trả. Các sản phẩm được phân loại theo tình trạng Nguyên vẹn hoặc Lỗi để phục vụ việc xử lý và thống kê. Phiếu trả hàng sau khi được lập sẽ chuyển đến chủ cửa hàng để xem xét và xác nhận. Chỉ chủ cửa hàng có quyền chấp thuận yêu cầu trả hàng và cho phép thực hiện hoàn tiền cho khách hàng.</w:t>
      </w:r>
    </w:p>
    <w:p w14:paraId="0ED02194" w14:textId="521032C3" w:rsidR="00CE11B7" w:rsidRDefault="00CE11B7" w:rsidP="00CE11B7">
      <w:r>
        <w:t xml:space="preserve">Khi yêu cầu được chấp thuận và việc hoàn tiền hoàn tất, hệ thống ghi nhận kết quả xử lý phiếu trả hàng và cập nhật số lượng sản phẩm tương ứng. Đối với sản phẩm còn nguyên vẹn, chưa hết hạn và đủ điều kiện tiếp tục kinh doanh, số lượng được </w:t>
      </w:r>
      <w:r w:rsidR="00702E29" w:rsidRPr="00702E29">
        <w:t>cộng vào số lượng tồn</w:t>
      </w:r>
      <w:r>
        <w:t>. Đối với sản phẩm bị lỗi hoặc không đủ điều kiện bán lại, hệ thống ghi nhận riêng số lượng hàng lỗi để phục vụ thống kê, không đưa vào số lượng hàng có thể bán. Trường hợp yêu cầu không được chấp thuận, phiếu trả hàng được lưu cùng lý do từ chối mà không làm phát sinh hoàn tiền hoặc thay đổi số lượng hàng hóa.</w:t>
      </w:r>
    </w:p>
    <w:p w14:paraId="61A4D446" w14:textId="77777777" w:rsidR="00CE11B7" w:rsidRDefault="00CE11B7" w:rsidP="00CE11B7">
      <w:r>
        <w:t>Các phiếu trả hàng được lưu trữ và liên kết với hóa đơn mua hàng ban đầu, giúp cửa hàng theo dõi những giao dịch phát sinh trả hàng, kiểm soát số lượng sản phẩm đã được hoàn trả và tổng hợp giá trị hoàn tiền. Hóa đơn gốc vẫn được giữ lại để bảo đảm tính đầy đủ của lịch sử giao dịch, trong khi doanh thu thực tế được điều chỉnh theo các khoản hoàn tiền đã hoàn tất.</w:t>
      </w:r>
    </w:p>
    <w:p w14:paraId="0B707366" w14:textId="77777777" w:rsidR="00CE11B7" w:rsidRDefault="00CE11B7" w:rsidP="00CE11B7">
      <w:r>
        <w:t xml:space="preserve">Đối với việc quản lý nhân viên, Pet Bite lưu trữ và theo dõi thông tin của những nhân viên đang làm việc tại cửa hàng nhằm phục vụ công tác quản lý và phân công </w:t>
      </w:r>
      <w:r>
        <w:lastRenderedPageBreak/>
        <w:t>trách nhiệm trong quá trình hoạt động. Mỗi nhân viên được quản lý các thông tin gồm mã nhân viên, họ tên, giới tính, ngày sinh, số điện thoại, địa chỉ, chức vụ và trạng thái làm việc. Chủ cửa hàng chịu trách nhiệm thêm mới, cập nhật và tra cứu thông tin nhân viên, đồng thời phân công công việc phù hợp với chức vụ của từng người.</w:t>
      </w:r>
    </w:p>
    <w:p w14:paraId="7407CE18" w14:textId="7E0CD8AA" w:rsidR="00CE11B7" w:rsidRDefault="00CE11B7" w:rsidP="00CE11B7">
      <w:r>
        <w:t xml:space="preserve">Tại Pet Bite, nhân viên được phân chia thành </w:t>
      </w:r>
      <w:r w:rsidR="00406957">
        <w:t>ba</w:t>
      </w:r>
      <w:r>
        <w:t xml:space="preserve"> chức vụ gồm Thu ngân</w:t>
      </w:r>
      <w:r w:rsidR="00406957">
        <w:t xml:space="preserve">, </w:t>
      </w:r>
      <w:r>
        <w:t>Chăm sóc</w:t>
      </w:r>
      <w:r w:rsidR="00406957">
        <w:t xml:space="preserve"> và Chủ cửa hàng</w:t>
      </w:r>
      <w:r>
        <w:t>. Nhân viên thu ngân phụ trách hoạt động bán hàng, thanh toán và tra cứu hóa đơn; nhân viên chăm sóc phụ trách quản lý thú cưng, tiếp nhận lịch hẹn và theo dõi quá trình chăm sóc. Chủ cửa hàng trực tiếp quản lý và giám sát các hoạt động kinh doanh, đồng thời thực hiện những nghiệp vụ thuộc thẩm quyền quản lý cửa hàng. Khi có sự thay đổi về thông tin cá nhân hoặc công việc, chủ cửa hàng có thể cập nhật hồ sơ nhân viên để bảo đảm dữ liệu phù hợp với tình hình thực tế.</w:t>
      </w:r>
    </w:p>
    <w:p w14:paraId="6A7A57D7" w14:textId="77777777" w:rsidR="00CE11B7" w:rsidRDefault="00CE11B7" w:rsidP="00CE11B7">
      <w:r>
        <w:t>Đối với những nhân viên không còn làm việc tại cửa hàng, hệ thống cho phép chuyển trạng thái sang Ngừng làm việc thay vì xóa thông tin. Việc lưu giữ hồ sơ giúp bảo đảm tính liên tục của dữ liệu và duy trì thông tin về những nhân viên đã tham gia các hoạt động bán hàng, chăm sóc thú cưng và các nghiệp vụ khác trước đó.</w:t>
      </w:r>
    </w:p>
    <w:p w14:paraId="7288CD50" w14:textId="77777777" w:rsidR="00CE11B7" w:rsidRDefault="00CE11B7" w:rsidP="00CE11B7">
      <w:r>
        <w:t>Đối với việc quản lý tài khoản, Pet Bite sử dụng hệ thống tài khoản đăng nhập nhằm xác định người sử dụng và kiểm soát quyền truy cập vào các chức năng của hệ thống. Mỗi tài khoản được quản lý các thông tin gồm mã tài khoản, tên đăng nhập, mật khẩu và trạng thái hoạt động. Tài khoản được liên kết với thông tin nhân viên tương ứng, trong đó mỗi nhân viên được cấp tối đa một tài khoản để sử dụng hệ thống.</w:t>
      </w:r>
    </w:p>
    <w:p w14:paraId="053959B9" w14:textId="3941DAFE" w:rsidR="00CE11B7" w:rsidRPr="00960929" w:rsidRDefault="00CE11B7" w:rsidP="00CE11B7">
      <w:r w:rsidRPr="00960929">
        <w:t xml:space="preserve">Khi hệ thống được triển khai, </w:t>
      </w:r>
      <w:r w:rsidR="005B4EFF" w:rsidRPr="005B4EFF">
        <w:t>tài khoản và hồ sơ nhân viên Chủ cửa hàng được khởi tạo và cung cấp bởi</w:t>
      </w:r>
      <w:r w:rsidR="005B4EFF">
        <w:t xml:space="preserve"> </w:t>
      </w:r>
      <w:r w:rsidRPr="00960929">
        <w:t xml:space="preserve">người phụ trách thiết lập phần mềm. Chủ cửa hàng sử dụng tài khoản này để đăng nhập và thực hiện các chức năng quản lý thuộc thẩm quyền. Đồng thời, chủ cửa hàng chịu trách nhiệm tạo tài khoản cho nhân viên, cập nhật thông tin và quản lý trạng thái hoạt động của các tài khoản. Quyền sử dụng hệ thống được xác định </w:t>
      </w:r>
      <w:r w:rsidR="00C950BA" w:rsidRPr="00C950BA">
        <w:t>dựa trên chức vụ của nhân viên</w:t>
      </w:r>
      <w:r w:rsidRPr="00960929">
        <w:t>. Trong đó, chủ cửa hàng có toàn quyền quản lý các hoạt động của hệ thống, còn nhân viên Thu ngân và nhân viên Chăm sóc chỉ được truy cập những chức năng phù hợp với nhiệm vụ được phân công.</w:t>
      </w:r>
    </w:p>
    <w:p w14:paraId="0433B1CD" w14:textId="77777777" w:rsidR="00CE11B7" w:rsidRDefault="00CE11B7" w:rsidP="00CE11B7">
      <w:r>
        <w:t xml:space="preserve">Trong quá trình sử dụng, người dùng phải đăng nhập bằng tên đăng nhập và mật khẩu hợp lệ trước khi truy cập hệ thống. Người dùng có thể thay đổi mật khẩu cá nhân khi cần thiết và đăng xuất sau khi kết thúc phiên làm việc. Trường hợp nhân viên ngừng làm việc hoặc tài khoản không còn được phép sử dụng, chủ cửa hàng có thể chuyển trạng thái tài khoản sang Bị khóa để ngăn chặn việc đăng nhập. Các tài </w:t>
      </w:r>
      <w:r>
        <w:lastRenderedPageBreak/>
        <w:t>khoản đã phát sinh dữ liệu được lưu giữ thay vì xóa khỏi hệ thống, nhằm bảo đảm mối liên hệ với nhân viên và những hoạt động đã thực hiện trước đó.</w:t>
      </w:r>
    </w:p>
    <w:p w14:paraId="4E38C3AA" w14:textId="36C0C9A9" w:rsidR="00CE11B7" w:rsidRDefault="00CE11B7" w:rsidP="00CE11B7">
      <w:r>
        <w:t>Đối với hoạt động thống kê và báo cáo, Pet Bite cần tổng hợp các thông tin phát sinh trong quá trình kinh doanh nhằm hỗ trợ chủ cửa hàng theo dõi tình hình hoạt động, đánh giá kết quả kinh doanh và đưa ra các quyết định quản lý phù hợp. Hệ thống cung cấp các chức năng thống kê doanh thu, số lượng sản phẩm đã bán, số lượt sử dụng dịch vụ, đồng thời hỗ trợ theo dõi tình trạng tồn kho, số lượng sản phẩm lỗi được khách hàng trả lại.</w:t>
      </w:r>
    </w:p>
    <w:p w14:paraId="72B72174" w14:textId="6B62324D" w:rsidR="00CE11B7" w:rsidRDefault="00CE11B7" w:rsidP="00CE11B7">
      <w:r>
        <w:t>Về thống kê doanh thu, hệ thống cho phép chủ cửa hàng theo dõi doanh thu bán sản phẩm, doanh thu từ dịch vụ chăm sóc và tổng doanh thu theo ngày, tháng hoặc năm. Các số liệu được tổng hợp từ những hóa đơn đã thanh toán và được điều chỉnh theo các khoản hoàn tiền đã hoàn tất. Kết quả thống kê được thể hiện dưới dạng biểu đồ nhằm giúp chủ cửa hàng dễ dàng quan sát sự biến động doanh thu qua từng khoảng thời gian.</w:t>
      </w:r>
    </w:p>
    <w:p w14:paraId="768B5107" w14:textId="77777777" w:rsidR="00CE11B7" w:rsidRDefault="00CE11B7" w:rsidP="00CE11B7">
      <w:r>
        <w:t>Bên cạnh doanh thu, hệ thống còn thống kê số lượng sản phẩm đã bán và số lượt sử dụng dịch vụ chăm sóc theo thời gian. Đối với sản phẩm, số lượng bán ra được tổng hợp từ các giao dịch bán hàng đã hoàn tất, giúp chủ cửa hàng theo dõi tình hình tiêu thụ của từng sản phẩm. Đối với dịch vụ, hệ thống ghi nhận số lượt sử dụng dựa trên các dịch vụ thuộc những lịch hẹn đã hoàn thành, qua đó hỗ trợ đánh giá mức độ sử dụng dịch vụ trong từng giai đoạn.</w:t>
      </w:r>
    </w:p>
    <w:p w14:paraId="59B07D57" w14:textId="3C4A84BE" w:rsidR="00CE11B7" w:rsidRDefault="00CE11B7" w:rsidP="00CE11B7">
      <w:r>
        <w:t xml:space="preserve">Đối với hoạt động quản lý hàng hóa, </w:t>
      </w:r>
      <w:r w:rsidR="00E06A60" w:rsidRPr="00E06A60">
        <w:t>hệ thống cung cấp báo cáo thể hiện số lượng tồn của từng sản phẩm</w:t>
      </w:r>
      <w:r w:rsidR="00E06A60">
        <w:t xml:space="preserve"> </w:t>
      </w:r>
      <w:r>
        <w:t>và tổng số lượng hàng hóa hiện có tại cửa hàng</w:t>
      </w:r>
      <w:r w:rsidR="00E06A60">
        <w:t>.</w:t>
      </w:r>
    </w:p>
    <w:p w14:paraId="62C55FED" w14:textId="77777777" w:rsidR="00CE11B7" w:rsidRDefault="00CE11B7" w:rsidP="00CE11B7">
      <w:r>
        <w:t>Đối với sản phẩm lỗi phát sinh trong quá trình trả hàng, hệ thống thực hiện thống kê số lượng sản phẩm được khách hàng trả lại với tình trạng Lỗi. Dữ liệu được tổng hợp từ các phiếu trả hàng đã hoàn tất, cho phép chủ cửa hàng theo dõi số lượng sản phẩm lỗi theo từng mặt hàng và khoảng thời gian. Những sản phẩm này được thống kê riêng, không tính vào số lượng hàng hóa đủ điều kiện tiếp tục kinh doanh.</w:t>
      </w:r>
    </w:p>
    <w:p w14:paraId="48FDE176" w14:textId="69CFABB4" w:rsidR="00CE11B7" w:rsidRDefault="00CE11B7" w:rsidP="00CE11B7">
      <w:r>
        <w:t>Thông qua các chức năng thống kê và báo cáo, chủ cửa hàng có thể nắm bắt tình hình kinh doanh, theo dõi số lượng hàng hóa</w:t>
      </w:r>
      <w:r w:rsidR="008D5190">
        <w:t>,</w:t>
      </w:r>
      <w:r>
        <w:t xml:space="preserve"> đánh giá tình trạng sản phẩm lỗi. Các thông tin được tổng hợp một cách thống nhất, góp phần nâng cao hiệu quả quản lý và hỗ trợ việc đưa ra quyết định trong hoạt động kinh doanh của Pet Bite.</w:t>
      </w:r>
    </w:p>
    <w:p w14:paraId="4EBF47F4" w14:textId="75F42849" w:rsidR="00CE11B7" w:rsidRDefault="00CE11B7" w:rsidP="00CE11B7">
      <w:r>
        <w:lastRenderedPageBreak/>
        <w:t>Qua quá trình khảo sát hoạt động tại Pet Bite, có thể thấy công tác quản lý cửa hàng bao gồm nhiều nghiệp vụ có mối liên hệ chặt chẽ với nhau, từ quản lý sản phẩm, loại sản phẩm, khách hàng, thú cưng và dịch vụ chăm sóc đến quản lý lịch hẹn, lịch sử chăm sóc, bán hàng, thanh toán, trả hàng, hóa đơn, nhân viên và tài khoản. Mỗi nghiệp vụ đều phát sinh những thông tin cần được lưu trữ, cập nhật và theo dõi nhằm bảo đảm hoạt động kinh doanh diễn ra thuận lợi.</w:t>
      </w:r>
    </w:p>
    <w:p w14:paraId="1B383E8C" w14:textId="33F302C5" w:rsidR="00CE11B7" w:rsidRDefault="00CE11B7" w:rsidP="00CE11B7">
      <w:r>
        <w:t>Đặc biệt, việc kiểm soát lịch hẹn chăm sóc của nhân viên và xử lý các giao dịch bán hàng, trả hàng đòi hỏi thông tin phải được cập nhật chính xác và thống nhất. Bên cạnh đó, dữ liệu phát sinh từ các hoạt động còn là cơ sở để thống kê doanh thu, số lượng sản phẩm đã bán, lượt sử dụng dịch vụ, tình trạng tồn kho và sản phẩm lỗi, giúp chủ cửa hàng có cái nhìn tổng quan về tình hình kinh doanh.</w:t>
      </w:r>
    </w:p>
    <w:p w14:paraId="7DF8EC3C" w14:textId="57C451B5" w:rsidR="0052276A" w:rsidRPr="0052276A" w:rsidRDefault="00CE11B7" w:rsidP="00CE11B7">
      <w:r>
        <w:t>Từ những nhu cầu trên, việc xây dựng hệ thống quản lý cửa hàng thú cưng Pet Bite là cần thiết nhằm hỗ trợ quản lý tập trung các thông tin và nghiệp vụ, hạn chế sai sót trong quá trình xử lý dữ liệu, đồng thời nâng cao hiệu quả quản lý và chất lượng phục vụ khách hàng. Đây cũng là cơ sở để xác định các quy trình nghiệp vụ, quy định và yêu cầu chức năng của hệ thống trong những phần tiếp theo</w:t>
      </w:r>
      <w:r w:rsidR="0052276A">
        <w:t>.</w:t>
      </w:r>
    </w:p>
    <w:p w14:paraId="6A88F10E" w14:textId="376AAD1E" w:rsidR="00EB771F" w:rsidRDefault="00A85485" w:rsidP="00EB771F">
      <w:pPr>
        <w:pStyle w:val="Heading3"/>
        <w:jc w:val="both"/>
      </w:pPr>
      <w:bookmarkStart w:id="14" w:name="_Toc240195142"/>
      <w:r>
        <w:t>Quy trình nghiệp vụ</w:t>
      </w:r>
      <w:bookmarkEnd w:id="14"/>
      <w:r w:rsidR="00520C8D">
        <w:t>:</w:t>
      </w:r>
      <w:bookmarkStart w:id="15" w:name="_Toc240195143"/>
    </w:p>
    <w:p w14:paraId="18C546A6" w14:textId="2C05B343" w:rsidR="00EB771F" w:rsidRDefault="009D6CF5" w:rsidP="00EB771F">
      <w:pPr>
        <w:pStyle w:val="Heading4"/>
      </w:pPr>
      <w:r>
        <w:t xml:space="preserve"> Quy trình </w:t>
      </w:r>
      <w:r w:rsidR="00EB771F">
        <w:t xml:space="preserve">Quản lý </w:t>
      </w:r>
      <w:r>
        <w:t>k</w:t>
      </w:r>
      <w:r w:rsidR="00EB771F">
        <w:t>hách hàng</w:t>
      </w:r>
    </w:p>
    <w:p w14:paraId="056C83DF" w14:textId="2E6ACC5D" w:rsidR="00EB771F" w:rsidRPr="00EB771F" w:rsidRDefault="00EB771F" w:rsidP="00EB771F">
      <w:pPr>
        <w:ind w:left="360"/>
      </w:pPr>
      <w:r w:rsidRPr="00EB771F">
        <w:rPr>
          <w:b/>
          <w:bCs/>
        </w:rPr>
        <w:t>Bước 1: Tra cứu khách hàng</w:t>
      </w:r>
    </w:p>
    <w:p w14:paraId="2E7B8363" w14:textId="77777777" w:rsidR="00CE11B7" w:rsidRDefault="00CE11B7" w:rsidP="00CE11B7">
      <w:pPr>
        <w:pStyle w:val="ListParagraph"/>
        <w:numPr>
          <w:ilvl w:val="0"/>
          <w:numId w:val="11"/>
        </w:numPr>
      </w:pPr>
      <w:r>
        <w:t>Nhân viên tìm khách hàng theo mã khách hàng hoặc số điện thoại.</w:t>
      </w:r>
    </w:p>
    <w:p w14:paraId="536C296E" w14:textId="77777777" w:rsidR="00CE11B7" w:rsidRDefault="00CE11B7" w:rsidP="00CE11B7">
      <w:pPr>
        <w:pStyle w:val="ListParagraph"/>
        <w:numPr>
          <w:ilvl w:val="0"/>
          <w:numId w:val="11"/>
        </w:numPr>
      </w:pPr>
      <w:r>
        <w:t>Hệ thống hiển thị thông tin khách hàng gồm họ tên, giới tính, số điện thoại, địa chỉ và trạng thái hoạt động.</w:t>
      </w:r>
    </w:p>
    <w:p w14:paraId="3004E9AB" w14:textId="777E5133" w:rsidR="00EB771F" w:rsidRPr="00EB771F" w:rsidRDefault="00CE11B7" w:rsidP="00CE11B7">
      <w:pPr>
        <w:pStyle w:val="ListParagraph"/>
        <w:numPr>
          <w:ilvl w:val="0"/>
          <w:numId w:val="11"/>
        </w:numPr>
      </w:pPr>
      <w:r>
        <w:t>Nếu khách hàng đã có hồ sơ, nhân viên sử dụng thông tin đó cho giao dịch hoặc tạo lịch hẹn</w:t>
      </w:r>
      <w:r w:rsidR="00EB771F" w:rsidRPr="00EB771F">
        <w:t>.</w:t>
      </w:r>
    </w:p>
    <w:p w14:paraId="4785185E" w14:textId="77777777" w:rsidR="00EB771F" w:rsidRPr="00EB771F" w:rsidRDefault="00EB771F" w:rsidP="00EB771F">
      <w:pPr>
        <w:ind w:left="360"/>
      </w:pPr>
      <w:r w:rsidRPr="00EB771F">
        <w:rPr>
          <w:b/>
          <w:bCs/>
        </w:rPr>
        <w:t>Bước 2: Thêm khách hàng mới</w:t>
      </w:r>
    </w:p>
    <w:p w14:paraId="58567C79" w14:textId="77777777" w:rsidR="00CE11B7" w:rsidRDefault="00CE11B7" w:rsidP="00CE11B7">
      <w:pPr>
        <w:pStyle w:val="ListParagraph"/>
        <w:numPr>
          <w:ilvl w:val="0"/>
          <w:numId w:val="12"/>
        </w:numPr>
      </w:pPr>
      <w:r>
        <w:t>Khi chưa tìm thấy hồ sơ, nhân viên chọn Thêm khách hàng và nhập thông tin cần thiết.</w:t>
      </w:r>
    </w:p>
    <w:p w14:paraId="08F20135" w14:textId="77777777" w:rsidR="00CE11B7" w:rsidRDefault="00CE11B7" w:rsidP="00CE11B7">
      <w:pPr>
        <w:pStyle w:val="ListParagraph"/>
        <w:numPr>
          <w:ilvl w:val="0"/>
          <w:numId w:val="12"/>
        </w:numPr>
      </w:pPr>
      <w:r>
        <w:t>Hệ thống kiểm tra thông tin hợp lệ và tránh tạo hai hồ sơ có cùng số điện thoại.</w:t>
      </w:r>
    </w:p>
    <w:p w14:paraId="746346FA" w14:textId="4724FA29" w:rsidR="00EB771F" w:rsidRPr="00EB771F" w:rsidRDefault="00CE11B7" w:rsidP="00CE11B7">
      <w:pPr>
        <w:pStyle w:val="ListParagraph"/>
        <w:numPr>
          <w:ilvl w:val="0"/>
          <w:numId w:val="12"/>
        </w:numPr>
      </w:pPr>
      <w:r>
        <w:t>Sau khi lưu, hệ thống tự tạo mã khách hàng và đặt trạng thái ban đầu là Đang hoạt động</w:t>
      </w:r>
      <w:r w:rsidR="00EB771F" w:rsidRPr="00EB771F">
        <w:t>.</w:t>
      </w:r>
    </w:p>
    <w:p w14:paraId="1FA6E0AE" w14:textId="77777777" w:rsidR="00EB771F" w:rsidRPr="00EB771F" w:rsidRDefault="00EB771F" w:rsidP="00EB771F">
      <w:pPr>
        <w:ind w:left="360"/>
      </w:pPr>
      <w:r w:rsidRPr="00EB771F">
        <w:rPr>
          <w:b/>
          <w:bCs/>
        </w:rPr>
        <w:t>Bước 3: Cập nhật thông tin khách hàng</w:t>
      </w:r>
    </w:p>
    <w:p w14:paraId="668DAFF5" w14:textId="77777777" w:rsidR="00CE11B7" w:rsidRDefault="00CE11B7" w:rsidP="00CE11B7">
      <w:pPr>
        <w:pStyle w:val="ListParagraph"/>
        <w:numPr>
          <w:ilvl w:val="0"/>
          <w:numId w:val="13"/>
        </w:numPr>
      </w:pPr>
      <w:r>
        <w:lastRenderedPageBreak/>
        <w:t>Nhân viên chọn khách hàng cần sửa và điều chỉnh họ tên, giới tính, số điện thoại hoặc địa chỉ.</w:t>
      </w:r>
    </w:p>
    <w:p w14:paraId="64A44915" w14:textId="77777777" w:rsidR="00CE11B7" w:rsidRDefault="00CE11B7" w:rsidP="00CE11B7">
      <w:pPr>
        <w:pStyle w:val="ListParagraph"/>
        <w:numPr>
          <w:ilvl w:val="0"/>
          <w:numId w:val="13"/>
        </w:numPr>
      </w:pPr>
      <w:r>
        <w:t>Hệ thống kiểm tra dữ liệu trước khi lưu và cập nhật hồ sơ khách hàng.</w:t>
      </w:r>
    </w:p>
    <w:p w14:paraId="54563765" w14:textId="0D9486DE" w:rsidR="00EB771F" w:rsidRPr="00EB771F" w:rsidRDefault="00CE11B7" w:rsidP="00CE11B7">
      <w:pPr>
        <w:pStyle w:val="ListParagraph"/>
        <w:numPr>
          <w:ilvl w:val="0"/>
          <w:numId w:val="13"/>
        </w:numPr>
      </w:pPr>
      <w:r>
        <w:t>Thông tin đã lưu có thể tiếp tục được sử dụng khi bán hàng, đặt lịch chăm sóc hoặc tra cứu lịch sử</w:t>
      </w:r>
      <w:r w:rsidR="00EB771F" w:rsidRPr="00EB771F">
        <w:t>.</w:t>
      </w:r>
    </w:p>
    <w:p w14:paraId="0A98125C" w14:textId="46C0111E" w:rsidR="00EB771F" w:rsidRPr="00EB771F" w:rsidRDefault="00EB771F" w:rsidP="00EB771F">
      <w:pPr>
        <w:ind w:left="360"/>
      </w:pPr>
      <w:r w:rsidRPr="00EB771F">
        <w:rPr>
          <w:b/>
          <w:bCs/>
        </w:rPr>
        <w:t xml:space="preserve">Bước 4: </w:t>
      </w:r>
      <w:r w:rsidR="00CE11B7">
        <w:rPr>
          <w:b/>
          <w:bCs/>
        </w:rPr>
        <w:t>Ngừng quản lý khách hàng</w:t>
      </w:r>
    </w:p>
    <w:p w14:paraId="3CF5EA83" w14:textId="77777777" w:rsidR="00CE11B7" w:rsidRDefault="00CE11B7" w:rsidP="00CE11B7">
      <w:pPr>
        <w:pStyle w:val="ListParagraph"/>
        <w:numPr>
          <w:ilvl w:val="0"/>
          <w:numId w:val="14"/>
        </w:numPr>
      </w:pPr>
      <w:r>
        <w:t>Khi cần ngừng theo dõi một khách hàng, nhân viên chuyển trạng thái sang Ngừng hoạt động theo quyền được cấp.</w:t>
      </w:r>
    </w:p>
    <w:p w14:paraId="3374FE96" w14:textId="652FAFC4" w:rsidR="00EB771F" w:rsidRPr="00EB771F" w:rsidRDefault="00CE11B7" w:rsidP="00CE11B7">
      <w:pPr>
        <w:pStyle w:val="ListParagraph"/>
        <w:numPr>
          <w:ilvl w:val="0"/>
          <w:numId w:val="14"/>
        </w:numPr>
      </w:pPr>
      <w:r>
        <w:t>Hệ thống giữ lại hồ sơ để bảo đảm những hóa đơn, thú cưng và lịch hẹn trước đây vẫn có thể tra cứu</w:t>
      </w:r>
      <w:r w:rsidR="00EB771F" w:rsidRPr="00EB771F">
        <w:t>.</w:t>
      </w:r>
    </w:p>
    <w:p w14:paraId="1F485ACA" w14:textId="71BAE110" w:rsidR="00EB771F" w:rsidRDefault="009D6CF5" w:rsidP="00EB771F">
      <w:pPr>
        <w:pStyle w:val="Heading4"/>
      </w:pPr>
      <w:r>
        <w:t xml:space="preserve"> </w:t>
      </w:r>
      <w:r w:rsidR="00EB771F">
        <w:t>Quy trình Quản lý nhân viên</w:t>
      </w:r>
    </w:p>
    <w:p w14:paraId="4B9A42D2" w14:textId="51AEBB36" w:rsidR="00EB771F" w:rsidRPr="00EB771F" w:rsidRDefault="00EB771F" w:rsidP="00EB771F">
      <w:pPr>
        <w:ind w:left="360"/>
      </w:pPr>
      <w:r w:rsidRPr="00EB771F">
        <w:rPr>
          <w:b/>
          <w:bCs/>
        </w:rPr>
        <w:t xml:space="preserve">Bước 1: </w:t>
      </w:r>
      <w:r w:rsidR="009D1532" w:rsidRPr="006951FC">
        <w:rPr>
          <w:b/>
          <w:bCs/>
        </w:rPr>
        <w:t>Tra cứu nhân viên</w:t>
      </w:r>
    </w:p>
    <w:p w14:paraId="252226F6" w14:textId="77777777" w:rsidR="009D1532" w:rsidRDefault="009D1532">
      <w:pPr>
        <w:pStyle w:val="ListParagraph"/>
        <w:numPr>
          <w:ilvl w:val="0"/>
          <w:numId w:val="15"/>
        </w:numPr>
      </w:pPr>
      <w:r>
        <w:t>Chủ cửa hàng mở chức năng Quản lý nhân viên và tìm theo mã nhân viên, họ tên hoặc chức vụ.</w:t>
      </w:r>
    </w:p>
    <w:p w14:paraId="68835501" w14:textId="2A3D6BCF" w:rsidR="00EB771F" w:rsidRPr="00EB771F" w:rsidRDefault="009D1532">
      <w:pPr>
        <w:pStyle w:val="ListParagraph"/>
        <w:numPr>
          <w:ilvl w:val="0"/>
          <w:numId w:val="15"/>
        </w:numPr>
      </w:pPr>
      <w:r>
        <w:t>Hệ thống hiển thị thông tin cá nhân, chức vụ và trạng thái làm việc của nhân viên</w:t>
      </w:r>
      <w:r w:rsidR="00EB771F" w:rsidRPr="00EB771F">
        <w:t>.</w:t>
      </w:r>
    </w:p>
    <w:p w14:paraId="1160ECD2" w14:textId="711493C6" w:rsidR="00EB771F" w:rsidRPr="00EB771F" w:rsidRDefault="00EB771F" w:rsidP="00EB771F">
      <w:pPr>
        <w:ind w:left="360"/>
      </w:pPr>
      <w:r w:rsidRPr="00EB771F">
        <w:rPr>
          <w:b/>
          <w:bCs/>
        </w:rPr>
        <w:t>Bước 2: Thêm nhân viên</w:t>
      </w:r>
    </w:p>
    <w:p w14:paraId="366C08E1" w14:textId="77777777" w:rsidR="009D1532" w:rsidRDefault="009D1532">
      <w:pPr>
        <w:pStyle w:val="ListParagraph"/>
        <w:numPr>
          <w:ilvl w:val="0"/>
          <w:numId w:val="16"/>
        </w:numPr>
      </w:pPr>
      <w:r>
        <w:t>Chủ cửa hàng chọn Thêm nhân viên và nhập họ tên, giới tính, ngày sinh, số điện thoại, địa chỉ.</w:t>
      </w:r>
    </w:p>
    <w:p w14:paraId="699D662B" w14:textId="77777777" w:rsidR="009D1532" w:rsidRDefault="009D1532">
      <w:pPr>
        <w:pStyle w:val="ListParagraph"/>
        <w:numPr>
          <w:ilvl w:val="0"/>
          <w:numId w:val="16"/>
        </w:numPr>
      </w:pPr>
      <w:r>
        <w:t>Chủ cửa hàng chọn chức vụ Thu ngân hoặc Chăm sóc; hệ thống không có chức vụ nhân viên Quản lý.</w:t>
      </w:r>
    </w:p>
    <w:p w14:paraId="6EEA7C58" w14:textId="7D474D86" w:rsidR="00EB771F" w:rsidRPr="00EB771F" w:rsidRDefault="009D1532">
      <w:pPr>
        <w:pStyle w:val="ListParagraph"/>
        <w:numPr>
          <w:ilvl w:val="0"/>
          <w:numId w:val="16"/>
        </w:numPr>
      </w:pPr>
      <w:r>
        <w:t>Hệ thống kiểm tra thông tin, tự tạo mã nhân viên và lưu với trạng thái Đang làm việc</w:t>
      </w:r>
      <w:r w:rsidR="00EB771F" w:rsidRPr="00EB771F">
        <w:t>.</w:t>
      </w:r>
    </w:p>
    <w:p w14:paraId="34B124A5" w14:textId="77777777" w:rsidR="00EB771F" w:rsidRPr="00EB771F" w:rsidRDefault="00EB771F" w:rsidP="00EB771F">
      <w:pPr>
        <w:ind w:left="360"/>
      </w:pPr>
      <w:r w:rsidRPr="00EB771F">
        <w:rPr>
          <w:b/>
          <w:bCs/>
        </w:rPr>
        <w:t>Bước 3: Cập nhật thông tin nhân viên</w:t>
      </w:r>
    </w:p>
    <w:p w14:paraId="66786A2A" w14:textId="77777777" w:rsidR="009D1532" w:rsidRDefault="009D1532">
      <w:pPr>
        <w:pStyle w:val="ListParagraph"/>
        <w:numPr>
          <w:ilvl w:val="0"/>
          <w:numId w:val="17"/>
        </w:numPr>
      </w:pPr>
      <w:r>
        <w:t>Chủ cửa hàng chọn nhân viên cần sửa và cập nhật thông tin cá nhân hoặc chức vụ.</w:t>
      </w:r>
    </w:p>
    <w:p w14:paraId="348DCA3D" w14:textId="77777777" w:rsidR="009D1532" w:rsidRDefault="009D1532">
      <w:pPr>
        <w:pStyle w:val="ListParagraph"/>
        <w:numPr>
          <w:ilvl w:val="0"/>
          <w:numId w:val="17"/>
        </w:numPr>
      </w:pPr>
      <w:r>
        <w:t>Hệ thống kiểm tra dữ liệu rồi lưu các thay đổi hợp lệ.</w:t>
      </w:r>
    </w:p>
    <w:p w14:paraId="11C048F6" w14:textId="3E945F1A" w:rsidR="00EB771F" w:rsidRPr="00EB771F" w:rsidRDefault="009D1532">
      <w:pPr>
        <w:pStyle w:val="ListParagraph"/>
        <w:numPr>
          <w:ilvl w:val="0"/>
          <w:numId w:val="17"/>
        </w:numPr>
      </w:pPr>
      <w:r>
        <w:t>Quyền sử dụng hệ thống của tài khoản nhân viên được xác định theo chức vụ mới sau khi cập nhật</w:t>
      </w:r>
      <w:r w:rsidR="00EB771F" w:rsidRPr="00EB771F">
        <w:t>.</w:t>
      </w:r>
    </w:p>
    <w:p w14:paraId="18BBC07D" w14:textId="713A52A8" w:rsidR="00EB771F" w:rsidRPr="00EB771F" w:rsidRDefault="00EB771F" w:rsidP="00EB771F">
      <w:pPr>
        <w:ind w:left="360"/>
      </w:pPr>
      <w:r w:rsidRPr="00EB771F">
        <w:rPr>
          <w:b/>
          <w:bCs/>
        </w:rPr>
        <w:t xml:space="preserve">Bước 4: </w:t>
      </w:r>
      <w:r w:rsidR="009D1532">
        <w:rPr>
          <w:b/>
          <w:bCs/>
        </w:rPr>
        <w:t>Ngừng làm việc</w:t>
      </w:r>
    </w:p>
    <w:p w14:paraId="2F71D033" w14:textId="77777777" w:rsidR="009D1532" w:rsidRDefault="009D1532">
      <w:pPr>
        <w:pStyle w:val="ListParagraph"/>
        <w:numPr>
          <w:ilvl w:val="0"/>
          <w:numId w:val="18"/>
        </w:numPr>
      </w:pPr>
      <w:r>
        <w:lastRenderedPageBreak/>
        <w:t>Khi nhân viên nghỉ việc, chủ cửa hàng chuyển trạng thái sang Ngừng làm việc thay vì xóa hồ sơ.</w:t>
      </w:r>
    </w:p>
    <w:p w14:paraId="3C4D1410" w14:textId="77777777" w:rsidR="009D1532" w:rsidRDefault="009D1532">
      <w:pPr>
        <w:pStyle w:val="ListParagraph"/>
        <w:numPr>
          <w:ilvl w:val="0"/>
          <w:numId w:val="18"/>
        </w:numPr>
      </w:pPr>
      <w:r>
        <w:t>Hệ thống khóa tài khoản đăng nhập liên kết với nhân viên để ngăn việc sử dụng hệ thống.</w:t>
      </w:r>
    </w:p>
    <w:p w14:paraId="762DEF2C" w14:textId="740773FD" w:rsidR="00EB771F" w:rsidRPr="00EB771F" w:rsidRDefault="009D1532">
      <w:pPr>
        <w:pStyle w:val="ListParagraph"/>
        <w:numPr>
          <w:ilvl w:val="0"/>
          <w:numId w:val="18"/>
        </w:numPr>
      </w:pPr>
      <w:r>
        <w:t>Thông tin về nhân viên đã tham gia lập hóa đơn hoặc phụ trách lịch hẹn vẫn được lưu giữ</w:t>
      </w:r>
      <w:r w:rsidR="00EB771F" w:rsidRPr="00EB771F">
        <w:t>.</w:t>
      </w:r>
    </w:p>
    <w:p w14:paraId="2F9F68AC" w14:textId="295906D8" w:rsidR="009D6CF5" w:rsidRDefault="009D6CF5" w:rsidP="009D6CF5">
      <w:pPr>
        <w:pStyle w:val="Heading4"/>
      </w:pPr>
      <w:r>
        <w:t xml:space="preserve"> Quy trình Quản lý thú cưng</w:t>
      </w:r>
    </w:p>
    <w:p w14:paraId="24DAEC25" w14:textId="4FD3C01F" w:rsidR="009D6CF5" w:rsidRPr="009D6CF5" w:rsidRDefault="009D6CF5" w:rsidP="009D6CF5">
      <w:pPr>
        <w:ind w:left="360"/>
      </w:pPr>
      <w:r w:rsidRPr="009D6CF5">
        <w:rPr>
          <w:b/>
          <w:bCs/>
        </w:rPr>
        <w:t>Bước 1: Tra cứu thú cưng</w:t>
      </w:r>
    </w:p>
    <w:p w14:paraId="4C55CDF6" w14:textId="77777777" w:rsidR="009D1532" w:rsidRDefault="009D1532">
      <w:pPr>
        <w:pStyle w:val="ListParagraph"/>
        <w:numPr>
          <w:ilvl w:val="0"/>
          <w:numId w:val="19"/>
        </w:numPr>
      </w:pPr>
      <w:r>
        <w:t>Nhân viên chăm sóc tìm theo mã thú cưng, tên thú cưng hoặc thông tin khách hàng sở hữu.</w:t>
      </w:r>
    </w:p>
    <w:p w14:paraId="12CB2C03" w14:textId="77777777" w:rsidR="009D1532" w:rsidRDefault="009D1532">
      <w:pPr>
        <w:pStyle w:val="ListParagraph"/>
        <w:numPr>
          <w:ilvl w:val="0"/>
          <w:numId w:val="19"/>
        </w:numPr>
      </w:pPr>
      <w:r>
        <w:t>Hệ thống hiển thị loài, giống, giới tính, ngày sinh, cân nặng hiện tại và trạng thái quản lý.</w:t>
      </w:r>
    </w:p>
    <w:p w14:paraId="5B670403" w14:textId="17643A2C" w:rsidR="009D6CF5" w:rsidRPr="009D6CF5" w:rsidRDefault="009D1532">
      <w:pPr>
        <w:pStyle w:val="ListParagraph"/>
        <w:numPr>
          <w:ilvl w:val="0"/>
          <w:numId w:val="19"/>
        </w:numPr>
      </w:pPr>
      <w:r>
        <w:t>Nhân viên có thể xem danh sách nhiều thú cưng thuộc cùng một khách hàng</w:t>
      </w:r>
      <w:r w:rsidR="009D6CF5" w:rsidRPr="009D6CF5">
        <w:t>.</w:t>
      </w:r>
    </w:p>
    <w:p w14:paraId="1A11D58A" w14:textId="77777777" w:rsidR="009D6CF5" w:rsidRPr="009D6CF5" w:rsidRDefault="009D6CF5" w:rsidP="009D6CF5">
      <w:pPr>
        <w:ind w:left="360"/>
      </w:pPr>
      <w:r w:rsidRPr="009D6CF5">
        <w:rPr>
          <w:b/>
          <w:bCs/>
        </w:rPr>
        <w:t>Bước 2: Thêm thú cưng mới</w:t>
      </w:r>
    </w:p>
    <w:p w14:paraId="3366812B" w14:textId="77777777" w:rsidR="009D1532" w:rsidRDefault="009D1532">
      <w:pPr>
        <w:pStyle w:val="ListParagraph"/>
        <w:numPr>
          <w:ilvl w:val="0"/>
          <w:numId w:val="20"/>
        </w:numPr>
      </w:pPr>
      <w:r>
        <w:t>Nhân viên tra cứu và chọn đúng khách hàng sở hữu thú cưng.</w:t>
      </w:r>
    </w:p>
    <w:p w14:paraId="7E762443" w14:textId="77777777" w:rsidR="009D1532" w:rsidRDefault="009D1532">
      <w:pPr>
        <w:pStyle w:val="ListParagraph"/>
        <w:numPr>
          <w:ilvl w:val="0"/>
          <w:numId w:val="20"/>
        </w:numPr>
      </w:pPr>
      <w:r>
        <w:t>Nhân viên nhập tên, loài, giống, giới tính, ngày sinh và cân nặng hiện tại.</w:t>
      </w:r>
    </w:p>
    <w:p w14:paraId="57BC9F54" w14:textId="155A0FC9" w:rsidR="009D6CF5" w:rsidRPr="009D6CF5" w:rsidRDefault="009D1532">
      <w:pPr>
        <w:pStyle w:val="ListParagraph"/>
        <w:numPr>
          <w:ilvl w:val="0"/>
          <w:numId w:val="20"/>
        </w:numPr>
      </w:pPr>
      <w:r>
        <w:t>Hệ thống kiểm tra thông tin; sau khi lưu thành công, hệ thống tự tạo mã thú cưng và đặt trạng thái Đang quản lý</w:t>
      </w:r>
      <w:r w:rsidR="009D6CF5" w:rsidRPr="009D6CF5">
        <w:t>.</w:t>
      </w:r>
    </w:p>
    <w:p w14:paraId="7A3941E3" w14:textId="61B1CB7F" w:rsidR="009D6CF5" w:rsidRPr="009D6CF5" w:rsidRDefault="009D6CF5" w:rsidP="009D6CF5">
      <w:pPr>
        <w:ind w:left="360"/>
      </w:pPr>
      <w:r w:rsidRPr="009D6CF5">
        <w:rPr>
          <w:b/>
          <w:bCs/>
        </w:rPr>
        <w:t xml:space="preserve">Bước 3: Cập nhật </w:t>
      </w:r>
      <w:r w:rsidR="009D1532">
        <w:rPr>
          <w:b/>
          <w:bCs/>
        </w:rPr>
        <w:t>hồ sơ</w:t>
      </w:r>
      <w:r w:rsidRPr="009D6CF5">
        <w:rPr>
          <w:b/>
          <w:bCs/>
        </w:rPr>
        <w:t xml:space="preserve"> thú cưng</w:t>
      </w:r>
    </w:p>
    <w:p w14:paraId="63942CA1" w14:textId="77777777" w:rsidR="009D1532" w:rsidRDefault="009D1532">
      <w:pPr>
        <w:pStyle w:val="ListParagraph"/>
        <w:numPr>
          <w:ilvl w:val="0"/>
          <w:numId w:val="21"/>
        </w:numPr>
      </w:pPr>
      <w:r>
        <w:t>Khi có thông tin thay đổi, nhân viên tìm hồ sơ cần sửa và cập nhật dữ liệu phù hợp.</w:t>
      </w:r>
    </w:p>
    <w:p w14:paraId="468107EF" w14:textId="77777777" w:rsidR="009D1532" w:rsidRDefault="009D1532">
      <w:pPr>
        <w:pStyle w:val="ListParagraph"/>
        <w:numPr>
          <w:ilvl w:val="0"/>
          <w:numId w:val="21"/>
        </w:numPr>
      </w:pPr>
      <w:r>
        <w:t>Cân nặng hiện tại được cập nhật theo lần kiểm tra mới nhất; cân nặng trong lịch sử chăm sóc đã ghi trước đó không bị sửa theo.</w:t>
      </w:r>
    </w:p>
    <w:p w14:paraId="5B44625E" w14:textId="579428B9" w:rsidR="009D1532" w:rsidRDefault="009D1532">
      <w:pPr>
        <w:pStyle w:val="ListParagraph"/>
        <w:numPr>
          <w:ilvl w:val="0"/>
          <w:numId w:val="21"/>
        </w:numPr>
      </w:pPr>
      <w:r>
        <w:t>Hệ thống lưu lại các thay đổi hợp lệ</w:t>
      </w:r>
      <w:r w:rsidR="009D6CF5" w:rsidRPr="009D6CF5">
        <w:t>.</w:t>
      </w:r>
    </w:p>
    <w:p w14:paraId="6A521824" w14:textId="4C51CD91" w:rsidR="009D1532" w:rsidRPr="009D6CF5" w:rsidRDefault="009D1532" w:rsidP="009D1532">
      <w:pPr>
        <w:ind w:left="360"/>
      </w:pPr>
      <w:r w:rsidRPr="009D6CF5">
        <w:rPr>
          <w:b/>
          <w:bCs/>
        </w:rPr>
        <w:t xml:space="preserve">Bước </w:t>
      </w:r>
      <w:r>
        <w:rPr>
          <w:b/>
          <w:bCs/>
        </w:rPr>
        <w:t>4</w:t>
      </w:r>
      <w:r w:rsidRPr="009D6CF5">
        <w:rPr>
          <w:b/>
          <w:bCs/>
        </w:rPr>
        <w:t xml:space="preserve">: </w:t>
      </w:r>
      <w:r w:rsidRPr="006951FC">
        <w:rPr>
          <w:b/>
          <w:bCs/>
        </w:rPr>
        <w:t>Ngừng quản lý thú cưng</w:t>
      </w:r>
    </w:p>
    <w:p w14:paraId="4446204A" w14:textId="77777777" w:rsidR="009D1532" w:rsidRDefault="009D1532">
      <w:pPr>
        <w:pStyle w:val="ListParagraph"/>
        <w:numPr>
          <w:ilvl w:val="0"/>
          <w:numId w:val="21"/>
        </w:numPr>
      </w:pPr>
      <w:r>
        <w:t>Khi thú cưng không còn được theo dõi tại cửa hàng, nhân viên chuyển trạng thái sang Ngừng quản lý.</w:t>
      </w:r>
    </w:p>
    <w:p w14:paraId="1441EA56" w14:textId="7EE2273C" w:rsidR="009D6CF5" w:rsidRPr="009D6CF5" w:rsidRDefault="009D1532">
      <w:pPr>
        <w:pStyle w:val="ListParagraph"/>
        <w:numPr>
          <w:ilvl w:val="0"/>
          <w:numId w:val="21"/>
        </w:numPr>
      </w:pPr>
      <w:r>
        <w:t>Hệ thống vẫn giữ hồ sơ, các lịch hẹn và lịch sử chăm sóc đã phát sinh để tra cứu</w:t>
      </w:r>
      <w:r w:rsidRPr="009D6CF5">
        <w:t>.</w:t>
      </w:r>
    </w:p>
    <w:p w14:paraId="3F1D1FD1" w14:textId="77D19A69" w:rsidR="009D6CF5" w:rsidRDefault="009D6CF5" w:rsidP="009D6CF5">
      <w:pPr>
        <w:pStyle w:val="Heading4"/>
      </w:pPr>
      <w:r>
        <w:lastRenderedPageBreak/>
        <w:t xml:space="preserve"> Quy trình Quản lý lịch sử chăm sóc</w:t>
      </w:r>
    </w:p>
    <w:p w14:paraId="4C5FF308" w14:textId="165BE429" w:rsidR="009D6CF5" w:rsidRPr="009D6CF5" w:rsidRDefault="009D6CF5" w:rsidP="009D6CF5">
      <w:pPr>
        <w:ind w:left="360"/>
      </w:pPr>
      <w:r w:rsidRPr="009D6CF5">
        <w:rPr>
          <w:b/>
          <w:bCs/>
        </w:rPr>
        <w:t xml:space="preserve">Bước 1: </w:t>
      </w:r>
      <w:r w:rsidR="009D1532" w:rsidRPr="005715F2">
        <w:rPr>
          <w:b/>
          <w:bCs/>
        </w:rPr>
        <w:t>Tạo lịch sử chăm sóc tự động</w:t>
      </w:r>
    </w:p>
    <w:p w14:paraId="22CA3047" w14:textId="6F2AD60E" w:rsidR="009D6CF5" w:rsidRPr="009D6CF5" w:rsidRDefault="009D1532">
      <w:pPr>
        <w:pStyle w:val="ListParagraph"/>
        <w:numPr>
          <w:ilvl w:val="0"/>
          <w:numId w:val="22"/>
        </w:numPr>
      </w:pPr>
      <w:r>
        <w:t>Lịch sử chăm sóc không được lập thủ công thành một lần chăm sóc độc lập</w:t>
      </w:r>
      <w:r w:rsidR="009D6CF5" w:rsidRPr="009D6CF5">
        <w:t>.</w:t>
      </w:r>
    </w:p>
    <w:p w14:paraId="41AAC88B" w14:textId="2CFE3ADA" w:rsidR="009D6CF5" w:rsidRDefault="009D1532">
      <w:pPr>
        <w:pStyle w:val="ListParagraph"/>
        <w:numPr>
          <w:ilvl w:val="0"/>
          <w:numId w:val="22"/>
        </w:numPr>
      </w:pPr>
      <w:r>
        <w:t>Khi lịch hẹn chuyển sang Hoàn thành, hệ thống tự tạo mã lịch sử và ghi nhận cân nặng tại lần chăm sóc cùng ghi chú thực tế nếu có</w:t>
      </w:r>
      <w:r w:rsidR="009D6CF5" w:rsidRPr="009D6CF5">
        <w:t>.</w:t>
      </w:r>
    </w:p>
    <w:p w14:paraId="5EE7F5CE" w14:textId="1C9AFABE" w:rsidR="009D1532" w:rsidRPr="009D6CF5" w:rsidRDefault="009D1532">
      <w:pPr>
        <w:pStyle w:val="ListParagraph"/>
        <w:numPr>
          <w:ilvl w:val="0"/>
          <w:numId w:val="22"/>
        </w:numPr>
      </w:pPr>
      <w:r>
        <w:t>Lịch sử được liên kết với lịch hẹn đã hoàn thành; hệ thống không lưu lại những thông tin về khách hàng, thú cưng hay dịch vụ vốn đã có trong lịch hẹn.</w:t>
      </w:r>
    </w:p>
    <w:p w14:paraId="4FDC518A" w14:textId="007B2D02" w:rsidR="009D6CF5" w:rsidRPr="009D6CF5" w:rsidRDefault="009D6CF5" w:rsidP="009D6CF5">
      <w:pPr>
        <w:ind w:left="360"/>
      </w:pPr>
      <w:r w:rsidRPr="009D6CF5">
        <w:rPr>
          <w:b/>
          <w:bCs/>
        </w:rPr>
        <w:t xml:space="preserve">Bước 2: </w:t>
      </w:r>
      <w:r w:rsidR="009D1532" w:rsidRPr="005715F2">
        <w:rPr>
          <w:b/>
          <w:bCs/>
        </w:rPr>
        <w:t>Tìm kiếm lịch sử chăm sóc</w:t>
      </w:r>
    </w:p>
    <w:p w14:paraId="5230FB31" w14:textId="771F4967" w:rsidR="009D6CF5" w:rsidRPr="009D6CF5" w:rsidRDefault="009D1532">
      <w:pPr>
        <w:pStyle w:val="ListParagraph"/>
        <w:numPr>
          <w:ilvl w:val="0"/>
          <w:numId w:val="23"/>
        </w:numPr>
      </w:pPr>
      <w:r>
        <w:t>Nhân viên chọn thú cưng cần xem lịch sử hoặc tìm theo thông tin khách hàng sở hữu</w:t>
      </w:r>
      <w:r w:rsidR="009D6CF5" w:rsidRPr="009D6CF5">
        <w:t>.</w:t>
      </w:r>
    </w:p>
    <w:p w14:paraId="3C215B65" w14:textId="655FBAF9" w:rsidR="009D6CF5" w:rsidRPr="009D6CF5" w:rsidRDefault="009D1532">
      <w:pPr>
        <w:pStyle w:val="ListParagraph"/>
        <w:numPr>
          <w:ilvl w:val="0"/>
          <w:numId w:val="23"/>
        </w:numPr>
      </w:pPr>
      <w:r>
        <w:t>Hệ thống hiển thị các lần chăm sóc đã hoàn thành theo thứ tự thời gian của lịch hẹn</w:t>
      </w:r>
      <w:r w:rsidR="009D6CF5" w:rsidRPr="009D6CF5">
        <w:t>.</w:t>
      </w:r>
    </w:p>
    <w:p w14:paraId="66BC0E4D" w14:textId="27A1C85F" w:rsidR="009D6CF5" w:rsidRPr="009D6CF5" w:rsidRDefault="009D1532">
      <w:pPr>
        <w:pStyle w:val="ListParagraph"/>
        <w:numPr>
          <w:ilvl w:val="0"/>
          <w:numId w:val="23"/>
        </w:numPr>
      </w:pPr>
      <w:r>
        <w:t>Khi chọn một lần chăm sóc, hệ thống hiển thị cân nặng, ghi chú và thông tin về dịch vụ, nhân viên phụ trách được lấy từ lịch hẹn tương ứng</w:t>
      </w:r>
      <w:r w:rsidR="009D6CF5" w:rsidRPr="009D6CF5">
        <w:t>.</w:t>
      </w:r>
    </w:p>
    <w:p w14:paraId="577D8D4B" w14:textId="4C750A45" w:rsidR="009D6CF5" w:rsidRPr="009D6CF5" w:rsidRDefault="009D6CF5" w:rsidP="009D6CF5">
      <w:pPr>
        <w:ind w:left="360"/>
      </w:pPr>
      <w:r w:rsidRPr="009D6CF5">
        <w:rPr>
          <w:b/>
          <w:bCs/>
        </w:rPr>
        <w:t xml:space="preserve">Bước 3: </w:t>
      </w:r>
      <w:r w:rsidR="009D1532" w:rsidRPr="005715F2">
        <w:rPr>
          <w:b/>
          <w:bCs/>
        </w:rPr>
        <w:t>Lưu giữ lịch sử</w:t>
      </w:r>
    </w:p>
    <w:p w14:paraId="1E800E27" w14:textId="77777777" w:rsidR="009D1532" w:rsidRDefault="009D1532">
      <w:pPr>
        <w:pStyle w:val="ListParagraph"/>
        <w:numPr>
          <w:ilvl w:val="1"/>
          <w:numId w:val="69"/>
        </w:numPr>
      </w:pPr>
      <w:r>
        <w:t>Hệ thống không cho xóa lịch sử chăm sóc đã phát sinh.</w:t>
      </w:r>
    </w:p>
    <w:p w14:paraId="6CB70C1E" w14:textId="6C9BED25" w:rsidR="009D6CF5" w:rsidRPr="009D6CF5" w:rsidRDefault="009D1532">
      <w:pPr>
        <w:pStyle w:val="ListParagraph"/>
        <w:numPr>
          <w:ilvl w:val="0"/>
          <w:numId w:val="24"/>
        </w:numPr>
      </w:pPr>
      <w:r>
        <w:t>Khi hồ sơ thú cưng thay đổi cân nặng hiện tại, cân nặng của những lần chăm sóc trước vẫn giữ nguyên</w:t>
      </w:r>
      <w:r w:rsidR="009D6CF5" w:rsidRPr="009D6CF5">
        <w:t>.</w:t>
      </w:r>
    </w:p>
    <w:p w14:paraId="34CB13B6" w14:textId="6456D75B" w:rsidR="007165E1" w:rsidRDefault="007165E1" w:rsidP="007165E1">
      <w:pPr>
        <w:pStyle w:val="Heading4"/>
      </w:pPr>
      <w:r>
        <w:t xml:space="preserve"> Quy trình Quản lý sản phẩm</w:t>
      </w:r>
    </w:p>
    <w:p w14:paraId="4B6A0D83" w14:textId="45503EB9" w:rsidR="007165E1" w:rsidRPr="007165E1" w:rsidRDefault="007165E1" w:rsidP="007165E1">
      <w:pPr>
        <w:ind w:left="360"/>
      </w:pPr>
      <w:r w:rsidRPr="007165E1">
        <w:rPr>
          <w:b/>
          <w:bCs/>
        </w:rPr>
        <w:t xml:space="preserve">Bước 1: Tra cứu </w:t>
      </w:r>
      <w:r w:rsidR="009D1532">
        <w:rPr>
          <w:b/>
          <w:bCs/>
        </w:rPr>
        <w:t>loại</w:t>
      </w:r>
      <w:r w:rsidRPr="007165E1">
        <w:rPr>
          <w:b/>
          <w:bCs/>
        </w:rPr>
        <w:t xml:space="preserve"> sản phẩm</w:t>
      </w:r>
    </w:p>
    <w:p w14:paraId="1B93E01A" w14:textId="77777777" w:rsidR="005544D1" w:rsidRDefault="005544D1">
      <w:pPr>
        <w:pStyle w:val="ListParagraph"/>
        <w:numPr>
          <w:ilvl w:val="0"/>
          <w:numId w:val="25"/>
        </w:numPr>
      </w:pPr>
      <w:r>
        <w:t>Chủ cửa hàng truy cập chức năng Quản lý loại sản phẩm.</w:t>
      </w:r>
    </w:p>
    <w:p w14:paraId="13091027" w14:textId="77777777" w:rsidR="005544D1" w:rsidRDefault="005544D1">
      <w:pPr>
        <w:pStyle w:val="ListParagraph"/>
        <w:numPr>
          <w:ilvl w:val="0"/>
          <w:numId w:val="25"/>
        </w:numPr>
      </w:pPr>
      <w:r>
        <w:t>Hệ thống hiển thị danh sách loại sản phẩm với mã loại, tên loại, mô tả và trạng thái hoạt động.</w:t>
      </w:r>
    </w:p>
    <w:p w14:paraId="4F1F2681" w14:textId="5DBD5F50" w:rsidR="007165E1" w:rsidRPr="007165E1" w:rsidRDefault="005544D1">
      <w:pPr>
        <w:pStyle w:val="ListParagraph"/>
        <w:numPr>
          <w:ilvl w:val="0"/>
          <w:numId w:val="25"/>
        </w:numPr>
      </w:pPr>
      <w:r>
        <w:t>Chủ cửa hàng tìm theo mã hoặc tên loại để xem thông tin cần quản lý</w:t>
      </w:r>
      <w:r w:rsidR="007165E1" w:rsidRPr="007165E1">
        <w:t>.</w:t>
      </w:r>
    </w:p>
    <w:p w14:paraId="79150E02" w14:textId="06E0D742" w:rsidR="007165E1" w:rsidRPr="007165E1" w:rsidRDefault="007165E1" w:rsidP="007165E1">
      <w:pPr>
        <w:ind w:left="360"/>
      </w:pPr>
      <w:r w:rsidRPr="007165E1">
        <w:rPr>
          <w:b/>
          <w:bCs/>
        </w:rPr>
        <w:t xml:space="preserve">Bước 2: Thêm </w:t>
      </w:r>
      <w:r w:rsidR="005544D1">
        <w:rPr>
          <w:b/>
          <w:bCs/>
        </w:rPr>
        <w:t xml:space="preserve">loại </w:t>
      </w:r>
      <w:r w:rsidRPr="007165E1">
        <w:rPr>
          <w:b/>
          <w:bCs/>
        </w:rPr>
        <w:t>sản phẩm</w:t>
      </w:r>
    </w:p>
    <w:p w14:paraId="19884EC2" w14:textId="77777777" w:rsidR="005544D1" w:rsidRDefault="005544D1">
      <w:pPr>
        <w:pStyle w:val="ListParagraph"/>
        <w:numPr>
          <w:ilvl w:val="1"/>
          <w:numId w:val="70"/>
        </w:numPr>
      </w:pPr>
      <w:r>
        <w:t>Chủ cửa hàng chọn Thêm loại sản phẩm, nhập tên loại và mô tả nếu có.</w:t>
      </w:r>
    </w:p>
    <w:p w14:paraId="1D421E5A" w14:textId="77777777" w:rsidR="005544D1" w:rsidRDefault="005544D1">
      <w:pPr>
        <w:pStyle w:val="ListParagraph"/>
        <w:numPr>
          <w:ilvl w:val="1"/>
          <w:numId w:val="70"/>
        </w:numPr>
      </w:pPr>
      <w:r>
        <w:t>Hệ thống kiểm tra các thông tin bắt buộc và tên loại không trùng với loại đã có.</w:t>
      </w:r>
    </w:p>
    <w:p w14:paraId="260BC9C8" w14:textId="0C932D2D" w:rsidR="007165E1" w:rsidRPr="007165E1" w:rsidRDefault="005544D1">
      <w:pPr>
        <w:pStyle w:val="ListParagraph"/>
        <w:numPr>
          <w:ilvl w:val="0"/>
          <w:numId w:val="26"/>
        </w:numPr>
      </w:pPr>
      <w:r>
        <w:lastRenderedPageBreak/>
        <w:t>Khi hợp lệ, hệ thống tự tạo mã loại, lưu thông tin với trạng thái Đang hoạt động và cập nhật danh sách</w:t>
      </w:r>
      <w:r w:rsidR="007165E1" w:rsidRPr="007165E1">
        <w:t>.</w:t>
      </w:r>
    </w:p>
    <w:p w14:paraId="2D48C73D" w14:textId="1BF4D9C2" w:rsidR="007165E1" w:rsidRPr="007165E1" w:rsidRDefault="007165E1" w:rsidP="007165E1">
      <w:pPr>
        <w:ind w:left="360"/>
      </w:pPr>
      <w:r w:rsidRPr="007165E1">
        <w:rPr>
          <w:b/>
          <w:bCs/>
        </w:rPr>
        <w:t xml:space="preserve">Bước 3: </w:t>
      </w:r>
      <w:r w:rsidR="005544D1" w:rsidRPr="005715F2">
        <w:rPr>
          <w:b/>
          <w:bCs/>
        </w:rPr>
        <w:t>Cập nhật loại sản phẩm</w:t>
      </w:r>
    </w:p>
    <w:p w14:paraId="70CFF7D1" w14:textId="77777777" w:rsidR="005544D1" w:rsidRDefault="005544D1">
      <w:pPr>
        <w:pStyle w:val="ListParagraph"/>
        <w:numPr>
          <w:ilvl w:val="0"/>
          <w:numId w:val="27"/>
        </w:numPr>
      </w:pPr>
      <w:r>
        <w:t>Chủ cửa hàng chọn loại sản phẩm cần sửa, cập nhật tên loại hoặc mô tả.</w:t>
      </w:r>
    </w:p>
    <w:p w14:paraId="7562F0F4" w14:textId="77777777" w:rsidR="005544D1" w:rsidRDefault="005544D1">
      <w:pPr>
        <w:pStyle w:val="ListParagraph"/>
        <w:numPr>
          <w:ilvl w:val="0"/>
          <w:numId w:val="27"/>
        </w:numPr>
      </w:pPr>
      <w:r>
        <w:t>Hệ thống kiểm tra dữ liệu và lưu thông tin mới nếu hợp lệ.</w:t>
      </w:r>
    </w:p>
    <w:p w14:paraId="20B2E2C1" w14:textId="6FC2AD5C" w:rsidR="007165E1" w:rsidRPr="007165E1" w:rsidRDefault="005544D1">
      <w:pPr>
        <w:pStyle w:val="ListParagraph"/>
        <w:numPr>
          <w:ilvl w:val="0"/>
          <w:numId w:val="27"/>
        </w:numPr>
      </w:pPr>
      <w:r>
        <w:t>Những sản phẩm đã thuộc loại này vẫn được liên kết với loại sản phẩm sau khi cập nhật</w:t>
      </w:r>
      <w:r w:rsidR="007165E1" w:rsidRPr="007165E1">
        <w:t>.</w:t>
      </w:r>
    </w:p>
    <w:p w14:paraId="5ADD9909" w14:textId="20942FBD" w:rsidR="005544D1" w:rsidRPr="007165E1" w:rsidRDefault="005544D1" w:rsidP="005544D1">
      <w:pPr>
        <w:ind w:left="360"/>
      </w:pPr>
      <w:r w:rsidRPr="007165E1">
        <w:rPr>
          <w:b/>
          <w:bCs/>
        </w:rPr>
        <w:t xml:space="preserve">Bước </w:t>
      </w:r>
      <w:r>
        <w:rPr>
          <w:b/>
          <w:bCs/>
        </w:rPr>
        <w:t>4</w:t>
      </w:r>
      <w:r w:rsidRPr="007165E1">
        <w:rPr>
          <w:b/>
          <w:bCs/>
        </w:rPr>
        <w:t xml:space="preserve">: </w:t>
      </w:r>
      <w:r w:rsidRPr="005715F2">
        <w:rPr>
          <w:b/>
          <w:bCs/>
        </w:rPr>
        <w:t>Ngừng hoạt động loại sản phẩm</w:t>
      </w:r>
    </w:p>
    <w:p w14:paraId="1B0F2A76" w14:textId="77777777" w:rsidR="005544D1" w:rsidRDefault="005544D1">
      <w:pPr>
        <w:pStyle w:val="ListParagraph"/>
        <w:numPr>
          <w:ilvl w:val="1"/>
          <w:numId w:val="71"/>
        </w:numPr>
      </w:pPr>
      <w:r>
        <w:t>Chủ cửa hàng chọn loại sản phẩm cần chuyển sang Ngừng hoạt động.</w:t>
      </w:r>
    </w:p>
    <w:p w14:paraId="2FDCA29F" w14:textId="77777777" w:rsidR="005544D1" w:rsidRDefault="005544D1">
      <w:pPr>
        <w:pStyle w:val="ListParagraph"/>
        <w:numPr>
          <w:ilvl w:val="1"/>
          <w:numId w:val="71"/>
        </w:numPr>
      </w:pPr>
      <w:r>
        <w:t>Hệ thống kiểm tra xem loại này còn sản phẩm nào liên kết hay không, kể cả sản phẩm đã Ngừng kinh doanh.</w:t>
      </w:r>
    </w:p>
    <w:p w14:paraId="3E57789E" w14:textId="77777777" w:rsidR="005544D1" w:rsidRDefault="005544D1">
      <w:pPr>
        <w:pStyle w:val="ListParagraph"/>
        <w:numPr>
          <w:ilvl w:val="1"/>
          <w:numId w:val="71"/>
        </w:numPr>
      </w:pPr>
      <w:r>
        <w:t>Nếu còn sản phẩm liên kết, hệ thống không cho ngừng hoạt động và yêu cầu chuyển các sản phẩm sang loại khác trước.</w:t>
      </w:r>
    </w:p>
    <w:p w14:paraId="71E2F278" w14:textId="6832952F" w:rsidR="005544D1" w:rsidRDefault="005544D1">
      <w:pPr>
        <w:pStyle w:val="ListParagraph"/>
        <w:numPr>
          <w:ilvl w:val="0"/>
          <w:numId w:val="27"/>
        </w:numPr>
      </w:pPr>
      <w:r>
        <w:t>Nếu không còn sản phẩm liên kết, hệ thống chuyển trạng thái loại sản phẩm sang Ngừng hoạt động và vẫn giữ dữ liệu để tra cứu</w:t>
      </w:r>
      <w:r w:rsidRPr="007165E1">
        <w:t>.</w:t>
      </w:r>
    </w:p>
    <w:p w14:paraId="69551628" w14:textId="249193D3" w:rsidR="005544D1" w:rsidRDefault="005544D1" w:rsidP="005544D1">
      <w:pPr>
        <w:pStyle w:val="Heading4"/>
      </w:pPr>
      <w:r>
        <w:t>Quy trình Quản lý sản phẩm</w:t>
      </w:r>
    </w:p>
    <w:p w14:paraId="421CF7D6" w14:textId="4C70C2B1" w:rsidR="005544D1" w:rsidRPr="00DA0E07" w:rsidRDefault="005544D1" w:rsidP="005544D1">
      <w:pPr>
        <w:ind w:left="360"/>
      </w:pPr>
      <w:r w:rsidRPr="00DA0E07">
        <w:rPr>
          <w:b/>
          <w:bCs/>
        </w:rPr>
        <w:t xml:space="preserve">Bước 1: Tra cứu </w:t>
      </w:r>
      <w:r>
        <w:rPr>
          <w:b/>
          <w:bCs/>
        </w:rPr>
        <w:t>sản phẩm</w:t>
      </w:r>
    </w:p>
    <w:p w14:paraId="4773AC81" w14:textId="77777777" w:rsidR="005544D1" w:rsidRDefault="005544D1">
      <w:pPr>
        <w:pStyle w:val="ListParagraph"/>
        <w:numPr>
          <w:ilvl w:val="1"/>
          <w:numId w:val="72"/>
        </w:numPr>
      </w:pPr>
      <w:r>
        <w:t>Người sử dụng tìm sản phẩm theo mã hoặc tên; có thể lọc theo loại sản phẩm và trạng thái.</w:t>
      </w:r>
    </w:p>
    <w:p w14:paraId="3BADAC20" w14:textId="3EA2A1B8" w:rsidR="005544D1" w:rsidRDefault="005544D1">
      <w:pPr>
        <w:pStyle w:val="ListParagraph"/>
        <w:numPr>
          <w:ilvl w:val="1"/>
          <w:numId w:val="72"/>
        </w:numPr>
      </w:pPr>
      <w:r>
        <w:t xml:space="preserve">Hệ thống hiển thị tên sản phẩm, loại, đơn vị tính, giá bán, </w:t>
      </w:r>
      <w:r w:rsidR="00E06A60" w:rsidRPr="00E06A60">
        <w:t>số lượng tồn</w:t>
      </w:r>
      <w:r w:rsidR="00E06A60">
        <w:t xml:space="preserve"> </w:t>
      </w:r>
      <w:r>
        <w:t>và trạng thái kinh doanh.</w:t>
      </w:r>
    </w:p>
    <w:p w14:paraId="2F316170" w14:textId="510E34F4" w:rsidR="005544D1" w:rsidRPr="00DA0E07" w:rsidRDefault="005544D1" w:rsidP="005544D1">
      <w:pPr>
        <w:ind w:left="360"/>
      </w:pPr>
      <w:r w:rsidRPr="00DA0E07">
        <w:rPr>
          <w:b/>
          <w:bCs/>
        </w:rPr>
        <w:t xml:space="preserve">Bước </w:t>
      </w:r>
      <w:r>
        <w:rPr>
          <w:b/>
          <w:bCs/>
        </w:rPr>
        <w:t>2</w:t>
      </w:r>
      <w:r w:rsidRPr="00DA0E07">
        <w:rPr>
          <w:b/>
          <w:bCs/>
        </w:rPr>
        <w:t xml:space="preserve">: </w:t>
      </w:r>
      <w:r w:rsidRPr="005715F2">
        <w:rPr>
          <w:b/>
          <w:bCs/>
        </w:rPr>
        <w:t>Thêm sản phẩm mới</w:t>
      </w:r>
    </w:p>
    <w:p w14:paraId="7E6073DD" w14:textId="26441D8B" w:rsidR="005544D1" w:rsidRDefault="005544D1">
      <w:pPr>
        <w:pStyle w:val="ListParagraph"/>
        <w:numPr>
          <w:ilvl w:val="1"/>
          <w:numId w:val="73"/>
        </w:numPr>
      </w:pPr>
      <w:r>
        <w:t xml:space="preserve">Chủ cửa hàng chọn Thêm sản phẩm và </w:t>
      </w:r>
      <w:r w:rsidR="00D819DC" w:rsidRPr="00D819DC">
        <w:t>nhập tên, đơn vị tính, giá bán, số lượng tồn ban đầu cùng các thông tin cần thiết</w:t>
      </w:r>
      <w:r>
        <w:t>.</w:t>
      </w:r>
    </w:p>
    <w:p w14:paraId="5549E423" w14:textId="77777777" w:rsidR="005544D1" w:rsidRDefault="005544D1">
      <w:pPr>
        <w:pStyle w:val="ListParagraph"/>
        <w:numPr>
          <w:ilvl w:val="1"/>
          <w:numId w:val="73"/>
        </w:numPr>
      </w:pPr>
      <w:r>
        <w:t>Chủ cửa hàng chọn một loại sản phẩm đang hoạt động cho sản phẩm mới.</w:t>
      </w:r>
    </w:p>
    <w:p w14:paraId="0EC2007D" w14:textId="77777777" w:rsidR="005544D1" w:rsidRDefault="005544D1">
      <w:pPr>
        <w:pStyle w:val="ListParagraph"/>
        <w:numPr>
          <w:ilvl w:val="1"/>
          <w:numId w:val="73"/>
        </w:numPr>
      </w:pPr>
      <w:r>
        <w:t>Hệ thống kiểm tra dữ liệu, bảo đảm mã sản phẩm không trùng và giá bán hợp lệ.</w:t>
      </w:r>
    </w:p>
    <w:p w14:paraId="565C8247" w14:textId="5ABBD078" w:rsidR="005544D1" w:rsidRPr="00DA0E07" w:rsidRDefault="005544D1">
      <w:pPr>
        <w:pStyle w:val="ListParagraph"/>
        <w:numPr>
          <w:ilvl w:val="0"/>
          <w:numId w:val="28"/>
        </w:numPr>
      </w:pPr>
      <w:r>
        <w:t xml:space="preserve">Khi lưu thành công, sản phẩm có trạng thái Đang kinh doanh; </w:t>
      </w:r>
      <w:r w:rsidR="002F2467" w:rsidRPr="002F2467">
        <w:t>số lượng tồn ban đầu do chủ cửa hàng nhập (không âm)</w:t>
      </w:r>
      <w:r w:rsidRPr="00DA0E07">
        <w:t>.</w:t>
      </w:r>
    </w:p>
    <w:p w14:paraId="0842D142" w14:textId="3AF760C5" w:rsidR="005544D1" w:rsidRPr="00DA0E07" w:rsidRDefault="005544D1" w:rsidP="005544D1">
      <w:pPr>
        <w:ind w:left="360"/>
      </w:pPr>
      <w:r w:rsidRPr="00DA0E07">
        <w:rPr>
          <w:b/>
          <w:bCs/>
        </w:rPr>
        <w:lastRenderedPageBreak/>
        <w:t xml:space="preserve">Bước </w:t>
      </w:r>
      <w:r>
        <w:rPr>
          <w:b/>
          <w:bCs/>
        </w:rPr>
        <w:t>3</w:t>
      </w:r>
      <w:r w:rsidRPr="00DA0E07">
        <w:rPr>
          <w:b/>
          <w:bCs/>
        </w:rPr>
        <w:t xml:space="preserve">: </w:t>
      </w:r>
      <w:r w:rsidRPr="005715F2">
        <w:rPr>
          <w:b/>
          <w:bCs/>
        </w:rPr>
        <w:t>Cập nhật sản phẩm</w:t>
      </w:r>
    </w:p>
    <w:p w14:paraId="7CDA89A1" w14:textId="719478ED" w:rsidR="005544D1" w:rsidRDefault="005544D1">
      <w:pPr>
        <w:pStyle w:val="ListParagraph"/>
        <w:numPr>
          <w:ilvl w:val="0"/>
          <w:numId w:val="74"/>
        </w:numPr>
      </w:pPr>
      <w:r>
        <w:t xml:space="preserve">Chủ cửa hàng tìm sản phẩm cần sửa và </w:t>
      </w:r>
      <w:r w:rsidR="00BC1BAA" w:rsidRPr="00BC1BAA">
        <w:t>cập nhật tên, loại sản phẩm, đơn vị tính, giá bán hoặc số lượng tồn</w:t>
      </w:r>
      <w:r>
        <w:t>.</w:t>
      </w:r>
    </w:p>
    <w:p w14:paraId="66DEE8D6" w14:textId="77777777" w:rsidR="005544D1" w:rsidRDefault="005544D1">
      <w:pPr>
        <w:pStyle w:val="ListParagraph"/>
        <w:numPr>
          <w:ilvl w:val="0"/>
          <w:numId w:val="74"/>
        </w:numPr>
      </w:pPr>
      <w:r>
        <w:t>Hệ thống chỉ cho chuyển sản phẩm sang loại sản phẩm đang hoạt động và kiểm tra dữ liệu trước khi lưu.</w:t>
      </w:r>
    </w:p>
    <w:p w14:paraId="094ECD94" w14:textId="1097439E" w:rsidR="005544D1" w:rsidRDefault="005544D1">
      <w:pPr>
        <w:pStyle w:val="ListParagraph"/>
        <w:numPr>
          <w:ilvl w:val="0"/>
          <w:numId w:val="75"/>
        </w:numPr>
      </w:pPr>
      <w:r>
        <w:t>Sau khi cập nhật, thông tin mới được dùng cho các giao dịch tiếp theo; thông tin giá trên hóa đơn đã thanh toán không bị thay đổi</w:t>
      </w:r>
      <w:r w:rsidRPr="00DA0E07">
        <w:t>.</w:t>
      </w:r>
    </w:p>
    <w:p w14:paraId="1600E2A8" w14:textId="4D5A9445" w:rsidR="005544D1" w:rsidRPr="005715F2" w:rsidRDefault="005544D1" w:rsidP="005544D1">
      <w:pPr>
        <w:ind w:left="243"/>
        <w:rPr>
          <w:b/>
          <w:bCs/>
        </w:rPr>
      </w:pPr>
      <w:r>
        <w:rPr>
          <w:b/>
          <w:bCs/>
        </w:rPr>
        <w:t xml:space="preserve">  </w:t>
      </w:r>
      <w:r w:rsidRPr="005715F2">
        <w:rPr>
          <w:b/>
          <w:bCs/>
        </w:rPr>
        <w:t>Bước 4: Thay đổi trạng thái sản phẩm</w:t>
      </w:r>
    </w:p>
    <w:p w14:paraId="3B0405BF" w14:textId="77777777" w:rsidR="005544D1" w:rsidRDefault="005544D1">
      <w:pPr>
        <w:pStyle w:val="ListParagraph"/>
        <w:numPr>
          <w:ilvl w:val="1"/>
          <w:numId w:val="76"/>
        </w:numPr>
      </w:pPr>
      <w:r>
        <w:t>Khi không còn kinh doanh một sản phẩm, chủ cửa hàng chuyển trạng thái sang Ngừng kinh doanh thay vì xóa.</w:t>
      </w:r>
    </w:p>
    <w:p w14:paraId="245D4B80" w14:textId="77777777" w:rsidR="005544D1" w:rsidRDefault="005544D1">
      <w:pPr>
        <w:pStyle w:val="ListParagraph"/>
        <w:numPr>
          <w:ilvl w:val="1"/>
          <w:numId w:val="76"/>
        </w:numPr>
      </w:pPr>
      <w:r>
        <w:t>Sản phẩm Ngừng kinh doanh không được đưa vào giao dịch bán hàng mới nhưng vẫn được giữ để tra cứu lịch sử.</w:t>
      </w:r>
    </w:p>
    <w:p w14:paraId="79625EB1" w14:textId="31AB343F" w:rsidR="005544D1" w:rsidRPr="00DA0E07" w:rsidRDefault="005544D1">
      <w:pPr>
        <w:pStyle w:val="ListParagraph"/>
        <w:numPr>
          <w:ilvl w:val="1"/>
          <w:numId w:val="76"/>
        </w:numPr>
      </w:pPr>
      <w:r>
        <w:t>Nhân viên thu ngân và nhân viên chăm sóc được tra cứu sản phẩm theo phạm vi công việc của mình.</w:t>
      </w:r>
    </w:p>
    <w:p w14:paraId="21CF89BF" w14:textId="56628576" w:rsidR="00DA0E07" w:rsidRDefault="00DA0E07" w:rsidP="00DA0E07">
      <w:pPr>
        <w:pStyle w:val="Heading4"/>
      </w:pPr>
      <w:r>
        <w:t>Quy trình Quản lý dịch vụ</w:t>
      </w:r>
    </w:p>
    <w:p w14:paraId="27673195" w14:textId="100032ED" w:rsidR="00DA0E07" w:rsidRPr="00DA0E07" w:rsidRDefault="00DA0E07" w:rsidP="00DA0E07">
      <w:pPr>
        <w:ind w:left="360"/>
      </w:pPr>
      <w:r w:rsidRPr="00DA0E07">
        <w:rPr>
          <w:b/>
          <w:bCs/>
        </w:rPr>
        <w:t>Bước 1: Tra cứu dịch vụ</w:t>
      </w:r>
    </w:p>
    <w:p w14:paraId="10E8DBDB" w14:textId="77777777" w:rsidR="005544D1" w:rsidRDefault="005544D1">
      <w:pPr>
        <w:pStyle w:val="ListParagraph"/>
        <w:numPr>
          <w:ilvl w:val="1"/>
          <w:numId w:val="77"/>
        </w:numPr>
      </w:pPr>
      <w:r>
        <w:t>Chủ cửa hàng hoặc nhân viên chăm sóc tìm dịch vụ theo mã hoặc tên.</w:t>
      </w:r>
    </w:p>
    <w:p w14:paraId="50471143" w14:textId="77777777" w:rsidR="005544D1" w:rsidRDefault="005544D1">
      <w:pPr>
        <w:pStyle w:val="ListParagraph"/>
        <w:numPr>
          <w:ilvl w:val="1"/>
          <w:numId w:val="77"/>
        </w:numPr>
      </w:pPr>
      <w:r>
        <w:t>Hệ thống hiển thị giá dịch vụ, thời gian thực hiện, mô tả và trạng thái cung cấp.</w:t>
      </w:r>
    </w:p>
    <w:p w14:paraId="01FB093B" w14:textId="516E13BA" w:rsidR="00DA0E07" w:rsidRPr="00DA0E07" w:rsidRDefault="005544D1">
      <w:pPr>
        <w:pStyle w:val="ListParagraph"/>
        <w:numPr>
          <w:ilvl w:val="0"/>
          <w:numId w:val="28"/>
        </w:numPr>
      </w:pPr>
      <w:r>
        <w:t>Nhân viên chăm sóc dùng thông tin này để tư vấn và chọn dịch vụ khi lập lịch hẹn</w:t>
      </w:r>
      <w:r w:rsidR="00DA0E07" w:rsidRPr="00DA0E07">
        <w:t>.</w:t>
      </w:r>
    </w:p>
    <w:p w14:paraId="169DD0D0" w14:textId="77777777" w:rsidR="00DA0E07" w:rsidRPr="00DA0E07" w:rsidRDefault="00DA0E07" w:rsidP="00DA0E07">
      <w:pPr>
        <w:ind w:left="360"/>
      </w:pPr>
      <w:r w:rsidRPr="00DA0E07">
        <w:rPr>
          <w:b/>
          <w:bCs/>
        </w:rPr>
        <w:t>Bước 2: Thêm dịch vụ mới</w:t>
      </w:r>
    </w:p>
    <w:p w14:paraId="753E12FD" w14:textId="77777777" w:rsidR="005544D1" w:rsidRDefault="005544D1">
      <w:pPr>
        <w:pStyle w:val="ListParagraph"/>
        <w:numPr>
          <w:ilvl w:val="1"/>
          <w:numId w:val="78"/>
        </w:numPr>
      </w:pPr>
      <w:r>
        <w:t>Chủ cửa hàng chọn Thêm dịch vụ và nhập tên, giá, thời gian thực hiện và mô tả nếu có.</w:t>
      </w:r>
    </w:p>
    <w:p w14:paraId="696B6965" w14:textId="77777777" w:rsidR="005544D1" w:rsidRDefault="005544D1">
      <w:pPr>
        <w:pStyle w:val="ListParagraph"/>
        <w:numPr>
          <w:ilvl w:val="1"/>
          <w:numId w:val="78"/>
        </w:numPr>
      </w:pPr>
      <w:r>
        <w:t>Hệ thống kiểm tra dữ liệu, tạo mã dịch vụ và lưu với trạng thái Đang cung cấp.</w:t>
      </w:r>
    </w:p>
    <w:p w14:paraId="6D6CDFDB" w14:textId="58B740B3" w:rsidR="00DA0E07" w:rsidRPr="00DA0E07" w:rsidRDefault="005544D1">
      <w:pPr>
        <w:pStyle w:val="ListParagraph"/>
        <w:numPr>
          <w:ilvl w:val="0"/>
          <w:numId w:val="29"/>
        </w:numPr>
      </w:pPr>
      <w:r>
        <w:t>Dịch vụ vừa tạo có thể được đưa vào lịch hẹn chăm sóc mới</w:t>
      </w:r>
      <w:r w:rsidR="00DA0E07" w:rsidRPr="00DA0E07">
        <w:t>.</w:t>
      </w:r>
    </w:p>
    <w:p w14:paraId="04D4BCB6" w14:textId="5305679A" w:rsidR="00DA0E07" w:rsidRPr="00DA0E07" w:rsidRDefault="00DA0E07" w:rsidP="00DA0E07">
      <w:pPr>
        <w:ind w:left="360"/>
      </w:pPr>
      <w:r w:rsidRPr="00DA0E07">
        <w:rPr>
          <w:b/>
          <w:bCs/>
        </w:rPr>
        <w:t>Bước 3: Cập nhật dịch vụ</w:t>
      </w:r>
    </w:p>
    <w:p w14:paraId="5266E06A" w14:textId="77777777" w:rsidR="005544D1" w:rsidRDefault="005544D1">
      <w:pPr>
        <w:pStyle w:val="ListParagraph"/>
        <w:numPr>
          <w:ilvl w:val="1"/>
          <w:numId w:val="79"/>
        </w:numPr>
      </w:pPr>
      <w:r>
        <w:t>Chủ cửa hàng chọn dịch vụ cần sửa để cập nhật tên, giá, thời gian thực hiện hoặc mô tả.</w:t>
      </w:r>
    </w:p>
    <w:p w14:paraId="4FBC20B1" w14:textId="77777777" w:rsidR="005544D1" w:rsidRDefault="005544D1">
      <w:pPr>
        <w:pStyle w:val="ListParagraph"/>
        <w:numPr>
          <w:ilvl w:val="1"/>
          <w:numId w:val="79"/>
        </w:numPr>
      </w:pPr>
      <w:r>
        <w:lastRenderedPageBreak/>
        <w:t>Hệ thống kiểm tra và lưu nội dung mới; giá trị giao dịch đã thanh toán không thay đổi theo giá mới.</w:t>
      </w:r>
    </w:p>
    <w:p w14:paraId="0D31D26C" w14:textId="1AB38DC8" w:rsidR="00DA0E07" w:rsidRDefault="005544D1">
      <w:pPr>
        <w:pStyle w:val="ListParagraph"/>
        <w:numPr>
          <w:ilvl w:val="0"/>
          <w:numId w:val="30"/>
        </w:numPr>
      </w:pPr>
      <w:r>
        <w:t>Thời gian dự kiến của lịch hẹn đã đặt được giữ theo thông tin ghi nhận lúc đăng ký, không tự đổi khi sửa thời lượng của dịch vụ</w:t>
      </w:r>
      <w:r w:rsidR="00DA0E07" w:rsidRPr="00DA0E07">
        <w:t>.</w:t>
      </w:r>
    </w:p>
    <w:p w14:paraId="0150B1A8" w14:textId="79BF2DD8" w:rsidR="005544D1" w:rsidRPr="001E767E" w:rsidRDefault="005544D1" w:rsidP="005544D1">
      <w:pPr>
        <w:ind w:left="810" w:firstLine="0"/>
        <w:rPr>
          <w:b/>
          <w:bCs/>
        </w:rPr>
      </w:pPr>
      <w:r>
        <w:rPr>
          <w:b/>
          <w:bCs/>
        </w:rPr>
        <w:t xml:space="preserve"> </w:t>
      </w:r>
      <w:r w:rsidRPr="001E767E">
        <w:rPr>
          <w:b/>
          <w:bCs/>
        </w:rPr>
        <w:t>Bước 4: Ngừng cung cấp dịch vụ</w:t>
      </w:r>
    </w:p>
    <w:p w14:paraId="0FBC24D2" w14:textId="77777777" w:rsidR="005544D1" w:rsidRDefault="005544D1">
      <w:pPr>
        <w:pStyle w:val="ListParagraph"/>
        <w:numPr>
          <w:ilvl w:val="1"/>
          <w:numId w:val="80"/>
        </w:numPr>
      </w:pPr>
      <w:r>
        <w:t>Khi không còn cung cấp một dịch vụ, chủ cửa hàng chuyển trạng thái sang Ngừng cung cấp.</w:t>
      </w:r>
    </w:p>
    <w:p w14:paraId="74BC9297" w14:textId="3FDD34E7" w:rsidR="005544D1" w:rsidRPr="00DA0E07" w:rsidRDefault="005544D1" w:rsidP="005544D1">
      <w:pPr>
        <w:pStyle w:val="ListParagraph"/>
        <w:ind w:left="1440" w:firstLine="0"/>
      </w:pPr>
      <w:r>
        <w:t>Dịch vụ này không được chọn cho lịch hẹn mới nhưng vẫn được lưu để xem lại lịch hẹn và các giao dịch trước đó</w:t>
      </w:r>
    </w:p>
    <w:p w14:paraId="282D763B" w14:textId="52E8DDE9" w:rsidR="006F69AC" w:rsidRDefault="005053BE" w:rsidP="006F69AC">
      <w:pPr>
        <w:pStyle w:val="Heading4"/>
      </w:pPr>
      <w:r>
        <w:t>Quy trình</w:t>
      </w:r>
      <w:r w:rsidR="006F69AC">
        <w:t xml:space="preserve"> Quản lý Lịch hẹn</w:t>
      </w:r>
      <w:r w:rsidR="005544D1">
        <w:t xml:space="preserve"> chăm sóc</w:t>
      </w:r>
    </w:p>
    <w:p w14:paraId="774B7BB4" w14:textId="77777777" w:rsidR="00C11B78" w:rsidRPr="00C11B78" w:rsidRDefault="00C11B78" w:rsidP="00C11B78">
      <w:pPr>
        <w:ind w:left="360"/>
      </w:pPr>
      <w:r w:rsidRPr="00C11B78">
        <w:rPr>
          <w:b/>
          <w:bCs/>
        </w:rPr>
        <w:t>Bước 1: Tra cứu lịch hẹn</w:t>
      </w:r>
    </w:p>
    <w:p w14:paraId="46487BE6" w14:textId="77777777" w:rsidR="005544D1" w:rsidRDefault="005544D1">
      <w:pPr>
        <w:pStyle w:val="ListParagraph"/>
        <w:numPr>
          <w:ilvl w:val="1"/>
          <w:numId w:val="81"/>
        </w:numPr>
      </w:pPr>
      <w:r>
        <w:t>Nhân viên tìm lịch hẹn theo mã lịch hẹn, khách hàng, thú cưng, nhân viên phụ trách hoặc ngày hẹn.</w:t>
      </w:r>
    </w:p>
    <w:p w14:paraId="65C5F813" w14:textId="77777777" w:rsidR="005544D1" w:rsidRDefault="005544D1">
      <w:pPr>
        <w:pStyle w:val="ListParagraph"/>
        <w:numPr>
          <w:ilvl w:val="1"/>
          <w:numId w:val="81"/>
        </w:numPr>
      </w:pPr>
      <w:r>
        <w:t>Hệ thống hiển thị ngày giờ hẹn, các dịch vụ đăng ký, tổng thời gian dự kiến và trạng thái.</w:t>
      </w:r>
    </w:p>
    <w:p w14:paraId="759D2F92" w14:textId="76CAE2B7" w:rsidR="00C11B78" w:rsidRPr="00C11B78" w:rsidRDefault="005544D1">
      <w:pPr>
        <w:pStyle w:val="ListParagraph"/>
        <w:numPr>
          <w:ilvl w:val="0"/>
          <w:numId w:val="31"/>
        </w:numPr>
      </w:pPr>
      <w:r>
        <w:t>Nhân viên có thể xem những lịch hẹn được phân công cho bản thân để theo dõi công việc</w:t>
      </w:r>
      <w:r w:rsidR="00C11B78" w:rsidRPr="00C11B78">
        <w:t>.</w:t>
      </w:r>
    </w:p>
    <w:p w14:paraId="2A36DD9D" w14:textId="77777777" w:rsidR="00C11B78" w:rsidRPr="00C11B78" w:rsidRDefault="00C11B78" w:rsidP="00C11B78">
      <w:pPr>
        <w:ind w:left="360"/>
      </w:pPr>
      <w:r w:rsidRPr="00C11B78">
        <w:rPr>
          <w:b/>
          <w:bCs/>
        </w:rPr>
        <w:t>Bước 2: Tạo lịch hẹn mới</w:t>
      </w:r>
    </w:p>
    <w:p w14:paraId="6703D4AE" w14:textId="77777777" w:rsidR="005544D1" w:rsidRDefault="005544D1">
      <w:pPr>
        <w:pStyle w:val="ListParagraph"/>
        <w:numPr>
          <w:ilvl w:val="1"/>
          <w:numId w:val="82"/>
        </w:numPr>
      </w:pPr>
      <w:r>
        <w:t>Nhân viên chọn khách hàng, thú cưng thuộc khách hàng đó, ngày giờ hẹn và các dịch vụ đang cung cấp.</w:t>
      </w:r>
    </w:p>
    <w:p w14:paraId="19031205" w14:textId="77777777" w:rsidR="005544D1" w:rsidRDefault="005544D1">
      <w:pPr>
        <w:pStyle w:val="ListParagraph"/>
        <w:numPr>
          <w:ilvl w:val="1"/>
          <w:numId w:val="82"/>
        </w:numPr>
      </w:pPr>
      <w:r>
        <w:t>Nhân viên chọn một người phụ trách đang làm việc có chức vụ Chăm sóc.</w:t>
      </w:r>
    </w:p>
    <w:p w14:paraId="25D7187E" w14:textId="77777777" w:rsidR="005544D1" w:rsidRDefault="005544D1">
      <w:pPr>
        <w:pStyle w:val="ListParagraph"/>
        <w:numPr>
          <w:ilvl w:val="1"/>
          <w:numId w:val="82"/>
        </w:numPr>
      </w:pPr>
      <w:r>
        <w:t>Với mỗi dịch vụ, hệ thống ghi nhận thời gian dự kiến tại lúc đăng ký và cho phép thêm ghi chú riêng nếu cần.</w:t>
      </w:r>
    </w:p>
    <w:p w14:paraId="2BBB8407" w14:textId="47D368F9" w:rsidR="00C11B78" w:rsidRPr="00C11B78" w:rsidRDefault="005544D1">
      <w:pPr>
        <w:pStyle w:val="ListParagraph"/>
        <w:numPr>
          <w:ilvl w:val="0"/>
          <w:numId w:val="32"/>
        </w:numPr>
      </w:pPr>
      <w:r>
        <w:t>Hệ thống cộng thời gian của các dịch vụ để tính tổng thời gian thực hiện dự kiến của lịch hẹn</w:t>
      </w:r>
      <w:r w:rsidR="00C11B78" w:rsidRPr="00C11B78">
        <w:t>.</w:t>
      </w:r>
    </w:p>
    <w:p w14:paraId="53C4D68F" w14:textId="0294F782" w:rsidR="00C11B78" w:rsidRPr="00C11B78" w:rsidRDefault="00C11B78" w:rsidP="00C11B78">
      <w:pPr>
        <w:ind w:left="360"/>
      </w:pPr>
      <w:r w:rsidRPr="00C11B78">
        <w:rPr>
          <w:b/>
          <w:bCs/>
        </w:rPr>
        <w:t xml:space="preserve">Bước 3: </w:t>
      </w:r>
      <w:r w:rsidR="005544D1" w:rsidRPr="001E767E">
        <w:rPr>
          <w:b/>
          <w:bCs/>
        </w:rPr>
        <w:t>Kiểm tra trùng lịch và lưu</w:t>
      </w:r>
    </w:p>
    <w:p w14:paraId="009AE1AB" w14:textId="77777777" w:rsidR="005544D1" w:rsidRDefault="005544D1">
      <w:pPr>
        <w:pStyle w:val="ListParagraph"/>
        <w:numPr>
          <w:ilvl w:val="1"/>
          <w:numId w:val="83"/>
        </w:numPr>
      </w:pPr>
      <w:r>
        <w:t>Hệ thống xác định khoảng thời gian chăm sóc dựa trên giờ hẹn và tổng thời gian dự kiến.</w:t>
      </w:r>
    </w:p>
    <w:p w14:paraId="50D01CEC" w14:textId="77777777" w:rsidR="005544D1" w:rsidRDefault="005544D1">
      <w:pPr>
        <w:pStyle w:val="ListParagraph"/>
        <w:numPr>
          <w:ilvl w:val="1"/>
          <w:numId w:val="83"/>
        </w:numPr>
      </w:pPr>
      <w:r>
        <w:t>Hệ thống so sánh với những lịch Đã đặt hoặc Đang thực hiện của cùng nhân viên; nếu hai khoảng thời gian chồng lên nhau thì thông báo trùng lịch.</w:t>
      </w:r>
    </w:p>
    <w:p w14:paraId="5AF269FB" w14:textId="77777777" w:rsidR="005544D1" w:rsidRDefault="005544D1">
      <w:pPr>
        <w:pStyle w:val="ListParagraph"/>
        <w:numPr>
          <w:ilvl w:val="1"/>
          <w:numId w:val="83"/>
        </w:numPr>
      </w:pPr>
      <w:r>
        <w:lastRenderedPageBreak/>
        <w:t>Nhân viên chọn thời gian khác hoặc đổi người phụ trách khi bị trùng lịch.</w:t>
      </w:r>
    </w:p>
    <w:p w14:paraId="5F36C580" w14:textId="20D8A085" w:rsidR="00C11B78" w:rsidRPr="00C11B78" w:rsidRDefault="005544D1">
      <w:pPr>
        <w:pStyle w:val="ListParagraph"/>
        <w:numPr>
          <w:ilvl w:val="0"/>
          <w:numId w:val="33"/>
        </w:numPr>
      </w:pPr>
      <w:r>
        <w:t>Nếu hợp lệ, hệ thống tự tạo mã lịch hẹn và lưu với trạng thái Đã đặt</w:t>
      </w:r>
      <w:r w:rsidR="00C11B78" w:rsidRPr="00C11B78">
        <w:t>.</w:t>
      </w:r>
    </w:p>
    <w:p w14:paraId="5343B3F0" w14:textId="73FEA268" w:rsidR="00C11B78" w:rsidRPr="00C11B78" w:rsidRDefault="00C11B78" w:rsidP="00C11B78">
      <w:pPr>
        <w:ind w:left="360"/>
      </w:pPr>
      <w:r w:rsidRPr="00C11B78">
        <w:rPr>
          <w:b/>
          <w:bCs/>
        </w:rPr>
        <w:t xml:space="preserve">Bước 4: </w:t>
      </w:r>
      <w:r w:rsidR="005544D1" w:rsidRPr="001E767E">
        <w:rPr>
          <w:b/>
          <w:bCs/>
        </w:rPr>
        <w:t>Cập nhật lịch hẹn</w:t>
      </w:r>
    </w:p>
    <w:p w14:paraId="26D1DF7B" w14:textId="77777777" w:rsidR="005544D1" w:rsidRDefault="005544D1">
      <w:pPr>
        <w:pStyle w:val="ListParagraph"/>
        <w:numPr>
          <w:ilvl w:val="1"/>
          <w:numId w:val="84"/>
        </w:numPr>
      </w:pPr>
      <w:r>
        <w:t>Khi lịch hẹn chưa bắt đầu, nhân viên có thể sửa ngày giờ, người phụ trách, danh sách dịch vụ hoặc ghi chú theo yêu cầu khách hàng.</w:t>
      </w:r>
    </w:p>
    <w:p w14:paraId="5C772F7F" w14:textId="77777777" w:rsidR="005544D1" w:rsidRDefault="005544D1">
      <w:pPr>
        <w:pStyle w:val="ListParagraph"/>
        <w:numPr>
          <w:ilvl w:val="1"/>
          <w:numId w:val="84"/>
        </w:numPr>
      </w:pPr>
      <w:r>
        <w:t>Hệ thống tính lại tổng thời gian dự kiến và kiểm tra trùng lịch trước khi lưu thông tin thay đổi.</w:t>
      </w:r>
    </w:p>
    <w:p w14:paraId="7CA127B7" w14:textId="636615B8" w:rsidR="00C11B78" w:rsidRPr="00C11B78" w:rsidRDefault="005544D1">
      <w:pPr>
        <w:pStyle w:val="ListParagraph"/>
        <w:numPr>
          <w:ilvl w:val="0"/>
          <w:numId w:val="34"/>
        </w:numPr>
      </w:pPr>
      <w:r>
        <w:t>Khi bắt đầu chăm sóc, nhân viên chuyển lịch hẹn từ Đã đặt sang Đang thực hiện</w:t>
      </w:r>
      <w:r w:rsidR="00C11B78" w:rsidRPr="00C11B78">
        <w:t>.</w:t>
      </w:r>
    </w:p>
    <w:p w14:paraId="684EAB8D" w14:textId="00748F7A" w:rsidR="005544D1" w:rsidRPr="001E767E" w:rsidRDefault="005544D1" w:rsidP="005544D1">
      <w:pPr>
        <w:ind w:left="243"/>
        <w:rPr>
          <w:b/>
          <w:bCs/>
        </w:rPr>
      </w:pPr>
      <w:r>
        <w:rPr>
          <w:b/>
          <w:bCs/>
        </w:rPr>
        <w:t xml:space="preserve"> </w:t>
      </w:r>
      <w:r w:rsidR="00E47F6B">
        <w:rPr>
          <w:b/>
          <w:bCs/>
        </w:rPr>
        <w:t xml:space="preserve"> </w:t>
      </w:r>
      <w:r w:rsidRPr="001E767E">
        <w:rPr>
          <w:b/>
          <w:bCs/>
        </w:rPr>
        <w:t>Bước 5: Hoàn thành hoặc hủy lịch hẹn</w:t>
      </w:r>
    </w:p>
    <w:p w14:paraId="2D18218E" w14:textId="77777777" w:rsidR="005544D1" w:rsidRDefault="005544D1">
      <w:pPr>
        <w:pStyle w:val="ListParagraph"/>
        <w:numPr>
          <w:ilvl w:val="1"/>
          <w:numId w:val="85"/>
        </w:numPr>
      </w:pPr>
      <w:r>
        <w:t>Sau khi thực hiện đầy đủ các dịch vụ, nhân viên nhập thông tin thực tế cần ghi nhận, gồm cân nặng tại lần chăm sóc và ghi chú nếu có.</w:t>
      </w:r>
    </w:p>
    <w:p w14:paraId="11CC1C8E" w14:textId="77777777" w:rsidR="005544D1" w:rsidRDefault="005544D1">
      <w:pPr>
        <w:pStyle w:val="ListParagraph"/>
        <w:numPr>
          <w:ilvl w:val="1"/>
          <w:numId w:val="85"/>
        </w:numPr>
      </w:pPr>
      <w:r>
        <w:t>Nhân viên chuyển lịch hẹn sang Hoàn thành; hệ thống tự tạo một bản ghi lịch sử chăm sóc tương ứng.</w:t>
      </w:r>
    </w:p>
    <w:p w14:paraId="5E703080" w14:textId="77777777" w:rsidR="005544D1" w:rsidRDefault="005544D1">
      <w:pPr>
        <w:pStyle w:val="ListParagraph"/>
        <w:numPr>
          <w:ilvl w:val="1"/>
          <w:numId w:val="85"/>
        </w:numPr>
      </w:pPr>
      <w:r>
        <w:t>Nếu khách không tiếp tục sử dụng dịch vụ và lịch hẹn chưa hoàn thành, nhân viên chuyển trạng thái sang Đã hủy thay vì xóa.</w:t>
      </w:r>
    </w:p>
    <w:p w14:paraId="7FACE93E" w14:textId="11019231" w:rsidR="006F69AC" w:rsidRPr="006F69AC" w:rsidRDefault="005544D1">
      <w:pPr>
        <w:pStyle w:val="ListParagraph"/>
        <w:numPr>
          <w:ilvl w:val="0"/>
          <w:numId w:val="86"/>
        </w:numPr>
      </w:pPr>
      <w:r>
        <w:t>Lịch hẹn Hoàn thành hoặc Đã hủy được lưu lại để phục vụ tra cứu</w:t>
      </w:r>
    </w:p>
    <w:p w14:paraId="37037815" w14:textId="0A17B95E" w:rsidR="00C11B78" w:rsidRDefault="00C11B78" w:rsidP="00C11B78">
      <w:pPr>
        <w:pStyle w:val="Heading4"/>
      </w:pPr>
      <w:r>
        <w:t xml:space="preserve"> Quy trình Bán hàng và thanh toán</w:t>
      </w:r>
    </w:p>
    <w:p w14:paraId="3D0FFE05" w14:textId="061C335D" w:rsidR="00BA33E8" w:rsidRPr="00BA33E8" w:rsidRDefault="00BA33E8" w:rsidP="00BA33E8">
      <w:pPr>
        <w:ind w:left="360"/>
      </w:pPr>
      <w:r w:rsidRPr="00BA33E8">
        <w:rPr>
          <w:b/>
          <w:bCs/>
        </w:rPr>
        <w:t xml:space="preserve">Bước 1: </w:t>
      </w:r>
      <w:r w:rsidR="00E47F6B" w:rsidRPr="001E767E">
        <w:rPr>
          <w:b/>
          <w:bCs/>
        </w:rPr>
        <w:t>Tiếp nhận sản phẩm và xác định khách hàng</w:t>
      </w:r>
    </w:p>
    <w:p w14:paraId="211D7431" w14:textId="4106A1E7" w:rsidR="00E47F6B" w:rsidRDefault="00E47F6B">
      <w:pPr>
        <w:pStyle w:val="ListParagraph"/>
        <w:numPr>
          <w:ilvl w:val="1"/>
          <w:numId w:val="87"/>
        </w:numPr>
      </w:pPr>
      <w:r>
        <w:t>Khách tự lựa chọn sản phẩm và mang đến quầy thu ngân.</w:t>
      </w:r>
    </w:p>
    <w:p w14:paraId="01FF4F0D" w14:textId="77777777" w:rsidR="00E47F6B" w:rsidRDefault="00E47F6B">
      <w:pPr>
        <w:pStyle w:val="ListParagraph"/>
        <w:numPr>
          <w:ilvl w:val="1"/>
          <w:numId w:val="87"/>
        </w:numPr>
      </w:pPr>
      <w:r>
        <w:t>Thu ngân tìm khách theo mã khách hàng hoặc số điện thoại; nếu chưa có hồ sơ thì thực hiện thêm khách hàng mới.</w:t>
      </w:r>
    </w:p>
    <w:p w14:paraId="73179EC4" w14:textId="3A8851A2" w:rsidR="00BA33E8" w:rsidRPr="00BA33E8" w:rsidRDefault="00E47F6B">
      <w:pPr>
        <w:pStyle w:val="ListParagraph"/>
        <w:numPr>
          <w:ilvl w:val="0"/>
          <w:numId w:val="35"/>
        </w:numPr>
      </w:pPr>
      <w:r>
        <w:t>Thu ngân chọn đúng khách hàng để gắn với giao dịch đang lập</w:t>
      </w:r>
      <w:r w:rsidR="00BA33E8" w:rsidRPr="00BA33E8">
        <w:t>.</w:t>
      </w:r>
    </w:p>
    <w:p w14:paraId="6C32A9C1" w14:textId="572565B7" w:rsidR="00BA33E8" w:rsidRPr="00BA33E8" w:rsidRDefault="00BA33E8" w:rsidP="00BA33E8">
      <w:pPr>
        <w:ind w:left="360"/>
      </w:pPr>
      <w:r w:rsidRPr="00BA33E8">
        <w:rPr>
          <w:b/>
          <w:bCs/>
        </w:rPr>
        <w:t xml:space="preserve">Bước 2: </w:t>
      </w:r>
      <w:r w:rsidR="00E47F6B" w:rsidRPr="001E767E">
        <w:rPr>
          <w:b/>
          <w:bCs/>
        </w:rPr>
        <w:t>Thêm sản phẩm vào danh sách thanh toán</w:t>
      </w:r>
    </w:p>
    <w:p w14:paraId="6EA0E7D5" w14:textId="77777777" w:rsidR="00E47F6B" w:rsidRDefault="00E47F6B">
      <w:pPr>
        <w:pStyle w:val="ListParagraph"/>
        <w:numPr>
          <w:ilvl w:val="1"/>
          <w:numId w:val="36"/>
        </w:numPr>
      </w:pPr>
      <w:r>
        <w:t>Thu ngân quét mã trên sản phẩm để thêm mặt hàng; khi cần có thể tìm theo mã hoặc tên sản phẩm.</w:t>
      </w:r>
    </w:p>
    <w:p w14:paraId="2DEAC918" w14:textId="77777777" w:rsidR="00E47F6B" w:rsidRDefault="00E47F6B">
      <w:pPr>
        <w:pStyle w:val="ListParagraph"/>
        <w:numPr>
          <w:ilvl w:val="1"/>
          <w:numId w:val="36"/>
        </w:numPr>
      </w:pPr>
      <w:r>
        <w:t>Hệ thống hiển thị tên sản phẩm, giá bán và số lượng; thu ngân điều chỉnh số lượng theo hàng khách mang đến.</w:t>
      </w:r>
    </w:p>
    <w:p w14:paraId="23317B28" w14:textId="6347263E" w:rsidR="00E47F6B" w:rsidRDefault="00E47F6B">
      <w:pPr>
        <w:pStyle w:val="ListParagraph"/>
        <w:numPr>
          <w:ilvl w:val="1"/>
          <w:numId w:val="36"/>
        </w:numPr>
      </w:pPr>
      <w:r>
        <w:t xml:space="preserve">Hệ thống kiểm tra sản phẩm đang kinh doanh và số lượng </w:t>
      </w:r>
      <w:r w:rsidR="00E06A60">
        <w:t>tồn</w:t>
      </w:r>
      <w:r>
        <w:t xml:space="preserve"> đủ để bán.</w:t>
      </w:r>
    </w:p>
    <w:p w14:paraId="54A0B0C4" w14:textId="3C4E746A" w:rsidR="00BA33E8" w:rsidRPr="00BA33E8" w:rsidRDefault="00E47F6B">
      <w:pPr>
        <w:pStyle w:val="ListParagraph"/>
        <w:numPr>
          <w:ilvl w:val="1"/>
          <w:numId w:val="36"/>
        </w:numPr>
      </w:pPr>
      <w:r>
        <w:lastRenderedPageBreak/>
        <w:t>Thu ngân có thể thêm, xóa hoặc thay đổi số lượng sản phẩm trước khi tạo hóa đơn</w:t>
      </w:r>
      <w:r w:rsidR="00BA33E8" w:rsidRPr="00BA33E8">
        <w:t>.</w:t>
      </w:r>
    </w:p>
    <w:p w14:paraId="33AA363B" w14:textId="01E4AD0A" w:rsidR="00BA33E8" w:rsidRPr="00BA33E8" w:rsidRDefault="00BA33E8" w:rsidP="00BA33E8">
      <w:pPr>
        <w:ind w:left="360"/>
      </w:pPr>
      <w:r w:rsidRPr="00BA33E8">
        <w:rPr>
          <w:b/>
          <w:bCs/>
        </w:rPr>
        <w:t xml:space="preserve">Bước 3: </w:t>
      </w:r>
      <w:r w:rsidR="00E47F6B" w:rsidRPr="001E767E">
        <w:rPr>
          <w:b/>
          <w:bCs/>
        </w:rPr>
        <w:t>Kiểm tra dịch vụ chưa thanh toán</w:t>
      </w:r>
    </w:p>
    <w:p w14:paraId="0118216A" w14:textId="77777777" w:rsidR="00E47F6B" w:rsidRDefault="00E47F6B">
      <w:pPr>
        <w:pStyle w:val="ListParagraph"/>
        <w:numPr>
          <w:ilvl w:val="1"/>
          <w:numId w:val="37"/>
        </w:numPr>
      </w:pPr>
      <w:r>
        <w:t>Thu ngân kiểm tra xem khách hàng có dịch vụ chăm sóc thuộc lịch hẹn Hoàn thành nhưng chưa thanh toán hay không.</w:t>
      </w:r>
    </w:p>
    <w:p w14:paraId="15C6A33F" w14:textId="77777777" w:rsidR="00E47F6B" w:rsidRDefault="00E47F6B">
      <w:pPr>
        <w:pStyle w:val="ListParagraph"/>
        <w:numPr>
          <w:ilvl w:val="1"/>
          <w:numId w:val="37"/>
        </w:numPr>
      </w:pPr>
      <w:r>
        <w:t>Nếu có, hệ thống hiển thị những dịch vụ đủ điều kiện; thu ngân chọn các dịch vụ khách cần thanh toán để thêm vào danh sách.</w:t>
      </w:r>
    </w:p>
    <w:p w14:paraId="00716329" w14:textId="77777777" w:rsidR="00E47F6B" w:rsidRDefault="00E47F6B">
      <w:pPr>
        <w:pStyle w:val="ListParagraph"/>
        <w:numPr>
          <w:ilvl w:val="1"/>
          <w:numId w:val="37"/>
        </w:numPr>
      </w:pPr>
      <w:r>
        <w:t>Một giao dịch có thể chỉ gồm sản phẩm, chỉ gồm dịch vụ hoặc có cả hai.</w:t>
      </w:r>
    </w:p>
    <w:p w14:paraId="2DC51582" w14:textId="18F5CE83" w:rsidR="00BA33E8" w:rsidRPr="00BA33E8" w:rsidRDefault="00E47F6B">
      <w:pPr>
        <w:pStyle w:val="ListParagraph"/>
        <w:numPr>
          <w:ilvl w:val="1"/>
          <w:numId w:val="37"/>
        </w:numPr>
      </w:pPr>
      <w:r>
        <w:t>Hệ thống không cho thêm lại cùng một dịch vụ của cùng lịch hẹn nếu dịch vụ đó đã được thanh toán</w:t>
      </w:r>
      <w:r w:rsidR="00BA33E8" w:rsidRPr="00BA33E8">
        <w:t>.</w:t>
      </w:r>
    </w:p>
    <w:p w14:paraId="7CD6E9C6" w14:textId="1EB94120" w:rsidR="00BA33E8" w:rsidRPr="00BA33E8" w:rsidRDefault="00BA33E8" w:rsidP="00BA33E8">
      <w:pPr>
        <w:ind w:left="360"/>
      </w:pPr>
      <w:r w:rsidRPr="00BA33E8">
        <w:rPr>
          <w:b/>
          <w:bCs/>
        </w:rPr>
        <w:t xml:space="preserve">Bước 4: </w:t>
      </w:r>
      <w:r w:rsidR="00E47F6B" w:rsidRPr="001E767E">
        <w:rPr>
          <w:b/>
          <w:bCs/>
        </w:rPr>
        <w:t>Kiểm tra dữ liệu và chuyển sang thanh toán</w:t>
      </w:r>
    </w:p>
    <w:p w14:paraId="3144DF18" w14:textId="77777777" w:rsidR="00E47F6B" w:rsidRDefault="00E47F6B">
      <w:pPr>
        <w:pStyle w:val="ListParagraph"/>
        <w:numPr>
          <w:ilvl w:val="1"/>
          <w:numId w:val="38"/>
        </w:numPr>
      </w:pPr>
      <w:r>
        <w:t>Hệ thống tính thành tiền từng mặt hàng và tổng số tiền cần thanh toán.</w:t>
      </w:r>
    </w:p>
    <w:p w14:paraId="3A2F7303" w14:textId="77777777" w:rsidR="00E47F6B" w:rsidRDefault="00E47F6B">
      <w:pPr>
        <w:pStyle w:val="ListParagraph"/>
        <w:numPr>
          <w:ilvl w:val="1"/>
          <w:numId w:val="38"/>
        </w:numPr>
      </w:pPr>
      <w:r>
        <w:t>Thu ngân kiểm tra khách hàng, sản phẩm, dịch vụ và nhấn Tạo hóa đơn.</w:t>
      </w:r>
    </w:p>
    <w:p w14:paraId="495C0505" w14:textId="5E3611AC" w:rsidR="00E47F6B" w:rsidRDefault="00E47F6B">
      <w:pPr>
        <w:pStyle w:val="ListParagraph"/>
        <w:numPr>
          <w:ilvl w:val="1"/>
          <w:numId w:val="38"/>
        </w:numPr>
      </w:pPr>
      <w:r>
        <w:t xml:space="preserve">Hệ thống yêu cầu giao dịch có ít nhất một sản phẩm hoặc dịch vụ; kiểm tra lại trạng thái sản phẩm, số lượng </w:t>
      </w:r>
      <w:r w:rsidR="00E06A60">
        <w:t>tồn</w:t>
      </w:r>
      <w:r>
        <w:t xml:space="preserve"> và tình trạng thanh toán của dịch vụ.</w:t>
      </w:r>
    </w:p>
    <w:p w14:paraId="02B6027F" w14:textId="6A395CDE" w:rsidR="00BA33E8" w:rsidRPr="00BA33E8" w:rsidRDefault="00E47F6B">
      <w:pPr>
        <w:pStyle w:val="ListParagraph"/>
        <w:numPr>
          <w:ilvl w:val="1"/>
          <w:numId w:val="38"/>
        </w:numPr>
      </w:pPr>
      <w:r>
        <w:t>Nếu không hợp lệ, hệ thống thông báo để thu ngân điều chỉnh; nếu hợp lệ, hệ thống chuyển sang màn hình thanh toán</w:t>
      </w:r>
      <w:r w:rsidR="00BA33E8" w:rsidRPr="00BA33E8">
        <w:t>.</w:t>
      </w:r>
    </w:p>
    <w:p w14:paraId="1B8A7551" w14:textId="104E5464" w:rsidR="00BA33E8" w:rsidRPr="00BA33E8" w:rsidRDefault="00BA33E8" w:rsidP="00BA33E8">
      <w:pPr>
        <w:ind w:left="360"/>
      </w:pPr>
      <w:r w:rsidRPr="00BA33E8">
        <w:rPr>
          <w:b/>
          <w:bCs/>
        </w:rPr>
        <w:t xml:space="preserve">Bước 5: </w:t>
      </w:r>
      <w:r w:rsidR="00E47F6B" w:rsidRPr="001E767E">
        <w:rPr>
          <w:b/>
          <w:bCs/>
        </w:rPr>
        <w:t>Chọn phương thức thanh toán</w:t>
      </w:r>
    </w:p>
    <w:p w14:paraId="60EFF7DB" w14:textId="77777777" w:rsidR="00E47F6B" w:rsidRDefault="00E47F6B">
      <w:pPr>
        <w:pStyle w:val="ListParagraph"/>
        <w:numPr>
          <w:ilvl w:val="1"/>
          <w:numId w:val="39"/>
        </w:numPr>
      </w:pPr>
      <w:r>
        <w:t>Thu ngân chọn Tiền mặt hoặc Chuyển khoản theo yêu cầu khách hàng.</w:t>
      </w:r>
    </w:p>
    <w:p w14:paraId="710468A5" w14:textId="77777777" w:rsidR="00E47F6B" w:rsidRDefault="00E47F6B">
      <w:pPr>
        <w:pStyle w:val="ListParagraph"/>
        <w:numPr>
          <w:ilvl w:val="1"/>
          <w:numId w:val="39"/>
        </w:numPr>
      </w:pPr>
      <w:r>
        <w:t>Với tiền mặt, thu ngân nhập số tiền khách đưa; hệ thống kiểm tra số tiền đủ thanh toán và tính tiền thừa.</w:t>
      </w:r>
    </w:p>
    <w:p w14:paraId="512F64D9" w14:textId="77777777" w:rsidR="00E47F6B" w:rsidRDefault="00E47F6B">
      <w:pPr>
        <w:pStyle w:val="ListParagraph"/>
        <w:numPr>
          <w:ilvl w:val="1"/>
          <w:numId w:val="39"/>
        </w:numPr>
      </w:pPr>
      <w:r>
        <w:t>Với chuyển khoản, thu ngân kiểm tra việc nhận tiền thực tế trước khi xác nhận.</w:t>
      </w:r>
    </w:p>
    <w:p w14:paraId="2B8B45FA" w14:textId="37384B54" w:rsidR="00BA33E8" w:rsidRPr="00BA33E8" w:rsidRDefault="00E47F6B">
      <w:pPr>
        <w:pStyle w:val="ListParagraph"/>
        <w:numPr>
          <w:ilvl w:val="1"/>
          <w:numId w:val="39"/>
        </w:numPr>
      </w:pPr>
      <w:r>
        <w:t>Nếu khách chưa thanh toán hoặc thu ngân nhấn Hủy tại màn hình thanh toán, hệ thống quay lại danh sách đang lập, không tạo hóa đơn</w:t>
      </w:r>
      <w:r w:rsidR="00BA33E8" w:rsidRPr="00BA33E8">
        <w:t>.</w:t>
      </w:r>
    </w:p>
    <w:p w14:paraId="19085A3E" w14:textId="5CD4DBD7" w:rsidR="00BA33E8" w:rsidRPr="00BA33E8" w:rsidRDefault="00BA33E8" w:rsidP="00BA33E8">
      <w:pPr>
        <w:ind w:left="360"/>
      </w:pPr>
      <w:r w:rsidRPr="00BA33E8">
        <w:rPr>
          <w:b/>
          <w:bCs/>
        </w:rPr>
        <w:t xml:space="preserve">Bước 6: </w:t>
      </w:r>
      <w:r w:rsidR="00E47F6B" w:rsidRPr="001E767E">
        <w:rPr>
          <w:b/>
          <w:bCs/>
        </w:rPr>
        <w:t>Xác nhận và hoàn tất</w:t>
      </w:r>
    </w:p>
    <w:p w14:paraId="144F643B" w14:textId="77777777" w:rsidR="00E47F6B" w:rsidRDefault="00E47F6B">
      <w:pPr>
        <w:pStyle w:val="ListParagraph"/>
        <w:numPr>
          <w:ilvl w:val="1"/>
          <w:numId w:val="40"/>
        </w:numPr>
      </w:pPr>
      <w:r>
        <w:t>Sau khi xác nhận đã nhận đủ tiền, thu ngân chọn Xác nhận thanh toán.</w:t>
      </w:r>
    </w:p>
    <w:p w14:paraId="44C4D65E" w14:textId="77777777" w:rsidR="00E47F6B" w:rsidRDefault="00E47F6B">
      <w:pPr>
        <w:pStyle w:val="ListParagraph"/>
        <w:numPr>
          <w:ilvl w:val="1"/>
          <w:numId w:val="40"/>
        </w:numPr>
      </w:pPr>
      <w:r>
        <w:t>Hệ thống kiểm tra dữ liệu lần cuối, tự tạo mã hóa đơn, ghi nhận ngày lập, nhân viên lập, khách hàng, chi tiết sản phẩm và dịch vụ, tổng tiền cùng phương thức thanh toán.</w:t>
      </w:r>
    </w:p>
    <w:p w14:paraId="4E60B10F" w14:textId="77777777" w:rsidR="00E47F6B" w:rsidRDefault="00E47F6B">
      <w:pPr>
        <w:pStyle w:val="ListParagraph"/>
        <w:numPr>
          <w:ilvl w:val="1"/>
          <w:numId w:val="40"/>
        </w:numPr>
      </w:pPr>
      <w:r>
        <w:lastRenderedPageBreak/>
        <w:t>Hóa đơn được lưu trực tiếp với trạng thái Đã thanh toán; hệ thống không lưu trước một hóa đơn Chưa thanh toán.</w:t>
      </w:r>
    </w:p>
    <w:p w14:paraId="6E756F47" w14:textId="447166DB" w:rsidR="00E47F6B" w:rsidRDefault="00E47F6B">
      <w:pPr>
        <w:pStyle w:val="ListParagraph"/>
        <w:numPr>
          <w:ilvl w:val="1"/>
          <w:numId w:val="40"/>
        </w:numPr>
      </w:pPr>
      <w:r>
        <w:t xml:space="preserve">Hệ thống giảm số lượng </w:t>
      </w:r>
      <w:r w:rsidR="00E06A60">
        <w:t>tồn</w:t>
      </w:r>
      <w:r>
        <w:t xml:space="preserve"> theo sản phẩm đã bán.</w:t>
      </w:r>
    </w:p>
    <w:p w14:paraId="2A3AE70A" w14:textId="77777777" w:rsidR="00E47F6B" w:rsidRDefault="00E47F6B">
      <w:pPr>
        <w:pStyle w:val="ListParagraph"/>
        <w:numPr>
          <w:ilvl w:val="1"/>
          <w:numId w:val="40"/>
        </w:numPr>
      </w:pPr>
      <w:r>
        <w:t>Những dịch vụ được thanh toán được đánh dấu đã thanh toán để không bị đưa vào giao dịch khác.</w:t>
      </w:r>
    </w:p>
    <w:p w14:paraId="5604CA44" w14:textId="30BE2202" w:rsidR="00C11B78" w:rsidRDefault="00E47F6B">
      <w:pPr>
        <w:pStyle w:val="ListParagraph"/>
        <w:numPr>
          <w:ilvl w:val="1"/>
          <w:numId w:val="40"/>
        </w:numPr>
      </w:pPr>
      <w:r>
        <w:t>Hệ thống cập nhật các dữ liệu cùng lúc; nếu có lỗi thì không ghi nhận giao dịch dở dang và thông báo để thu ngân kiểm tra</w:t>
      </w:r>
      <w:r w:rsidR="00BA33E8" w:rsidRPr="00BA33E8">
        <w:t>.</w:t>
      </w:r>
    </w:p>
    <w:p w14:paraId="75EBF984" w14:textId="1AEAFDF7" w:rsidR="00E47F6B" w:rsidRDefault="00E47F6B" w:rsidP="00E47F6B">
      <w:pPr>
        <w:pStyle w:val="Heading4"/>
      </w:pPr>
      <w:r>
        <w:t xml:space="preserve">Quy trình </w:t>
      </w:r>
      <w:r w:rsidRPr="001E767E">
        <w:t>Trả hàng và hoàn tiền</w:t>
      </w:r>
    </w:p>
    <w:p w14:paraId="0CB3B2A4" w14:textId="77777777" w:rsidR="00E47F6B" w:rsidRPr="001E767E" w:rsidRDefault="00E47F6B" w:rsidP="00E47F6B">
      <w:pPr>
        <w:ind w:left="243"/>
        <w:rPr>
          <w:b/>
          <w:bCs/>
        </w:rPr>
      </w:pPr>
      <w:r w:rsidRPr="001E767E">
        <w:rPr>
          <w:b/>
          <w:bCs/>
        </w:rPr>
        <w:t>Bước 1: Tiếp nhận yêu cầu và tra cứu hóa đơn</w:t>
      </w:r>
    </w:p>
    <w:p w14:paraId="64D8E284" w14:textId="77777777" w:rsidR="00E47F6B" w:rsidRDefault="00E47F6B">
      <w:pPr>
        <w:pStyle w:val="ListParagraph"/>
        <w:numPr>
          <w:ilvl w:val="0"/>
          <w:numId w:val="88"/>
        </w:numPr>
      </w:pPr>
      <w:r>
        <w:t>Khách mang sản phẩm muốn trả đến cửa hàng và cung cấp thông tin hóa đơn mua hàng.</w:t>
      </w:r>
    </w:p>
    <w:p w14:paraId="6F76D0D8" w14:textId="77777777" w:rsidR="00E47F6B" w:rsidRDefault="00E47F6B">
      <w:pPr>
        <w:pStyle w:val="ListParagraph"/>
        <w:numPr>
          <w:ilvl w:val="0"/>
          <w:numId w:val="88"/>
        </w:numPr>
      </w:pPr>
      <w:r>
        <w:t>Thu ngân tra cứu hóa đơn đã thanh toán, xác nhận sản phẩm cần trả có trong hóa đơn.</w:t>
      </w:r>
    </w:p>
    <w:p w14:paraId="0A70A018" w14:textId="069FE3CC" w:rsidR="00E47F6B" w:rsidRDefault="00E47F6B">
      <w:pPr>
        <w:pStyle w:val="ListParagraph"/>
        <w:numPr>
          <w:ilvl w:val="0"/>
          <w:numId w:val="88"/>
        </w:numPr>
      </w:pPr>
      <w:r>
        <w:t>Hệ thống kiểm tra số lượng đề nghị trả không vượt quá số lượng đã mua còn được phép trả, sau khi trừ các lần trả hàng đã hoàn tất trước đó.</w:t>
      </w:r>
    </w:p>
    <w:p w14:paraId="553072F9" w14:textId="77777777" w:rsidR="00E47F6B" w:rsidRPr="001E767E" w:rsidRDefault="00E47F6B" w:rsidP="00E47F6B">
      <w:pPr>
        <w:ind w:left="243"/>
        <w:rPr>
          <w:b/>
          <w:bCs/>
        </w:rPr>
      </w:pPr>
      <w:r w:rsidRPr="001E767E">
        <w:rPr>
          <w:b/>
          <w:bCs/>
        </w:rPr>
        <w:t>Bước 2: Kiểm tra tình trạng hàng trả</w:t>
      </w:r>
    </w:p>
    <w:p w14:paraId="3EB7ABD3" w14:textId="77777777" w:rsidR="00E47F6B" w:rsidRDefault="00E47F6B">
      <w:pPr>
        <w:pStyle w:val="ListParagraph"/>
        <w:numPr>
          <w:ilvl w:val="0"/>
          <w:numId w:val="89"/>
        </w:numPr>
      </w:pPr>
      <w:r>
        <w:t>Thu ngân đối chiếu sản phẩm thực tế và xác định lý do khách trả hàng.</w:t>
      </w:r>
    </w:p>
    <w:p w14:paraId="274790AD" w14:textId="77777777" w:rsidR="00E47F6B" w:rsidRDefault="00E47F6B">
      <w:pPr>
        <w:pStyle w:val="ListParagraph"/>
        <w:numPr>
          <w:ilvl w:val="0"/>
          <w:numId w:val="89"/>
        </w:numPr>
      </w:pPr>
      <w:r>
        <w:t>Nhân viên kiểm tra bao bì, tình trạng sử dụng và hạn sử dụng in trên sản phẩm nếu có.</w:t>
      </w:r>
    </w:p>
    <w:p w14:paraId="7F85FA36" w14:textId="77777777" w:rsidR="00E47F6B" w:rsidRDefault="00E47F6B">
      <w:pPr>
        <w:pStyle w:val="ListParagraph"/>
        <w:numPr>
          <w:ilvl w:val="0"/>
          <w:numId w:val="89"/>
        </w:numPr>
      </w:pPr>
      <w:r>
        <w:t>Sản phẩm đủ điều kiện bán lại được ghi tình trạng Nguyên vẹn; sản phẩm hỏng, không đủ điều kiện bán lại được ghi tình trạng Lỗi và nêu rõ nguyên nhân.</w:t>
      </w:r>
    </w:p>
    <w:p w14:paraId="7349117A" w14:textId="684CD13E" w:rsidR="00E47F6B" w:rsidRDefault="00E47F6B">
      <w:pPr>
        <w:pStyle w:val="ListParagraph"/>
        <w:numPr>
          <w:ilvl w:val="0"/>
          <w:numId w:val="89"/>
        </w:numPr>
      </w:pPr>
      <w:r>
        <w:t>Cùng một sản phẩm có thể có cả hàng Nguyên vẹn và hàng Lỗi; thu ngân ghi thành các dòng riêng để theo dõi chính xác.</w:t>
      </w:r>
    </w:p>
    <w:p w14:paraId="3C12FFD1" w14:textId="6F0E8326" w:rsidR="00E47F6B" w:rsidRPr="001E767E" w:rsidRDefault="00E47F6B" w:rsidP="00E47F6B">
      <w:pPr>
        <w:ind w:left="243"/>
        <w:rPr>
          <w:b/>
          <w:bCs/>
        </w:rPr>
      </w:pPr>
      <w:r>
        <w:rPr>
          <w:b/>
          <w:bCs/>
        </w:rPr>
        <w:t xml:space="preserve"> </w:t>
      </w:r>
      <w:r w:rsidRPr="001E767E">
        <w:rPr>
          <w:b/>
          <w:bCs/>
        </w:rPr>
        <w:t>Bước 3: Lập phiếu trả hàng</w:t>
      </w:r>
    </w:p>
    <w:p w14:paraId="3FECD49C" w14:textId="77777777" w:rsidR="00E47F6B" w:rsidRDefault="00E47F6B">
      <w:pPr>
        <w:pStyle w:val="ListParagraph"/>
        <w:numPr>
          <w:ilvl w:val="0"/>
          <w:numId w:val="90"/>
        </w:numPr>
      </w:pPr>
      <w:r>
        <w:t>Thu ngân chọn các sản phẩm từ hóa đơn, nhập số lượng trả theo từng tình trạng và lý do trả hàng.</w:t>
      </w:r>
    </w:p>
    <w:p w14:paraId="7BA53CC9" w14:textId="77777777" w:rsidR="00E47F6B" w:rsidRDefault="00E47F6B">
      <w:pPr>
        <w:pStyle w:val="ListParagraph"/>
        <w:numPr>
          <w:ilvl w:val="0"/>
          <w:numId w:val="90"/>
        </w:numPr>
      </w:pPr>
      <w:r>
        <w:t>Hệ thống lấy giá của sản phẩm theo hóa đơn gốc để tính số tiền hoàn của từng dòng và tổng tiền dự kiến hoàn.</w:t>
      </w:r>
    </w:p>
    <w:p w14:paraId="0D19DC3D" w14:textId="1A738641" w:rsidR="00E47F6B" w:rsidRDefault="00E47F6B">
      <w:pPr>
        <w:pStyle w:val="ListParagraph"/>
        <w:numPr>
          <w:ilvl w:val="0"/>
          <w:numId w:val="90"/>
        </w:numPr>
      </w:pPr>
      <w:r>
        <w:t xml:space="preserve">Thu ngân kiểm tra phiếu và lưu với tình trạng Chờ xác nhận, chưa hoàn tiền và chưa cập nhật số lượng </w:t>
      </w:r>
      <w:r w:rsidR="00E06A60">
        <w:t>tồn</w:t>
      </w:r>
      <w:r>
        <w:t>.</w:t>
      </w:r>
    </w:p>
    <w:p w14:paraId="4C27481F" w14:textId="1ACA39A6" w:rsidR="00E47F6B" w:rsidRDefault="00E47F6B" w:rsidP="00E47F6B">
      <w:pPr>
        <w:pStyle w:val="ListParagraph"/>
        <w:ind w:left="1530" w:firstLine="0"/>
      </w:pPr>
      <w:r>
        <w:lastRenderedPageBreak/>
        <w:t>Phiếu trả hàng được liên kết với hóa đơn gốc để theo dõi các lần trả hàng của một giao dịch.</w:t>
      </w:r>
    </w:p>
    <w:p w14:paraId="4770C102" w14:textId="1AB6FFB2" w:rsidR="00E47F6B" w:rsidRPr="001E767E" w:rsidRDefault="00E47F6B" w:rsidP="00E47F6B">
      <w:pPr>
        <w:ind w:left="243"/>
        <w:rPr>
          <w:b/>
          <w:bCs/>
        </w:rPr>
      </w:pPr>
      <w:r>
        <w:rPr>
          <w:b/>
          <w:bCs/>
        </w:rPr>
        <w:t xml:space="preserve"> </w:t>
      </w:r>
      <w:r w:rsidRPr="001E767E">
        <w:rPr>
          <w:b/>
          <w:bCs/>
        </w:rPr>
        <w:t>Bước 4: Chủ cửa hàng xem xét phiếu</w:t>
      </w:r>
    </w:p>
    <w:p w14:paraId="4BA93C99" w14:textId="77777777" w:rsidR="00E47F6B" w:rsidRDefault="00E47F6B">
      <w:pPr>
        <w:pStyle w:val="ListParagraph"/>
        <w:numPr>
          <w:ilvl w:val="0"/>
          <w:numId w:val="91"/>
        </w:numPr>
      </w:pPr>
      <w:r>
        <w:t>Chủ cửa hàng mở danh sách phiếu đang chờ xác nhận và xem hóa đơn gốc cùng các sản phẩm khách trả.</w:t>
      </w:r>
    </w:p>
    <w:p w14:paraId="36868F60" w14:textId="77777777" w:rsidR="00E47F6B" w:rsidRDefault="00E47F6B">
      <w:pPr>
        <w:pStyle w:val="ListParagraph"/>
        <w:numPr>
          <w:ilvl w:val="0"/>
          <w:numId w:val="91"/>
        </w:numPr>
      </w:pPr>
      <w:r>
        <w:t>Chủ cửa hàng kiểm tra tình trạng hàng, số lượng, lý do trả và số tiền đề nghị hoàn.</w:t>
      </w:r>
    </w:p>
    <w:p w14:paraId="63372EE3" w14:textId="77777777" w:rsidR="00E47F6B" w:rsidRDefault="00E47F6B">
      <w:pPr>
        <w:pStyle w:val="ListParagraph"/>
        <w:numPr>
          <w:ilvl w:val="0"/>
          <w:numId w:val="91"/>
        </w:numPr>
      </w:pPr>
      <w:r>
        <w:t>Nếu không chấp thuận, chủ cửa hàng từ chối phiếu và ghi lý do; hệ thống giữ phiếu để tra cứu nhưng không cập nhật hàng hoặc tiền.</w:t>
      </w:r>
    </w:p>
    <w:p w14:paraId="1692FDBD" w14:textId="570EB293" w:rsidR="00E47F6B" w:rsidRDefault="00E47F6B">
      <w:pPr>
        <w:pStyle w:val="ListParagraph"/>
        <w:numPr>
          <w:ilvl w:val="0"/>
          <w:numId w:val="91"/>
        </w:numPr>
      </w:pPr>
      <w:r>
        <w:t>Nếu chấp thuận, chủ cửa hàng xác nhận phiếu và cho phép thu ngân thực hiện hoàn tiền</w:t>
      </w:r>
    </w:p>
    <w:p w14:paraId="50BD801C" w14:textId="77777777" w:rsidR="00E47F6B" w:rsidRPr="001E767E" w:rsidRDefault="00E47F6B" w:rsidP="00E47F6B">
      <w:pPr>
        <w:ind w:left="243"/>
        <w:rPr>
          <w:b/>
          <w:bCs/>
        </w:rPr>
      </w:pPr>
      <w:r w:rsidRPr="001E767E">
        <w:rPr>
          <w:b/>
          <w:bCs/>
        </w:rPr>
        <w:t>Bước 5: Thu ngân hoàn tiền theo phê duyệt</w:t>
      </w:r>
    </w:p>
    <w:p w14:paraId="10E89036" w14:textId="77777777" w:rsidR="00E47F6B" w:rsidRDefault="00E47F6B">
      <w:pPr>
        <w:pStyle w:val="ListParagraph"/>
        <w:numPr>
          <w:ilvl w:val="0"/>
          <w:numId w:val="92"/>
        </w:numPr>
      </w:pPr>
      <w:r>
        <w:t>Sau khi phiếu được chấp thuận, thu ngân thực hiện hoàn tiền cho khách theo số tiền đã được chủ cửa hàng duyệt.</w:t>
      </w:r>
    </w:p>
    <w:p w14:paraId="0D45FB11" w14:textId="435D756C" w:rsidR="00E47F6B" w:rsidRDefault="00E47F6B">
      <w:pPr>
        <w:pStyle w:val="ListParagraph"/>
        <w:numPr>
          <w:ilvl w:val="0"/>
          <w:numId w:val="92"/>
        </w:numPr>
      </w:pPr>
      <w:r>
        <w:t>Thu ngân chỉ xác nhận hoàn tất khi việc hoàn tiền thực tế đã thành công.</w:t>
      </w:r>
    </w:p>
    <w:p w14:paraId="7621971C" w14:textId="77777777" w:rsidR="00E47F6B" w:rsidRPr="001E767E" w:rsidRDefault="00E47F6B" w:rsidP="00E47F6B">
      <w:pPr>
        <w:ind w:left="243"/>
        <w:rPr>
          <w:b/>
          <w:bCs/>
        </w:rPr>
      </w:pPr>
      <w:r w:rsidRPr="001E767E">
        <w:rPr>
          <w:b/>
          <w:bCs/>
        </w:rPr>
        <w:t>Bước 6: Cập nhật kết quả trả hàng</w:t>
      </w:r>
    </w:p>
    <w:p w14:paraId="01AF06B6" w14:textId="77777777" w:rsidR="00E47F6B" w:rsidRDefault="00E47F6B">
      <w:pPr>
        <w:pStyle w:val="ListParagraph"/>
        <w:numPr>
          <w:ilvl w:val="0"/>
          <w:numId w:val="93"/>
        </w:numPr>
      </w:pPr>
      <w:r>
        <w:t>Khi hoàn tiền hoàn tất, hệ thống lưu trạng thái phiếu Đã hoàn tất và ghi nhận số tiền thực trả.</w:t>
      </w:r>
    </w:p>
    <w:p w14:paraId="32A11935" w14:textId="0CD99AE0" w:rsidR="00E47F6B" w:rsidRDefault="00E47F6B">
      <w:pPr>
        <w:pStyle w:val="ListParagraph"/>
        <w:numPr>
          <w:ilvl w:val="0"/>
          <w:numId w:val="93"/>
        </w:numPr>
      </w:pPr>
      <w:r>
        <w:t xml:space="preserve">Số lượng sản phẩm Nguyên vẹn và đủ điều kiện bán lại được cộng vào số lượng </w:t>
      </w:r>
      <w:r w:rsidR="0081493F">
        <w:t>tồn</w:t>
      </w:r>
      <w:r>
        <w:t>.</w:t>
      </w:r>
    </w:p>
    <w:p w14:paraId="6950DCB9" w14:textId="77777777" w:rsidR="00E47F6B" w:rsidRDefault="00E47F6B">
      <w:pPr>
        <w:pStyle w:val="ListParagraph"/>
        <w:numPr>
          <w:ilvl w:val="0"/>
          <w:numId w:val="93"/>
        </w:numPr>
      </w:pPr>
      <w:r>
        <w:t>Số lượng sản phẩm Lỗi được giữ dưới dạng thông tin trong chi tiết phiếu trả.</w:t>
      </w:r>
    </w:p>
    <w:p w14:paraId="5E308736" w14:textId="77777777" w:rsidR="00E47F6B" w:rsidRDefault="00E47F6B">
      <w:pPr>
        <w:pStyle w:val="ListParagraph"/>
        <w:numPr>
          <w:ilvl w:val="0"/>
          <w:numId w:val="93"/>
        </w:numPr>
      </w:pPr>
      <w:r>
        <w:t>Hóa đơn gốc vẫn giữ trạng thái Đã thanh toán, kể cả khi khách chỉ trả một phần hàng.</w:t>
      </w:r>
    </w:p>
    <w:p w14:paraId="5E0B64A9" w14:textId="16C84C84" w:rsidR="00E47F6B" w:rsidRPr="00C11B78" w:rsidRDefault="00E47F6B" w:rsidP="00E47F6B">
      <w:pPr>
        <w:pStyle w:val="ListParagraph"/>
        <w:ind w:left="1530" w:firstLine="0"/>
      </w:pPr>
      <w:r>
        <w:t>Hệ thống ghi nhận khoản hoàn tiền để tính doanh thu thực tế và số lượng sản phẩm bán ròng theo thời gian.</w:t>
      </w:r>
    </w:p>
    <w:p w14:paraId="0E8DFF38" w14:textId="3C35497D" w:rsidR="00BA33E8" w:rsidRDefault="00BA33E8" w:rsidP="00BA33E8">
      <w:pPr>
        <w:pStyle w:val="Heading4"/>
      </w:pPr>
      <w:r>
        <w:t xml:space="preserve"> Quy trình </w:t>
      </w:r>
      <w:r w:rsidR="00E47F6B">
        <w:t>Tra cứu và xem hoá đơn</w:t>
      </w:r>
    </w:p>
    <w:p w14:paraId="377A712B" w14:textId="77777777" w:rsidR="00E47F6B" w:rsidRPr="00805E30" w:rsidRDefault="00E47F6B" w:rsidP="00E47F6B">
      <w:pPr>
        <w:ind w:left="243"/>
        <w:rPr>
          <w:b/>
          <w:bCs/>
        </w:rPr>
      </w:pPr>
      <w:r w:rsidRPr="00805E30">
        <w:rPr>
          <w:b/>
          <w:bCs/>
        </w:rPr>
        <w:t>Bước 1: Tìm kiếm hóa đơn</w:t>
      </w:r>
    </w:p>
    <w:p w14:paraId="6F5443ED" w14:textId="77777777" w:rsidR="00E47F6B" w:rsidRDefault="00E47F6B">
      <w:pPr>
        <w:pStyle w:val="ListParagraph"/>
        <w:numPr>
          <w:ilvl w:val="0"/>
          <w:numId w:val="94"/>
        </w:numPr>
      </w:pPr>
      <w:r>
        <w:t>Thu ngân hoặc chủ cửa hàng truy cập chức năng Tra cứu hóa đơn.</w:t>
      </w:r>
    </w:p>
    <w:p w14:paraId="0EBEDBFA" w14:textId="77777777" w:rsidR="00E47F6B" w:rsidRDefault="00E47F6B">
      <w:pPr>
        <w:pStyle w:val="ListParagraph"/>
        <w:numPr>
          <w:ilvl w:val="0"/>
          <w:numId w:val="94"/>
        </w:numPr>
      </w:pPr>
      <w:r>
        <w:t>Người sử dụng tìm kiếm theo mã hóa đơn, ngày lập, khách hàng hoặc nhân viên lập nếu có thông tin.</w:t>
      </w:r>
    </w:p>
    <w:p w14:paraId="4B09C97B" w14:textId="77777777" w:rsidR="00E47F6B" w:rsidRDefault="00E47F6B">
      <w:pPr>
        <w:pStyle w:val="ListParagraph"/>
        <w:numPr>
          <w:ilvl w:val="0"/>
          <w:numId w:val="94"/>
        </w:numPr>
      </w:pPr>
      <w:r>
        <w:lastRenderedPageBreak/>
        <w:t>Hệ thống hiển thị danh sách hóa đơn phù hợp cùng ngày lập, khách hàng, tổng tiền và trạng thái.</w:t>
      </w:r>
    </w:p>
    <w:p w14:paraId="51834E59" w14:textId="77777777" w:rsidR="00E47F6B" w:rsidRPr="00805E30" w:rsidRDefault="00E47F6B" w:rsidP="00E47F6B">
      <w:pPr>
        <w:ind w:left="243"/>
        <w:rPr>
          <w:b/>
          <w:bCs/>
        </w:rPr>
      </w:pPr>
      <w:r w:rsidRPr="00805E30">
        <w:rPr>
          <w:b/>
          <w:bCs/>
        </w:rPr>
        <w:t>Bước 2: Xem chi tiết hóa đơn</w:t>
      </w:r>
    </w:p>
    <w:p w14:paraId="35617DEE" w14:textId="77777777" w:rsidR="00E47F6B" w:rsidRDefault="00E47F6B">
      <w:pPr>
        <w:pStyle w:val="ListParagraph"/>
        <w:numPr>
          <w:ilvl w:val="0"/>
          <w:numId w:val="95"/>
        </w:numPr>
      </w:pPr>
      <w:r>
        <w:t>Người sử dụng chọn một hóa đơn để xem thông tin sản phẩm, số lượng, đơn giá, dịch vụ, tổng tiền và phương thức thanh toán.</w:t>
      </w:r>
    </w:p>
    <w:p w14:paraId="7828E5E1" w14:textId="77777777" w:rsidR="00E47F6B" w:rsidRDefault="00E47F6B">
      <w:pPr>
        <w:pStyle w:val="ListParagraph"/>
        <w:numPr>
          <w:ilvl w:val="0"/>
          <w:numId w:val="95"/>
        </w:numPr>
      </w:pPr>
      <w:r>
        <w:t>Nếu hóa đơn phát sinh phiếu trả hàng, hệ thống cho phép xem thông tin trả hàng liên quan để đối chiếu.</w:t>
      </w:r>
    </w:p>
    <w:p w14:paraId="5407E172" w14:textId="77777777" w:rsidR="00E47F6B" w:rsidRDefault="00E47F6B">
      <w:pPr>
        <w:pStyle w:val="ListParagraph"/>
        <w:numPr>
          <w:ilvl w:val="0"/>
          <w:numId w:val="95"/>
        </w:numPr>
      </w:pPr>
      <w:r>
        <w:t>Hóa đơn được tạo từ giao dịch thanh toán thành công và được giữ lại để phục vụ tra cứu.</w:t>
      </w:r>
    </w:p>
    <w:p w14:paraId="4D60C43B" w14:textId="77777777" w:rsidR="00E47F6B" w:rsidRPr="00805E30" w:rsidRDefault="00E47F6B" w:rsidP="00E47F6B">
      <w:pPr>
        <w:ind w:left="243"/>
        <w:rPr>
          <w:b/>
          <w:bCs/>
        </w:rPr>
      </w:pPr>
      <w:r w:rsidRPr="00805E30">
        <w:rPr>
          <w:b/>
          <w:bCs/>
        </w:rPr>
        <w:t>Bước 3: Kết thúc tra cứu</w:t>
      </w:r>
    </w:p>
    <w:p w14:paraId="1454E1E7" w14:textId="77777777" w:rsidR="00E47F6B" w:rsidRDefault="00E47F6B">
      <w:pPr>
        <w:pStyle w:val="ListParagraph"/>
        <w:numPr>
          <w:ilvl w:val="0"/>
          <w:numId w:val="96"/>
        </w:numPr>
      </w:pPr>
      <w:r>
        <w:t>Người sử dụng đóng phần chi tiết hoặc trở lại danh sách hóa đơn.</w:t>
      </w:r>
    </w:p>
    <w:p w14:paraId="176B25ED" w14:textId="77777777" w:rsidR="00E47F6B" w:rsidRDefault="00E47F6B">
      <w:pPr>
        <w:pStyle w:val="ListParagraph"/>
        <w:numPr>
          <w:ilvl w:val="0"/>
          <w:numId w:val="96"/>
        </w:numPr>
      </w:pPr>
      <w:r>
        <w:t>Chức năng này chỉ tra cứu và xem thông tin, không sửa hoặc hủy hóa đơn đã thanh toán.</w:t>
      </w:r>
    </w:p>
    <w:p w14:paraId="5A6D1FAB" w14:textId="049AA1C2" w:rsidR="00BA33E8" w:rsidRPr="00BA33E8" w:rsidRDefault="00E47F6B">
      <w:pPr>
        <w:pStyle w:val="ListParagraph"/>
        <w:numPr>
          <w:ilvl w:val="1"/>
          <w:numId w:val="41"/>
        </w:numPr>
      </w:pPr>
      <w:r>
        <w:t>Khi khách trả sản phẩm, cửa hàng xử lý qua quy trình Trả hàng và hoàn tiền, không hủy hóa đơn gốc</w:t>
      </w:r>
      <w:r w:rsidR="00BA33E8" w:rsidRPr="00BA33E8">
        <w:t>.</w:t>
      </w:r>
    </w:p>
    <w:p w14:paraId="0A25C0A1" w14:textId="063B6FD1" w:rsidR="00C11B78" w:rsidRDefault="00C11B78" w:rsidP="00C11B78">
      <w:pPr>
        <w:pStyle w:val="Heading4"/>
      </w:pPr>
      <w:r>
        <w:t xml:space="preserve">Quy trình Quản lý </w:t>
      </w:r>
      <w:r w:rsidR="00E47F6B" w:rsidRPr="00805E30">
        <w:t>tài khoản và đăng nhập</w:t>
      </w:r>
    </w:p>
    <w:p w14:paraId="3375C3A6" w14:textId="77777777" w:rsidR="00BF678C" w:rsidRPr="00805E30" w:rsidRDefault="00BF678C" w:rsidP="00BF678C">
      <w:pPr>
        <w:ind w:left="243"/>
        <w:rPr>
          <w:b/>
          <w:bCs/>
        </w:rPr>
      </w:pPr>
      <w:r w:rsidRPr="00805E30">
        <w:rPr>
          <w:b/>
          <w:bCs/>
        </w:rPr>
        <w:t>Bước 1: Khởi tạo tài khoản Chủ cửa hàng</w:t>
      </w:r>
    </w:p>
    <w:p w14:paraId="47DF92B8" w14:textId="77777777" w:rsidR="00BF678C" w:rsidRDefault="00BF678C">
      <w:pPr>
        <w:pStyle w:val="ListParagraph"/>
        <w:numPr>
          <w:ilvl w:val="0"/>
          <w:numId w:val="105"/>
        </w:numPr>
      </w:pPr>
      <w:r>
        <w:t>Khi cài đặt hệ thống, người triển khai phần mềm tạo sẵn tài khoản Chủ cửa hàng và cung cấp thông tin đăng nhập ban đầu.</w:t>
      </w:r>
    </w:p>
    <w:p w14:paraId="670C6765" w14:textId="77777777" w:rsidR="00BF678C" w:rsidRDefault="00BF678C">
      <w:pPr>
        <w:pStyle w:val="ListParagraph"/>
        <w:numPr>
          <w:ilvl w:val="0"/>
          <w:numId w:val="105"/>
        </w:numPr>
      </w:pPr>
      <w:r>
        <w:t>Chủ cửa hàng sử dụng tài khoản được cấp để đăng nhập và quản lý các chức năng của cửa hàng.</w:t>
      </w:r>
    </w:p>
    <w:p w14:paraId="61E783A0" w14:textId="77777777" w:rsidR="00BF678C" w:rsidRPr="00805E30" w:rsidRDefault="00BF678C" w:rsidP="00BF678C">
      <w:pPr>
        <w:ind w:left="243"/>
        <w:rPr>
          <w:b/>
          <w:bCs/>
        </w:rPr>
      </w:pPr>
      <w:r w:rsidRPr="00805E30">
        <w:rPr>
          <w:b/>
          <w:bCs/>
        </w:rPr>
        <w:t>Bước 2: Tạo tài khoản nhân viên</w:t>
      </w:r>
    </w:p>
    <w:p w14:paraId="09B18D96" w14:textId="77777777" w:rsidR="00BF678C" w:rsidRDefault="00BF678C">
      <w:pPr>
        <w:pStyle w:val="ListParagraph"/>
        <w:numPr>
          <w:ilvl w:val="0"/>
          <w:numId w:val="106"/>
        </w:numPr>
      </w:pPr>
      <w:r>
        <w:t>Chủ cửa hàng truy cập Quản lý tài khoản và chọn nhân viên đang làm việc cần cấp tài khoản.</w:t>
      </w:r>
    </w:p>
    <w:p w14:paraId="7B915BA7" w14:textId="77777777" w:rsidR="00BF678C" w:rsidRDefault="00BF678C">
      <w:pPr>
        <w:pStyle w:val="ListParagraph"/>
        <w:numPr>
          <w:ilvl w:val="0"/>
          <w:numId w:val="106"/>
        </w:numPr>
      </w:pPr>
      <w:r>
        <w:t>Hệ thống kiểm tra nhân viên chưa có tài khoản, vì mỗi nhân viên được cấp tối đa một tài khoản.</w:t>
      </w:r>
    </w:p>
    <w:p w14:paraId="1275FD4C" w14:textId="77777777" w:rsidR="00BF678C" w:rsidRDefault="00BF678C">
      <w:pPr>
        <w:pStyle w:val="ListParagraph"/>
        <w:numPr>
          <w:ilvl w:val="0"/>
          <w:numId w:val="106"/>
        </w:numPr>
      </w:pPr>
      <w:r>
        <w:t>Chủ cửa hàng nhập tên đăng nhập và mật khẩu ban đầu; hệ thống kiểm tra tên đăng nhập không trùng và lưu tài khoản ở trạng thái Hoạt động.</w:t>
      </w:r>
    </w:p>
    <w:p w14:paraId="6A66119D" w14:textId="7689DBE8" w:rsidR="00411C72" w:rsidRPr="00411C72" w:rsidRDefault="00BF678C">
      <w:pPr>
        <w:pStyle w:val="ListParagraph"/>
        <w:numPr>
          <w:ilvl w:val="1"/>
          <w:numId w:val="43"/>
        </w:numPr>
      </w:pPr>
      <w:r>
        <w:t>Quyền sử dụng hệ thống được xác định theo chức vụ Thu ngân hoặc Chăm sóc của nhân viên</w:t>
      </w:r>
      <w:r w:rsidR="00411C72" w:rsidRPr="00411C72">
        <w:t>.</w:t>
      </w:r>
    </w:p>
    <w:p w14:paraId="1794136D" w14:textId="3FA80DD8" w:rsidR="00411C72" w:rsidRDefault="00411C72" w:rsidP="00411C72">
      <w:pPr>
        <w:pStyle w:val="Heading4"/>
      </w:pPr>
      <w:r>
        <w:lastRenderedPageBreak/>
        <w:t>Quy trình Thống kê và báo cáo</w:t>
      </w:r>
    </w:p>
    <w:p w14:paraId="34B3B06F" w14:textId="77777777" w:rsidR="00BF678C" w:rsidRPr="00805E30" w:rsidRDefault="00BF678C" w:rsidP="00BF678C">
      <w:pPr>
        <w:ind w:left="243"/>
        <w:rPr>
          <w:b/>
          <w:bCs/>
        </w:rPr>
      </w:pPr>
      <w:r w:rsidRPr="00805E30">
        <w:rPr>
          <w:b/>
          <w:bCs/>
        </w:rPr>
        <w:t>Bước 1: Lựa chọn nội dung thống kê</w:t>
      </w:r>
    </w:p>
    <w:p w14:paraId="6C846318" w14:textId="77777777" w:rsidR="00BF678C" w:rsidRDefault="00BF678C">
      <w:pPr>
        <w:pStyle w:val="ListParagraph"/>
        <w:numPr>
          <w:ilvl w:val="0"/>
          <w:numId w:val="107"/>
        </w:numPr>
      </w:pPr>
      <w:r>
        <w:t>Chủ cửa hàng truy cập chức năng Thống kê và báo cáo.</w:t>
      </w:r>
    </w:p>
    <w:p w14:paraId="2DDA8894" w14:textId="36B3A5BA" w:rsidR="00BF678C" w:rsidRDefault="00BF678C">
      <w:pPr>
        <w:pStyle w:val="ListParagraph"/>
        <w:numPr>
          <w:ilvl w:val="0"/>
          <w:numId w:val="107"/>
        </w:numPr>
      </w:pPr>
      <w:r>
        <w:t xml:space="preserve">Hệ thống hiển thị </w:t>
      </w:r>
      <w:r w:rsidR="00BC1BAA">
        <w:t>năm</w:t>
      </w:r>
      <w:r>
        <w:t xml:space="preserve"> nội dung: doanh thu; số lượng sản phẩm đã bán; số lượt sử dụng dịch vụ; tồn kh</w:t>
      </w:r>
      <w:r w:rsidR="00EE4686">
        <w:t>o</w:t>
      </w:r>
      <w:r>
        <w:t>; sản phẩm lỗi được khách trả.</w:t>
      </w:r>
    </w:p>
    <w:p w14:paraId="33B66F28" w14:textId="77777777" w:rsidR="00BF678C" w:rsidRPr="00805E30" w:rsidRDefault="00BF678C" w:rsidP="00BF678C">
      <w:pPr>
        <w:ind w:left="243"/>
        <w:rPr>
          <w:b/>
          <w:bCs/>
        </w:rPr>
      </w:pPr>
      <w:r w:rsidRPr="00805E30">
        <w:rPr>
          <w:b/>
          <w:bCs/>
        </w:rPr>
        <w:t>Bước 2: Thống kê doanh thu</w:t>
      </w:r>
    </w:p>
    <w:p w14:paraId="78D31FC1" w14:textId="77777777" w:rsidR="00BF678C" w:rsidRDefault="00BF678C">
      <w:pPr>
        <w:pStyle w:val="ListParagraph"/>
        <w:numPr>
          <w:ilvl w:val="0"/>
          <w:numId w:val="108"/>
        </w:numPr>
      </w:pPr>
      <w:r>
        <w:t>Chủ cửa hàng chọn ngày, tháng, năm hoặc khoảng thời gian cần xem.</w:t>
      </w:r>
    </w:p>
    <w:p w14:paraId="5676213A" w14:textId="77777777" w:rsidR="00BF678C" w:rsidRDefault="00BF678C">
      <w:pPr>
        <w:pStyle w:val="ListParagraph"/>
        <w:numPr>
          <w:ilvl w:val="0"/>
          <w:numId w:val="108"/>
        </w:numPr>
      </w:pPr>
      <w:r>
        <w:t>Hệ thống tính doanh thu bán sản phẩm, doanh thu dịch vụ và tổng doanh thu từ những hóa đơn đã thanh toán.</w:t>
      </w:r>
    </w:p>
    <w:p w14:paraId="0CE5A07D" w14:textId="77777777" w:rsidR="00BF678C" w:rsidRDefault="00BF678C">
      <w:pPr>
        <w:pStyle w:val="ListParagraph"/>
        <w:numPr>
          <w:ilvl w:val="0"/>
          <w:numId w:val="108"/>
        </w:numPr>
      </w:pPr>
      <w:r>
        <w:t>Các khoản hoàn tiền của phiếu trả hàng đã hoàn tất được trừ khỏi doanh thu tương ứng; kết quả được hiển thị thành biểu đồ.</w:t>
      </w:r>
    </w:p>
    <w:p w14:paraId="604A9CE5" w14:textId="77777777" w:rsidR="00BF678C" w:rsidRDefault="00BF678C">
      <w:pPr>
        <w:pStyle w:val="ListParagraph"/>
        <w:numPr>
          <w:ilvl w:val="0"/>
          <w:numId w:val="108"/>
        </w:numPr>
      </w:pPr>
      <w:r>
        <w:t>Hệ thống không có nghiệp vụ hủy hóa đơn đã thanh toán; phiếu trả hàng là cơ sở điều chỉnh giá trị thực thu.</w:t>
      </w:r>
    </w:p>
    <w:p w14:paraId="2971F3F4" w14:textId="77777777" w:rsidR="00BF678C" w:rsidRPr="00805E30" w:rsidRDefault="00BF678C" w:rsidP="00BF678C">
      <w:pPr>
        <w:ind w:left="243"/>
        <w:rPr>
          <w:b/>
          <w:bCs/>
        </w:rPr>
      </w:pPr>
      <w:r w:rsidRPr="00805E30">
        <w:rPr>
          <w:b/>
          <w:bCs/>
        </w:rPr>
        <w:t>Bước 3: Thống kê số lượng bán và lượt sử dụng dịch vụ</w:t>
      </w:r>
    </w:p>
    <w:p w14:paraId="13A8ADA9" w14:textId="77777777" w:rsidR="00BF678C" w:rsidRDefault="00BF678C">
      <w:pPr>
        <w:pStyle w:val="ListParagraph"/>
        <w:numPr>
          <w:ilvl w:val="0"/>
          <w:numId w:val="109"/>
        </w:numPr>
      </w:pPr>
      <w:r>
        <w:t>Chủ cửa hàng chọn thời gian và nội dung cần thống kê.</w:t>
      </w:r>
    </w:p>
    <w:p w14:paraId="491AF3F3" w14:textId="77777777" w:rsidR="00BF678C" w:rsidRDefault="00BF678C">
      <w:pPr>
        <w:pStyle w:val="ListParagraph"/>
        <w:numPr>
          <w:ilvl w:val="0"/>
          <w:numId w:val="109"/>
        </w:numPr>
      </w:pPr>
      <w:r>
        <w:t>Đối với sản phẩm, hệ thống tính số lượng bán thực tế bằng số lượng đã bán trong kỳ trừ số lượng hàng đã trả và hoàn tiền trong kỳ.</w:t>
      </w:r>
    </w:p>
    <w:p w14:paraId="2A0D9D07" w14:textId="77777777" w:rsidR="00BF678C" w:rsidRDefault="00BF678C">
      <w:pPr>
        <w:pStyle w:val="ListParagraph"/>
        <w:numPr>
          <w:ilvl w:val="0"/>
          <w:numId w:val="109"/>
        </w:numPr>
      </w:pPr>
      <w:r>
        <w:t>Đối với dịch vụ, hệ thống đếm số lượt sử dụng từ các dịch vụ thuộc lịch hẹn Hoàn thành.</w:t>
      </w:r>
    </w:p>
    <w:p w14:paraId="674DD0A9" w14:textId="77777777" w:rsidR="00BF678C" w:rsidRDefault="00BF678C">
      <w:pPr>
        <w:pStyle w:val="ListParagraph"/>
        <w:numPr>
          <w:ilvl w:val="0"/>
          <w:numId w:val="109"/>
        </w:numPr>
      </w:pPr>
      <w:r>
        <w:t>Hệ thống trình bày kết quả theo thời gian để chủ cửa hàng theo dõi sự thay đổi.</w:t>
      </w:r>
    </w:p>
    <w:p w14:paraId="2F4AC94C" w14:textId="26F0F4FA" w:rsidR="00BF678C" w:rsidRPr="00805E30" w:rsidRDefault="00BF678C" w:rsidP="00BF678C">
      <w:pPr>
        <w:ind w:left="243"/>
        <w:rPr>
          <w:b/>
          <w:bCs/>
        </w:rPr>
      </w:pPr>
      <w:r w:rsidRPr="00805E30">
        <w:rPr>
          <w:b/>
          <w:bCs/>
        </w:rPr>
        <w:t>Bước 4: Xem báo cáo tồn kho</w:t>
      </w:r>
    </w:p>
    <w:p w14:paraId="631943A5" w14:textId="69A6DEC6" w:rsidR="00BF678C" w:rsidRDefault="00BF678C">
      <w:pPr>
        <w:pStyle w:val="ListParagraph"/>
        <w:numPr>
          <w:ilvl w:val="0"/>
          <w:numId w:val="110"/>
        </w:numPr>
      </w:pPr>
      <w:r>
        <w:t xml:space="preserve">Hệ thống hiển thị </w:t>
      </w:r>
      <w:r w:rsidR="00EE4686">
        <w:t>tổng</w:t>
      </w:r>
      <w:r>
        <w:t xml:space="preserve"> số lượng hiện có của từng sản phẩm tại thời điểm tra cứu.</w:t>
      </w:r>
    </w:p>
    <w:p w14:paraId="5A72C8E9" w14:textId="4EF19829" w:rsidR="00BF678C" w:rsidRPr="00805E30" w:rsidRDefault="00BF678C" w:rsidP="00BF678C">
      <w:pPr>
        <w:ind w:left="243"/>
        <w:rPr>
          <w:b/>
          <w:bCs/>
        </w:rPr>
      </w:pPr>
      <w:r w:rsidRPr="00805E30">
        <w:rPr>
          <w:b/>
          <w:bCs/>
        </w:rPr>
        <w:t xml:space="preserve">Bước </w:t>
      </w:r>
      <w:r w:rsidR="00B43041">
        <w:rPr>
          <w:b/>
          <w:bCs/>
        </w:rPr>
        <w:t>5</w:t>
      </w:r>
      <w:r w:rsidRPr="00805E30">
        <w:rPr>
          <w:b/>
          <w:bCs/>
        </w:rPr>
        <w:t>: Thống kê sản phẩm lỗi được khách trả</w:t>
      </w:r>
    </w:p>
    <w:p w14:paraId="00928BA8" w14:textId="77777777" w:rsidR="00BF678C" w:rsidRDefault="00BF678C">
      <w:pPr>
        <w:pStyle w:val="ListParagraph"/>
        <w:numPr>
          <w:ilvl w:val="0"/>
          <w:numId w:val="112"/>
        </w:numPr>
      </w:pPr>
      <w:r>
        <w:t>Chủ cửa hàng chọn khoảng thời gian cần xem.</w:t>
      </w:r>
    </w:p>
    <w:p w14:paraId="11046CEC" w14:textId="77777777" w:rsidR="00BF678C" w:rsidRDefault="00BF678C">
      <w:pPr>
        <w:pStyle w:val="ListParagraph"/>
        <w:numPr>
          <w:ilvl w:val="0"/>
          <w:numId w:val="112"/>
        </w:numPr>
      </w:pPr>
      <w:r>
        <w:t>Hệ thống tổng hợp số lượng các dòng trả hàng có tình trạng Lỗi trong những phiếu trả hàng đã hoàn tất.</w:t>
      </w:r>
    </w:p>
    <w:p w14:paraId="71D358BF" w14:textId="77777777" w:rsidR="00BF678C" w:rsidRDefault="00BF678C">
      <w:pPr>
        <w:pStyle w:val="ListParagraph"/>
        <w:numPr>
          <w:ilvl w:val="0"/>
          <w:numId w:val="112"/>
        </w:numPr>
      </w:pPr>
      <w:r>
        <w:t>Kết quả hiển thị theo sản phẩm và thời gian; không cộng các phiếu chưa duyệt, đã từ chối hoặc chưa hoàn tiền.</w:t>
      </w:r>
    </w:p>
    <w:p w14:paraId="6D1F9AE0" w14:textId="3D289D4A" w:rsidR="00411C72" w:rsidRPr="00411C72" w:rsidRDefault="00BF678C">
      <w:pPr>
        <w:pStyle w:val="ListParagraph"/>
        <w:numPr>
          <w:ilvl w:val="1"/>
          <w:numId w:val="44"/>
        </w:numPr>
      </w:pPr>
      <w:r>
        <w:lastRenderedPageBreak/>
        <w:t>Chỉ số này là tổng lượng sản phẩm lỗi đã được nhận trả trong kỳ, không phải số hàng lỗi hiện còn tại cửa hàng</w:t>
      </w:r>
      <w:r w:rsidR="00411C72" w:rsidRPr="00411C72">
        <w:t>.</w:t>
      </w:r>
    </w:p>
    <w:p w14:paraId="76124A25" w14:textId="2F99E237" w:rsidR="00385AC3" w:rsidRDefault="00385AC3" w:rsidP="00385AC3">
      <w:pPr>
        <w:pStyle w:val="Heading3"/>
      </w:pPr>
      <w:r>
        <w:t>Quy định</w:t>
      </w:r>
      <w:bookmarkEnd w:id="15"/>
    </w:p>
    <w:p w14:paraId="71FB9400" w14:textId="10D15A50" w:rsidR="000B714A" w:rsidRDefault="000B714A" w:rsidP="000B714A">
      <w:pPr>
        <w:pStyle w:val="Heading4"/>
      </w:pPr>
      <w:bookmarkStart w:id="16" w:name="_Toc240195144"/>
      <w:r>
        <w:t xml:space="preserve"> Quy định chung</w:t>
      </w:r>
    </w:p>
    <w:p w14:paraId="79B509D7" w14:textId="63B3C6E1" w:rsidR="000B714A" w:rsidRDefault="000B714A">
      <w:pPr>
        <w:pStyle w:val="ListParagraph"/>
        <w:numPr>
          <w:ilvl w:val="0"/>
          <w:numId w:val="67"/>
        </w:numPr>
      </w:pPr>
      <w:r>
        <w:t xml:space="preserve">Mã định danh: Tất cả mã định danh của hệ thống (trừ tên đăng nhập) được hệ thống tự động sinh theo cấu trúc [Tiền tố] + [YYMMDD] + [Số thứ tự 3 chữ số], không cho người dùng nhập hoặc chỉnh sửa sau khi tạo. Số thứ tự tăng dần theo từng loại đối tượng trong ngày, bắt đầu lại từ 001 vào ngày mới. Áp dụng cho: nhân viên, tài khoản, khách hàng, thú cưng, sản phẩm, dịch vụ, </w:t>
      </w:r>
      <w:r w:rsidR="00BC1BAA" w:rsidRPr="00BC1BAA">
        <w:t>hóa đơn, phiếu trả hàng, loại sản phẩm, lịch hẹn</w:t>
      </w:r>
      <w:r>
        <w:t>, lịch sử chăm sóc.</w:t>
      </w:r>
    </w:p>
    <w:p w14:paraId="3147657B" w14:textId="77777777" w:rsidR="000B714A" w:rsidRDefault="000B714A">
      <w:pPr>
        <w:pStyle w:val="ListParagraph"/>
        <w:numPr>
          <w:ilvl w:val="0"/>
          <w:numId w:val="67"/>
        </w:numPr>
      </w:pPr>
      <w:r>
        <w:t>Số điện thoại (nhân viên, khách hàng): phải gồm 10 chữ số, bắt đầu bằng một trong các đầu số 03, 05, 07, 08, 09, không chứa chữ cái, khoảng trắng hoặc ký tự đặc biệt.</w:t>
      </w:r>
    </w:p>
    <w:p w14:paraId="1B0CFA93" w14:textId="77777777" w:rsidR="000B714A" w:rsidRDefault="000B714A">
      <w:pPr>
        <w:pStyle w:val="ListParagraph"/>
        <w:numPr>
          <w:ilvl w:val="0"/>
          <w:numId w:val="67"/>
        </w:numPr>
      </w:pPr>
      <w:r>
        <w:t>Giới tính người (nhân viên, khách hàng): chỉ nhận một trong các giá trị Nam, Nữ, Khác.</w:t>
      </w:r>
    </w:p>
    <w:p w14:paraId="5BF5998A" w14:textId="77777777" w:rsidR="000B714A" w:rsidRDefault="000B714A">
      <w:pPr>
        <w:pStyle w:val="ListParagraph"/>
        <w:numPr>
          <w:ilvl w:val="0"/>
          <w:numId w:val="67"/>
        </w:numPr>
      </w:pPr>
      <w:r>
        <w:t>Ngày sinh (nhân viên, thú cưng): không được lớn hơn ngày hiện tại. Riêng nhân viên phải đảm bảo đủ 18 tuổi trở lên tính đến thời điểm tạo/cập nhật.</w:t>
      </w:r>
    </w:p>
    <w:p w14:paraId="78102F8D" w14:textId="34DC0C5A" w:rsidR="000B714A" w:rsidRDefault="000B714A">
      <w:pPr>
        <w:pStyle w:val="ListParagraph"/>
        <w:numPr>
          <w:ilvl w:val="0"/>
          <w:numId w:val="67"/>
        </w:numPr>
      </w:pPr>
      <w:r>
        <w:t>Đơn giá / giá trị tiền tệ (</w:t>
      </w:r>
      <w:r w:rsidR="00BC1BAA" w:rsidRPr="00BC1BAA">
        <w:t>giá bán, giá dịch vụ</w:t>
      </w:r>
      <w:r>
        <w:t>): phải lớn hơn 0.</w:t>
      </w:r>
    </w:p>
    <w:p w14:paraId="1FFD2E0F" w14:textId="77777777" w:rsidR="000B714A" w:rsidRDefault="000B714A">
      <w:pPr>
        <w:pStyle w:val="ListParagraph"/>
        <w:numPr>
          <w:ilvl w:val="0"/>
          <w:numId w:val="67"/>
        </w:numPr>
      </w:pPr>
      <w:r>
        <w:t>Số lượng (số lượng nhập, số lượng bán): phải là số nguyên dương.</w:t>
      </w:r>
    </w:p>
    <w:p w14:paraId="4EDCB669" w14:textId="77777777" w:rsidR="000B714A" w:rsidRDefault="000B714A">
      <w:pPr>
        <w:pStyle w:val="ListParagraph"/>
        <w:numPr>
          <w:ilvl w:val="0"/>
          <w:numId w:val="67"/>
        </w:numPr>
      </w:pPr>
      <w:r>
        <w:t>Trạng thái mặc định: mọi đối tượng có quản lý trạng thái phải nhận đúng trạng thái mặc định do hệ thống quy định khi tạo mới (xem trạng thái cụ thể ở từng mục), không được gán trạng thái khác ngay từ đầu.</w:t>
      </w:r>
    </w:p>
    <w:p w14:paraId="044EC67F" w14:textId="601A599C" w:rsidR="000B714A" w:rsidRDefault="000B714A">
      <w:pPr>
        <w:pStyle w:val="ListParagraph"/>
        <w:numPr>
          <w:ilvl w:val="0"/>
          <w:numId w:val="67"/>
        </w:numPr>
      </w:pPr>
      <w:r>
        <w:t xml:space="preserve">Chuyển trạng thái: chỉ được chuyển trạng thái theo đúng quy trình nghiệp vụ đã định (ví dụ: </w:t>
      </w:r>
      <w:r w:rsidR="00BC1BAA" w:rsidRPr="00BC1BAA">
        <w:t>phiếu trả hàng Đã hoàn tất không được chuyển lại Chờ xác nhận</w:t>
      </w:r>
      <w:r>
        <w:t>; lịch hẹn Hoàn thành không được chuyển lại Đã đặt); không tự ý gán trạng thái trái luồng.</w:t>
      </w:r>
    </w:p>
    <w:p w14:paraId="08BD2648" w14:textId="5D219C46" w:rsidR="000B714A" w:rsidRDefault="000B714A">
      <w:pPr>
        <w:pStyle w:val="ListParagraph"/>
        <w:numPr>
          <w:ilvl w:val="0"/>
          <w:numId w:val="67"/>
        </w:numPr>
      </w:pPr>
      <w:r>
        <w:t>Không xóa cứng: hệ thống không xóa vật lý các dữ liệu cần lưu lịch sử. Nhân viên, tài khoản, khách hàng, thú cưng, sản phẩm và dịch vụ được chuyển sang trạng thái ngừng/khóa tương ứng thay vì xóa khỏi hệ thống.</w:t>
      </w:r>
    </w:p>
    <w:p w14:paraId="3B90AEC7" w14:textId="3CFBFE10" w:rsidR="00BF678C" w:rsidRPr="000B714A" w:rsidRDefault="00BF678C">
      <w:pPr>
        <w:pStyle w:val="ListParagraph"/>
        <w:numPr>
          <w:ilvl w:val="0"/>
          <w:numId w:val="67"/>
        </w:numPr>
      </w:pPr>
      <w:r w:rsidRPr="000F7F87">
        <w:lastRenderedPageBreak/>
        <w:t xml:space="preserve">Số lượng </w:t>
      </w:r>
      <w:r w:rsidR="00EE4686">
        <w:t xml:space="preserve">tồn </w:t>
      </w:r>
      <w:r w:rsidRPr="000F7F87">
        <w:t>sản phẩm không được nhỏ hơn 0. Các thao tác làm thay đổi số lượng hàng hóa phải bảo đảm dữ liệu được cập nhật chính xác và thống nhất</w:t>
      </w:r>
      <w:r>
        <w:t>.</w:t>
      </w:r>
    </w:p>
    <w:p w14:paraId="7F17719D" w14:textId="1EA0B59A" w:rsidR="000C340F" w:rsidRDefault="009A04AA" w:rsidP="000C340F">
      <w:pPr>
        <w:pStyle w:val="Heading4"/>
      </w:pPr>
      <w:r>
        <w:t xml:space="preserve"> </w:t>
      </w:r>
      <w:r w:rsidRPr="009A04AA">
        <w:t>Quy định về quản lý khách hàng</w:t>
      </w:r>
    </w:p>
    <w:p w14:paraId="0A616534" w14:textId="77777777" w:rsidR="00BF678C" w:rsidRDefault="00BF678C">
      <w:pPr>
        <w:pStyle w:val="ListParagraph"/>
        <w:numPr>
          <w:ilvl w:val="0"/>
          <w:numId w:val="67"/>
        </w:numPr>
      </w:pPr>
      <w:r>
        <w:t>Bắt buộc có họ tên và số điện thoại khi tạo mới; các thông tin khác có thể bổ sung sau. S</w:t>
      </w:r>
      <w:r w:rsidRPr="000F7F87">
        <w:t>ố điện thoại khách hàng phải là duy nhất trong hệ thống, không được trùng với số điện thoại của khách hàng đã tồn tại.</w:t>
      </w:r>
    </w:p>
    <w:p w14:paraId="55742360" w14:textId="77777777" w:rsidR="00BF678C" w:rsidRDefault="00BF678C">
      <w:pPr>
        <w:pStyle w:val="ListParagraph"/>
        <w:numPr>
          <w:ilvl w:val="0"/>
          <w:numId w:val="67"/>
        </w:numPr>
      </w:pPr>
      <w:r>
        <w:t>Khách hàng mới tạo mặc định trạng thái Đang hoạt động. Khách hàng đã phát sinh giao dịch hoặc lịch sử chăm sóc không bị xóa; chuyển sang trạng thái ngừng theo dõi tương ứng nếu không còn quản lý.</w:t>
      </w:r>
    </w:p>
    <w:p w14:paraId="27D8F4AA" w14:textId="637E0F83" w:rsidR="000B714A" w:rsidRPr="000B714A" w:rsidRDefault="00BF678C">
      <w:pPr>
        <w:pStyle w:val="ListParagraph"/>
        <w:numPr>
          <w:ilvl w:val="0"/>
          <w:numId w:val="67"/>
        </w:numPr>
      </w:pPr>
      <w:r>
        <w:t xml:space="preserve">Nhân viên </w:t>
      </w:r>
      <w:r w:rsidRPr="000B714A">
        <w:t>được thêm mới, cập nhật và tìm kiếm thông tin khách hàng</w:t>
      </w:r>
      <w:r w:rsidR="000B714A" w:rsidRPr="000B714A">
        <w:t>.</w:t>
      </w:r>
    </w:p>
    <w:p w14:paraId="367CD049" w14:textId="4E8CEB42" w:rsidR="009A04AA" w:rsidRDefault="009A04AA" w:rsidP="009A04AA">
      <w:pPr>
        <w:pStyle w:val="Heading4"/>
      </w:pPr>
      <w:r w:rsidRPr="009A04AA">
        <w:t>Quy định về quản lý thú cưng</w:t>
      </w:r>
    </w:p>
    <w:p w14:paraId="455A49D2" w14:textId="77777777" w:rsidR="00BF678C" w:rsidRDefault="00BF678C">
      <w:pPr>
        <w:pStyle w:val="ListParagraph"/>
        <w:numPr>
          <w:ilvl w:val="0"/>
          <w:numId w:val="45"/>
        </w:numPr>
      </w:pPr>
      <w:r w:rsidRPr="00A0502D">
        <w:t>Giới tính thú cưng chỉ nhận một trong các giá trị Đực, Cái hoặc Khác.</w:t>
      </w:r>
    </w:p>
    <w:p w14:paraId="33CEE1D8" w14:textId="77777777" w:rsidR="00BF678C" w:rsidRDefault="00BF678C">
      <w:pPr>
        <w:pStyle w:val="ListParagraph"/>
        <w:numPr>
          <w:ilvl w:val="0"/>
          <w:numId w:val="45"/>
        </w:numPr>
      </w:pPr>
      <w:r>
        <w:t>Ngày sinh (nếu có) không được lớn hơn ngày hiện tại; được phép để trống nếu không xác định. Tuổi tính động bằng công thức “Năm hiện tại – năm sinh” từ ngày sinh khi hiển thị, không lưu trực tiếp.</w:t>
      </w:r>
    </w:p>
    <w:p w14:paraId="22BAEC2B" w14:textId="77777777" w:rsidR="00BF678C" w:rsidRDefault="00BF678C">
      <w:pPr>
        <w:pStyle w:val="ListParagraph"/>
        <w:numPr>
          <w:ilvl w:val="0"/>
          <w:numId w:val="45"/>
        </w:numPr>
      </w:pPr>
      <w:r>
        <w:t>Cân nặng phải lớn hơn 0, đơn vị Kg. Cân nặng hiện tại lưu tại hồ sơ thú cưng; cân nặng tại từng lần chăm sóc lưu riêng trong lịch sử chăm sóc.</w:t>
      </w:r>
    </w:p>
    <w:p w14:paraId="7802F925" w14:textId="77777777" w:rsidR="00BF678C" w:rsidRDefault="00BF678C">
      <w:pPr>
        <w:pStyle w:val="ListParagraph"/>
        <w:numPr>
          <w:ilvl w:val="0"/>
          <w:numId w:val="45"/>
        </w:numPr>
      </w:pPr>
      <w:r>
        <w:t>Thú cưng mới tạo mặc định trạng thái Đang quản lý. Không xóa thú cưng đã có lịch hẹn hoặc lịch sử chăm sóc; chuyển sang Ngừng quản lý khi không còn theo dõi.</w:t>
      </w:r>
    </w:p>
    <w:p w14:paraId="018DCD5B" w14:textId="251D043E" w:rsidR="00433778" w:rsidRPr="009A04AA" w:rsidRDefault="00BF678C">
      <w:pPr>
        <w:pStyle w:val="ListParagraph"/>
        <w:numPr>
          <w:ilvl w:val="0"/>
          <w:numId w:val="45"/>
        </w:numPr>
      </w:pPr>
      <w:r w:rsidRPr="00433778">
        <w:t>Nhân viên chăm sóc được thêm mới, cập nhật, tìm kiếm thông tin thú cưng. Thu ngân chỉ được tìm kiếm thông tin thú cưng để phục vụ giao dịch</w:t>
      </w:r>
      <w:r w:rsidR="00433778" w:rsidRPr="00433778">
        <w:t>.</w:t>
      </w:r>
    </w:p>
    <w:p w14:paraId="17AECCA1" w14:textId="4675D34B" w:rsidR="009A04AA" w:rsidRDefault="009A04AA" w:rsidP="009A04AA">
      <w:pPr>
        <w:pStyle w:val="Heading4"/>
      </w:pPr>
      <w:r>
        <w:t xml:space="preserve"> </w:t>
      </w:r>
      <w:bookmarkStart w:id="17" w:name="_Ref241521638"/>
      <w:r w:rsidRPr="009A04AA">
        <w:t>Quy định về bán hàng và thanh toán</w:t>
      </w:r>
      <w:bookmarkEnd w:id="17"/>
    </w:p>
    <w:p w14:paraId="4D6D29FB" w14:textId="77777777" w:rsidR="00BF678C" w:rsidRDefault="00BF678C">
      <w:pPr>
        <w:pStyle w:val="ListParagraph"/>
        <w:numPr>
          <w:ilvl w:val="0"/>
          <w:numId w:val="45"/>
        </w:numPr>
      </w:pPr>
      <w:r w:rsidRPr="00A0502D">
        <w:t>Trong quá trình bán hàng, nhân viên Thu ngân lựa chọn khách hàng và đưa các sản phẩm, dịch vụ cần thanh toán vào danh sách hàng đang chọn. Hệ thống cho phép thêm, xóa hoặc điều chỉnh số lượng trước khi thanh toán. Khi nhấn Tạo hóa đơn, hệ thống kiểm tra thông tin và chuyển sang bước thanh toán nhưng chưa lưu hóa đơn vào cơ sở dữ liệu. Chỉ sau khi thanh toán thành công, hệ thống mới tạo mã và lưu hóa đơn với trạng thái Đã thanh toán.</w:t>
      </w:r>
    </w:p>
    <w:p w14:paraId="6FF06769" w14:textId="77777777" w:rsidR="00BF678C" w:rsidRDefault="00BF678C">
      <w:pPr>
        <w:pStyle w:val="ListParagraph"/>
        <w:numPr>
          <w:ilvl w:val="0"/>
          <w:numId w:val="45"/>
        </w:numPr>
      </w:pPr>
      <w:r>
        <w:lastRenderedPageBreak/>
        <w:t>Thành tiền từng dòng:  Thành tiền = Số lượng × Đơn giá</w:t>
      </w:r>
    </w:p>
    <w:p w14:paraId="74BC1031" w14:textId="77777777" w:rsidR="00BF678C" w:rsidRDefault="00BF678C">
      <w:pPr>
        <w:pStyle w:val="ListParagraph"/>
        <w:numPr>
          <w:ilvl w:val="0"/>
          <w:numId w:val="45"/>
        </w:numPr>
      </w:pPr>
      <w:r>
        <w:t>Đơn giá được lưu tại thời điểm lập giao dịch, không đổi theo giá sản phẩm/dịch vụ sau này.</w:t>
      </w:r>
    </w:p>
    <w:p w14:paraId="6DC61B1D" w14:textId="77777777" w:rsidR="00BF678C" w:rsidRDefault="00BF678C">
      <w:pPr>
        <w:pStyle w:val="ListParagraph"/>
        <w:numPr>
          <w:ilvl w:val="0"/>
          <w:numId w:val="45"/>
        </w:numPr>
      </w:pPr>
      <m:oMath>
        <m:r>
          <m:rPr>
            <m:nor/>
          </m:rPr>
          <m:t>Tổng tiền HĐ</m:t>
        </m:r>
        <m:r>
          <w:rPr>
            <w:rFonts w:ascii="Cambria Math" w:hAnsi="Cambria Math"/>
          </w:rPr>
          <m:t>=</m:t>
        </m:r>
        <m:nary>
          <m:naryPr>
            <m:chr m:val="∑"/>
            <m:limLoc m:val="undOvr"/>
            <m:subHide m:val="1"/>
            <m:supHide m:val="1"/>
            <m:ctrlPr>
              <w:rPr>
                <w:rFonts w:ascii="Cambria Math" w:hAnsi="Cambria Math"/>
              </w:rPr>
            </m:ctrlPr>
          </m:naryPr>
          <m:sub/>
          <m:sup/>
          <m:e>
            <m:r>
              <m:rPr>
                <m:nor/>
              </m:rPr>
              <m:t>Thành tiền SP</m:t>
            </m:r>
          </m:e>
        </m:nary>
        <m:r>
          <w:rPr>
            <w:rFonts w:ascii="Cambria Math" w:hAnsi="Cambria Math"/>
          </w:rPr>
          <m:t>+</m:t>
        </m:r>
        <m:nary>
          <m:naryPr>
            <m:chr m:val="∑"/>
            <m:limLoc m:val="undOvr"/>
            <m:subHide m:val="1"/>
            <m:supHide m:val="1"/>
            <m:ctrlPr>
              <w:rPr>
                <w:rFonts w:ascii="Cambria Math" w:hAnsi="Cambria Math"/>
              </w:rPr>
            </m:ctrlPr>
          </m:naryPr>
          <m:sub/>
          <m:sup/>
          <m:e>
            <m:r>
              <m:rPr>
                <m:nor/>
              </m:rPr>
              <m:t>Thành tiền DV</m:t>
            </m:r>
          </m:e>
        </m:nary>
      </m:oMath>
    </w:p>
    <w:p w14:paraId="640B165A" w14:textId="77777777" w:rsidR="00BF678C" w:rsidRDefault="00BF678C">
      <w:pPr>
        <w:pStyle w:val="ListParagraph"/>
        <w:numPr>
          <w:ilvl w:val="0"/>
          <w:numId w:val="45"/>
        </w:numPr>
      </w:pPr>
      <w:r>
        <w:t>Hóa đơn chỉ được thanh toán khi có ít nhất một sản phẩm hoặc dịch vụ. Số tiền thanh toán phải bằng tổng tiền hóa đơn. Hai phương thức: Tiền mặt, Chuyển khoản.</w:t>
      </w:r>
    </w:p>
    <w:p w14:paraId="18656D6A" w14:textId="77777777" w:rsidR="00BF678C" w:rsidRDefault="00BF678C">
      <w:pPr>
        <w:pStyle w:val="ListParagraph"/>
        <w:numPr>
          <w:ilvl w:val="0"/>
          <w:numId w:val="45"/>
        </w:numPr>
      </w:pPr>
      <w:r>
        <w:t>Với tiền mặt, tiền khách đưa phải ≥ tổng tiền hóa đơn:  Tiền thừa = Tiền khách đưa − Tổng tiền hóa đơn</w:t>
      </w:r>
    </w:p>
    <w:p w14:paraId="06233282" w14:textId="5CB863BA" w:rsidR="00BF678C" w:rsidRDefault="00BF678C">
      <w:pPr>
        <w:pStyle w:val="ListParagraph"/>
        <w:numPr>
          <w:ilvl w:val="0"/>
          <w:numId w:val="45"/>
        </w:numPr>
      </w:pPr>
      <w:r>
        <w:t xml:space="preserve">Sau khi thanh toán thành công: </w:t>
      </w:r>
      <w:r w:rsidR="00BC1BAA" w:rsidRPr="00BC1BAA">
        <w:t>hóa đơn được lưu với trạng thái Đã thanh toán và không bị sửa hay xóa</w:t>
      </w:r>
      <w:r>
        <w:t>.</w:t>
      </w:r>
    </w:p>
    <w:p w14:paraId="0F556525" w14:textId="603800D1" w:rsidR="00BF678C" w:rsidRDefault="00BF678C">
      <w:pPr>
        <w:pStyle w:val="ListParagraph"/>
        <w:numPr>
          <w:ilvl w:val="0"/>
          <w:numId w:val="45"/>
        </w:numPr>
      </w:pPr>
      <w:r w:rsidRPr="00A0502D">
        <w:t xml:space="preserve">Bán hàng làm giảm số lượng </w:t>
      </w:r>
      <w:r w:rsidR="00EE4686">
        <w:t>tồn.</w:t>
      </w:r>
    </w:p>
    <w:p w14:paraId="5A15ED98" w14:textId="77777777" w:rsidR="00BF678C" w:rsidRDefault="00BF678C">
      <w:pPr>
        <w:pStyle w:val="ListParagraph"/>
        <w:numPr>
          <w:ilvl w:val="0"/>
          <w:numId w:val="45"/>
        </w:numPr>
      </w:pPr>
      <w:r>
        <w:t>Với dịch vụ trong hóa đơn, trạng thái thanh toán chuyển Đã thanh toán.</w:t>
      </w:r>
    </w:p>
    <w:p w14:paraId="64817C9E" w14:textId="353F3DD2" w:rsidR="00433778" w:rsidRDefault="00BF678C">
      <w:pPr>
        <w:pStyle w:val="ListParagraph"/>
        <w:numPr>
          <w:ilvl w:val="0"/>
          <w:numId w:val="45"/>
        </w:numPr>
      </w:pPr>
      <w:r>
        <w:t xml:space="preserve">Thu ngân tạo hóa đơn, thêm/xóa/điều chỉnh sản phẩm và dịch vụ </w:t>
      </w:r>
      <w:r w:rsidR="00BC1BAA" w:rsidRPr="00BC1BAA">
        <w:t>trong danh sách thanh toán khi chưa xác nhận thanh toán</w:t>
      </w:r>
      <w:r>
        <w:t xml:space="preserve">, và xác nhận thanh toán. Thu ngân và chủ cửa hàng </w:t>
      </w:r>
      <w:r w:rsidR="00BC1BAA" w:rsidRPr="00BC1BAA">
        <w:t>đều được tìm kiếm/xem thông tin hóa đơn đã thanh toán</w:t>
      </w:r>
      <w:r w:rsidR="00433778">
        <w:t>.</w:t>
      </w:r>
    </w:p>
    <w:p w14:paraId="40E8E408" w14:textId="4BD77595" w:rsidR="00BF678C" w:rsidRDefault="00BF678C" w:rsidP="00BF678C">
      <w:pPr>
        <w:pStyle w:val="Heading4"/>
      </w:pPr>
      <w:r>
        <w:t xml:space="preserve">Quy định về </w:t>
      </w:r>
      <w:r w:rsidRPr="00A0502D">
        <w:t>trả hàng và hoàn tiền</w:t>
      </w:r>
    </w:p>
    <w:p w14:paraId="48C6FEAA" w14:textId="77777777" w:rsidR="00BF678C" w:rsidRDefault="00BF678C">
      <w:pPr>
        <w:pStyle w:val="ListParagraph"/>
        <w:numPr>
          <w:ilvl w:val="0"/>
          <w:numId w:val="45"/>
        </w:numPr>
      </w:pPr>
      <w:r>
        <w:t>Khách hàng chỉ được yêu cầu trả sản phẩm trong vòng 168 giờ kể từ thời điểm thanh toán được ghi nhận trên hóa đơn. Hệ thống kiểm tra thời hạn khi nhân viên Thu ngân tiếp nhận và lập phiếu trả hàng. Phiếu được lập hợp lệ trong thời hạn vẫn có thể tiếp tục được xét duyệt và hoàn tiền sau khi hết thời hạn này.</w:t>
      </w:r>
    </w:p>
    <w:p w14:paraId="15249FD2" w14:textId="77777777" w:rsidR="00BF678C" w:rsidRDefault="00BF678C">
      <w:pPr>
        <w:pStyle w:val="ListParagraph"/>
        <w:numPr>
          <w:ilvl w:val="0"/>
          <w:numId w:val="45"/>
        </w:numPr>
      </w:pPr>
      <w:r>
        <w:t>Chỉ tiếp nhận yêu cầu trả đối với sản phẩm thuộc hóa đơn đã thanh toán. Tổng số lượng sản phẩm được trả không được vượt quá số lượng đã mua, sau khi trừ các lần trả hàng đã hoàn tất trước đó.</w:t>
      </w:r>
    </w:p>
    <w:p w14:paraId="3913E985" w14:textId="77777777" w:rsidR="00BF678C" w:rsidRDefault="00BF678C">
      <w:pPr>
        <w:pStyle w:val="ListParagraph"/>
        <w:numPr>
          <w:ilvl w:val="0"/>
          <w:numId w:val="45"/>
        </w:numPr>
      </w:pPr>
      <w:r>
        <w:t>Sản phẩm được phân loại theo hai tình trạng: Nguyên vẹn và Lỗi. Sản phẩm Nguyên vẹn phải chưa sử dụng và đủ điều kiện tiếp tục kinh doanh. Sản phẩm Lỗi có thể đã mở bao bì hoặc sử dụng nhưng phải được kiểm tra và ghi nhận rõ lý do trả.</w:t>
      </w:r>
    </w:p>
    <w:p w14:paraId="4BF26FED" w14:textId="7F2B8D48" w:rsidR="00BF678C" w:rsidRDefault="00BF678C">
      <w:pPr>
        <w:pStyle w:val="ListParagraph"/>
        <w:numPr>
          <w:ilvl w:val="0"/>
          <w:numId w:val="45"/>
        </w:numPr>
      </w:pPr>
      <w:r>
        <w:t xml:space="preserve">Đối với sản phẩm có hạn sử dụng, nhân viên Thu ngân kiểm tra hạn sử dụng trực tiếp trên bao bì. Sản phẩm hết hạn hoặc không đủ điều kiện kinh doanh không được bổ sung vào số lượng </w:t>
      </w:r>
      <w:r w:rsidR="00EE4686">
        <w:t>tồn</w:t>
      </w:r>
      <w:r>
        <w:t>.</w:t>
      </w:r>
    </w:p>
    <w:p w14:paraId="2EBCC46B" w14:textId="77777777" w:rsidR="00BF678C" w:rsidRDefault="00BF678C">
      <w:pPr>
        <w:pStyle w:val="ListParagraph"/>
        <w:numPr>
          <w:ilvl w:val="0"/>
          <w:numId w:val="45"/>
        </w:numPr>
      </w:pPr>
      <w:r>
        <w:lastRenderedPageBreak/>
        <w:t>Nhân viên Thu ngân được lập phiếu trả hàng nhưng không có quyền tự phê duyệt. Chỉ Chủ cửa hàng được chấp thuận hoặc từ chối phiếu. Trường hợp từ chối phải ghi nhận lý do và không phát sinh hoàn tiền.</w:t>
      </w:r>
    </w:p>
    <w:p w14:paraId="1AC8173D" w14:textId="77777777" w:rsidR="00BF678C" w:rsidRDefault="00BF678C">
      <w:pPr>
        <w:pStyle w:val="ListParagraph"/>
        <w:numPr>
          <w:ilvl w:val="0"/>
          <w:numId w:val="45"/>
        </w:numPr>
      </w:pPr>
      <w:r>
        <w:t>Số tiền hoàn dự kiến được tính theo đơn giá thực trả trên hóa đơn gốc và số lượng sản phẩm khách trả. Chủ cửa hàng có thể phê duyệt số tiền hoàn thấp hơn giá trị dự kiến nhưng không được vượt quá số tiền khách đã thanh toán cho phần hàng đó. Nếu hoàn thấp hơn, phải ghi rõ lý do.</w:t>
      </w:r>
    </w:p>
    <w:p w14:paraId="093034E3" w14:textId="77777777" w:rsidR="00BF678C" w:rsidRDefault="00BF678C">
      <w:pPr>
        <w:pStyle w:val="ListParagraph"/>
        <w:numPr>
          <w:ilvl w:val="0"/>
          <w:numId w:val="45"/>
        </w:numPr>
      </w:pPr>
      <w:r>
        <w:t>Sau khi Chủ cửa hàng phê duyệt, nhân viên Thu ngân thực hiện hoàn tiền theo số tiền đã được duyệt. Chỉ khi hoàn tiền thành công, phiếu trả hàng mới được ghi nhận là Đã hoàn tất và cập nhật dữ liệu liên quan.</w:t>
      </w:r>
    </w:p>
    <w:p w14:paraId="1969A502" w14:textId="544B6EA6" w:rsidR="00BF678C" w:rsidRDefault="00BF678C">
      <w:pPr>
        <w:pStyle w:val="ListParagraph"/>
        <w:numPr>
          <w:ilvl w:val="0"/>
          <w:numId w:val="45"/>
        </w:numPr>
      </w:pPr>
      <w:r>
        <w:t xml:space="preserve">Sản phẩm Nguyên vẹn đủ điều kiện bán lại được cộng vào số lượng </w:t>
      </w:r>
      <w:r w:rsidR="009B1629">
        <w:t>tồn</w:t>
      </w:r>
      <w:r>
        <w:t>. Sản phẩm Lỗi không được cộng vào số lượng hàng có thể bán và được ghi nhận trong chi tiết phiếu trả hàng để phục vụ thống kê.</w:t>
      </w:r>
    </w:p>
    <w:p w14:paraId="39B71D39" w14:textId="20EF2050" w:rsidR="00BF678C" w:rsidRDefault="00BF678C" w:rsidP="00BF678C">
      <w:pPr>
        <w:pStyle w:val="ListParagraph"/>
        <w:ind w:left="1287" w:firstLine="0"/>
      </w:pPr>
      <w:r>
        <w:t>Hóa đơn ban đầu vẫn được giữ với trạng thái Đã thanh toán. Các khoản hoàn tiền được ghi nhận riêng và sử dụng để điều chỉnh doanh thu, số lượng sản phẩm bán thực tế.</w:t>
      </w:r>
    </w:p>
    <w:p w14:paraId="505B955B" w14:textId="486A1B6B" w:rsidR="00BF678C" w:rsidRDefault="00BF678C" w:rsidP="00BF678C">
      <w:pPr>
        <w:pStyle w:val="Heading4"/>
      </w:pPr>
      <w:r>
        <w:t>Quy định về sản phẩm</w:t>
      </w:r>
    </w:p>
    <w:p w14:paraId="3DD61185" w14:textId="1691AEDC" w:rsidR="00BF678C" w:rsidRDefault="00BC1BAA">
      <w:pPr>
        <w:pStyle w:val="ListParagraph"/>
        <w:numPr>
          <w:ilvl w:val="0"/>
          <w:numId w:val="46"/>
        </w:numPr>
      </w:pPr>
      <w:r w:rsidRPr="00BC1BAA">
        <w:t>Giá bán của sản phẩm</w:t>
      </w:r>
      <w:r>
        <w:t xml:space="preserve"> </w:t>
      </w:r>
      <w:r w:rsidR="00BF678C">
        <w:t>phải lớn hơn 0.</w:t>
      </w:r>
    </w:p>
    <w:p w14:paraId="586AF4EE" w14:textId="77777777" w:rsidR="00BF678C" w:rsidRDefault="00BF678C">
      <w:pPr>
        <w:pStyle w:val="ListParagraph"/>
        <w:numPr>
          <w:ilvl w:val="0"/>
          <w:numId w:val="46"/>
        </w:numPr>
      </w:pPr>
      <w:r w:rsidRPr="00667C98">
        <w:t>Số lượng tồn kho không được phép nhỏ hơn 0</w:t>
      </w:r>
      <w:r>
        <w:t>.</w:t>
      </w:r>
    </w:p>
    <w:p w14:paraId="1A433198" w14:textId="77777777" w:rsidR="00BF678C" w:rsidRPr="00D06841" w:rsidRDefault="00BF678C">
      <w:pPr>
        <w:pStyle w:val="ListParagraph"/>
        <w:numPr>
          <w:ilvl w:val="0"/>
          <w:numId w:val="46"/>
        </w:numPr>
      </w:pPr>
      <w:r>
        <w:t>Sản phẩm mới tạo mặc định trạng thái Đang kinh doanh. Sản phẩm Ngừng kinh doanh không được dùng để lập hóa đơn mới, dữ liệu vẫn được lưu trữ.</w:t>
      </w:r>
    </w:p>
    <w:p w14:paraId="1ED2539C" w14:textId="707F9CB4" w:rsidR="00BF678C" w:rsidRPr="00BC6584" w:rsidRDefault="00BF678C">
      <w:pPr>
        <w:pStyle w:val="ListParagraph"/>
        <w:numPr>
          <w:ilvl w:val="0"/>
          <w:numId w:val="46"/>
        </w:numPr>
      </w:pPr>
      <w:r w:rsidRPr="00BC6584">
        <w:t xml:space="preserve">Khi bán hàng, chỉ được lựa chọn sản phẩm đang ở trạng thái Đang kinh doanh và có số lượng </w:t>
      </w:r>
      <w:r w:rsidR="009B1629">
        <w:t>tồn</w:t>
      </w:r>
      <w:r w:rsidRPr="00BC6584">
        <w:t xml:space="preserve"> đủ đáp ứng. Số lượng bán phải là số nguyên dương. Sau khi thanh toán thành công, hệ thống giảm số lượng </w:t>
      </w:r>
      <w:r w:rsidR="009B1629">
        <w:t>tồn</w:t>
      </w:r>
      <w:r w:rsidRPr="00BC6584">
        <w:t xml:space="preserve"> tương ứng với số lượng đã bán.</w:t>
      </w:r>
    </w:p>
    <w:p w14:paraId="376914AD" w14:textId="58E3DA53" w:rsidR="00BF678C" w:rsidRDefault="00BF678C">
      <w:pPr>
        <w:pStyle w:val="ListParagraph"/>
        <w:numPr>
          <w:ilvl w:val="0"/>
          <w:numId w:val="46"/>
        </w:numPr>
      </w:pPr>
      <w:r w:rsidRPr="00BC6584">
        <w:t>Chỉ chủ cửa hàng được thêm mới, cập nhật thông tin sản phẩm, quản lý loại sản phẩm. Nhân viên Thu ngân và nhân viên Chăm sóc được tìm kiếm, tra cứu thông tin sản phẩm theo phạm vi công việc được phân công</w:t>
      </w:r>
    </w:p>
    <w:p w14:paraId="4E98E8B2" w14:textId="6BC50A43" w:rsidR="00BF678C" w:rsidRDefault="00BF678C" w:rsidP="00BF678C">
      <w:pPr>
        <w:pStyle w:val="Heading4"/>
      </w:pPr>
      <w:r>
        <w:t>Quy định về loại sản phẩm</w:t>
      </w:r>
    </w:p>
    <w:p w14:paraId="7EA076F2" w14:textId="77777777" w:rsidR="00BF678C" w:rsidRDefault="00BF678C">
      <w:pPr>
        <w:pStyle w:val="ListParagraph"/>
        <w:numPr>
          <w:ilvl w:val="0"/>
          <w:numId w:val="46"/>
        </w:numPr>
      </w:pPr>
      <w:r>
        <w:t>Mỗi sản phẩm phải thuộc một loại sản phẩm xác định. Một loại sản phẩm có thể được sử dụng để phân loại nhiều sản phẩm khác nhau.</w:t>
      </w:r>
    </w:p>
    <w:p w14:paraId="6D0019B9" w14:textId="77777777" w:rsidR="00BF678C" w:rsidRDefault="00BF678C">
      <w:pPr>
        <w:pStyle w:val="ListParagraph"/>
        <w:numPr>
          <w:ilvl w:val="0"/>
          <w:numId w:val="46"/>
        </w:numPr>
      </w:pPr>
      <w:r>
        <w:lastRenderedPageBreak/>
        <w:t>Mỗi loại sản phẩm được quản lý các thông tin gồm mã loại sản phẩm, tên loại sản phẩm, mô tả và trạng thái hoạt động. Mã loại sản phẩm do hệ thống tự động tạo, tên loại sản phẩm không được trùng với những loại đã tồn tại.</w:t>
      </w:r>
    </w:p>
    <w:p w14:paraId="37E7B921" w14:textId="77777777" w:rsidR="00BF678C" w:rsidRDefault="00BF678C">
      <w:pPr>
        <w:pStyle w:val="ListParagraph"/>
        <w:numPr>
          <w:ilvl w:val="0"/>
          <w:numId w:val="46"/>
        </w:numPr>
      </w:pPr>
      <w:r>
        <w:t>Loại sản phẩm mới được tạo mặc định có trạng thái Đang hoạt động. Khi không còn nhu cầu sử dụng, chủ cửa hàng có thể chuyển trạng thái sang Ngừng hoạt động thay vì xóa khỏi hệ thống.</w:t>
      </w:r>
    </w:p>
    <w:p w14:paraId="4FB6089F" w14:textId="77777777" w:rsidR="00BF678C" w:rsidRDefault="00BF678C">
      <w:pPr>
        <w:pStyle w:val="ListParagraph"/>
        <w:numPr>
          <w:ilvl w:val="0"/>
          <w:numId w:val="46"/>
        </w:numPr>
      </w:pPr>
      <w:r>
        <w:t>Chỉ được chuyển loại sản phẩm sang trạng thái Ngừng hoạt động khi không còn bất kỳ sản phẩm nào thuộc loại đó, bao gồm cả những sản phẩm đã ngừng kinh doanh.</w:t>
      </w:r>
    </w:p>
    <w:p w14:paraId="588DAFAA" w14:textId="355234DC" w:rsidR="00BF678C" w:rsidRDefault="00BF678C" w:rsidP="00BF678C">
      <w:pPr>
        <w:pStyle w:val="ListParagraph"/>
        <w:ind w:left="1287" w:firstLine="0"/>
      </w:pPr>
      <w:r>
        <w:t>Chỉ chủ cửa hàng được thêm mới, cập nhật thông tin và thay đổi trạng thái loại sản phẩm. Nhân viên Thu ngân và nhân viên Chăm sóc được tìm kiếm, tra cứu thông tin loại sản phẩm để phục vụ công việc.</w:t>
      </w:r>
    </w:p>
    <w:p w14:paraId="0A5D56C0" w14:textId="11048CEB" w:rsidR="00BF678C" w:rsidRDefault="00BF678C" w:rsidP="00BF678C">
      <w:pPr>
        <w:pStyle w:val="Heading4"/>
      </w:pPr>
      <w:r>
        <w:t xml:space="preserve">Quy định về </w:t>
      </w:r>
      <w:r w:rsidRPr="009A04AA">
        <w:t>lịch hẹn chăm sóc</w:t>
      </w:r>
    </w:p>
    <w:p w14:paraId="14A38F09" w14:textId="77777777" w:rsidR="00BF678C" w:rsidRDefault="00BF678C">
      <w:pPr>
        <w:pStyle w:val="ListParagraph"/>
        <w:numPr>
          <w:ilvl w:val="0"/>
          <w:numId w:val="46"/>
        </w:numPr>
      </w:pPr>
      <w:r>
        <w:t>Mỗi lịch hẹn gắn với một khách hàng, một thú cưng và một nhân viên chăm sóc phụ trách; có thể gồm một hoặc nhiều dịch vụ.</w:t>
      </w:r>
    </w:p>
    <w:p w14:paraId="61B3066A" w14:textId="77777777" w:rsidR="00BF678C" w:rsidRDefault="00BF678C">
      <w:pPr>
        <w:pStyle w:val="ListParagraph"/>
        <w:numPr>
          <w:ilvl w:val="0"/>
          <w:numId w:val="46"/>
        </w:numPr>
      </w:pPr>
      <w:r>
        <w:t>Hệ thống phải kiểm tra lịch làm việc của nhân viên chăm sóc, không cho phép tạo lịch hẹn trùng thời gian đối với cùng một nhân viên.</w:t>
      </w:r>
    </w:p>
    <w:p w14:paraId="2C09E88D" w14:textId="77777777" w:rsidR="00BF678C" w:rsidRDefault="00BF678C">
      <w:pPr>
        <w:pStyle w:val="ListParagraph"/>
        <w:numPr>
          <w:ilvl w:val="0"/>
          <w:numId w:val="46"/>
        </w:numPr>
      </w:pPr>
      <w:r w:rsidRPr="00A0502D">
        <w:t>Mỗi dịch vụ trong lịch hẹn được ghi nhận thời gian thực hiện dự kiến tại thời điểm đăng ký. Tổng thời gian dự kiến của lịch hẹn bằng tổng thời gian dự kiến của các dịch vụ được chọn. Hệ thống sử dụng ngày giờ bắt đầu và tổng thời gian dự kiến để kiểm tra trùng lịch với các lịch hẹn khác của cùng nhân viên. Việc kiểm tra được thực hiện khi tạo mới hoặc thay đổi thông tin lịch hẹn.</w:t>
      </w:r>
    </w:p>
    <w:p w14:paraId="132B2D1C" w14:textId="77777777" w:rsidR="00BF678C" w:rsidRDefault="00BF678C">
      <w:pPr>
        <w:pStyle w:val="ListParagraph"/>
        <w:numPr>
          <w:ilvl w:val="0"/>
          <w:numId w:val="46"/>
        </w:numPr>
      </w:pPr>
      <w:r>
        <w:t>Lịch hẹn mới tạo mặc định trạng thái Đã đặt, quản lý theo các trạng thái: Đã đặt → Đang thực hiện → Hoàn thành, hoặc Đã hủy ở bất kỳ giai đoạn nào trước khi hoàn thành.</w:t>
      </w:r>
    </w:p>
    <w:p w14:paraId="7A6E5460" w14:textId="77777777" w:rsidR="00BF678C" w:rsidRDefault="00BF678C">
      <w:pPr>
        <w:pStyle w:val="ListParagraph"/>
        <w:numPr>
          <w:ilvl w:val="0"/>
          <w:numId w:val="46"/>
        </w:numPr>
      </w:pPr>
      <w:r>
        <w:t>Lịch hẹn Hoàn thành không được chuyển ngược lại Đã đặt. Khi hủy, chuyển sang Đã hủy thay vì xóa dữ liệu.</w:t>
      </w:r>
    </w:p>
    <w:p w14:paraId="75A7D278" w14:textId="77777777" w:rsidR="00BF678C" w:rsidRDefault="00BF678C">
      <w:pPr>
        <w:pStyle w:val="ListParagraph"/>
        <w:numPr>
          <w:ilvl w:val="0"/>
          <w:numId w:val="46"/>
        </w:numPr>
      </w:pPr>
      <w:r w:rsidRPr="00A0502D">
        <w:t>Dịch vụ thuộc lịch hẹn Hoàn thành được ghi nhận là đã sử dụng để phục vụ thống kê số lượt sử dụng dịch vụ. Doanh thu dịch vụ chỉ được ghi nhận khi khách hàng đã thanh toán thành công.</w:t>
      </w:r>
    </w:p>
    <w:p w14:paraId="74D31CFF" w14:textId="42423F81" w:rsidR="00BF678C" w:rsidRDefault="00BF678C">
      <w:pPr>
        <w:pStyle w:val="ListParagraph"/>
        <w:numPr>
          <w:ilvl w:val="0"/>
          <w:numId w:val="46"/>
        </w:numPr>
      </w:pPr>
      <w:r w:rsidRPr="00433778">
        <w:t>Nhân viên chăm sóc được tạo, cập nhật (khi lịch hẹn chưa hoàn thành), hủy và tìm kiếm lịch hẹn</w:t>
      </w:r>
    </w:p>
    <w:p w14:paraId="57F0DE1C" w14:textId="301BEC52" w:rsidR="00BF678C" w:rsidRDefault="00BF678C" w:rsidP="00BF678C">
      <w:pPr>
        <w:pStyle w:val="Heading4"/>
      </w:pPr>
      <w:r>
        <w:lastRenderedPageBreak/>
        <w:t xml:space="preserve">Quy định về </w:t>
      </w:r>
      <w:r w:rsidRPr="009A04AA">
        <w:t>dịch vụ</w:t>
      </w:r>
    </w:p>
    <w:p w14:paraId="2833B05A" w14:textId="77777777" w:rsidR="00BF678C" w:rsidRDefault="00BF678C">
      <w:pPr>
        <w:pStyle w:val="ListParagraph"/>
        <w:numPr>
          <w:ilvl w:val="0"/>
          <w:numId w:val="47"/>
        </w:numPr>
      </w:pPr>
      <w:r>
        <w:t>Giá dịch vụ phải lớn hơn 0.</w:t>
      </w:r>
    </w:p>
    <w:p w14:paraId="620138AC" w14:textId="77777777" w:rsidR="00BF678C" w:rsidRDefault="00BF678C">
      <w:pPr>
        <w:pStyle w:val="ListParagraph"/>
        <w:numPr>
          <w:ilvl w:val="0"/>
          <w:numId w:val="47"/>
        </w:numPr>
      </w:pPr>
      <w:r>
        <w:t>Dịch vụ mới tạo mặc định trạng thái Đang cung cấp. Chỉ dịch vụ Đang cung cấp mới được dùng trong giao dịch/lịch hẹn mới; dịch vụ ngừng cung cấp chuyển trạng thái thay vì xóa.</w:t>
      </w:r>
    </w:p>
    <w:p w14:paraId="63E7FF5D" w14:textId="3DABB93B" w:rsidR="00BF678C" w:rsidRDefault="00BF678C">
      <w:pPr>
        <w:pStyle w:val="ListParagraph"/>
        <w:numPr>
          <w:ilvl w:val="0"/>
          <w:numId w:val="47"/>
        </w:numPr>
      </w:pPr>
      <w:r>
        <w:t>Với dịch vụ chăm sóc, thu ngân chỉ được đưa vào hóa đơn khi dịch vụ đã Hoàn thành và đang ở trạng thái thanh toán Chưa thanh toán. Sau khi thanh toán, chuyển thành Đã thanh toán để tránh một dịch vụ bị lập trên nhiều hóa đơn.</w:t>
      </w:r>
      <w:r w:rsidR="00C406BF" w:rsidRPr="00C406BF">
        <w:t xml:space="preserve"> Dịch vụ của mỗi dòng hóa đơn được xác định thông qua dòng dịch vụ tương ứng trong lịch hẹn</w:t>
      </w:r>
      <w:r w:rsidR="00C406BF">
        <w:t>.</w:t>
      </w:r>
    </w:p>
    <w:p w14:paraId="563C8DAB" w14:textId="77777777" w:rsidR="00BF678C" w:rsidRDefault="00BF678C">
      <w:pPr>
        <w:pStyle w:val="ListParagraph"/>
        <w:numPr>
          <w:ilvl w:val="0"/>
          <w:numId w:val="47"/>
        </w:numPr>
      </w:pPr>
      <w:r w:rsidRPr="00433778">
        <w:t>Chỉ chủ cửa hàng được thêm mới, cập nhật thông tin, giá và thời gian thực hiện của dịch vụ. Nhân viên chăm sóc chỉ được tra cứu và lựa chọn dịch vụ đang cung cấp.</w:t>
      </w:r>
    </w:p>
    <w:p w14:paraId="6C13AEC3" w14:textId="77777777" w:rsidR="00BF678C" w:rsidRDefault="00BF678C">
      <w:pPr>
        <w:pStyle w:val="ListParagraph"/>
        <w:numPr>
          <w:ilvl w:val="0"/>
          <w:numId w:val="47"/>
        </w:numPr>
      </w:pPr>
      <w:r w:rsidRPr="00A0502D">
        <w:t>Thời gian thực hiện dự kiến của dịch vụ được tính bằng phút và phải là số nguyên dương. Khi thay đổi thời gian thực hiện của dịch vụ, thời gian đã ghi nhận tại các lịch hẹn được lập trước đó không tự động thay đổi.</w:t>
      </w:r>
    </w:p>
    <w:p w14:paraId="0C4897B6" w14:textId="5208026E" w:rsidR="00BF678C" w:rsidRDefault="00BF678C" w:rsidP="00BF678C">
      <w:pPr>
        <w:pStyle w:val="ListParagraph"/>
        <w:ind w:left="1287" w:firstLine="0"/>
      </w:pPr>
      <w:r w:rsidRPr="00A0502D">
        <w:t>Mỗi dịch vụ thuộc một lịch hẹn chỉ được ghi nhận thanh toán một lần. Hệ thống không cho phép đưa cùng một dịch vụ của cùng lịch hẹn vào nhiều hóa đơn đã thanh toán</w:t>
      </w:r>
      <w:r>
        <w:t>.</w:t>
      </w:r>
    </w:p>
    <w:p w14:paraId="4CF969C4" w14:textId="40E3B928" w:rsidR="00BF678C" w:rsidRDefault="00BF678C" w:rsidP="00BF678C">
      <w:pPr>
        <w:pStyle w:val="Heading4"/>
      </w:pPr>
      <w:r>
        <w:t>Quy định về lịch sử chăm sóc</w:t>
      </w:r>
    </w:p>
    <w:p w14:paraId="750653B5" w14:textId="77777777" w:rsidR="00BF678C" w:rsidRDefault="00BF678C">
      <w:pPr>
        <w:pStyle w:val="ListParagraph"/>
        <w:numPr>
          <w:ilvl w:val="0"/>
          <w:numId w:val="47"/>
        </w:numPr>
      </w:pPr>
      <w:r w:rsidRPr="00A0502D">
        <w:t>Mỗi lịch sử chăm sóc được liên kết với một lịch hẹn đã hoàn thành. Thông tin thú cưng, nhân viên thực hiện và các dịch vụ chăm sóc được tra cứu thông qua lịch hẹn tương ứng.</w:t>
      </w:r>
    </w:p>
    <w:p w14:paraId="0EC6416A" w14:textId="77777777" w:rsidR="00BF678C" w:rsidRDefault="00BF678C">
      <w:pPr>
        <w:pStyle w:val="ListParagraph"/>
        <w:numPr>
          <w:ilvl w:val="0"/>
          <w:numId w:val="47"/>
        </w:numPr>
      </w:pPr>
      <w:r w:rsidRPr="00A0502D">
        <w:t>Mỗi lịch sử chăm sóc lưu mã lịch sử, cân nặng tại lần chăm sóc và ghi chú nếu có. Các thông tin khác được lấy từ lịch hẹn tương ứng nhằm tránh lưu trùng dữ liệu.</w:t>
      </w:r>
    </w:p>
    <w:p w14:paraId="66C84052" w14:textId="77777777" w:rsidR="00BF678C" w:rsidRDefault="00BF678C">
      <w:pPr>
        <w:pStyle w:val="ListParagraph"/>
        <w:numPr>
          <w:ilvl w:val="0"/>
          <w:numId w:val="47"/>
        </w:numPr>
      </w:pPr>
      <w:r>
        <w:t>Khi lịch hẹn chuyển sang Hoàn thành, hệ thống tự động tạo bản ghi lịch sử chăm sóc tương ứng — không tạo thủ công.</w:t>
      </w:r>
    </w:p>
    <w:p w14:paraId="2B586833" w14:textId="77777777" w:rsidR="00BF678C" w:rsidRDefault="00BF678C">
      <w:pPr>
        <w:pStyle w:val="ListParagraph"/>
        <w:numPr>
          <w:ilvl w:val="0"/>
          <w:numId w:val="47"/>
        </w:numPr>
      </w:pPr>
      <w:r w:rsidRPr="00A0502D">
        <w:t>Mỗi lịch hẹn hoàn thành chỉ được tự động tạo một lịch sử chăm sóc. Lịch sử chăm sóc sau khi tạo chỉ được tra cứu và xem chi tiết, không cho phép sửa hoặc xóa.</w:t>
      </w:r>
    </w:p>
    <w:p w14:paraId="1ECD81CD" w14:textId="796F2B49" w:rsidR="00BF678C" w:rsidRDefault="00BF678C">
      <w:pPr>
        <w:pStyle w:val="ListParagraph"/>
        <w:numPr>
          <w:ilvl w:val="0"/>
          <w:numId w:val="47"/>
        </w:numPr>
      </w:pPr>
      <w:r>
        <w:t>Nhân viên chăm sóc được tìm kiếm và xem chi tiết lịch sử chăm sóc theo thú cưng hoặc thời gian.</w:t>
      </w:r>
    </w:p>
    <w:p w14:paraId="7D458703" w14:textId="53656DC3" w:rsidR="00BF678C" w:rsidRDefault="00BF678C" w:rsidP="00BF678C">
      <w:pPr>
        <w:pStyle w:val="Heading4"/>
      </w:pPr>
      <w:r>
        <w:lastRenderedPageBreak/>
        <w:t xml:space="preserve">Quy định về </w:t>
      </w:r>
      <w:r w:rsidRPr="009A04AA">
        <w:t>nhân viên và tài khoản</w:t>
      </w:r>
    </w:p>
    <w:p w14:paraId="27AD320C" w14:textId="77777777" w:rsidR="00BF678C" w:rsidRDefault="00BF678C">
      <w:pPr>
        <w:pStyle w:val="ListParagraph"/>
        <w:numPr>
          <w:ilvl w:val="0"/>
          <w:numId w:val="48"/>
        </w:numPr>
      </w:pPr>
      <w:r>
        <w:t>Mỗi nhân viên phải có đầy đủ họ tên, giới tính, ngày sinh, số điện thoại, địa chỉ và chức vụ (theo Quy định chung ở trên).</w:t>
      </w:r>
    </w:p>
    <w:p w14:paraId="3A65B5AD" w14:textId="7FFF46BF" w:rsidR="00BF678C" w:rsidRDefault="00BC1BAA">
      <w:pPr>
        <w:pStyle w:val="ListParagraph"/>
        <w:numPr>
          <w:ilvl w:val="0"/>
          <w:numId w:val="48"/>
        </w:numPr>
      </w:pPr>
      <w:r w:rsidRPr="00BC1BAA">
        <w:t>Nhân viên có 3 chức vụ: Chủ cửa hàng, Thu ngân và Chăm sóc</w:t>
      </w:r>
      <w:r w:rsidR="00BF678C" w:rsidRPr="00A0502D">
        <w:t>.</w:t>
      </w:r>
    </w:p>
    <w:p w14:paraId="6AF773FA" w14:textId="77777777" w:rsidR="00BF678C" w:rsidRDefault="00BF678C">
      <w:pPr>
        <w:pStyle w:val="ListParagraph"/>
        <w:numPr>
          <w:ilvl w:val="0"/>
          <w:numId w:val="48"/>
        </w:numPr>
      </w:pPr>
      <w:r>
        <w:t>Nhân viên mới tạo mặc định trạng thái Đang làm việc. Khi nghỉ việc, chuyển sang Ngừng làm việc; tài khoản liên kết chuyển sang Đã khóa. Không xóa dữ liệu nhân viên đã phát sinh giao dịch.</w:t>
      </w:r>
    </w:p>
    <w:p w14:paraId="32293EA0" w14:textId="77777777" w:rsidR="00BF678C" w:rsidRDefault="00BF678C">
      <w:pPr>
        <w:pStyle w:val="ListParagraph"/>
        <w:numPr>
          <w:ilvl w:val="0"/>
          <w:numId w:val="48"/>
        </w:numPr>
      </w:pPr>
      <w:r>
        <w:t>Mỗi nhân viên chỉ được cấp tối đa một tài khoản, liên kết 1-1 để xác định người dùng và quyền hạn. Chức vụ của tài khoản lấy theo chức vụ nhân viên, không lưu riêng.</w:t>
      </w:r>
    </w:p>
    <w:p w14:paraId="73543CE4" w14:textId="77777777" w:rsidR="00BF678C" w:rsidRDefault="00BF678C">
      <w:pPr>
        <w:pStyle w:val="ListParagraph"/>
        <w:numPr>
          <w:ilvl w:val="0"/>
          <w:numId w:val="48"/>
        </w:numPr>
      </w:pPr>
      <w:r>
        <w:t>Mỗi tài khoản có một mã tài khoản do hệ thống tự sinh theo quy tắc mã định danh chung, dùng để định danh nội bộ (khóa chính, liên kết dữ liệu).</w:t>
      </w:r>
    </w:p>
    <w:p w14:paraId="01B0DC96" w14:textId="77777777" w:rsidR="00BF678C" w:rsidRDefault="00BF678C">
      <w:pPr>
        <w:pStyle w:val="ListParagraph"/>
        <w:numPr>
          <w:ilvl w:val="0"/>
          <w:numId w:val="48"/>
        </w:numPr>
      </w:pPr>
      <w:r>
        <w:t>Tên đăng nhập do người dùng đặt, phải là duy nhất trong hệ thống, không được trùng với bất kỳ tên đăng nhập nào đã tồn tại (kể cả tài khoản đã khóa). Tên đăng nhập không thuộc phạm vi mã tự sinh.</w:t>
      </w:r>
    </w:p>
    <w:p w14:paraId="790B0D60" w14:textId="77777777" w:rsidR="00BF678C" w:rsidRDefault="00BF678C">
      <w:pPr>
        <w:pStyle w:val="ListParagraph"/>
        <w:numPr>
          <w:ilvl w:val="0"/>
          <w:numId w:val="48"/>
        </w:numPr>
      </w:pPr>
      <w:r>
        <w:t>Tài khoản mới tạo mặc định trạng thái Đang hoạt động. Tài khoản Đã khóa không được đăng nhập. Chỉ chủ cửa hàng được tạo, cập nhật và khóa tài khoản nhân viên.</w:t>
      </w:r>
    </w:p>
    <w:p w14:paraId="380D267F" w14:textId="16496D3B" w:rsidR="00BF678C" w:rsidRDefault="00BF678C">
      <w:pPr>
        <w:pStyle w:val="ListParagraph"/>
        <w:numPr>
          <w:ilvl w:val="0"/>
          <w:numId w:val="48"/>
        </w:numPr>
      </w:pPr>
      <w:r w:rsidRPr="001F5A70">
        <w:t>Tài khoản Chủ cửa hàng được người phụ trách triển khai phần mềm khởi tạo và cung cấp khi hệ thống bắt đầu sử dụng. Sau khi đăng nhập, Chủ cửa hàng được sử dụng các chức năng quản lý theo thẩm quyền và cấp tài khoản cho nhân viên.</w:t>
      </w:r>
    </w:p>
    <w:p w14:paraId="6B8AA209" w14:textId="77777777" w:rsidR="00BF678C" w:rsidRDefault="00BF678C">
      <w:pPr>
        <w:pStyle w:val="ListParagraph"/>
        <w:numPr>
          <w:ilvl w:val="0"/>
          <w:numId w:val="48"/>
        </w:numPr>
      </w:pPr>
      <w:r>
        <w:t>Mật khẩu có 8–32 ký tự, không chứa khoảng trắng, có ít nhất một chữ hoa, một chữ thường, một chữ số và một ký tự đặc biệt. Khi đổi mật khẩu, mật khẩu mới và mật khẩu xác nhận phải trùng khớp.</w:t>
      </w:r>
    </w:p>
    <w:p w14:paraId="7E437752" w14:textId="197F35A7" w:rsidR="00BF678C" w:rsidRDefault="00BF678C" w:rsidP="00BF678C">
      <w:pPr>
        <w:pStyle w:val="ListParagraph"/>
        <w:ind w:left="1287" w:firstLine="0"/>
      </w:pPr>
      <w:r w:rsidRPr="000B714A">
        <w:t>Chỉ chủ cửa hàng được tạo, cập nhật, tìm kiếm nhân viên và tạo, cập nhật, khóa tài khoản nhân viên. Người dùng bất kỳ được tự đổi mật khẩu của chính mình sau khi đăng nhập</w:t>
      </w:r>
      <w:r>
        <w:t>.</w:t>
      </w:r>
    </w:p>
    <w:p w14:paraId="12FBE1FC" w14:textId="753C9833" w:rsidR="00BF678C" w:rsidRDefault="00BF678C" w:rsidP="00BF678C">
      <w:pPr>
        <w:pStyle w:val="Heading4"/>
      </w:pPr>
      <w:r>
        <w:t xml:space="preserve">Quy định về </w:t>
      </w:r>
      <w:r w:rsidRPr="00D17906">
        <w:t>tra cứu hóa đơn</w:t>
      </w:r>
    </w:p>
    <w:p w14:paraId="27607F0B" w14:textId="77777777" w:rsidR="00BF678C" w:rsidRDefault="00BF678C">
      <w:pPr>
        <w:pStyle w:val="ListParagraph"/>
        <w:numPr>
          <w:ilvl w:val="0"/>
          <w:numId w:val="49"/>
        </w:numPr>
      </w:pPr>
      <w:r>
        <w:t>Nhân viên thu ngân và chủ cửa hàng được phép tìm kiếm và xem thông tin hóa đơn.</w:t>
      </w:r>
    </w:p>
    <w:p w14:paraId="3BF68E4E" w14:textId="77777777" w:rsidR="00BF678C" w:rsidRDefault="00BF678C">
      <w:pPr>
        <w:pStyle w:val="ListParagraph"/>
        <w:numPr>
          <w:ilvl w:val="0"/>
          <w:numId w:val="49"/>
        </w:numPr>
      </w:pPr>
      <w:r>
        <w:t xml:space="preserve">Khi tìm kiếm, hệ thống phải hiển thị đầy đủ thông tin của hóa đơn được chọn, bao gồm mã hóa đơn, ngày lập, nhân viên lập, khách hàng, sản </w:t>
      </w:r>
      <w:r>
        <w:lastRenderedPageBreak/>
        <w:t>phẩm, dịch vụ, số lượng, đơn giá, thành tiền, tổng tiền và trạng thái thanh toán.</w:t>
      </w:r>
    </w:p>
    <w:p w14:paraId="6F9638AA" w14:textId="0525A134" w:rsidR="00BF678C" w:rsidRPr="00433778" w:rsidRDefault="00BF678C">
      <w:pPr>
        <w:pStyle w:val="ListParagraph"/>
        <w:numPr>
          <w:ilvl w:val="0"/>
          <w:numId w:val="49"/>
        </w:numPr>
      </w:pPr>
      <w:r w:rsidRPr="001F5A70">
        <w:t>Hóa đơn đã thanh toán chỉ được tra cứu và xem chi tiết, không được chỉnh sửa hoặc hủy. Khi hóa đơn phát sinh trả hàng, hệ thống cho phép tra cứu các phiếu trả hàng liên quan để phục vụ đối chiếu</w:t>
      </w:r>
      <w:r>
        <w:t>.</w:t>
      </w:r>
    </w:p>
    <w:p w14:paraId="4DADB25D" w14:textId="30F37A12" w:rsidR="00F6177B" w:rsidRDefault="00F6177B">
      <w:pPr>
        <w:pStyle w:val="Heading4"/>
      </w:pPr>
      <w:r>
        <w:t xml:space="preserve">Quy định về </w:t>
      </w:r>
      <w:r w:rsidR="00BF678C" w:rsidRPr="00D17906">
        <w:t>thống kê doanh thu</w:t>
      </w:r>
    </w:p>
    <w:p w14:paraId="5A81F236" w14:textId="77777777" w:rsidR="00BF678C" w:rsidRDefault="00BF678C">
      <w:pPr>
        <w:pStyle w:val="ListParagraph"/>
        <w:numPr>
          <w:ilvl w:val="0"/>
          <w:numId w:val="49"/>
        </w:numPr>
      </w:pPr>
      <w:r>
        <w:t>Hệ thống cho phép thống kê doanh thu theo ngày, tháng hoặc năm. Kết quả thống kê được phân chia thành doanh thu bán sản phẩm, doanh thu dịch vụ chăm sóc và tổng doanh thu của cửa hàng.</w:t>
      </w:r>
    </w:p>
    <w:p w14:paraId="4635F41C" w14:textId="77777777" w:rsidR="00BF678C" w:rsidRDefault="00BF678C">
      <w:pPr>
        <w:pStyle w:val="ListParagraph"/>
        <w:numPr>
          <w:ilvl w:val="0"/>
          <w:numId w:val="49"/>
        </w:numPr>
      </w:pPr>
      <w:r>
        <w:t>Doanh thu được tổng hợp từ các hóa đơn đã thanh toán thành công. Đối với sản phẩm, doanh thu phải được điều chỉnh bằng cách trừ các khoản tiền đã hoàn cho khách hàng từ những phiếu trả hàng có trạng thái Đã hoàn tất.</w:t>
      </w:r>
    </w:p>
    <w:p w14:paraId="1EE29EA1" w14:textId="77777777" w:rsidR="00BF678C" w:rsidRDefault="00BF678C">
      <w:pPr>
        <w:pStyle w:val="ListParagraph"/>
        <w:numPr>
          <w:ilvl w:val="0"/>
          <w:numId w:val="49"/>
        </w:numPr>
      </w:pPr>
      <w:r>
        <w:t>Doanh thu bán sản phẩm = Tổng tiền bán sản phẩm đã thanh toán − Tổng tiền hoàn trả sản phẩm đã hoàn tất.</w:t>
      </w:r>
    </w:p>
    <w:p w14:paraId="76EC52C3" w14:textId="77777777" w:rsidR="00BF678C" w:rsidRDefault="00BF678C">
      <w:pPr>
        <w:pStyle w:val="ListParagraph"/>
        <w:numPr>
          <w:ilvl w:val="0"/>
          <w:numId w:val="49"/>
        </w:numPr>
      </w:pPr>
      <w:r>
        <w:t>Doanh thu dịch vụ = Tổng tiền dịch vụ đã thanh toán.</w:t>
      </w:r>
    </w:p>
    <w:p w14:paraId="632FFF98" w14:textId="77777777" w:rsidR="00BF678C" w:rsidRDefault="00BF678C">
      <w:pPr>
        <w:pStyle w:val="ListParagraph"/>
        <w:numPr>
          <w:ilvl w:val="0"/>
          <w:numId w:val="49"/>
        </w:numPr>
      </w:pPr>
      <w:r>
        <w:t>Tổng doanh thu = Doanh thu bán sản phẩm + Doanh thu dịch vụ.</w:t>
      </w:r>
    </w:p>
    <w:p w14:paraId="436D54B1" w14:textId="77777777" w:rsidR="00BF678C" w:rsidRDefault="00BF678C">
      <w:pPr>
        <w:pStyle w:val="ListParagraph"/>
        <w:numPr>
          <w:ilvl w:val="0"/>
          <w:numId w:val="49"/>
        </w:numPr>
      </w:pPr>
      <w:r>
        <w:t>Doanh thu được thống kê theo thời điểm thanh toán hóa đơn. Các khoản hoàn tiền được ghi nhận vào thời điểm phiếu trả hàng hoàn tất.</w:t>
      </w:r>
    </w:p>
    <w:p w14:paraId="6946FB14" w14:textId="5456E869" w:rsidR="00F6177B" w:rsidRPr="00F6177B" w:rsidRDefault="00BF678C">
      <w:pPr>
        <w:pStyle w:val="ListParagraph"/>
        <w:numPr>
          <w:ilvl w:val="0"/>
          <w:numId w:val="45"/>
        </w:numPr>
      </w:pPr>
      <w:r>
        <w:t>Kết quả thống kê được hiển thị dưới dạng biểu đồ để chủ cửa hàng theo dõi tình hình doanh thu theo từng khoảng thời gian</w:t>
      </w:r>
      <w:r w:rsidR="00F6177B">
        <w:t>.</w:t>
      </w:r>
    </w:p>
    <w:p w14:paraId="167FCD15" w14:textId="1ADB4DCC" w:rsidR="009A04AA" w:rsidRDefault="009A04AA" w:rsidP="009A04AA">
      <w:pPr>
        <w:pStyle w:val="Heading4"/>
      </w:pPr>
      <w:r w:rsidRPr="009A04AA">
        <w:t xml:space="preserve">Quy định về </w:t>
      </w:r>
      <w:r w:rsidR="00BF678C" w:rsidRPr="00D17906">
        <w:t>thống kê số lượng sản phẩm bán thực tế</w:t>
      </w:r>
    </w:p>
    <w:p w14:paraId="26BF6472" w14:textId="77777777" w:rsidR="00BF678C" w:rsidRDefault="00BF678C">
      <w:pPr>
        <w:pStyle w:val="ListParagraph"/>
        <w:numPr>
          <w:ilvl w:val="0"/>
          <w:numId w:val="49"/>
        </w:numPr>
      </w:pPr>
      <w:r>
        <w:t>Hệ thống thống kê số lượng sản phẩm bán thực tế theo từng sản phẩm và khoảng thời gian do chủ cửa hàng lựa chọn.</w:t>
      </w:r>
    </w:p>
    <w:p w14:paraId="177D1FD1" w14:textId="77777777" w:rsidR="00BF678C" w:rsidRDefault="00BF678C">
      <w:pPr>
        <w:pStyle w:val="ListParagraph"/>
        <w:numPr>
          <w:ilvl w:val="0"/>
          <w:numId w:val="49"/>
        </w:numPr>
      </w:pPr>
      <w:r>
        <w:t>Số lượng sản phẩm đã bán được tổng hợp từ các chi tiết sản phẩm thuộc những hóa đơn đã thanh toán thành công.</w:t>
      </w:r>
    </w:p>
    <w:p w14:paraId="363A4375" w14:textId="77777777" w:rsidR="00BF678C" w:rsidRDefault="00BF678C">
      <w:pPr>
        <w:pStyle w:val="ListParagraph"/>
        <w:numPr>
          <w:ilvl w:val="0"/>
          <w:numId w:val="49"/>
        </w:numPr>
      </w:pPr>
      <w:r>
        <w:t>Số lượng sản phẩm đã trả được tổng hợp từ các chi tiết phiếu trả hàng thuộc những phiếu đã hoàn tất việc hoàn tiền, bao gồm cả sản phẩm Nguyên vẹn và sản phẩm Lỗi.</w:t>
      </w:r>
    </w:p>
    <w:p w14:paraId="743AB19F" w14:textId="77777777" w:rsidR="00BF678C" w:rsidRDefault="00BF678C">
      <w:pPr>
        <w:pStyle w:val="ListParagraph"/>
        <w:numPr>
          <w:ilvl w:val="0"/>
          <w:numId w:val="49"/>
        </w:numPr>
      </w:pPr>
      <w:r>
        <w:t>Số lượng sản phẩm bán thực tế = Tổng số lượng sản phẩm đã bán − Tổng số lượng sản phẩm đã được trả và hoàn tiền.</w:t>
      </w:r>
    </w:p>
    <w:p w14:paraId="0ABD23F7" w14:textId="77777777" w:rsidR="00BF678C" w:rsidRDefault="00BF678C">
      <w:pPr>
        <w:pStyle w:val="ListParagraph"/>
        <w:numPr>
          <w:ilvl w:val="0"/>
          <w:numId w:val="49"/>
        </w:numPr>
      </w:pPr>
      <w:r>
        <w:lastRenderedPageBreak/>
        <w:t>Khi thống kê theo ngày, tháng hoặc năm, số lượng bán được tính theo thời điểm thanh toán hóa đơn; số lượng trả được tính theo thời điểm phiếu trả hàng hoàn tất.</w:t>
      </w:r>
    </w:p>
    <w:p w14:paraId="772428D0" w14:textId="1519704F" w:rsidR="00433778" w:rsidRPr="00433778" w:rsidRDefault="00BF678C">
      <w:pPr>
        <w:pStyle w:val="ListParagraph"/>
        <w:numPr>
          <w:ilvl w:val="0"/>
          <w:numId w:val="46"/>
        </w:numPr>
      </w:pPr>
      <w:r>
        <w:t>Các phiếu trả hàng chưa được phê duyệt, đã bị từ chối hoặc chưa hoàn tiền thành công không được sử dụng để điều chỉnh số lượng sản phẩm bán thực tế</w:t>
      </w:r>
      <w:r w:rsidR="00433778" w:rsidRPr="00433778">
        <w:t>.</w:t>
      </w:r>
    </w:p>
    <w:p w14:paraId="305E5568" w14:textId="487CB91E" w:rsidR="009A04AA" w:rsidRDefault="009A04AA" w:rsidP="009A04AA">
      <w:pPr>
        <w:pStyle w:val="Heading4"/>
      </w:pPr>
      <w:r w:rsidRPr="009A04AA">
        <w:t xml:space="preserve">Quy định về </w:t>
      </w:r>
      <w:r w:rsidR="00BF678C" w:rsidRPr="00D17906">
        <w:t>thống kê số lượt sử dụng dịch vụ</w:t>
      </w:r>
    </w:p>
    <w:p w14:paraId="0218F87A" w14:textId="77777777" w:rsidR="00BF678C" w:rsidRDefault="00BF678C">
      <w:pPr>
        <w:pStyle w:val="ListParagraph"/>
        <w:numPr>
          <w:ilvl w:val="0"/>
          <w:numId w:val="49"/>
        </w:numPr>
      </w:pPr>
      <w:r>
        <w:t>Hệ thống thống kê số lượt sử dụng dịch vụ chăm sóc dựa trên những lịch hẹn đã được cập nhật sang trạng thái Hoàn thành.</w:t>
      </w:r>
    </w:p>
    <w:p w14:paraId="13010B1C" w14:textId="77777777" w:rsidR="00BF678C" w:rsidRDefault="00BF678C">
      <w:pPr>
        <w:pStyle w:val="ListParagraph"/>
        <w:numPr>
          <w:ilvl w:val="0"/>
          <w:numId w:val="49"/>
        </w:numPr>
      </w:pPr>
      <w:r>
        <w:t>Mỗi dịch vụ thuộc một lịch hẹn Hoàn thành được tính là một lượt sử dụng dịch vụ. Một lịch hẹn có nhiều dịch vụ được tính số lượt tương ứng với số dịch vụ đã thực hiện.</w:t>
      </w:r>
    </w:p>
    <w:p w14:paraId="2A13D9C9" w14:textId="77777777" w:rsidR="00BF678C" w:rsidRDefault="00BF678C">
      <w:pPr>
        <w:pStyle w:val="ListParagraph"/>
        <w:numPr>
          <w:ilvl w:val="0"/>
          <w:numId w:val="49"/>
        </w:numPr>
      </w:pPr>
      <w:r>
        <w:t>Những lịch hẹn ở trạng thái Đã đặt, Đang thực hiện hoặc Đã hủy không được tính vào số lượt sử dụng dịch vụ.</w:t>
      </w:r>
    </w:p>
    <w:p w14:paraId="5696CFBB" w14:textId="77777777" w:rsidR="00BF678C" w:rsidRDefault="00BF678C">
      <w:pPr>
        <w:pStyle w:val="ListParagraph"/>
        <w:numPr>
          <w:ilvl w:val="0"/>
          <w:numId w:val="49"/>
        </w:numPr>
      </w:pPr>
      <w:r>
        <w:t>Số lượt sử dụng của từng dịch vụ được tổng hợp theo thời điểm hoàn thành lịch hẹn và khoảng thời gian thống kê được lựa chọn.</w:t>
      </w:r>
    </w:p>
    <w:p w14:paraId="434B2D4C" w14:textId="72AC1F5C" w:rsidR="00433778" w:rsidRPr="00433778" w:rsidRDefault="00BF678C">
      <w:pPr>
        <w:pStyle w:val="ListParagraph"/>
        <w:numPr>
          <w:ilvl w:val="0"/>
          <w:numId w:val="46"/>
        </w:numPr>
      </w:pPr>
      <w:r>
        <w:t>Việc thống kê số lượt sử dụng dịch vụ không phụ thuộc vào số lượng hóa đơn. Dịch vụ đã hoàn thành nhưng chưa thanh toán vẫn được tính là đã sử dụng, tuy nhiên chưa được tính vào doanh thu</w:t>
      </w:r>
      <w:r w:rsidR="00433778" w:rsidRPr="00433778">
        <w:t>.</w:t>
      </w:r>
    </w:p>
    <w:p w14:paraId="51E91319" w14:textId="0E0810E6" w:rsidR="00433778" w:rsidRDefault="00433778">
      <w:pPr>
        <w:pStyle w:val="Heading4"/>
      </w:pPr>
      <w:r>
        <w:t xml:space="preserve">Quy định về </w:t>
      </w:r>
      <w:r w:rsidR="00BF678C" w:rsidRPr="00D17906">
        <w:t>thống kê sản phẩm lỗi được khách trả</w:t>
      </w:r>
      <w:r w:rsidR="00BF678C">
        <w:t xml:space="preserve"> lại</w:t>
      </w:r>
    </w:p>
    <w:p w14:paraId="319DDDC6" w14:textId="77777777" w:rsidR="00BF678C" w:rsidRDefault="00BF678C">
      <w:pPr>
        <w:pStyle w:val="ListParagraph"/>
        <w:numPr>
          <w:ilvl w:val="0"/>
          <w:numId w:val="49"/>
        </w:numPr>
      </w:pPr>
      <w:r>
        <w:t>Hệ thống thống kê số lượng sản phẩm lỗi phát sinh từ hoạt động trả hàng của khách hàng theo từng sản phẩm và khoảng thời gian.</w:t>
      </w:r>
    </w:p>
    <w:p w14:paraId="1051B07E" w14:textId="77777777" w:rsidR="00BF678C" w:rsidRDefault="00BF678C">
      <w:pPr>
        <w:pStyle w:val="ListParagraph"/>
        <w:numPr>
          <w:ilvl w:val="0"/>
          <w:numId w:val="49"/>
        </w:numPr>
      </w:pPr>
      <w:r>
        <w:t>Dữ liệu thống kê được tổng hợp từ các chi tiết phiếu trả hàng có tình trạng sản phẩm là Lỗi và thuộc những phiếu trả hàng đã hoàn tất việc hoàn tiền.</w:t>
      </w:r>
    </w:p>
    <w:p w14:paraId="28EC8583" w14:textId="77777777" w:rsidR="00BF678C" w:rsidRDefault="00BF678C">
      <w:pPr>
        <w:pStyle w:val="ListParagraph"/>
        <w:numPr>
          <w:ilvl w:val="0"/>
          <w:numId w:val="49"/>
        </w:numPr>
      </w:pPr>
      <w:r>
        <w:t>Tổng số lượng sản phẩm lỗi được trả = Tổng số lượng trả của các chi tiết phiếu trả hàng có tình trạng Lỗi và phiếu trả hàng ở trạng thái Đã hoàn tất.</w:t>
      </w:r>
    </w:p>
    <w:p w14:paraId="14CAC979" w14:textId="77777777" w:rsidR="00BF678C" w:rsidRDefault="00BF678C">
      <w:pPr>
        <w:pStyle w:val="ListParagraph"/>
        <w:numPr>
          <w:ilvl w:val="0"/>
          <w:numId w:val="49"/>
        </w:numPr>
      </w:pPr>
      <w:r>
        <w:t>Các phiếu trả hàng chưa hoàn tất hoặc đã bị từ chối không được tính vào số lượng sản phẩm lỗi trong báo cáo.</w:t>
      </w:r>
    </w:p>
    <w:p w14:paraId="429FDEBE" w14:textId="77777777" w:rsidR="00BF678C" w:rsidRDefault="00BF678C">
      <w:pPr>
        <w:pStyle w:val="ListParagraph"/>
        <w:numPr>
          <w:ilvl w:val="0"/>
          <w:numId w:val="49"/>
        </w:numPr>
      </w:pPr>
      <w:r>
        <w:t>Số lượng sản phẩm lỗi được thống kê theo thời điểm hoàn tất phiếu trả hàng, giúp chủ cửa hàng theo dõi tình hình sản phẩm lỗi phát sinh trong từng giai đoạn.</w:t>
      </w:r>
    </w:p>
    <w:p w14:paraId="7BA6E84F" w14:textId="0A30EE90" w:rsidR="00433778" w:rsidRPr="00433778" w:rsidRDefault="00BF678C">
      <w:pPr>
        <w:pStyle w:val="ListParagraph"/>
        <w:numPr>
          <w:ilvl w:val="0"/>
          <w:numId w:val="47"/>
        </w:numPr>
      </w:pPr>
      <w:r>
        <w:lastRenderedPageBreak/>
        <w:t>Số lượng sản phẩm lỗi không được lưu trực tiếp trong thông tin sản phẩm mà được tổng hợp từ các phiếu trả hàng. Chỉ số này phản ánh tổng số sản phẩm lỗi được khách trả lại, không phải số lượng hàng lỗi hiện còn đang lưu giữ tại cửa hàng</w:t>
      </w:r>
      <w:r w:rsidR="00433778">
        <w:t>.</w:t>
      </w:r>
    </w:p>
    <w:p w14:paraId="259CCC96" w14:textId="17B30F5E" w:rsidR="00A85485" w:rsidRDefault="00A85485" w:rsidP="00A85485">
      <w:pPr>
        <w:pStyle w:val="Heading2"/>
      </w:pPr>
      <w:r>
        <w:t>Phạm vi đề tài:</w:t>
      </w:r>
      <w:bookmarkEnd w:id="16"/>
    </w:p>
    <w:p w14:paraId="3BDB7C78" w14:textId="2D77CA23" w:rsidR="00FE16DA" w:rsidRDefault="0029149E" w:rsidP="0029149E">
      <w:pPr>
        <w:pStyle w:val="Heading3"/>
      </w:pPr>
      <w:bookmarkStart w:id="18" w:name="_Toc240195145"/>
      <w:r w:rsidRPr="0029149E">
        <w:t>Đặc điểm của ứng dụng</w:t>
      </w:r>
      <w:r>
        <w:t>:</w:t>
      </w:r>
      <w:bookmarkEnd w:id="18"/>
    </w:p>
    <w:p w14:paraId="1EF24472" w14:textId="0E3B75BC" w:rsidR="00BF678C" w:rsidRDefault="00BF678C" w:rsidP="00BF678C">
      <w:r>
        <w:t>Hệ thống quản lý cửa hàng thú cưng Pet Bite là ứng dụng quản lý nội bộ được xây dựng bằng Java Swing và sử dụng SQL Server để lưu trữ dữ liệu. Ứng dụng hỗ trợ các hoạt động kinh doanh sản phẩm, chăm sóc thú cưng, bán hàng, thanh toán, trả hàng và thống kê báo cáo.</w:t>
      </w:r>
    </w:p>
    <w:p w14:paraId="389F6729" w14:textId="4F388B47" w:rsidR="00385AC3" w:rsidRDefault="00BF678C" w:rsidP="00BF678C">
      <w:r>
        <w:t>Hệ thống giúp tập trung thông tin, hỗ trợ người sử dụng thực hiện các nghiệp vụ theo chức vụ được phân công, hạn chế sai sót trong quá trình xử lý dữ liệu và nâng cao hiệu quả quản lý tại cửa hàng</w:t>
      </w:r>
      <w:r w:rsidR="003E028C">
        <w:t>.</w:t>
      </w:r>
    </w:p>
    <w:p w14:paraId="0817DE40" w14:textId="1C5FE005" w:rsidR="003E028C" w:rsidRDefault="003E028C" w:rsidP="003E028C">
      <w:pPr>
        <w:pStyle w:val="Heading3"/>
      </w:pPr>
      <w:bookmarkStart w:id="19" w:name="_Toc240195146"/>
      <w:r w:rsidRPr="003E028C">
        <w:t>Phạm vi và đối tượng phục vụ</w:t>
      </w:r>
      <w:r>
        <w:t>:</w:t>
      </w:r>
      <w:bookmarkEnd w:id="19"/>
    </w:p>
    <w:p w14:paraId="3CA5FE92" w14:textId="0A964319" w:rsidR="00F258E6" w:rsidRDefault="00F258E6" w:rsidP="00F258E6">
      <w:pPr>
        <w:pStyle w:val="Heading4"/>
        <w:rPr>
          <w:bCs w:val="0"/>
        </w:rPr>
      </w:pPr>
      <w:bookmarkStart w:id="20" w:name="_Toc240195147"/>
      <w:r w:rsidRPr="00F258E6">
        <w:rPr>
          <w:bCs w:val="0"/>
        </w:rPr>
        <w:t>Phạm vi triển khai</w:t>
      </w:r>
    </w:p>
    <w:p w14:paraId="369A95AE" w14:textId="5D79E864" w:rsidR="00F258E6" w:rsidRPr="00F258E6" w:rsidRDefault="00F258E6" w:rsidP="00F258E6">
      <w:pPr>
        <w:pStyle w:val="ListParagraph"/>
        <w:ind w:left="927" w:firstLine="0"/>
      </w:pPr>
      <w:r w:rsidRPr="003E028C">
        <w:t>Hệ thống được giới hạn triển khai và sử dụng trực tiếp tại máy tính ở quầy giao dịch, khu vực chăm sóc và không gian làm việc nội bộ của cửa hàng</w:t>
      </w:r>
      <w:r>
        <w:t>.</w:t>
      </w:r>
    </w:p>
    <w:p w14:paraId="66DE1BA1" w14:textId="0015C02B" w:rsidR="00F258E6" w:rsidRDefault="00F258E6" w:rsidP="00F258E6">
      <w:pPr>
        <w:pStyle w:val="Heading4"/>
        <w:rPr>
          <w:bCs w:val="0"/>
        </w:rPr>
      </w:pPr>
      <w:r w:rsidRPr="00F258E6">
        <w:rPr>
          <w:bCs w:val="0"/>
        </w:rPr>
        <w:t xml:space="preserve"> Đối tượng phục vụ</w:t>
      </w:r>
    </w:p>
    <w:p w14:paraId="413AE7C5" w14:textId="77777777" w:rsidR="003B0D05" w:rsidRDefault="003B0D05" w:rsidP="003B0D05">
      <w:pPr>
        <w:ind w:left="810" w:firstLine="0"/>
      </w:pPr>
      <w:r>
        <w:t>Hệ thống phục vụ người dùng nội bộ tại cửa hàng Pet Bite, gồm ba nhóm tác nhân chính:</w:t>
      </w:r>
    </w:p>
    <w:p w14:paraId="0BDA4B88" w14:textId="427AE72F" w:rsidR="003B0D05" w:rsidRDefault="003B0D05">
      <w:pPr>
        <w:pStyle w:val="ListParagraph"/>
        <w:numPr>
          <w:ilvl w:val="0"/>
          <w:numId w:val="50"/>
        </w:numPr>
      </w:pPr>
      <w:r>
        <w:t>Chủ cửa hàng: Quản lý nhân viên, tài khoản, sản phẩm, loại sản phẩm, dịch vụ; phê duyệt hoặc từ chối yêu cầu trả hàng, kiểm soát hoạt động kinh doanh, tra cứu hóa đơn và xem các báo cáo thống kê.</w:t>
      </w:r>
    </w:p>
    <w:p w14:paraId="50906783" w14:textId="77777777" w:rsidR="003B0D05" w:rsidRDefault="003B0D05">
      <w:pPr>
        <w:pStyle w:val="ListParagraph"/>
        <w:numPr>
          <w:ilvl w:val="0"/>
          <w:numId w:val="50"/>
        </w:numPr>
      </w:pPr>
      <w:r>
        <w:t>Nhân viên Thu ngân: Tra cứu và cập nhật thông tin khách hàng, thực hiện bán hàng, thanh toán, tra cứu hóa đơn, tiếp nhận yêu cầu trả hàng, lập phiếu trả hàng và thực hiện hoàn tiền sau khi được Chủ cửa hàng phê duyệt.</w:t>
      </w:r>
    </w:p>
    <w:p w14:paraId="7D270754" w14:textId="4EDFF4E4" w:rsidR="00F258E6" w:rsidRPr="00F258E6" w:rsidRDefault="003B0D05">
      <w:pPr>
        <w:pStyle w:val="ListParagraph"/>
        <w:numPr>
          <w:ilvl w:val="0"/>
          <w:numId w:val="50"/>
        </w:numPr>
      </w:pPr>
      <w:r>
        <w:t>Nhân viên Chăm sóc: Quản lý thông tin khách hàng và thú cưng, tiếp nhận và quản lý lịch hẹn chăm sóc, cập nhật trạng thái thực hiện dịch vụ, tra cứu và xem lịch sử chăm sóc của thú cưng</w:t>
      </w:r>
      <w:r w:rsidR="00F258E6" w:rsidRPr="00F258E6">
        <w:t>.</w:t>
      </w:r>
    </w:p>
    <w:p w14:paraId="176E2355" w14:textId="77777777" w:rsidR="00F258E6" w:rsidRPr="00F258E6" w:rsidRDefault="00F258E6" w:rsidP="00F258E6"/>
    <w:p w14:paraId="400D14F3" w14:textId="77777777" w:rsidR="00385AC3" w:rsidRPr="003656FF" w:rsidRDefault="00385AC3" w:rsidP="00385AC3">
      <w:pPr>
        <w:pStyle w:val="Heading2"/>
      </w:pPr>
      <w:r w:rsidRPr="003656FF">
        <w:lastRenderedPageBreak/>
        <w:t xml:space="preserve">Danh sách các câu hỏi khi thu thập </w:t>
      </w:r>
      <w:r>
        <w:t xml:space="preserve">và làm rõ </w:t>
      </w:r>
      <w:r w:rsidRPr="003656FF">
        <w:t>yêu cầu</w:t>
      </w:r>
      <w:r>
        <w:t xml:space="preserve"> của ứng dụng</w:t>
      </w:r>
      <w:bookmarkEnd w:id="20"/>
    </w:p>
    <w:tbl>
      <w:tblPr>
        <w:tblStyle w:val="TableGrid"/>
        <w:tblW w:w="5000" w:type="pct"/>
        <w:jc w:val="left"/>
        <w:tblLook w:val="04A0" w:firstRow="1" w:lastRow="0" w:firstColumn="1" w:lastColumn="0" w:noHBand="0" w:noVBand="1"/>
      </w:tblPr>
      <w:tblGrid>
        <w:gridCol w:w="757"/>
        <w:gridCol w:w="2463"/>
        <w:gridCol w:w="3223"/>
        <w:gridCol w:w="2335"/>
      </w:tblGrid>
      <w:tr w:rsidR="00385AC3" w:rsidRPr="00385AC3" w14:paraId="4398610E" w14:textId="77777777" w:rsidTr="009959E5">
        <w:trPr>
          <w:cantSplit/>
          <w:tblHeader/>
          <w:jc w:val="left"/>
        </w:trPr>
        <w:tc>
          <w:tcPr>
            <w:tcW w:w="431" w:type="pct"/>
          </w:tcPr>
          <w:p w14:paraId="755B62F5" w14:textId="45971E14" w:rsidR="00385AC3" w:rsidRPr="00385AC3" w:rsidRDefault="00385AC3" w:rsidP="00A40C7B">
            <w:pPr>
              <w:spacing w:after="120"/>
              <w:ind w:firstLine="0"/>
              <w:rPr>
                <w:b/>
                <w:i/>
                <w:sz w:val="24"/>
              </w:rPr>
            </w:pPr>
            <w:r>
              <w:rPr>
                <w:b/>
                <w:i/>
                <w:sz w:val="24"/>
              </w:rPr>
              <w:t>S</w:t>
            </w:r>
            <w:r w:rsidRPr="00385AC3">
              <w:rPr>
                <w:b/>
                <w:i/>
                <w:sz w:val="24"/>
              </w:rPr>
              <w:t>TT</w:t>
            </w:r>
          </w:p>
        </w:tc>
        <w:tc>
          <w:tcPr>
            <w:tcW w:w="1403" w:type="pct"/>
          </w:tcPr>
          <w:p w14:paraId="4DF04478" w14:textId="77777777" w:rsidR="00385AC3" w:rsidRPr="00385AC3" w:rsidRDefault="00385AC3" w:rsidP="00A40C7B">
            <w:pPr>
              <w:spacing w:after="120"/>
              <w:ind w:firstLine="0"/>
              <w:rPr>
                <w:b/>
                <w:i/>
                <w:sz w:val="24"/>
              </w:rPr>
            </w:pPr>
            <w:r w:rsidRPr="00385AC3">
              <w:rPr>
                <w:b/>
                <w:i/>
                <w:sz w:val="24"/>
              </w:rPr>
              <w:t>Câu hỏi (Questions)</w:t>
            </w:r>
          </w:p>
        </w:tc>
        <w:tc>
          <w:tcPr>
            <w:tcW w:w="1836" w:type="pct"/>
          </w:tcPr>
          <w:p w14:paraId="157F85FD" w14:textId="77777777" w:rsidR="00385AC3" w:rsidRPr="00385AC3" w:rsidRDefault="00385AC3" w:rsidP="00A40C7B">
            <w:pPr>
              <w:spacing w:after="120"/>
              <w:rPr>
                <w:b/>
                <w:i/>
                <w:sz w:val="24"/>
              </w:rPr>
            </w:pPr>
            <w:r w:rsidRPr="00385AC3">
              <w:rPr>
                <w:b/>
                <w:i/>
                <w:sz w:val="24"/>
              </w:rPr>
              <w:t>Trả lời (Answers)</w:t>
            </w:r>
          </w:p>
        </w:tc>
        <w:tc>
          <w:tcPr>
            <w:tcW w:w="1330" w:type="pct"/>
          </w:tcPr>
          <w:p w14:paraId="5843FEF2" w14:textId="77777777" w:rsidR="00385AC3" w:rsidRPr="00385AC3" w:rsidRDefault="00385AC3" w:rsidP="00A40C7B">
            <w:pPr>
              <w:spacing w:after="120"/>
              <w:rPr>
                <w:b/>
                <w:i/>
                <w:sz w:val="24"/>
              </w:rPr>
            </w:pPr>
            <w:r w:rsidRPr="00385AC3">
              <w:rPr>
                <w:b/>
                <w:i/>
                <w:sz w:val="24"/>
              </w:rPr>
              <w:t>Ghi chú</w:t>
            </w:r>
          </w:p>
        </w:tc>
      </w:tr>
      <w:tr w:rsidR="00385AC3" w:rsidRPr="00385AC3" w14:paraId="7A7EA20C" w14:textId="77777777" w:rsidTr="009959E5">
        <w:trPr>
          <w:cantSplit/>
          <w:trHeight w:val="339"/>
          <w:jc w:val="left"/>
        </w:trPr>
        <w:tc>
          <w:tcPr>
            <w:tcW w:w="431" w:type="pct"/>
          </w:tcPr>
          <w:p w14:paraId="47D03971" w14:textId="77777777" w:rsidR="00385AC3" w:rsidRPr="00385AC3" w:rsidRDefault="00385AC3" w:rsidP="00A40C7B">
            <w:pPr>
              <w:spacing w:after="120"/>
              <w:ind w:firstLine="0"/>
              <w:rPr>
                <w:sz w:val="24"/>
              </w:rPr>
            </w:pPr>
            <w:r w:rsidRPr="00385AC3">
              <w:rPr>
                <w:sz w:val="24"/>
              </w:rPr>
              <w:t>1.</w:t>
            </w:r>
          </w:p>
        </w:tc>
        <w:tc>
          <w:tcPr>
            <w:tcW w:w="1403" w:type="pct"/>
          </w:tcPr>
          <w:p w14:paraId="1A387859" w14:textId="1FC6C9AF" w:rsidR="00385AC3" w:rsidRPr="00282F61" w:rsidRDefault="003B0D05" w:rsidP="00A40C7B">
            <w:pPr>
              <w:spacing w:after="120"/>
              <w:ind w:firstLine="0"/>
              <w:rPr>
                <w:szCs w:val="26"/>
              </w:rPr>
            </w:pPr>
            <w:r w:rsidRPr="0019465C">
              <w:rPr>
                <w:szCs w:val="26"/>
              </w:rPr>
              <w:t>Theo tôi hiểu, màn hình Dashboard cần hiển thị riêng doanh thu bán sản phẩm, doanh thu dịch vụ và tổng doanh thu để Chủ cửa hàng dễ dàng theo dõi tình hình kinh doanh. Đồng thời, doanh thu sản phẩm phải trừ các khoản hoàn tiền đã hoàn tất. Đề xuất này có hợp lý không?</w:t>
            </w:r>
          </w:p>
        </w:tc>
        <w:tc>
          <w:tcPr>
            <w:tcW w:w="1836" w:type="pct"/>
            <w:vAlign w:val="top"/>
          </w:tcPr>
          <w:p w14:paraId="19527EA6" w14:textId="77777777" w:rsidR="003B0D05" w:rsidRPr="0019465C" w:rsidRDefault="003B0D05" w:rsidP="003B0D05">
            <w:pPr>
              <w:spacing w:after="120"/>
              <w:ind w:firstLine="0"/>
              <w:rPr>
                <w:szCs w:val="26"/>
              </w:rPr>
            </w:pPr>
            <w:r w:rsidRPr="0019465C">
              <w:rPr>
                <w:szCs w:val="26"/>
              </w:rPr>
              <w:t>Đồng ý. Hệ thống cần thể hiện doanh thu sản phẩm, doanh thu dịch vụ và tổng doanh thu theo ngày, tháng hoặc năm. Doanh thu sản phẩm phải được điều chỉnh theo số tiền đã hoàn trả cho khách hàng.</w:t>
            </w:r>
          </w:p>
          <w:p w14:paraId="036DAF13" w14:textId="5B3EF539" w:rsidR="00385AC3" w:rsidRPr="00282F61" w:rsidRDefault="002A28B8" w:rsidP="00A40C7B">
            <w:pPr>
              <w:spacing w:after="120"/>
              <w:ind w:firstLine="0"/>
              <w:rPr>
                <w:szCs w:val="26"/>
              </w:rPr>
            </w:pPr>
            <w:r w:rsidRPr="002A28B8">
              <w:rPr>
                <w:szCs w:val="26"/>
              </w:rPr>
              <w:t>.</w:t>
            </w:r>
          </w:p>
        </w:tc>
        <w:tc>
          <w:tcPr>
            <w:tcW w:w="1330" w:type="pct"/>
            <w:vAlign w:val="top"/>
          </w:tcPr>
          <w:p w14:paraId="21E21CFC" w14:textId="4DC7C1B3" w:rsidR="002A28B8" w:rsidRPr="00282F61" w:rsidRDefault="003B0D05" w:rsidP="00A40C7B">
            <w:pPr>
              <w:spacing w:after="120"/>
              <w:ind w:firstLine="0"/>
              <w:rPr>
                <w:szCs w:val="26"/>
              </w:rPr>
            </w:pPr>
            <w:r w:rsidRPr="0019465C">
              <w:rPr>
                <w:szCs w:val="26"/>
              </w:rPr>
              <w:t>Thiết kế biểu đồ doanh thu sản phẩm, doanh thu dịch vụ và khu vực hiển thị tổng doanh thu trên Dashboard.</w:t>
            </w:r>
          </w:p>
        </w:tc>
      </w:tr>
      <w:tr w:rsidR="00385AC3" w:rsidRPr="00385AC3" w14:paraId="6E8033FA" w14:textId="77777777" w:rsidTr="009959E5">
        <w:trPr>
          <w:cantSplit/>
          <w:trHeight w:val="339"/>
          <w:jc w:val="left"/>
        </w:trPr>
        <w:tc>
          <w:tcPr>
            <w:tcW w:w="431" w:type="pct"/>
          </w:tcPr>
          <w:p w14:paraId="671B9088" w14:textId="77777777" w:rsidR="00385AC3" w:rsidRPr="00385AC3" w:rsidRDefault="00385AC3" w:rsidP="00A40C7B">
            <w:pPr>
              <w:spacing w:after="120"/>
              <w:ind w:firstLine="0"/>
              <w:rPr>
                <w:sz w:val="24"/>
              </w:rPr>
            </w:pPr>
            <w:r w:rsidRPr="00385AC3">
              <w:rPr>
                <w:sz w:val="24"/>
              </w:rPr>
              <w:t>2.</w:t>
            </w:r>
          </w:p>
        </w:tc>
        <w:tc>
          <w:tcPr>
            <w:tcW w:w="1403" w:type="pct"/>
          </w:tcPr>
          <w:p w14:paraId="27849A15" w14:textId="1C11821B" w:rsidR="00385AC3" w:rsidRPr="00282F61" w:rsidRDefault="003B0D05" w:rsidP="00A40C7B">
            <w:pPr>
              <w:spacing w:after="120"/>
              <w:ind w:firstLine="0"/>
              <w:rPr>
                <w:szCs w:val="26"/>
              </w:rPr>
            </w:pPr>
            <w:r w:rsidRPr="0019465C">
              <w:rPr>
                <w:szCs w:val="26"/>
              </w:rPr>
              <w:t>Liên quan đến việc trả hàng, theo tôi hiểu, nhân viên Thu ngân chỉ được tiếp nhận yêu cầu, kiểm tra sản phẩm và lập phiếu trả hàng. Chủ cửa hàng chịu trách nhiệm phê duyệt hoặc từ chối, sau đó Thu ngân mới được thực hiện hoàn tiền theo số tiền đã duyệt. Tôi hiểu như vậy có đúng không?</w:t>
            </w:r>
          </w:p>
        </w:tc>
        <w:tc>
          <w:tcPr>
            <w:tcW w:w="1836" w:type="pct"/>
            <w:vAlign w:val="top"/>
          </w:tcPr>
          <w:p w14:paraId="2517E7F4" w14:textId="239F4AF1" w:rsidR="00385AC3" w:rsidRPr="00282F61" w:rsidRDefault="003B0D05" w:rsidP="00A40C7B">
            <w:pPr>
              <w:spacing w:after="120"/>
              <w:ind w:firstLine="0"/>
              <w:rPr>
                <w:szCs w:val="26"/>
              </w:rPr>
            </w:pPr>
            <w:r w:rsidRPr="0019465C">
              <w:rPr>
                <w:szCs w:val="26"/>
              </w:rPr>
              <w:t>Đúng. Nhân viên Thu ngân không có quyền tự phê duyệt phiếu trả hàng. Chỉ Chủ cửa hàng được quyết định chấp thuận hoặc từ chối yêu cầu. Thu ngân chỉ thực hiện hoàn tiền sau khi phiếu được phê duyệt.</w:t>
            </w:r>
            <w:r w:rsidR="009959E5" w:rsidRPr="009959E5">
              <w:rPr>
                <w:szCs w:val="26"/>
              </w:rPr>
              <w:t>họ.</w:t>
            </w:r>
          </w:p>
        </w:tc>
        <w:tc>
          <w:tcPr>
            <w:tcW w:w="1330" w:type="pct"/>
            <w:vAlign w:val="top"/>
          </w:tcPr>
          <w:p w14:paraId="212A4AB1" w14:textId="67474F16" w:rsidR="00385AC3" w:rsidRPr="00282F61" w:rsidRDefault="003B0D05" w:rsidP="00A40C7B">
            <w:pPr>
              <w:spacing w:after="120"/>
              <w:ind w:firstLine="0"/>
              <w:rPr>
                <w:szCs w:val="26"/>
              </w:rPr>
            </w:pPr>
            <w:r w:rsidRPr="0019465C">
              <w:rPr>
                <w:szCs w:val="26"/>
              </w:rPr>
              <w:t xml:space="preserve">Phân quyền lập phiếu, phê duyệt và hoàn tiền. Chỉ cập nhật kết quả trả hàng khi hoàn tiền thành </w:t>
            </w:r>
            <w:proofErr w:type="gramStart"/>
            <w:r w:rsidRPr="0019465C">
              <w:rPr>
                <w:szCs w:val="26"/>
              </w:rPr>
              <w:t>công.</w:t>
            </w:r>
            <w:r w:rsidR="009959E5" w:rsidRPr="009959E5">
              <w:rPr>
                <w:szCs w:val="26"/>
              </w:rPr>
              <w:t>.</w:t>
            </w:r>
            <w:proofErr w:type="gramEnd"/>
          </w:p>
        </w:tc>
      </w:tr>
      <w:tr w:rsidR="00385AC3" w:rsidRPr="00385AC3" w14:paraId="02F08B4C" w14:textId="77777777" w:rsidTr="009959E5">
        <w:trPr>
          <w:cantSplit/>
          <w:trHeight w:val="339"/>
          <w:jc w:val="left"/>
        </w:trPr>
        <w:tc>
          <w:tcPr>
            <w:tcW w:w="431" w:type="pct"/>
          </w:tcPr>
          <w:p w14:paraId="4756E931" w14:textId="77777777" w:rsidR="00385AC3" w:rsidRPr="00385AC3" w:rsidRDefault="00385AC3" w:rsidP="00A40C7B">
            <w:pPr>
              <w:spacing w:after="120"/>
              <w:ind w:firstLine="0"/>
              <w:rPr>
                <w:sz w:val="24"/>
              </w:rPr>
            </w:pPr>
            <w:r w:rsidRPr="00385AC3">
              <w:rPr>
                <w:sz w:val="24"/>
              </w:rPr>
              <w:lastRenderedPageBreak/>
              <w:t>3.</w:t>
            </w:r>
          </w:p>
        </w:tc>
        <w:tc>
          <w:tcPr>
            <w:tcW w:w="1403" w:type="pct"/>
          </w:tcPr>
          <w:p w14:paraId="6C3CE1E0" w14:textId="0A1925C4" w:rsidR="00385AC3" w:rsidRPr="00282F61" w:rsidRDefault="003B0D05" w:rsidP="00A40C7B">
            <w:pPr>
              <w:spacing w:after="120"/>
              <w:ind w:firstLine="0"/>
              <w:rPr>
                <w:szCs w:val="26"/>
              </w:rPr>
            </w:pPr>
            <w:r w:rsidRPr="009959E5">
              <w:rPr>
                <w:szCs w:val="26"/>
              </w:rPr>
              <w:t>Liên quan đến việc chỉnh sửa lịch hẹn. Theo tôi hiểu, nhân viên chăm sóc chỉ được phép cập nhật ngày giờ hẹn, nhân viên phụ trách hoặc danh sách dịch vụ khi lịch hẹn đang ở trạng thái "Đã đặt"; một khi lịch hẹn đã chuyển sang "Đang thực hiện", hệ thống sẽ khóa toàn bộ các trường này và chỉ cho phép chuyển tiếp sang "Hoàn thành" hoặc giữ nguyên. Tôi hiểu như vậy có đúng không?</w:t>
            </w:r>
          </w:p>
        </w:tc>
        <w:tc>
          <w:tcPr>
            <w:tcW w:w="1836" w:type="pct"/>
            <w:vAlign w:val="top"/>
          </w:tcPr>
          <w:p w14:paraId="76B24FD9" w14:textId="0E169E10" w:rsidR="00385AC3" w:rsidRPr="00282F61" w:rsidRDefault="003B0D05" w:rsidP="00A40C7B">
            <w:pPr>
              <w:spacing w:after="120"/>
              <w:ind w:firstLine="0"/>
              <w:rPr>
                <w:szCs w:val="26"/>
              </w:rPr>
            </w:pPr>
            <w:r w:rsidRPr="009959E5">
              <w:rPr>
                <w:szCs w:val="26"/>
              </w:rPr>
              <w:t>Đúng. Lịch hẹn đang thực hiện không được sửa đổi thông tin dịch vụ/nhân viên/giờ hẹn để tránh sai lệch với thực tế đang diễn ra.</w:t>
            </w:r>
          </w:p>
        </w:tc>
        <w:tc>
          <w:tcPr>
            <w:tcW w:w="1330" w:type="pct"/>
            <w:vAlign w:val="top"/>
          </w:tcPr>
          <w:p w14:paraId="31AE333D" w14:textId="37A60436" w:rsidR="00385AC3" w:rsidRPr="00282F61" w:rsidRDefault="009959E5" w:rsidP="00A40C7B">
            <w:pPr>
              <w:spacing w:after="120"/>
              <w:ind w:firstLine="0"/>
              <w:rPr>
                <w:szCs w:val="26"/>
              </w:rPr>
            </w:pPr>
            <w:r w:rsidRPr="009959E5">
              <w:rPr>
                <w:szCs w:val="26"/>
              </w:rPr>
              <w:t>Ràng buộc validate: chỉ cho phép edit khi status = "Đã đặt"; ẩn nút "Sửa" khi status khác</w:t>
            </w:r>
          </w:p>
        </w:tc>
      </w:tr>
      <w:tr w:rsidR="00385AC3" w:rsidRPr="00385AC3" w14:paraId="1DB20695" w14:textId="77777777" w:rsidTr="009959E5">
        <w:trPr>
          <w:cantSplit/>
          <w:trHeight w:val="339"/>
          <w:jc w:val="left"/>
        </w:trPr>
        <w:tc>
          <w:tcPr>
            <w:tcW w:w="431" w:type="pct"/>
          </w:tcPr>
          <w:p w14:paraId="611C97CF" w14:textId="77777777" w:rsidR="00385AC3" w:rsidRPr="00385AC3" w:rsidRDefault="00385AC3" w:rsidP="00A40C7B">
            <w:pPr>
              <w:spacing w:after="120"/>
              <w:ind w:firstLine="0"/>
              <w:rPr>
                <w:sz w:val="24"/>
              </w:rPr>
            </w:pPr>
            <w:r w:rsidRPr="00385AC3">
              <w:rPr>
                <w:sz w:val="24"/>
              </w:rPr>
              <w:lastRenderedPageBreak/>
              <w:t>4.</w:t>
            </w:r>
          </w:p>
        </w:tc>
        <w:tc>
          <w:tcPr>
            <w:tcW w:w="1403" w:type="pct"/>
          </w:tcPr>
          <w:p w14:paraId="253DA500" w14:textId="6608F508" w:rsidR="00385AC3" w:rsidRDefault="003B0D05" w:rsidP="00A40C7B">
            <w:pPr>
              <w:spacing w:after="120"/>
              <w:ind w:firstLine="0"/>
              <w:rPr>
                <w:szCs w:val="26"/>
              </w:rPr>
            </w:pPr>
            <w:r w:rsidRPr="00282F61">
              <w:rPr>
                <w:szCs w:val="26"/>
              </w:rPr>
              <w:t>Liên quan đến cấu trúc lưu trữ dữ liệu. Tôi đề xuất mỗi thú cưng sẽ có một "Mã thú cưng" (Pet_ID) liên kết trực tiếp với "Mã khách hàng" (Customer_ID). Khi nhân viên nhập Số điện thoại để tra cứu, hệ thống sẽ hiển thị thông tin Khách hàng đó kèm theo danh sách tất cả thú cưng của họ. Đề xuất này có đúng với nghiệp vụ không</w:t>
            </w:r>
            <w:r w:rsidR="008C5DED" w:rsidRPr="00282F61">
              <w:rPr>
                <w:szCs w:val="26"/>
              </w:rPr>
              <w:t xml:space="preserve">? </w:t>
            </w:r>
          </w:p>
          <w:p w14:paraId="20F8B8B2" w14:textId="17C1FA56" w:rsidR="00794CBE" w:rsidRPr="00282F61" w:rsidRDefault="00794CBE" w:rsidP="00A40C7B">
            <w:pPr>
              <w:spacing w:after="120"/>
              <w:ind w:firstLine="0"/>
              <w:rPr>
                <w:szCs w:val="26"/>
              </w:rPr>
            </w:pPr>
          </w:p>
        </w:tc>
        <w:tc>
          <w:tcPr>
            <w:tcW w:w="1836" w:type="pct"/>
            <w:vAlign w:val="top"/>
          </w:tcPr>
          <w:p w14:paraId="00D23CA4" w14:textId="4FFCC8A8" w:rsidR="00385AC3" w:rsidRPr="00282F61" w:rsidRDefault="002A28B8" w:rsidP="00A40C7B">
            <w:pPr>
              <w:spacing w:after="120"/>
              <w:ind w:firstLine="0"/>
              <w:rPr>
                <w:szCs w:val="26"/>
              </w:rPr>
            </w:pPr>
            <w:r w:rsidRPr="002A28B8">
              <w:rPr>
                <w:szCs w:val="26"/>
              </w:rPr>
              <w:t>Đúng nghiệp vụ. Một khách hàng có thể nuôi nhiều thú cưng. Việc dùng Số điện thoại làm từ khóa tra cứu thông tin là rất thực tế.</w:t>
            </w:r>
          </w:p>
        </w:tc>
        <w:tc>
          <w:tcPr>
            <w:tcW w:w="1330" w:type="pct"/>
            <w:vAlign w:val="top"/>
          </w:tcPr>
          <w:p w14:paraId="554B080E" w14:textId="70D64442" w:rsidR="002A28B8" w:rsidRPr="002A28B8" w:rsidRDefault="002A28B8" w:rsidP="002A28B8">
            <w:pPr>
              <w:spacing w:after="120"/>
              <w:ind w:firstLine="0"/>
              <w:rPr>
                <w:szCs w:val="26"/>
              </w:rPr>
            </w:pPr>
            <w:r w:rsidRPr="002A28B8">
              <w:rPr>
                <w:szCs w:val="26"/>
              </w:rPr>
              <w:t>- Cập nhật lại sơ đồ Class Diagram và ERD.</w:t>
            </w:r>
          </w:p>
          <w:p w14:paraId="3A80D741" w14:textId="77777777" w:rsidR="002A28B8" w:rsidRPr="002A28B8" w:rsidRDefault="002A28B8" w:rsidP="002A28B8">
            <w:pPr>
              <w:spacing w:after="120"/>
              <w:ind w:firstLine="0"/>
              <w:rPr>
                <w:szCs w:val="26"/>
              </w:rPr>
            </w:pPr>
            <w:r w:rsidRPr="002A28B8">
              <w:rPr>
                <w:szCs w:val="26"/>
              </w:rPr>
              <w:t>- Thiết kế CSDL theo quan hệ 1-N (1 Khách hàng - Nhiều Thú cưng).</w:t>
            </w:r>
          </w:p>
          <w:p w14:paraId="1C6D06FE" w14:textId="526234DF" w:rsidR="00385AC3" w:rsidRPr="00282F61" w:rsidRDefault="00385AC3" w:rsidP="00A40C7B">
            <w:pPr>
              <w:spacing w:after="120"/>
              <w:ind w:firstLine="0"/>
              <w:rPr>
                <w:szCs w:val="26"/>
              </w:rPr>
            </w:pPr>
          </w:p>
        </w:tc>
      </w:tr>
      <w:tr w:rsidR="00385AC3" w:rsidRPr="00385AC3" w14:paraId="68C2C3D4" w14:textId="77777777" w:rsidTr="009959E5">
        <w:trPr>
          <w:cantSplit/>
          <w:trHeight w:val="339"/>
          <w:jc w:val="left"/>
        </w:trPr>
        <w:tc>
          <w:tcPr>
            <w:tcW w:w="431" w:type="pct"/>
          </w:tcPr>
          <w:p w14:paraId="51B34BF8" w14:textId="77777777" w:rsidR="00385AC3" w:rsidRPr="00385AC3" w:rsidRDefault="00385AC3" w:rsidP="00A40C7B">
            <w:pPr>
              <w:spacing w:after="120"/>
              <w:ind w:firstLine="0"/>
              <w:rPr>
                <w:sz w:val="24"/>
              </w:rPr>
            </w:pPr>
            <w:r w:rsidRPr="00385AC3">
              <w:rPr>
                <w:sz w:val="24"/>
              </w:rPr>
              <w:t>5.</w:t>
            </w:r>
          </w:p>
        </w:tc>
        <w:tc>
          <w:tcPr>
            <w:tcW w:w="1403" w:type="pct"/>
          </w:tcPr>
          <w:p w14:paraId="66765660" w14:textId="441EEAF6" w:rsidR="00385AC3" w:rsidRPr="00282F61" w:rsidRDefault="003B0D05" w:rsidP="00A40C7B">
            <w:pPr>
              <w:spacing w:after="120"/>
              <w:ind w:firstLine="0"/>
              <w:rPr>
                <w:szCs w:val="26"/>
              </w:rPr>
            </w:pPr>
            <w:r w:rsidRPr="0019465C">
              <w:rPr>
                <w:szCs w:val="26"/>
              </w:rPr>
              <w:t xml:space="preserve">Tại màn hình Bán hàng, khi nhân viên Thu ngân quét mã sản phẩm nhưng số lượng </w:t>
            </w:r>
            <w:r w:rsidR="009B1629">
              <w:rPr>
                <w:szCs w:val="26"/>
              </w:rPr>
              <w:t>tồn</w:t>
            </w:r>
            <w:r w:rsidRPr="0019465C">
              <w:rPr>
                <w:szCs w:val="26"/>
              </w:rPr>
              <w:t xml:space="preserve"> không đủ đáp ứng, tôi đề xuất hệ thống không cho phép thêm vượt quá số lượng hiện có và hiển thị thông báo để nhân viên điều chỉnh. Đề xuất này có hợp lý không?</w:t>
            </w:r>
          </w:p>
        </w:tc>
        <w:tc>
          <w:tcPr>
            <w:tcW w:w="1836" w:type="pct"/>
            <w:vAlign w:val="top"/>
          </w:tcPr>
          <w:p w14:paraId="64DC8AF9" w14:textId="1870DAF9" w:rsidR="00385AC3" w:rsidRPr="00282F61" w:rsidRDefault="003B0D05" w:rsidP="00A40C7B">
            <w:pPr>
              <w:spacing w:after="120"/>
              <w:ind w:firstLine="0"/>
              <w:rPr>
                <w:szCs w:val="26"/>
              </w:rPr>
            </w:pPr>
            <w:r w:rsidRPr="0019465C">
              <w:rPr>
                <w:szCs w:val="26"/>
              </w:rPr>
              <w:t>Đồng ý. Hệ thống phải kiểm tra số lượng</w:t>
            </w:r>
            <w:r w:rsidR="009B1629">
              <w:rPr>
                <w:szCs w:val="26"/>
              </w:rPr>
              <w:t xml:space="preserve"> tồn</w:t>
            </w:r>
            <w:r w:rsidRPr="0019465C">
              <w:rPr>
                <w:szCs w:val="26"/>
              </w:rPr>
              <w:t xml:space="preserve"> sản phẩm khi thêm vào danh sách hàng cần thanh toán và kiểm tra lại trước khi xác nhận thanh toán, nhằm tránh phát sinh số lượng âm.</w:t>
            </w:r>
          </w:p>
        </w:tc>
        <w:tc>
          <w:tcPr>
            <w:tcW w:w="1330" w:type="pct"/>
            <w:vAlign w:val="top"/>
          </w:tcPr>
          <w:p w14:paraId="7BCC5416" w14:textId="4296ED74" w:rsidR="00385AC3" w:rsidRPr="00282F61" w:rsidRDefault="003B0D05" w:rsidP="00A40C7B">
            <w:pPr>
              <w:spacing w:after="120"/>
              <w:ind w:firstLine="0"/>
              <w:rPr>
                <w:szCs w:val="26"/>
              </w:rPr>
            </w:pPr>
            <w:r w:rsidRPr="0019465C">
              <w:rPr>
                <w:szCs w:val="26"/>
              </w:rPr>
              <w:t xml:space="preserve">Kiểm tra số lượng </w:t>
            </w:r>
            <w:r w:rsidR="005F7C05">
              <w:rPr>
                <w:szCs w:val="26"/>
              </w:rPr>
              <w:t>tồn.</w:t>
            </w:r>
          </w:p>
        </w:tc>
      </w:tr>
      <w:tr w:rsidR="00385AC3" w:rsidRPr="00385AC3" w14:paraId="01EFFA79" w14:textId="77777777" w:rsidTr="009959E5">
        <w:trPr>
          <w:cantSplit/>
          <w:trHeight w:val="339"/>
          <w:jc w:val="left"/>
        </w:trPr>
        <w:tc>
          <w:tcPr>
            <w:tcW w:w="431" w:type="pct"/>
          </w:tcPr>
          <w:p w14:paraId="12DF9554" w14:textId="77777777" w:rsidR="00385AC3" w:rsidRPr="00385AC3" w:rsidRDefault="00385AC3" w:rsidP="00A40C7B">
            <w:pPr>
              <w:spacing w:after="120"/>
              <w:ind w:firstLine="0"/>
              <w:rPr>
                <w:sz w:val="24"/>
              </w:rPr>
            </w:pPr>
            <w:r w:rsidRPr="00385AC3">
              <w:rPr>
                <w:sz w:val="24"/>
              </w:rPr>
              <w:lastRenderedPageBreak/>
              <w:t>6.</w:t>
            </w:r>
          </w:p>
        </w:tc>
        <w:tc>
          <w:tcPr>
            <w:tcW w:w="1403" w:type="pct"/>
          </w:tcPr>
          <w:p w14:paraId="26706DEA" w14:textId="702B81B5" w:rsidR="00385AC3" w:rsidRPr="00282F61" w:rsidRDefault="003B0D05" w:rsidP="00A40C7B">
            <w:pPr>
              <w:spacing w:after="120"/>
              <w:ind w:firstLine="0"/>
              <w:rPr>
                <w:szCs w:val="26"/>
              </w:rPr>
            </w:pPr>
            <w:r w:rsidRPr="00DA5BE3">
              <w:rPr>
                <w:szCs w:val="26"/>
              </w:rPr>
              <w:t>Tại màn hình Bán hàng, khi khách hàng vừa mua phụ kiện vừa sử dụng dịch vụ tắm tỉa trong cùng một lần ghé cửa hàng, tôi hiểu là nhân viên thu ngân sẽ tạo 1 hóa đơn duy nhất, trong đó tra cứu lịch hẹn để thêm các dịch vụ đã hoàn thành và thêm luôn các sản phẩm khách mua vào chung hóa đơn đó — mà không cần tạo 2 hóa đơn riêng rồi mới "gộp phiếu". Tôi hiểu như vậy có đúng không?</w:t>
            </w:r>
          </w:p>
        </w:tc>
        <w:tc>
          <w:tcPr>
            <w:tcW w:w="1836" w:type="pct"/>
            <w:vAlign w:val="top"/>
          </w:tcPr>
          <w:p w14:paraId="42357EE7" w14:textId="674E41C1" w:rsidR="00385AC3" w:rsidRPr="00282F61" w:rsidRDefault="003B0D05" w:rsidP="00A40C7B">
            <w:pPr>
              <w:spacing w:after="120"/>
              <w:ind w:firstLine="0"/>
              <w:rPr>
                <w:szCs w:val="26"/>
              </w:rPr>
            </w:pPr>
            <w:r w:rsidRPr="00DA5BE3">
              <w:rPr>
                <w:szCs w:val="26"/>
              </w:rPr>
              <w:t>Đúng. Hệ thống không cần chức năng "Gộp phiếu" vì một hóa đơn đã được thiết kế để chứa đồng thời cả sản phẩm và dịch vụ ngay từ khi tạo. Khi khách vừa mua phụ kiện vừa dùng dịch vụ, nhân viên chỉ cần thêm cả hai vào cùng một hóa đơn đang lập</w:t>
            </w:r>
            <w:r>
              <w:rPr>
                <w:szCs w:val="26"/>
              </w:rPr>
              <w:t>.</w:t>
            </w:r>
          </w:p>
        </w:tc>
        <w:tc>
          <w:tcPr>
            <w:tcW w:w="1330" w:type="pct"/>
            <w:vAlign w:val="top"/>
          </w:tcPr>
          <w:p w14:paraId="1952360B" w14:textId="26771292" w:rsidR="00385AC3" w:rsidRPr="00282F61" w:rsidRDefault="003B0D05" w:rsidP="00A40C7B">
            <w:pPr>
              <w:spacing w:after="120"/>
              <w:ind w:firstLine="0"/>
              <w:rPr>
                <w:szCs w:val="26"/>
              </w:rPr>
            </w:pPr>
            <w:r w:rsidRPr="002A28B8">
              <w:rPr>
                <w:szCs w:val="26"/>
              </w:rPr>
              <w:t xml:space="preserve">- Thiết kế bảng Invoice (Hóa đơn) trong CSDL linh hoạt để chứa và phân biệt được cả 2 loại mã Dịch vụ và </w:t>
            </w:r>
            <w:r>
              <w:rPr>
                <w:szCs w:val="26"/>
              </w:rPr>
              <w:t>Sản phẩm</w:t>
            </w:r>
          </w:p>
        </w:tc>
      </w:tr>
      <w:tr w:rsidR="003B0D05" w:rsidRPr="00385AC3" w14:paraId="5DEA5CB7" w14:textId="77777777" w:rsidTr="009959E5">
        <w:trPr>
          <w:cantSplit/>
          <w:trHeight w:val="339"/>
          <w:jc w:val="left"/>
        </w:trPr>
        <w:tc>
          <w:tcPr>
            <w:tcW w:w="431" w:type="pct"/>
          </w:tcPr>
          <w:p w14:paraId="6E68A974" w14:textId="77777777" w:rsidR="003B0D05" w:rsidRPr="00385AC3" w:rsidRDefault="003B0D05" w:rsidP="003B0D05">
            <w:pPr>
              <w:spacing w:after="120"/>
              <w:ind w:firstLine="0"/>
              <w:rPr>
                <w:sz w:val="24"/>
              </w:rPr>
            </w:pPr>
            <w:r w:rsidRPr="00385AC3">
              <w:rPr>
                <w:sz w:val="24"/>
              </w:rPr>
              <w:t>7.</w:t>
            </w:r>
          </w:p>
        </w:tc>
        <w:tc>
          <w:tcPr>
            <w:tcW w:w="1403" w:type="pct"/>
          </w:tcPr>
          <w:p w14:paraId="4039BB82" w14:textId="6868D12B" w:rsidR="003B0D05" w:rsidRPr="00282F61" w:rsidRDefault="003B0D05" w:rsidP="003B0D05">
            <w:pPr>
              <w:spacing w:after="120"/>
              <w:ind w:firstLine="0"/>
              <w:rPr>
                <w:szCs w:val="26"/>
              </w:rPr>
            </w:pPr>
            <w:r w:rsidRPr="0019465C">
              <w:rPr>
                <w:szCs w:val="26"/>
              </w:rPr>
              <w:t>Theo tôi hiểu, khách hàng chỉ được yêu cầu trả sản phẩm trong vòng 168 giờ kể từ thời điểm thanh toán trên hóa đơn. Khi tiếp nhận yêu cầu, nhân viên Thu ngân cần kiểm tra thời hạn và số lượng sản phẩm được phép trả. Tôi hiểu như vậy có đúng không?</w:t>
            </w:r>
          </w:p>
        </w:tc>
        <w:tc>
          <w:tcPr>
            <w:tcW w:w="1836" w:type="pct"/>
            <w:vAlign w:val="top"/>
          </w:tcPr>
          <w:p w14:paraId="01DB3815" w14:textId="02699B6F" w:rsidR="003B0D05" w:rsidRPr="00282F61" w:rsidRDefault="003B0D05" w:rsidP="003B0D05">
            <w:pPr>
              <w:spacing w:after="120"/>
              <w:ind w:firstLine="0"/>
              <w:rPr>
                <w:szCs w:val="26"/>
              </w:rPr>
            </w:pPr>
            <w:r w:rsidRPr="0019465C">
              <w:rPr>
                <w:szCs w:val="26"/>
              </w:rPr>
              <w:t>Đúng. Hệ thống chỉ cho phép lập phiếu trả hàng khi yêu cầu được tiếp nhận trong vòng 168 giờ kể từ thời điểm thanh toán. Số lượng trả không được vượt quá số lượng đã mua sau khi trừ các lần trả trước đó. Phiếu được lập hợp lệ vẫn có thể được phê duyệt và hoàn tiền sau thời hạn 168 giờ.</w:t>
            </w:r>
          </w:p>
        </w:tc>
        <w:tc>
          <w:tcPr>
            <w:tcW w:w="1330" w:type="pct"/>
            <w:vAlign w:val="top"/>
          </w:tcPr>
          <w:p w14:paraId="5203268A" w14:textId="51E2DFFC" w:rsidR="003B0D05" w:rsidRPr="00282F61" w:rsidRDefault="003B0D05" w:rsidP="003B0D05">
            <w:pPr>
              <w:spacing w:after="120"/>
              <w:ind w:firstLine="0"/>
              <w:rPr>
                <w:szCs w:val="26"/>
              </w:rPr>
            </w:pPr>
            <w:r w:rsidRPr="0019465C">
              <w:t>Kiểm tra thời hạn trả hàng và số lượng được phép trả. Lưu phiếu trả hàng riêng, giữ nguyên hóa đơn đã thanh toán.</w:t>
            </w:r>
          </w:p>
        </w:tc>
      </w:tr>
      <w:tr w:rsidR="003B0D05" w:rsidRPr="00385AC3" w14:paraId="78F6ACAE" w14:textId="77777777" w:rsidTr="009959E5">
        <w:trPr>
          <w:cantSplit/>
          <w:trHeight w:val="339"/>
          <w:jc w:val="left"/>
        </w:trPr>
        <w:tc>
          <w:tcPr>
            <w:tcW w:w="431" w:type="pct"/>
          </w:tcPr>
          <w:p w14:paraId="02F3CE7F" w14:textId="3DFBE8F9" w:rsidR="003B0D05" w:rsidRPr="00385AC3" w:rsidRDefault="003B0D05" w:rsidP="003B0D05">
            <w:pPr>
              <w:spacing w:after="120"/>
              <w:ind w:firstLine="0"/>
              <w:rPr>
                <w:sz w:val="24"/>
              </w:rPr>
            </w:pPr>
            <w:r w:rsidRPr="00385AC3">
              <w:rPr>
                <w:sz w:val="24"/>
              </w:rPr>
              <w:lastRenderedPageBreak/>
              <w:t>8</w:t>
            </w:r>
          </w:p>
        </w:tc>
        <w:tc>
          <w:tcPr>
            <w:tcW w:w="1403" w:type="pct"/>
          </w:tcPr>
          <w:p w14:paraId="5E4594D5" w14:textId="7BD97B47" w:rsidR="003B0D05" w:rsidRPr="00282F61" w:rsidRDefault="003B0D05" w:rsidP="003B0D05">
            <w:pPr>
              <w:spacing w:after="120"/>
              <w:ind w:firstLine="0"/>
              <w:rPr>
                <w:szCs w:val="26"/>
              </w:rPr>
            </w:pPr>
            <w:r w:rsidRPr="0019465C">
              <w:rPr>
                <w:szCs w:val="26"/>
              </w:rPr>
              <w:t xml:space="preserve">Liên quan đến tài khoản Chủ cửa hàng, theo tôi hiểu, tài khoản này được người phụ trách triển khai phần mềm khởi tạo và cung cấp khi hệ thống bắt đầu sử dụng. </w:t>
            </w:r>
            <w:r w:rsidR="00BC1BAA" w:rsidRPr="00BC1BAA">
              <w:rPr>
                <w:szCs w:val="26"/>
              </w:rPr>
              <w:t>Chủ cửa hàng là nhân viên có chức vụ Chủ cửa hàng, đồng thời có quyền</w:t>
            </w:r>
            <w:r w:rsidRPr="0019465C">
              <w:rPr>
                <w:szCs w:val="26"/>
              </w:rPr>
              <w:t xml:space="preserve"> tạo và quản lý tài khoản cho nhân viên. Tôi hiểu như vậy có đúng không?</w:t>
            </w:r>
          </w:p>
        </w:tc>
        <w:tc>
          <w:tcPr>
            <w:tcW w:w="1836" w:type="pct"/>
            <w:vAlign w:val="top"/>
          </w:tcPr>
          <w:p w14:paraId="2E6BA026" w14:textId="583F4A4A" w:rsidR="003B0D05" w:rsidRPr="00282F61" w:rsidRDefault="003B0D05" w:rsidP="003B0D05">
            <w:pPr>
              <w:spacing w:after="120"/>
              <w:ind w:firstLine="0"/>
              <w:rPr>
                <w:szCs w:val="26"/>
              </w:rPr>
            </w:pPr>
            <w:r w:rsidRPr="0019465C">
              <w:rPr>
                <w:szCs w:val="26"/>
              </w:rPr>
              <w:t xml:space="preserve">Đúng. Chủ cửa hàng sử dụng tài khoản được cấp sẵn để đăng nhập và quản lý hệ thống. </w:t>
            </w:r>
            <w:r w:rsidR="00BC1BAA" w:rsidRPr="00BC1BAA">
              <w:rPr>
                <w:szCs w:val="26"/>
              </w:rPr>
              <w:t>Nhân viên có ba chức vụ là Chủ cửa hàng, Thu ngân và Chăm sóc, mỗi nhân viên</w:t>
            </w:r>
            <w:r w:rsidR="00BC1BAA">
              <w:rPr>
                <w:szCs w:val="26"/>
              </w:rPr>
              <w:t xml:space="preserve"> </w:t>
            </w:r>
            <w:r w:rsidRPr="0019465C">
              <w:rPr>
                <w:szCs w:val="26"/>
              </w:rPr>
              <w:t xml:space="preserve">được cấp tối đa một tài khoản. Quyền sử dụng được xác định </w:t>
            </w:r>
            <w:r w:rsidR="00BC1BAA" w:rsidRPr="00BC1BAA">
              <w:rPr>
                <w:szCs w:val="26"/>
              </w:rPr>
              <w:t>theo chức vụ của nhân viên</w:t>
            </w:r>
            <w:r w:rsidRPr="0019465C">
              <w:rPr>
                <w:szCs w:val="26"/>
              </w:rPr>
              <w:t>.</w:t>
            </w:r>
          </w:p>
        </w:tc>
        <w:tc>
          <w:tcPr>
            <w:tcW w:w="1330" w:type="pct"/>
            <w:vAlign w:val="top"/>
          </w:tcPr>
          <w:p w14:paraId="71EBAA71" w14:textId="17BBE614" w:rsidR="003B0D05" w:rsidRPr="00282F61" w:rsidRDefault="003B0D05" w:rsidP="003B0D05">
            <w:pPr>
              <w:spacing w:after="120"/>
              <w:ind w:firstLine="0"/>
              <w:rPr>
                <w:szCs w:val="26"/>
              </w:rPr>
            </w:pPr>
            <w:r w:rsidRPr="0019465C">
              <w:t>Phân biệt tài khoản Chủ cửa hàng và tài khoản nhân viên. Trạng thái tài khoản gồm Hoạt động và Bị khóa.</w:t>
            </w:r>
          </w:p>
        </w:tc>
      </w:tr>
    </w:tbl>
    <w:p w14:paraId="370DA5B9" w14:textId="77777777" w:rsidR="00A85485" w:rsidRDefault="00A85485" w:rsidP="00A85485"/>
    <w:p w14:paraId="0AAA92FF" w14:textId="01D7229A" w:rsidR="00F258E6" w:rsidRPr="00F258E6" w:rsidRDefault="00A85485" w:rsidP="00F258E6">
      <w:pPr>
        <w:pStyle w:val="Heading2"/>
      </w:pPr>
      <w:bookmarkStart w:id="21" w:name="_Toc240195148"/>
      <w:r>
        <w:t>Yêu vầu chức năng:</w:t>
      </w:r>
      <w:bookmarkEnd w:id="21"/>
    </w:p>
    <w:p w14:paraId="4CD60592" w14:textId="1488EBEE" w:rsidR="00F258E6" w:rsidRDefault="00F258E6" w:rsidP="00F258E6">
      <w:pPr>
        <w:pStyle w:val="Heading3"/>
      </w:pPr>
      <w:bookmarkStart w:id="22" w:name="_Toc240195151"/>
      <w:r>
        <w:t xml:space="preserve"> </w:t>
      </w:r>
      <w:r w:rsidRPr="00F258E6">
        <w:t>Đăng nhập</w:t>
      </w:r>
    </w:p>
    <w:p w14:paraId="59326F84" w14:textId="77777777" w:rsidR="003B0D05" w:rsidRDefault="003B0D05">
      <w:pPr>
        <w:pStyle w:val="ListParagraph"/>
        <w:numPr>
          <w:ilvl w:val="0"/>
          <w:numId w:val="51"/>
        </w:numPr>
      </w:pPr>
      <w:r>
        <w:t>Hệ thống phải yêu cầu người dùng nhập tên đăng nhập và mật khẩu.</w:t>
      </w:r>
    </w:p>
    <w:p w14:paraId="7EECEFFE" w14:textId="77777777" w:rsidR="003B0D05" w:rsidRDefault="003B0D05">
      <w:pPr>
        <w:pStyle w:val="ListParagraph"/>
        <w:numPr>
          <w:ilvl w:val="0"/>
          <w:numId w:val="51"/>
        </w:numPr>
      </w:pPr>
      <w:r>
        <w:t>Hệ thống phải kiểm tra thông tin đăng nhập với dữ liệu tài khoản được lưu trữ.</w:t>
      </w:r>
    </w:p>
    <w:p w14:paraId="62BFE9B1" w14:textId="77777777" w:rsidR="003B0D05" w:rsidRDefault="003B0D05">
      <w:pPr>
        <w:pStyle w:val="ListParagraph"/>
        <w:numPr>
          <w:ilvl w:val="0"/>
          <w:numId w:val="51"/>
        </w:numPr>
      </w:pPr>
      <w:r>
        <w:t>Hệ thống phải kiểm tra trạng thái tài khoản trước khi cho phép đăng nhập.</w:t>
      </w:r>
    </w:p>
    <w:p w14:paraId="77752668" w14:textId="77777777" w:rsidR="003B0D05" w:rsidRDefault="003B0D05">
      <w:pPr>
        <w:pStyle w:val="ListParagraph"/>
        <w:numPr>
          <w:ilvl w:val="0"/>
          <w:numId w:val="51"/>
        </w:numPr>
      </w:pPr>
      <w:r>
        <w:t>Hệ thống phải thông báo khi thông tin đăng nhập không chính xác hoặc tài khoản đã bị khóa.</w:t>
      </w:r>
    </w:p>
    <w:p w14:paraId="2D80737D" w14:textId="644F4E54" w:rsidR="00F258E6" w:rsidRPr="00F258E6" w:rsidRDefault="003B0D05">
      <w:pPr>
        <w:pStyle w:val="ListParagraph"/>
        <w:numPr>
          <w:ilvl w:val="0"/>
          <w:numId w:val="51"/>
        </w:numPr>
      </w:pPr>
      <w:r>
        <w:t>Khi đăng nhập thành công, hệ thống phải xác định chức vụ của người dùng và hiển thị các chức năng tương ứng</w:t>
      </w:r>
      <w:r w:rsidR="00F258E6">
        <w:t>.</w:t>
      </w:r>
    </w:p>
    <w:p w14:paraId="109A3443" w14:textId="720B0EBB" w:rsidR="00F258E6" w:rsidRDefault="00F258E6" w:rsidP="00F258E6">
      <w:pPr>
        <w:pStyle w:val="Heading3"/>
      </w:pPr>
      <w:r>
        <w:t xml:space="preserve"> </w:t>
      </w:r>
      <w:r w:rsidRPr="00F258E6">
        <w:t>Đăng xuất</w:t>
      </w:r>
    </w:p>
    <w:p w14:paraId="732B6E26" w14:textId="77777777" w:rsidR="003B0D05" w:rsidRDefault="003B0D05">
      <w:pPr>
        <w:pStyle w:val="ListParagraph"/>
        <w:numPr>
          <w:ilvl w:val="0"/>
          <w:numId w:val="52"/>
        </w:numPr>
      </w:pPr>
      <w:r>
        <w:t>Hệ thống phải cung cấp chức năng đăng xuất cho người dùng sau khi đăng nhập.</w:t>
      </w:r>
    </w:p>
    <w:p w14:paraId="642DA5FB" w14:textId="77777777" w:rsidR="003B0D05" w:rsidRDefault="003B0D05">
      <w:pPr>
        <w:pStyle w:val="ListParagraph"/>
        <w:numPr>
          <w:ilvl w:val="0"/>
          <w:numId w:val="52"/>
        </w:numPr>
      </w:pPr>
      <w:r>
        <w:t>Hệ thống phải xác nhận yêu cầu đăng xuất trước khi kết thúc phiên làm việc.</w:t>
      </w:r>
    </w:p>
    <w:p w14:paraId="464589E4" w14:textId="77777777" w:rsidR="003B0D05" w:rsidRDefault="003B0D05">
      <w:pPr>
        <w:pStyle w:val="ListParagraph"/>
        <w:numPr>
          <w:ilvl w:val="0"/>
          <w:numId w:val="52"/>
        </w:numPr>
      </w:pPr>
      <w:r>
        <w:lastRenderedPageBreak/>
        <w:t>Khi người dùng xác nhận đăng xuất, hệ thống phải kết thúc phiên đăng nhập hiện tại.</w:t>
      </w:r>
    </w:p>
    <w:p w14:paraId="22ECB4D1" w14:textId="74C7C565" w:rsidR="00F258E6" w:rsidRPr="00F258E6" w:rsidRDefault="003B0D05">
      <w:pPr>
        <w:pStyle w:val="ListParagraph"/>
        <w:numPr>
          <w:ilvl w:val="0"/>
          <w:numId w:val="52"/>
        </w:numPr>
      </w:pPr>
      <w:r>
        <w:t>Hệ thống phải chuyển người dùng về màn hình đăng nhập sau khi đăng xuất thành công</w:t>
      </w:r>
      <w:r w:rsidR="00F258E6">
        <w:t>.</w:t>
      </w:r>
    </w:p>
    <w:p w14:paraId="415AB7DF" w14:textId="3DDE0072" w:rsidR="00F258E6" w:rsidRDefault="00637A2E" w:rsidP="00F258E6">
      <w:pPr>
        <w:pStyle w:val="Heading3"/>
      </w:pPr>
      <w:r>
        <w:t xml:space="preserve"> </w:t>
      </w:r>
      <w:r w:rsidRPr="00637A2E">
        <w:t>Đổi mật khẩu</w:t>
      </w:r>
    </w:p>
    <w:p w14:paraId="71596B67" w14:textId="77777777" w:rsidR="003B0D05" w:rsidRDefault="003B0D05">
      <w:pPr>
        <w:pStyle w:val="ListParagraph"/>
        <w:numPr>
          <w:ilvl w:val="0"/>
          <w:numId w:val="53"/>
        </w:numPr>
      </w:pPr>
      <w:r>
        <w:t>Hệ thống phải cho phép người dùng đã đăng nhập thay đổi mật khẩu.</w:t>
      </w:r>
    </w:p>
    <w:p w14:paraId="0E7A5165" w14:textId="77777777" w:rsidR="003B0D05" w:rsidRDefault="003B0D05">
      <w:pPr>
        <w:pStyle w:val="ListParagraph"/>
        <w:numPr>
          <w:ilvl w:val="0"/>
          <w:numId w:val="53"/>
        </w:numPr>
      </w:pPr>
      <w:r>
        <w:t>Người dùng phải nhập mật khẩu hiện tại, mật khẩu mới và xác nhận mật khẩu mới.</w:t>
      </w:r>
    </w:p>
    <w:p w14:paraId="059156A7" w14:textId="77777777" w:rsidR="003B0D05" w:rsidRDefault="003B0D05">
      <w:pPr>
        <w:pStyle w:val="ListParagraph"/>
        <w:numPr>
          <w:ilvl w:val="0"/>
          <w:numId w:val="53"/>
        </w:numPr>
      </w:pPr>
      <w:r>
        <w:t>Hệ thống phải kiểm tra mật khẩu hiện tại trước khi cho phép thay đổi.</w:t>
      </w:r>
    </w:p>
    <w:p w14:paraId="33B5F8AB" w14:textId="77777777" w:rsidR="003B0D05" w:rsidRDefault="003B0D05">
      <w:pPr>
        <w:pStyle w:val="ListParagraph"/>
        <w:numPr>
          <w:ilvl w:val="0"/>
          <w:numId w:val="53"/>
        </w:numPr>
      </w:pPr>
      <w:r>
        <w:t>Hệ thống phải kiểm tra sự trùng khớp giữa mật khẩu mới và mật khẩu xác nhận.</w:t>
      </w:r>
    </w:p>
    <w:p w14:paraId="12400A76" w14:textId="67119435" w:rsidR="00637A2E" w:rsidRPr="00637A2E" w:rsidRDefault="003B0D05">
      <w:pPr>
        <w:pStyle w:val="ListParagraph"/>
        <w:numPr>
          <w:ilvl w:val="0"/>
          <w:numId w:val="53"/>
        </w:numPr>
      </w:pPr>
      <w:r>
        <w:t>Hệ thống phải thông báo kết quả sau khi thay đổi mật khẩu thành công hoặc không thành công</w:t>
      </w:r>
      <w:r w:rsidR="00637A2E">
        <w:t>.</w:t>
      </w:r>
    </w:p>
    <w:p w14:paraId="6BAD3F5E" w14:textId="77777777" w:rsidR="00637A2E" w:rsidRDefault="00637A2E" w:rsidP="00637A2E">
      <w:pPr>
        <w:pStyle w:val="Heading3"/>
      </w:pPr>
      <w:r>
        <w:t>Quản lý tài khoản</w:t>
      </w:r>
    </w:p>
    <w:p w14:paraId="7367CB70" w14:textId="77777777" w:rsidR="003B0D05" w:rsidRDefault="003B0D05">
      <w:pPr>
        <w:pStyle w:val="ListParagraph"/>
        <w:numPr>
          <w:ilvl w:val="0"/>
          <w:numId w:val="53"/>
        </w:numPr>
      </w:pPr>
      <w:r>
        <w:t>Hệ thống phải cho phép Chủ cửa hàng tạo, tìm kiếm, cập nhật và khóa tài khoản của nhân viên.</w:t>
      </w:r>
    </w:p>
    <w:p w14:paraId="6FF48EC8" w14:textId="77777777" w:rsidR="003B0D05" w:rsidRDefault="003B0D05">
      <w:pPr>
        <w:pStyle w:val="ListParagraph"/>
        <w:numPr>
          <w:ilvl w:val="0"/>
          <w:numId w:val="53"/>
        </w:numPr>
      </w:pPr>
      <w:r>
        <w:t>Mỗi nhân viên được cấp tối đa một tài khoản, tên đăng nhập phải là duy nhất.</w:t>
      </w:r>
    </w:p>
    <w:p w14:paraId="14167BAE" w14:textId="77777777" w:rsidR="003B0D05" w:rsidRDefault="003B0D05">
      <w:pPr>
        <w:pStyle w:val="ListParagraph"/>
        <w:numPr>
          <w:ilvl w:val="0"/>
          <w:numId w:val="53"/>
        </w:numPr>
      </w:pPr>
      <w:r>
        <w:t>Hệ thống phải xác định quyền truy cập dựa trên chức vụ Thu ngân hoặc Chăm sóc của nhân viên.</w:t>
      </w:r>
    </w:p>
    <w:p w14:paraId="3D9380C7" w14:textId="045E95E7" w:rsidR="003B0D05" w:rsidRDefault="003B0D05">
      <w:pPr>
        <w:pStyle w:val="ListParagraph"/>
        <w:numPr>
          <w:ilvl w:val="0"/>
          <w:numId w:val="53"/>
        </w:numPr>
      </w:pPr>
      <w:r>
        <w:t xml:space="preserve">Tài khoản Chủ cửa hàng được cấp sẵn khi triển khai hệ thống và </w:t>
      </w:r>
      <w:r w:rsidR="00BC1BAA" w:rsidRPr="00BC1BAA">
        <w:t>được liên kết với hồ sơ nhân viên có chức vụ Chủ cửa hàng</w:t>
      </w:r>
      <w:r>
        <w:t>.</w:t>
      </w:r>
    </w:p>
    <w:p w14:paraId="1273995A" w14:textId="5EC01F78" w:rsidR="00637A2E" w:rsidRPr="00637A2E" w:rsidRDefault="003B0D05">
      <w:pPr>
        <w:pStyle w:val="ListParagraph"/>
        <w:numPr>
          <w:ilvl w:val="0"/>
          <w:numId w:val="54"/>
        </w:numPr>
      </w:pPr>
      <w:r>
        <w:t>Tài khoản có hai trạng thái Hoạt động và Bị khóa. Tài khoản Bị khóa không được đăng nhập</w:t>
      </w:r>
      <w:r w:rsidR="00637A2E">
        <w:t>.</w:t>
      </w:r>
    </w:p>
    <w:p w14:paraId="013847DF" w14:textId="7DE0C640" w:rsidR="00637A2E" w:rsidRDefault="00637A2E" w:rsidP="00637A2E">
      <w:pPr>
        <w:pStyle w:val="Heading3"/>
      </w:pPr>
      <w:r>
        <w:t xml:space="preserve">Quản lý </w:t>
      </w:r>
      <w:r w:rsidR="009D3E9F">
        <w:t>khách hàng</w:t>
      </w:r>
    </w:p>
    <w:p w14:paraId="02B42F9B" w14:textId="77777777" w:rsidR="003B0D05" w:rsidRDefault="003B0D05">
      <w:pPr>
        <w:pStyle w:val="ListParagraph"/>
        <w:numPr>
          <w:ilvl w:val="0"/>
          <w:numId w:val="55"/>
        </w:numPr>
      </w:pPr>
      <w:r>
        <w:t>Hệ thống phải cho phép nhân viên thu ngân và nhân viên chăm sóc tìm kiếm khách hàng theo thông tin phù hợp như mã khách hàng, họ tên hoặc số điện thoại.</w:t>
      </w:r>
    </w:p>
    <w:p w14:paraId="55930FB2" w14:textId="77777777" w:rsidR="003B0D05" w:rsidRDefault="003B0D05">
      <w:pPr>
        <w:pStyle w:val="ListParagraph"/>
        <w:numPr>
          <w:ilvl w:val="0"/>
          <w:numId w:val="55"/>
        </w:numPr>
      </w:pPr>
      <w:r>
        <w:t>Hệ thống phải hiển thị thông tin khách hàng khi người dùng lựa chọn kết quả tìm kiếm.</w:t>
      </w:r>
    </w:p>
    <w:p w14:paraId="05CDF6F6" w14:textId="77777777" w:rsidR="003B0D05" w:rsidRDefault="003B0D05">
      <w:pPr>
        <w:pStyle w:val="ListParagraph"/>
        <w:numPr>
          <w:ilvl w:val="0"/>
          <w:numId w:val="55"/>
        </w:numPr>
      </w:pPr>
      <w:r>
        <w:t>Hệ thống phải cho phép nhân viên thu ngân và nhân viên chăm sóc thêm mới khách hàng.</w:t>
      </w:r>
    </w:p>
    <w:p w14:paraId="4987F6EF" w14:textId="77777777" w:rsidR="003B0D05" w:rsidRDefault="003B0D05">
      <w:pPr>
        <w:pStyle w:val="ListParagraph"/>
        <w:numPr>
          <w:ilvl w:val="0"/>
          <w:numId w:val="55"/>
        </w:numPr>
      </w:pPr>
      <w:r>
        <w:lastRenderedPageBreak/>
        <w:t>Khi thêm mới khách hàng, hệ thống phải yêu cầu nhập họ tên và số điện thoại.</w:t>
      </w:r>
    </w:p>
    <w:p w14:paraId="0019182D" w14:textId="77777777" w:rsidR="003B0D05" w:rsidRDefault="003B0D05">
      <w:pPr>
        <w:pStyle w:val="ListParagraph"/>
        <w:numPr>
          <w:ilvl w:val="0"/>
          <w:numId w:val="55"/>
        </w:numPr>
      </w:pPr>
      <w:r>
        <w:t>Hệ thống phải cho phép cập nhật thông tin khách hàng.</w:t>
      </w:r>
    </w:p>
    <w:p w14:paraId="5DC138A8" w14:textId="77777777" w:rsidR="003B0D05" w:rsidRDefault="003B0D05">
      <w:pPr>
        <w:pStyle w:val="ListParagraph"/>
        <w:numPr>
          <w:ilvl w:val="0"/>
          <w:numId w:val="55"/>
        </w:numPr>
      </w:pPr>
      <w:r>
        <w:t>Hệ thống phải đảm bảo mỗi khách hàng có một mã khách hàng duy nhất.</w:t>
      </w:r>
    </w:p>
    <w:p w14:paraId="753CDDA0" w14:textId="58A77BB8" w:rsidR="00637A2E" w:rsidRPr="00637A2E" w:rsidRDefault="003B0D05">
      <w:pPr>
        <w:pStyle w:val="ListParagraph"/>
        <w:numPr>
          <w:ilvl w:val="0"/>
          <w:numId w:val="55"/>
        </w:numPr>
      </w:pPr>
      <w:r>
        <w:t>Hệ thống phải liên kết thông tin khách hàng với các thú cưng thuộc khách hàng đó</w:t>
      </w:r>
      <w:r w:rsidR="00637A2E">
        <w:t>.</w:t>
      </w:r>
    </w:p>
    <w:p w14:paraId="6729E5AA" w14:textId="5C0EAE5E" w:rsidR="00637A2E" w:rsidRDefault="00637A2E" w:rsidP="00637A2E">
      <w:pPr>
        <w:pStyle w:val="Heading3"/>
      </w:pPr>
      <w:r w:rsidRPr="00637A2E">
        <w:t>Quản lý thú cưng</w:t>
      </w:r>
    </w:p>
    <w:p w14:paraId="0BA71E1E" w14:textId="77777777" w:rsidR="003B0D05" w:rsidRDefault="003B0D05">
      <w:pPr>
        <w:pStyle w:val="ListParagraph"/>
        <w:numPr>
          <w:ilvl w:val="0"/>
          <w:numId w:val="56"/>
        </w:numPr>
      </w:pPr>
      <w:r>
        <w:t>Hệ thống phải cho phép nhân viên chăm sóc tìm kiếm thú cưng theo mã thú cưng, tên hoặc thông tin chủ sở hữu.</w:t>
      </w:r>
    </w:p>
    <w:p w14:paraId="253B202B" w14:textId="77777777" w:rsidR="003B0D05" w:rsidRDefault="003B0D05">
      <w:pPr>
        <w:pStyle w:val="ListParagraph"/>
        <w:numPr>
          <w:ilvl w:val="0"/>
          <w:numId w:val="56"/>
        </w:numPr>
      </w:pPr>
      <w:r>
        <w:t>Hệ thống phải hiển thị thông tin thú cưng và thông tin chủ sở hữu khi tra cứu.</w:t>
      </w:r>
    </w:p>
    <w:p w14:paraId="684DDF18" w14:textId="77777777" w:rsidR="003B0D05" w:rsidRDefault="003B0D05">
      <w:pPr>
        <w:pStyle w:val="ListParagraph"/>
        <w:numPr>
          <w:ilvl w:val="0"/>
          <w:numId w:val="56"/>
        </w:numPr>
      </w:pPr>
      <w:r>
        <w:t>Hệ thống phải cho phép nhân viên chăm sóc thêm mới thú cưng.</w:t>
      </w:r>
    </w:p>
    <w:p w14:paraId="0E7494E2" w14:textId="77777777" w:rsidR="003B0D05" w:rsidRDefault="003B0D05">
      <w:pPr>
        <w:pStyle w:val="ListParagraph"/>
        <w:numPr>
          <w:ilvl w:val="0"/>
          <w:numId w:val="56"/>
        </w:numPr>
      </w:pPr>
      <w:r>
        <w:t>Khi thêm mới, hệ thống phải yêu cầu nhập đầy đủ các thông tin cần thiết của thú cưng gồm tên, loài, giống, giới tính, ngày sinh hoặc tuổi, cân nặng hiện tại và chủ sở hữu.</w:t>
      </w:r>
    </w:p>
    <w:p w14:paraId="29804A91" w14:textId="77777777" w:rsidR="003B0D05" w:rsidRDefault="003B0D05">
      <w:pPr>
        <w:pStyle w:val="ListParagraph"/>
        <w:numPr>
          <w:ilvl w:val="0"/>
          <w:numId w:val="56"/>
        </w:numPr>
      </w:pPr>
      <w:r>
        <w:t>Hệ thống phải cho phép nhân viên chăm sóc cập nhật thông tin thú cưng.</w:t>
      </w:r>
    </w:p>
    <w:p w14:paraId="39B95373" w14:textId="77777777" w:rsidR="003B0D05" w:rsidRDefault="003B0D05">
      <w:pPr>
        <w:pStyle w:val="ListParagraph"/>
        <w:numPr>
          <w:ilvl w:val="0"/>
          <w:numId w:val="56"/>
        </w:numPr>
      </w:pPr>
      <w:r>
        <w:t>Hệ thống phải cho phép cập nhật cân nặng hiện tại của thú cưng.</w:t>
      </w:r>
    </w:p>
    <w:p w14:paraId="3F519D0A" w14:textId="15C33427" w:rsidR="00637A2E" w:rsidRPr="00637A2E" w:rsidRDefault="003B0D05">
      <w:pPr>
        <w:pStyle w:val="ListParagraph"/>
        <w:numPr>
          <w:ilvl w:val="0"/>
          <w:numId w:val="56"/>
        </w:numPr>
      </w:pPr>
      <w:r>
        <w:t>Hệ thống phải cho phép chuyển thú cưng sang trạng thái Ngừng quản lý thay vì xóa dữ liệu khi thú cưng không còn được quản lý</w:t>
      </w:r>
      <w:r w:rsidR="00637A2E">
        <w:t>.</w:t>
      </w:r>
    </w:p>
    <w:p w14:paraId="7064EE42" w14:textId="5F693A4C" w:rsidR="00637A2E" w:rsidRDefault="00637A2E" w:rsidP="00637A2E">
      <w:pPr>
        <w:pStyle w:val="Heading3"/>
      </w:pPr>
      <w:r w:rsidRPr="00637A2E">
        <w:t>Quản lý sản phẩm</w:t>
      </w:r>
    </w:p>
    <w:p w14:paraId="74ABE490" w14:textId="77777777" w:rsidR="003B0D05" w:rsidRDefault="003B0D05">
      <w:pPr>
        <w:pStyle w:val="ListParagraph"/>
        <w:numPr>
          <w:ilvl w:val="0"/>
          <w:numId w:val="57"/>
        </w:numPr>
      </w:pPr>
      <w:r>
        <w:t>Hệ thống phải cho phép tìm kiếm sản phẩm theo mã hoặc tên sản phẩm.</w:t>
      </w:r>
    </w:p>
    <w:p w14:paraId="016C503E" w14:textId="44D30605" w:rsidR="003B0D05" w:rsidRDefault="003B0D05">
      <w:pPr>
        <w:pStyle w:val="ListParagraph"/>
        <w:numPr>
          <w:ilvl w:val="0"/>
          <w:numId w:val="57"/>
        </w:numPr>
      </w:pPr>
      <w:r>
        <w:t xml:space="preserve">Hệ thống phải hiển thị thông tin sản phẩm gồm mã, tên, loại sản phẩm, đơn vị tính, giá bán, </w:t>
      </w:r>
      <w:r w:rsidR="005F7C05" w:rsidRPr="005F7C05">
        <w:t>số lượng tồn</w:t>
      </w:r>
      <w:r w:rsidR="005F7C05">
        <w:t xml:space="preserve"> </w:t>
      </w:r>
      <w:r>
        <w:t>và trạng thái kinh doanh.</w:t>
      </w:r>
    </w:p>
    <w:p w14:paraId="334F0B9A" w14:textId="50BA14DC" w:rsidR="003B0D05" w:rsidRDefault="003B0D05">
      <w:pPr>
        <w:pStyle w:val="ListParagraph"/>
        <w:numPr>
          <w:ilvl w:val="0"/>
          <w:numId w:val="57"/>
        </w:numPr>
      </w:pPr>
      <w:r>
        <w:t xml:space="preserve">Hệ thống phải cho phép Chủ cửa hàng thêm mới và cập nhật thông tin sản phẩm, bao gồm </w:t>
      </w:r>
      <w:r w:rsidR="00BC1BAA" w:rsidRPr="00BC1BAA">
        <w:t>thay đổi loại sản phẩm, giá bán và số lượng tồn</w:t>
      </w:r>
      <w:r>
        <w:t>.</w:t>
      </w:r>
    </w:p>
    <w:p w14:paraId="7A7CEBCF" w14:textId="77777777" w:rsidR="003B0D05" w:rsidRDefault="003B0D05">
      <w:pPr>
        <w:pStyle w:val="ListParagraph"/>
        <w:numPr>
          <w:ilvl w:val="0"/>
          <w:numId w:val="57"/>
        </w:numPr>
      </w:pPr>
      <w:r>
        <w:t>Sản phẩm mới được tạo với trạng thái Đang kinh doanh.</w:t>
      </w:r>
    </w:p>
    <w:p w14:paraId="256F59E0" w14:textId="77777777" w:rsidR="003B0D05" w:rsidRDefault="003B0D05">
      <w:pPr>
        <w:pStyle w:val="ListParagraph"/>
        <w:numPr>
          <w:ilvl w:val="0"/>
          <w:numId w:val="57"/>
        </w:numPr>
      </w:pPr>
      <w:r>
        <w:t>Hệ thống phải cho phép chuyển sản phẩm sang Ngừng kinh doanh thay vì xóa dữ liệu.</w:t>
      </w:r>
    </w:p>
    <w:p w14:paraId="3BD7B760" w14:textId="77777777" w:rsidR="003B0D05" w:rsidRDefault="003B0D05">
      <w:pPr>
        <w:pStyle w:val="ListParagraph"/>
        <w:numPr>
          <w:ilvl w:val="0"/>
          <w:numId w:val="57"/>
        </w:numPr>
      </w:pPr>
      <w:r>
        <w:t>Sản phẩm Ngừng kinh doanh không được đưa vào giao dịch bán hàng mới.</w:t>
      </w:r>
    </w:p>
    <w:p w14:paraId="3685E33D" w14:textId="59E6D3D2" w:rsidR="00637A2E" w:rsidRPr="00637A2E" w:rsidRDefault="00BC1BAA">
      <w:pPr>
        <w:pStyle w:val="ListParagraph"/>
        <w:numPr>
          <w:ilvl w:val="0"/>
          <w:numId w:val="57"/>
        </w:numPr>
      </w:pPr>
      <w:r w:rsidRPr="00BC1BAA">
        <w:t>Số lượng tồn do Chủ cửa hàng nhập và cập nhật; hệ thống tự giảm khi bán hàng và tự tăng khi nhận lại hàng trả nguyên vẹn</w:t>
      </w:r>
      <w:r w:rsidR="003B0D05">
        <w:t xml:space="preserve">; số lượng </w:t>
      </w:r>
      <w:r w:rsidR="005F7C05" w:rsidRPr="005F7C05">
        <w:t>tồn</w:t>
      </w:r>
      <w:r w:rsidR="005F7C05">
        <w:t xml:space="preserve"> </w:t>
      </w:r>
      <w:r w:rsidR="003B0D05">
        <w:t>được theo dõi riêng</w:t>
      </w:r>
      <w:r w:rsidR="00637A2E">
        <w:t>.</w:t>
      </w:r>
    </w:p>
    <w:p w14:paraId="4305FE25" w14:textId="76C1273E" w:rsidR="00637A2E" w:rsidRDefault="00637A2E" w:rsidP="00637A2E">
      <w:pPr>
        <w:pStyle w:val="Heading3"/>
      </w:pPr>
      <w:r w:rsidRPr="00637A2E">
        <w:lastRenderedPageBreak/>
        <w:t>Quản lý dịch vụ</w:t>
      </w:r>
    </w:p>
    <w:p w14:paraId="5E0A5421" w14:textId="77777777" w:rsidR="003B0D05" w:rsidRDefault="003B0D05">
      <w:pPr>
        <w:pStyle w:val="ListParagraph"/>
        <w:numPr>
          <w:ilvl w:val="0"/>
          <w:numId w:val="58"/>
        </w:numPr>
      </w:pPr>
      <w:r>
        <w:t>Hệ thống phải cho phép tìm kiếm dịch vụ theo mã hoặc tên dịch vụ.</w:t>
      </w:r>
    </w:p>
    <w:p w14:paraId="4D4A7152" w14:textId="77777777" w:rsidR="003B0D05" w:rsidRDefault="003B0D05">
      <w:pPr>
        <w:pStyle w:val="ListParagraph"/>
        <w:numPr>
          <w:ilvl w:val="0"/>
          <w:numId w:val="58"/>
        </w:numPr>
      </w:pPr>
      <w:r>
        <w:t>Hệ thống phải hiển thị mã dịch vụ, tên dịch vụ, giá, thời gian thực hiện, mô tả và trạng thái cung cấp.</w:t>
      </w:r>
    </w:p>
    <w:p w14:paraId="3BEA2FE1" w14:textId="77777777" w:rsidR="003B0D05" w:rsidRDefault="003B0D05">
      <w:pPr>
        <w:pStyle w:val="ListParagraph"/>
        <w:numPr>
          <w:ilvl w:val="0"/>
          <w:numId w:val="58"/>
        </w:numPr>
      </w:pPr>
      <w:r>
        <w:t>Hệ thống phải cho phép Chủ cửa hàng thêm mới, cập nhật thông tin, điều chỉnh giá và thời gian thực hiện.</w:t>
      </w:r>
    </w:p>
    <w:p w14:paraId="223BA375" w14:textId="77777777" w:rsidR="003B0D05" w:rsidRDefault="003B0D05">
      <w:pPr>
        <w:pStyle w:val="ListParagraph"/>
        <w:numPr>
          <w:ilvl w:val="0"/>
          <w:numId w:val="58"/>
        </w:numPr>
      </w:pPr>
      <w:r>
        <w:t>Dịch vụ mới có trạng thái Đang cung cấp.</w:t>
      </w:r>
    </w:p>
    <w:p w14:paraId="64FA7560" w14:textId="77777777" w:rsidR="003B0D05" w:rsidRDefault="003B0D05">
      <w:pPr>
        <w:pStyle w:val="ListParagraph"/>
        <w:numPr>
          <w:ilvl w:val="0"/>
          <w:numId w:val="58"/>
        </w:numPr>
      </w:pPr>
      <w:r>
        <w:t>Hệ thống phải cho phép chuyển dịch vụ sang Ngừng cung cấp thay vì xóa.</w:t>
      </w:r>
    </w:p>
    <w:p w14:paraId="2DE1BE16" w14:textId="7775D4B7" w:rsidR="00637A2E" w:rsidRPr="00637A2E" w:rsidRDefault="003B0D05">
      <w:pPr>
        <w:pStyle w:val="ListParagraph"/>
        <w:numPr>
          <w:ilvl w:val="0"/>
          <w:numId w:val="58"/>
        </w:numPr>
      </w:pPr>
      <w:r>
        <w:t>Dịch vụ Ngừng cung cấp không được lựa chọn khi tạo lịch hẹn mới, nhưng vẫn được giữ trong các lịch hẹn và hóa đơn đã phát sinh</w:t>
      </w:r>
      <w:r w:rsidR="00637A2E">
        <w:t>.</w:t>
      </w:r>
    </w:p>
    <w:p w14:paraId="77C6CAB8" w14:textId="166948A2" w:rsidR="00637A2E" w:rsidRDefault="00637A2E" w:rsidP="00637A2E">
      <w:pPr>
        <w:pStyle w:val="Heading3"/>
      </w:pPr>
      <w:r w:rsidRPr="00637A2E">
        <w:t>Bán hàng</w:t>
      </w:r>
    </w:p>
    <w:p w14:paraId="5391BCB3" w14:textId="77777777" w:rsidR="003B0D05" w:rsidRDefault="003B0D05">
      <w:pPr>
        <w:pStyle w:val="ListParagraph"/>
        <w:numPr>
          <w:ilvl w:val="0"/>
          <w:numId w:val="59"/>
        </w:numPr>
      </w:pPr>
      <w:r>
        <w:t>Hệ thống phải cho phép nhân viên Thu ngân tra cứu hoặc thêm khách hàng trước khi thực hiện bán hàng.</w:t>
      </w:r>
    </w:p>
    <w:p w14:paraId="19010BD3" w14:textId="77777777" w:rsidR="003B0D05" w:rsidRDefault="003B0D05">
      <w:pPr>
        <w:pStyle w:val="ListParagraph"/>
        <w:numPr>
          <w:ilvl w:val="0"/>
          <w:numId w:val="59"/>
        </w:numPr>
      </w:pPr>
      <w:r>
        <w:t>Hệ thống phải hỗ trợ quét mã sản phẩm để thêm sản phẩm vào danh sách hàng cần thanh toán.</w:t>
      </w:r>
    </w:p>
    <w:p w14:paraId="582F6D9A" w14:textId="77777777" w:rsidR="003B0D05" w:rsidRDefault="003B0D05">
      <w:pPr>
        <w:pStyle w:val="ListParagraph"/>
        <w:numPr>
          <w:ilvl w:val="0"/>
          <w:numId w:val="59"/>
        </w:numPr>
      </w:pPr>
      <w:r>
        <w:t>Hệ thống phải hiển thị tên sản phẩm, đơn giá, số lượng và thành tiền.</w:t>
      </w:r>
    </w:p>
    <w:p w14:paraId="2E8C7F85" w14:textId="77777777" w:rsidR="003B0D05" w:rsidRDefault="003B0D05">
      <w:pPr>
        <w:pStyle w:val="ListParagraph"/>
        <w:numPr>
          <w:ilvl w:val="0"/>
          <w:numId w:val="59"/>
        </w:numPr>
      </w:pPr>
      <w:r>
        <w:t>Hệ thống phải cho phép Thu ngân thay đổi số lượng, thêm hoặc xóa sản phẩm trong danh sách hàng đang chọn.</w:t>
      </w:r>
    </w:p>
    <w:p w14:paraId="5F04CB3C" w14:textId="005E643D" w:rsidR="003B0D05" w:rsidRDefault="003B0D05">
      <w:pPr>
        <w:pStyle w:val="ListParagraph"/>
        <w:numPr>
          <w:ilvl w:val="0"/>
          <w:numId w:val="59"/>
        </w:numPr>
      </w:pPr>
      <w:r>
        <w:t xml:space="preserve">Hệ thống phải kiểm tra trạng thái kinh doanh và số lượng </w:t>
      </w:r>
      <w:r w:rsidR="005F7C05" w:rsidRPr="005F7C05">
        <w:t>tồn</w:t>
      </w:r>
      <w:r w:rsidR="005F7C05">
        <w:t xml:space="preserve"> </w:t>
      </w:r>
      <w:r>
        <w:t>trước khi thêm hoặc thay đổi số lượng sản phẩm.</w:t>
      </w:r>
    </w:p>
    <w:p w14:paraId="55F5A64B" w14:textId="77777777" w:rsidR="003B0D05" w:rsidRDefault="003B0D05">
      <w:pPr>
        <w:pStyle w:val="ListParagraph"/>
        <w:numPr>
          <w:ilvl w:val="0"/>
          <w:numId w:val="59"/>
        </w:numPr>
      </w:pPr>
      <w:r>
        <w:t>Hệ thống phải cho phép lựa chọn các dịch vụ thuộc lịch hẹn đã hoàn thành nhưng chưa thanh toán của khách hàng.</w:t>
      </w:r>
    </w:p>
    <w:p w14:paraId="4BF981DB" w14:textId="77777777" w:rsidR="003B0D05" w:rsidRDefault="003B0D05">
      <w:pPr>
        <w:pStyle w:val="ListParagraph"/>
        <w:numPr>
          <w:ilvl w:val="0"/>
          <w:numId w:val="59"/>
        </w:numPr>
      </w:pPr>
      <w:r>
        <w:t>Một giao dịch có thể gồm sản phẩm, dịch vụ hoặc cả hai.</w:t>
      </w:r>
    </w:p>
    <w:p w14:paraId="3DF79D01" w14:textId="77777777" w:rsidR="003B0D05" w:rsidRDefault="003B0D05">
      <w:pPr>
        <w:pStyle w:val="ListParagraph"/>
        <w:numPr>
          <w:ilvl w:val="0"/>
          <w:numId w:val="59"/>
        </w:numPr>
      </w:pPr>
      <w:r>
        <w:t>Hệ thống phải tự động tính tổng tiền cần thanh toán.</w:t>
      </w:r>
    </w:p>
    <w:p w14:paraId="02B49B67" w14:textId="5F4EFF29" w:rsidR="00637A2E" w:rsidRPr="00637A2E" w:rsidRDefault="003B0D05">
      <w:pPr>
        <w:pStyle w:val="ListParagraph"/>
        <w:numPr>
          <w:ilvl w:val="0"/>
          <w:numId w:val="59"/>
        </w:numPr>
      </w:pPr>
      <w:r>
        <w:t>Khi Thu ngân chọn Tạo hóa đơn, hệ thống kiểm tra dữ liệu và chuyển sang bước thanh toán, chưa lưu hóa đơn vào cơ sở dữ liệu</w:t>
      </w:r>
      <w:r w:rsidR="00637A2E">
        <w:t>.</w:t>
      </w:r>
    </w:p>
    <w:p w14:paraId="431E0EA6" w14:textId="78C0F827" w:rsidR="00637A2E" w:rsidRDefault="00637A2E" w:rsidP="00637A2E">
      <w:pPr>
        <w:pStyle w:val="Heading3"/>
      </w:pPr>
      <w:r w:rsidRPr="00637A2E">
        <w:t>Thanh toán</w:t>
      </w:r>
    </w:p>
    <w:p w14:paraId="7BF4F639" w14:textId="77777777" w:rsidR="003B0D05" w:rsidRDefault="003B0D05">
      <w:pPr>
        <w:pStyle w:val="ListParagraph"/>
        <w:numPr>
          <w:ilvl w:val="0"/>
          <w:numId w:val="60"/>
        </w:numPr>
      </w:pPr>
      <w:r>
        <w:t>Hệ thống phải hỗ trợ hai phương thức thanh toán: Tiền mặt và Chuyển khoản.</w:t>
      </w:r>
    </w:p>
    <w:p w14:paraId="7F96E8E8" w14:textId="77777777" w:rsidR="003B0D05" w:rsidRDefault="003B0D05">
      <w:pPr>
        <w:pStyle w:val="ListParagraph"/>
        <w:numPr>
          <w:ilvl w:val="0"/>
          <w:numId w:val="60"/>
        </w:numPr>
      </w:pPr>
      <w:r>
        <w:t>Với tiền mặt, hệ thống phải cho phép nhập số tiền khách đưa và tự động tính số tiền thừa.</w:t>
      </w:r>
    </w:p>
    <w:p w14:paraId="5B720464" w14:textId="77777777" w:rsidR="003B0D05" w:rsidRDefault="003B0D05">
      <w:pPr>
        <w:pStyle w:val="ListParagraph"/>
        <w:numPr>
          <w:ilvl w:val="0"/>
          <w:numId w:val="60"/>
        </w:numPr>
      </w:pPr>
      <w:r>
        <w:t>Với chuyển khoản, Thu ngân phải xác nhận đã nhận được tiền trước khi hoàn tất giao dịch.</w:t>
      </w:r>
    </w:p>
    <w:p w14:paraId="401F50C3" w14:textId="4BE2C12E" w:rsidR="003B0D05" w:rsidRDefault="003B0D05">
      <w:pPr>
        <w:pStyle w:val="ListParagraph"/>
        <w:numPr>
          <w:ilvl w:val="0"/>
          <w:numId w:val="60"/>
        </w:numPr>
      </w:pPr>
      <w:r>
        <w:lastRenderedPageBreak/>
        <w:t>Hệ thống phải kiểm tra lại số lượng</w:t>
      </w:r>
      <w:r w:rsidR="005F7C05">
        <w:t xml:space="preserve"> </w:t>
      </w:r>
      <w:r w:rsidR="005F7C05" w:rsidRPr="005F7C05">
        <w:t>tồn</w:t>
      </w:r>
      <w:r>
        <w:t xml:space="preserve"> sản phẩm và tình trạng thanh toán của dịch vụ trước khi xác nhận.</w:t>
      </w:r>
    </w:p>
    <w:p w14:paraId="0C6A19EA" w14:textId="77777777" w:rsidR="003B0D05" w:rsidRDefault="003B0D05">
      <w:pPr>
        <w:pStyle w:val="ListParagraph"/>
        <w:numPr>
          <w:ilvl w:val="0"/>
          <w:numId w:val="60"/>
        </w:numPr>
      </w:pPr>
      <w:r>
        <w:t>Chỉ khi thanh toán thành công, hệ thống mới tự động tạo mã, lưu hóa đơn và chi tiết hóa đơn với trạng thái Đã thanh toán.</w:t>
      </w:r>
    </w:p>
    <w:p w14:paraId="5D70EE03" w14:textId="5377E0B6" w:rsidR="003B0D05" w:rsidRDefault="003B0D05">
      <w:pPr>
        <w:pStyle w:val="ListParagraph"/>
        <w:numPr>
          <w:ilvl w:val="0"/>
          <w:numId w:val="60"/>
        </w:numPr>
      </w:pPr>
      <w:r>
        <w:t xml:space="preserve">Hệ thống phải </w:t>
      </w:r>
      <w:r w:rsidR="00702E29" w:rsidRPr="00702E29">
        <w:t>giảm số lượng tồn</w:t>
      </w:r>
      <w:r w:rsidR="00702E29">
        <w:t xml:space="preserve"> </w:t>
      </w:r>
      <w:r>
        <w:t>tương ứng với số lượng đã bán và ghi nhận các dịch vụ liên quan là đã thanh toán.</w:t>
      </w:r>
    </w:p>
    <w:p w14:paraId="6BD0B952" w14:textId="5067D848" w:rsidR="00637A2E" w:rsidRPr="00637A2E" w:rsidRDefault="003B0D05">
      <w:pPr>
        <w:pStyle w:val="ListParagraph"/>
        <w:numPr>
          <w:ilvl w:val="0"/>
          <w:numId w:val="60"/>
        </w:numPr>
      </w:pPr>
      <w:r>
        <w:t>Nếu giao dịch bị hủy trước khi thanh toán thành công, hệ thống không tạo hóa đơn trong cơ sở dữ liệu</w:t>
      </w:r>
      <w:r w:rsidR="00637A2E">
        <w:t>.</w:t>
      </w:r>
    </w:p>
    <w:p w14:paraId="35ABC146" w14:textId="58F650C9" w:rsidR="00637A2E" w:rsidRDefault="003B0D05" w:rsidP="00637A2E">
      <w:pPr>
        <w:pStyle w:val="Heading3"/>
      </w:pPr>
      <w:r>
        <w:t>Tra cứu</w:t>
      </w:r>
      <w:r w:rsidR="00637A2E">
        <w:t xml:space="preserve"> hóa đơn</w:t>
      </w:r>
    </w:p>
    <w:p w14:paraId="2CCA5EE5" w14:textId="77777777" w:rsidR="003B0D05" w:rsidRDefault="003B0D05">
      <w:pPr>
        <w:pStyle w:val="ListParagraph"/>
        <w:numPr>
          <w:ilvl w:val="0"/>
          <w:numId w:val="61"/>
        </w:numPr>
      </w:pPr>
      <w:r>
        <w:t>Hệ thống phải cho phép Chủ cửa hàng và nhân viên Thu ngân tìm kiếm hóa đơn theo mã hóa đơn, ngày lập, khách hàng hoặc nhân viên lập.</w:t>
      </w:r>
    </w:p>
    <w:p w14:paraId="6AA7305C" w14:textId="77777777" w:rsidR="003B0D05" w:rsidRDefault="003B0D05">
      <w:pPr>
        <w:pStyle w:val="ListParagraph"/>
        <w:numPr>
          <w:ilvl w:val="0"/>
          <w:numId w:val="61"/>
        </w:numPr>
      </w:pPr>
      <w:r>
        <w:t>Hệ thống phải hiển thị danh sách hóa đơn phù hợp với điều kiện tìm kiếm.</w:t>
      </w:r>
    </w:p>
    <w:p w14:paraId="2AF729F7" w14:textId="77777777" w:rsidR="003B0D05" w:rsidRDefault="003B0D05">
      <w:pPr>
        <w:pStyle w:val="ListParagraph"/>
        <w:numPr>
          <w:ilvl w:val="0"/>
          <w:numId w:val="61"/>
        </w:numPr>
      </w:pPr>
      <w:r>
        <w:t>Hệ thống phải cho phép xem chi tiết hóa đơn, bao gồm sản phẩm, dịch vụ, số lượng, đơn giá, thành tiền, tổng tiền, phương thức thanh toán và thông tin giao dịch.</w:t>
      </w:r>
    </w:p>
    <w:p w14:paraId="6711BBD3" w14:textId="77777777" w:rsidR="003B0D05" w:rsidRDefault="003B0D05">
      <w:pPr>
        <w:pStyle w:val="ListParagraph"/>
        <w:numPr>
          <w:ilvl w:val="0"/>
          <w:numId w:val="61"/>
        </w:numPr>
      </w:pPr>
      <w:r>
        <w:t>Hệ thống phải cho phép xem các phiếu trả hàng liên quan đến hóa đơn, nếu có.</w:t>
      </w:r>
    </w:p>
    <w:p w14:paraId="4E674CC2" w14:textId="2E5F785A" w:rsidR="00637A2E" w:rsidRPr="00637A2E" w:rsidRDefault="003B0D05">
      <w:pPr>
        <w:pStyle w:val="ListParagraph"/>
        <w:numPr>
          <w:ilvl w:val="0"/>
          <w:numId w:val="61"/>
        </w:numPr>
      </w:pPr>
      <w:r>
        <w:t>Hóa đơn đã thanh toán chỉ được tra cứu và xem chi tiết, không được chỉnh sửa hoặc hủy</w:t>
      </w:r>
      <w:r w:rsidR="00637A2E">
        <w:t>.</w:t>
      </w:r>
    </w:p>
    <w:p w14:paraId="34DDDA6C" w14:textId="1882781F" w:rsidR="00637A2E" w:rsidRDefault="00637A2E" w:rsidP="00637A2E">
      <w:pPr>
        <w:pStyle w:val="Heading3"/>
      </w:pPr>
      <w:r w:rsidRPr="00637A2E">
        <w:t>Quản lý lịch hẹn chăm sóc</w:t>
      </w:r>
    </w:p>
    <w:p w14:paraId="1BF27636" w14:textId="77777777" w:rsidR="003B0D05" w:rsidRDefault="003B0D05">
      <w:pPr>
        <w:pStyle w:val="ListParagraph"/>
        <w:numPr>
          <w:ilvl w:val="0"/>
          <w:numId w:val="63"/>
        </w:numPr>
      </w:pPr>
      <w:r>
        <w:t>Hệ thống phải cho phép nhân viên Chăm sóc tạo, tìm kiếm, cập nhật trạng thái và hủy lịch hẹn.</w:t>
      </w:r>
    </w:p>
    <w:p w14:paraId="3FADB89A" w14:textId="77777777" w:rsidR="003B0D05" w:rsidRDefault="003B0D05">
      <w:pPr>
        <w:pStyle w:val="ListParagraph"/>
        <w:numPr>
          <w:ilvl w:val="0"/>
          <w:numId w:val="63"/>
        </w:numPr>
      </w:pPr>
      <w:r>
        <w:t>Mỗi lịch hẹn phải liên kết với khách hàng, thú cưng, nhân viên Chăm sóc phụ trách và ít nhất một dịch vụ.</w:t>
      </w:r>
    </w:p>
    <w:p w14:paraId="068FD4A0" w14:textId="77777777" w:rsidR="003B0D05" w:rsidRDefault="003B0D05">
      <w:pPr>
        <w:pStyle w:val="ListParagraph"/>
        <w:numPr>
          <w:ilvl w:val="0"/>
          <w:numId w:val="63"/>
        </w:numPr>
      </w:pPr>
      <w:r>
        <w:t>Hệ thống phải lưu thời gian thực hiện dự kiến của từng dịch vụ tại thời điểm đăng ký lịch hẹn.</w:t>
      </w:r>
    </w:p>
    <w:p w14:paraId="56DCA815" w14:textId="77777777" w:rsidR="003B0D05" w:rsidRDefault="003B0D05">
      <w:pPr>
        <w:pStyle w:val="ListParagraph"/>
        <w:numPr>
          <w:ilvl w:val="0"/>
          <w:numId w:val="63"/>
        </w:numPr>
      </w:pPr>
      <w:r>
        <w:t>Hệ thống phải tự động tính tổng thời gian dự kiến từ các dịch vụ đã chọn.</w:t>
      </w:r>
    </w:p>
    <w:p w14:paraId="6A29230A" w14:textId="77777777" w:rsidR="003B0D05" w:rsidRDefault="003B0D05">
      <w:pPr>
        <w:pStyle w:val="ListParagraph"/>
        <w:numPr>
          <w:ilvl w:val="0"/>
          <w:numId w:val="63"/>
        </w:numPr>
      </w:pPr>
      <w:r>
        <w:t>Hệ thống phải kiểm tra trùng khoảng thời gian giữa các lịch hẹn được phân công cho cùng một nhân viên khi tạo mới hoặc chỉnh sửa.</w:t>
      </w:r>
    </w:p>
    <w:p w14:paraId="473228AC" w14:textId="77777777" w:rsidR="003B0D05" w:rsidRDefault="003B0D05">
      <w:pPr>
        <w:pStyle w:val="ListParagraph"/>
        <w:numPr>
          <w:ilvl w:val="0"/>
          <w:numId w:val="63"/>
        </w:numPr>
      </w:pPr>
      <w:r>
        <w:t>Chỉ lịch hẹn ở trạng thái Đã đặt mới được chỉnh sửa ngày giờ, nhân viên phụ trách hoặc danh sách dịch vụ.</w:t>
      </w:r>
    </w:p>
    <w:p w14:paraId="6A4F39DB" w14:textId="77777777" w:rsidR="003B0D05" w:rsidRDefault="003B0D05">
      <w:pPr>
        <w:pStyle w:val="ListParagraph"/>
        <w:numPr>
          <w:ilvl w:val="0"/>
          <w:numId w:val="63"/>
        </w:numPr>
      </w:pPr>
      <w:r>
        <w:t>Hệ thống phải hỗ trợ các trạng thái Đã đặt, Đang thực hiện, Hoàn thành và Đã hủy.</w:t>
      </w:r>
    </w:p>
    <w:p w14:paraId="1C633646" w14:textId="7C6B6B8F" w:rsidR="00637A2E" w:rsidRPr="00637A2E" w:rsidRDefault="003B0D05">
      <w:pPr>
        <w:pStyle w:val="ListParagraph"/>
        <w:numPr>
          <w:ilvl w:val="0"/>
          <w:numId w:val="63"/>
        </w:numPr>
      </w:pPr>
      <w:r>
        <w:lastRenderedPageBreak/>
        <w:t>Khi lịch hẹn chuyển sang Hoàn thành, hệ thống phải tự động tạo lịch sử chăm sóc tương ứng</w:t>
      </w:r>
      <w:r w:rsidR="00637A2E">
        <w:t>.</w:t>
      </w:r>
    </w:p>
    <w:p w14:paraId="2B128AE3" w14:textId="0EC7DC26" w:rsidR="00637A2E" w:rsidRDefault="00637A2E" w:rsidP="00637A2E">
      <w:pPr>
        <w:pStyle w:val="Heading3"/>
      </w:pPr>
      <w:r w:rsidRPr="00637A2E">
        <w:t>Quản lý lịch sử chăm sóc</w:t>
      </w:r>
    </w:p>
    <w:p w14:paraId="6C72F02E" w14:textId="77777777" w:rsidR="003B0D05" w:rsidRDefault="003B0D05">
      <w:pPr>
        <w:pStyle w:val="ListParagraph"/>
        <w:numPr>
          <w:ilvl w:val="0"/>
          <w:numId w:val="64"/>
        </w:numPr>
      </w:pPr>
      <w:r>
        <w:t>Hệ thống phải tự động tạo một lịch sử chăm sóc khi lịch hẹn chuyển sang Hoàn thành.</w:t>
      </w:r>
    </w:p>
    <w:p w14:paraId="10750E9F" w14:textId="77777777" w:rsidR="003B0D05" w:rsidRDefault="003B0D05">
      <w:pPr>
        <w:pStyle w:val="ListParagraph"/>
        <w:numPr>
          <w:ilvl w:val="0"/>
          <w:numId w:val="64"/>
        </w:numPr>
      </w:pPr>
      <w:r>
        <w:t>Mỗi lịch hẹn hoàn thành chỉ được tạo một lịch sử chăm sóc.</w:t>
      </w:r>
    </w:p>
    <w:p w14:paraId="75BEB19D" w14:textId="77777777" w:rsidR="003B0D05" w:rsidRDefault="003B0D05">
      <w:pPr>
        <w:pStyle w:val="ListParagraph"/>
        <w:numPr>
          <w:ilvl w:val="0"/>
          <w:numId w:val="64"/>
        </w:numPr>
      </w:pPr>
      <w:r>
        <w:t>Lịch sử chăm sóc phải lưu mã lịch sử, cân nặng tại lần chăm sóc và ghi chú nếu có.</w:t>
      </w:r>
    </w:p>
    <w:p w14:paraId="2FB0DBA8" w14:textId="77777777" w:rsidR="003B0D05" w:rsidRDefault="003B0D05">
      <w:pPr>
        <w:pStyle w:val="ListParagraph"/>
        <w:numPr>
          <w:ilvl w:val="0"/>
          <w:numId w:val="64"/>
        </w:numPr>
      </w:pPr>
      <w:r>
        <w:t>Hệ thống phải cho phép nhân viên Chăm sóc tìm kiếm và xem chi tiết lịch sử theo thú cưng hoặc khách hàng.</w:t>
      </w:r>
    </w:p>
    <w:p w14:paraId="2EE78D2E" w14:textId="77777777" w:rsidR="003B0D05" w:rsidRDefault="003B0D05">
      <w:pPr>
        <w:pStyle w:val="ListParagraph"/>
        <w:numPr>
          <w:ilvl w:val="0"/>
          <w:numId w:val="64"/>
        </w:numPr>
      </w:pPr>
      <w:r>
        <w:t>Thông tin nhân viên, thú cưng và các dịch vụ đã sử dụng được lấy từ lịch hẹn tương ứng.</w:t>
      </w:r>
    </w:p>
    <w:p w14:paraId="7655DD42" w14:textId="041FECB0" w:rsidR="00637A2E" w:rsidRPr="00637A2E" w:rsidRDefault="003B0D05">
      <w:pPr>
        <w:pStyle w:val="ListParagraph"/>
        <w:numPr>
          <w:ilvl w:val="0"/>
          <w:numId w:val="64"/>
        </w:numPr>
      </w:pPr>
      <w:r>
        <w:t>Lịch sử chăm sóc đã tạo không được sửa hoặc xóa</w:t>
      </w:r>
      <w:r w:rsidR="00637A2E">
        <w:t>.</w:t>
      </w:r>
    </w:p>
    <w:p w14:paraId="18BE8F20" w14:textId="3A0B4498" w:rsidR="00637A2E" w:rsidRDefault="00637A2E" w:rsidP="00637A2E">
      <w:pPr>
        <w:pStyle w:val="Heading3"/>
      </w:pPr>
      <w:r w:rsidRPr="00637A2E">
        <w:t>Quản lý nhân viên</w:t>
      </w:r>
    </w:p>
    <w:p w14:paraId="4588F1B7" w14:textId="77777777" w:rsidR="003B0D05" w:rsidRDefault="003B0D05">
      <w:pPr>
        <w:pStyle w:val="ListParagraph"/>
        <w:numPr>
          <w:ilvl w:val="0"/>
          <w:numId w:val="65"/>
        </w:numPr>
      </w:pPr>
      <w:r>
        <w:t>Hệ thống phải cho phép chủ cửa hàng tìm kiếm nhân viên theo mã nhân viên, họ tên hoặc chức vụ.</w:t>
      </w:r>
    </w:p>
    <w:p w14:paraId="31ADC456" w14:textId="77777777" w:rsidR="003B0D05" w:rsidRDefault="003B0D05">
      <w:pPr>
        <w:pStyle w:val="ListParagraph"/>
        <w:numPr>
          <w:ilvl w:val="0"/>
          <w:numId w:val="65"/>
        </w:numPr>
      </w:pPr>
      <w:r>
        <w:t>Hệ thống phải hiển thị thông tin nhân viên gồm mã nhân viên, họ tên, ngày sinh, số điện thoại, địa chỉ, chức vụ và trạng thái làm việc.</w:t>
      </w:r>
    </w:p>
    <w:p w14:paraId="7251DC53" w14:textId="77777777" w:rsidR="003B0D05" w:rsidRDefault="003B0D05">
      <w:pPr>
        <w:pStyle w:val="ListParagraph"/>
        <w:numPr>
          <w:ilvl w:val="0"/>
          <w:numId w:val="65"/>
        </w:numPr>
      </w:pPr>
      <w:r>
        <w:t>Hệ thống phải cho phép chủ cửa hàng thêm mới nhân viên.</w:t>
      </w:r>
    </w:p>
    <w:p w14:paraId="497E4820" w14:textId="77777777" w:rsidR="003B0D05" w:rsidRDefault="003B0D05">
      <w:pPr>
        <w:pStyle w:val="ListParagraph"/>
        <w:numPr>
          <w:ilvl w:val="0"/>
          <w:numId w:val="65"/>
        </w:numPr>
      </w:pPr>
      <w:r>
        <w:t>Hệ thống phải đảm bảo mã nhân viên của mỗi nhân viên là duy nhất.</w:t>
      </w:r>
    </w:p>
    <w:p w14:paraId="0CA1C3BA" w14:textId="77777777" w:rsidR="003B0D05" w:rsidRDefault="003B0D05">
      <w:pPr>
        <w:pStyle w:val="ListParagraph"/>
        <w:numPr>
          <w:ilvl w:val="0"/>
          <w:numId w:val="65"/>
        </w:numPr>
      </w:pPr>
      <w:r>
        <w:t>Hệ thống phải cho phép chủ cửa hàng cập nhật thông tin nhân viên.</w:t>
      </w:r>
    </w:p>
    <w:p w14:paraId="34DE70B7" w14:textId="77777777" w:rsidR="003B0D05" w:rsidRDefault="003B0D05">
      <w:pPr>
        <w:pStyle w:val="ListParagraph"/>
        <w:numPr>
          <w:ilvl w:val="0"/>
          <w:numId w:val="65"/>
        </w:numPr>
      </w:pPr>
      <w:r>
        <w:t>Hệ thống phải cho phép chuyển trạng thái nhân viên sang Ngừng làm việc khi nhân viên nghỉ việc.</w:t>
      </w:r>
    </w:p>
    <w:p w14:paraId="5496F485" w14:textId="77777777" w:rsidR="003B0D05" w:rsidRDefault="003B0D05">
      <w:pPr>
        <w:pStyle w:val="ListParagraph"/>
        <w:numPr>
          <w:ilvl w:val="0"/>
          <w:numId w:val="65"/>
        </w:numPr>
      </w:pPr>
      <w:r>
        <w:t>Khi nhân viên chuyển sang trạng thái Ngừng làm việc, tài khoản đăng nhập tương ứng phải được khóa.</w:t>
      </w:r>
    </w:p>
    <w:p w14:paraId="5E832E2F" w14:textId="3E2F7C91" w:rsidR="00637A2E" w:rsidRPr="00637A2E" w:rsidRDefault="003B0D05">
      <w:pPr>
        <w:pStyle w:val="ListParagraph"/>
        <w:numPr>
          <w:ilvl w:val="0"/>
          <w:numId w:val="65"/>
        </w:numPr>
      </w:pPr>
      <w:r>
        <w:t>Thông tin nhân viên đã phát sinh dữ liệu không được xóa khỏi hệ thống</w:t>
      </w:r>
      <w:r w:rsidR="00637A2E">
        <w:t>.</w:t>
      </w:r>
    </w:p>
    <w:p w14:paraId="73503E2C" w14:textId="20EA62E5" w:rsidR="00637A2E" w:rsidRDefault="00637A2E" w:rsidP="00637A2E">
      <w:pPr>
        <w:pStyle w:val="Heading3"/>
      </w:pPr>
      <w:r w:rsidRPr="00637A2E">
        <w:t>Thống kê và báo cáo</w:t>
      </w:r>
    </w:p>
    <w:p w14:paraId="5B9EDF92" w14:textId="77777777" w:rsidR="003B0D05" w:rsidRDefault="003B0D05">
      <w:pPr>
        <w:pStyle w:val="ListParagraph"/>
        <w:numPr>
          <w:ilvl w:val="0"/>
          <w:numId w:val="66"/>
        </w:numPr>
      </w:pPr>
      <w:r>
        <w:t>Hệ thống phải cho phép Chủ cửa hàng lựa chọn chức năng thống kê hoặc báo cáo cần xem.</w:t>
      </w:r>
    </w:p>
    <w:p w14:paraId="78F3CFA2" w14:textId="77777777" w:rsidR="003B0D05" w:rsidRDefault="003B0D05">
      <w:pPr>
        <w:pStyle w:val="ListParagraph"/>
        <w:numPr>
          <w:ilvl w:val="0"/>
          <w:numId w:val="66"/>
        </w:numPr>
      </w:pPr>
      <w:r>
        <w:t>Hệ thống phải thống kê doanh thu sản phẩm, doanh thu dịch vụ và tổng doanh thu theo ngày, tháng hoặc năm; doanh thu sản phẩm phải trừ những khoản hoàn tiền đã hoàn tất.</w:t>
      </w:r>
    </w:p>
    <w:p w14:paraId="3C7173C3" w14:textId="77777777" w:rsidR="003B0D05" w:rsidRDefault="003B0D05">
      <w:pPr>
        <w:pStyle w:val="ListParagraph"/>
        <w:numPr>
          <w:ilvl w:val="0"/>
          <w:numId w:val="66"/>
        </w:numPr>
      </w:pPr>
      <w:r>
        <w:lastRenderedPageBreak/>
        <w:t>Hệ thống phải thống kê số lượng sản phẩm bán thực tế bằng tổng số lượng đã bán trừ số lượng đã được khách trả và hoàn tiền.</w:t>
      </w:r>
    </w:p>
    <w:p w14:paraId="6772C7B2" w14:textId="77777777" w:rsidR="003B0D05" w:rsidRDefault="003B0D05">
      <w:pPr>
        <w:pStyle w:val="ListParagraph"/>
        <w:numPr>
          <w:ilvl w:val="0"/>
          <w:numId w:val="66"/>
        </w:numPr>
      </w:pPr>
      <w:r>
        <w:t>Hệ thống phải thống kê số lượt sử dụng từng dịch vụ từ các lịch hẹn đã hoàn thành.</w:t>
      </w:r>
    </w:p>
    <w:p w14:paraId="3963D8EC" w14:textId="0AD11F31" w:rsidR="003B0D05" w:rsidRDefault="003B0D05">
      <w:pPr>
        <w:pStyle w:val="ListParagraph"/>
        <w:numPr>
          <w:ilvl w:val="0"/>
          <w:numId w:val="66"/>
        </w:numPr>
      </w:pPr>
      <w:r>
        <w:t xml:space="preserve">Hệ thống phải báo cáo </w:t>
      </w:r>
      <w:r w:rsidR="00BC1BAA" w:rsidRPr="00BC1BAA">
        <w:t>số lượng tồn của từng sản phẩm</w:t>
      </w:r>
      <w:r>
        <w:t>.</w:t>
      </w:r>
    </w:p>
    <w:p w14:paraId="105A3B56" w14:textId="77777777" w:rsidR="003B0D05" w:rsidRDefault="003B0D05">
      <w:pPr>
        <w:pStyle w:val="ListParagraph"/>
        <w:numPr>
          <w:ilvl w:val="0"/>
          <w:numId w:val="66"/>
        </w:numPr>
      </w:pPr>
      <w:r>
        <w:t>Hệ thống phải thống kê số lượng sản phẩm Lỗi được khách trả từ các phiếu trả hàng đã hoàn tất.</w:t>
      </w:r>
    </w:p>
    <w:p w14:paraId="768A13E9" w14:textId="70A31F31" w:rsidR="00637A2E" w:rsidRDefault="003B0D05">
      <w:pPr>
        <w:pStyle w:val="ListParagraph"/>
        <w:numPr>
          <w:ilvl w:val="0"/>
          <w:numId w:val="66"/>
        </w:numPr>
      </w:pPr>
      <w:r>
        <w:t>Hệ thống phải cho phép Chủ cửa hàng lựa chọn khoảng thời gian phù hợp đối với các thống kê theo thời gian và hiển thị kết quả tương ứng</w:t>
      </w:r>
      <w:r w:rsidR="00637A2E">
        <w:t>.</w:t>
      </w:r>
    </w:p>
    <w:p w14:paraId="758F0741" w14:textId="53A76F68" w:rsidR="003B0D05" w:rsidRDefault="003B0D05" w:rsidP="003B0D05">
      <w:pPr>
        <w:pStyle w:val="Heading3"/>
      </w:pPr>
      <w:r>
        <w:t xml:space="preserve">Quản lý </w:t>
      </w:r>
      <w:r w:rsidRPr="006B3901">
        <w:t>loại sản phẩm</w:t>
      </w:r>
    </w:p>
    <w:p w14:paraId="2AE70064" w14:textId="77777777" w:rsidR="003B0D05" w:rsidRDefault="003B0D05">
      <w:pPr>
        <w:pStyle w:val="ListParagraph"/>
        <w:numPr>
          <w:ilvl w:val="0"/>
          <w:numId w:val="66"/>
        </w:numPr>
      </w:pPr>
      <w:r>
        <w:t>Hệ thống phải cho phép Chủ cửa hàng thêm mới, cập nhật, tìm kiếm và thay đổi trạng thái loại sản phẩm.</w:t>
      </w:r>
    </w:p>
    <w:p w14:paraId="7B06CAA0" w14:textId="77777777" w:rsidR="003B0D05" w:rsidRDefault="003B0D05">
      <w:pPr>
        <w:pStyle w:val="ListParagraph"/>
        <w:numPr>
          <w:ilvl w:val="0"/>
          <w:numId w:val="66"/>
        </w:numPr>
      </w:pPr>
      <w:r>
        <w:t>Mỗi loại sản phẩm có mã, tên, mô tả và trạng thái hoạt động.</w:t>
      </w:r>
    </w:p>
    <w:p w14:paraId="4E985535" w14:textId="77777777" w:rsidR="003B0D05" w:rsidRDefault="003B0D05">
      <w:pPr>
        <w:pStyle w:val="ListParagraph"/>
        <w:numPr>
          <w:ilvl w:val="0"/>
          <w:numId w:val="66"/>
        </w:numPr>
      </w:pPr>
      <w:r>
        <w:t>Tên loại sản phẩm phải là duy nhất.</w:t>
      </w:r>
    </w:p>
    <w:p w14:paraId="4509C079" w14:textId="77777777" w:rsidR="003B0D05" w:rsidRDefault="003B0D05">
      <w:pPr>
        <w:pStyle w:val="ListParagraph"/>
        <w:numPr>
          <w:ilvl w:val="0"/>
          <w:numId w:val="66"/>
        </w:numPr>
      </w:pPr>
      <w:r>
        <w:t>Loại sản phẩm mới mặc định ở trạng thái Đang hoạt động.</w:t>
      </w:r>
    </w:p>
    <w:p w14:paraId="2229C337" w14:textId="77777777" w:rsidR="003B0D05" w:rsidRDefault="003B0D05">
      <w:pPr>
        <w:pStyle w:val="ListParagraph"/>
        <w:numPr>
          <w:ilvl w:val="0"/>
          <w:numId w:val="66"/>
        </w:numPr>
      </w:pPr>
      <w:r>
        <w:t>Hệ thống chỉ cho phép chuyển loại sản phẩm sang Ngừng hoạt động khi không còn sản phẩm nào liên kết với loại đó, kể cả sản phẩm đã ngừng kinh doanh.</w:t>
      </w:r>
    </w:p>
    <w:p w14:paraId="1466AB0F" w14:textId="3732E5FB" w:rsidR="003B0D05" w:rsidRPr="00637A2E" w:rsidRDefault="003B0D05">
      <w:pPr>
        <w:pStyle w:val="ListParagraph"/>
        <w:numPr>
          <w:ilvl w:val="0"/>
          <w:numId w:val="66"/>
        </w:numPr>
      </w:pPr>
      <w:r>
        <w:t>Các loại sản phẩm ngừng hoạt động vẫn được lưu giữ để tra cứu.</w:t>
      </w:r>
    </w:p>
    <w:p w14:paraId="761563DB" w14:textId="77777777" w:rsidR="003B0D05" w:rsidRDefault="003B0D05" w:rsidP="003B0D05">
      <w:pPr>
        <w:pStyle w:val="Heading3"/>
      </w:pPr>
      <w:r w:rsidRPr="006B3901">
        <w:t>Trả hàng và hoàn tiền</w:t>
      </w:r>
    </w:p>
    <w:p w14:paraId="28C96F56" w14:textId="77777777" w:rsidR="003B0D05" w:rsidRDefault="003B0D05">
      <w:pPr>
        <w:pStyle w:val="ListParagraph"/>
        <w:numPr>
          <w:ilvl w:val="0"/>
          <w:numId w:val="66"/>
        </w:numPr>
      </w:pPr>
      <w:r>
        <w:t>Hệ thống phải cho phép Thu ngân tiếp nhận yêu cầu trả hàng và tìm kiếm hóa đơn đã thanh toán.</w:t>
      </w:r>
    </w:p>
    <w:p w14:paraId="52C0FC4D" w14:textId="77777777" w:rsidR="003B0D05" w:rsidRDefault="003B0D05">
      <w:pPr>
        <w:pStyle w:val="ListParagraph"/>
        <w:numPr>
          <w:ilvl w:val="0"/>
          <w:numId w:val="66"/>
        </w:numPr>
      </w:pPr>
      <w:r>
        <w:t>Hệ thống phải kiểm tra thời hạn trả hàng không quá 168 giờ kể từ thời điểm thanh toán trên hóa đơn.</w:t>
      </w:r>
    </w:p>
    <w:p w14:paraId="509BE971" w14:textId="77777777" w:rsidR="003B0D05" w:rsidRDefault="003B0D05">
      <w:pPr>
        <w:pStyle w:val="ListParagraph"/>
        <w:numPr>
          <w:ilvl w:val="0"/>
          <w:numId w:val="66"/>
        </w:numPr>
      </w:pPr>
      <w:r>
        <w:t>Hệ thống phải kiểm tra sản phẩm thuộc hóa đơn gốc và số lượng còn được phép trả.</w:t>
      </w:r>
    </w:p>
    <w:p w14:paraId="08577B3B" w14:textId="77777777" w:rsidR="003B0D05" w:rsidRDefault="003B0D05">
      <w:pPr>
        <w:pStyle w:val="ListParagraph"/>
        <w:numPr>
          <w:ilvl w:val="0"/>
          <w:numId w:val="66"/>
        </w:numPr>
      </w:pPr>
      <w:r>
        <w:t>Thu ngân phải ghi nhận số lượng, lý do trả và tình trạng sản phẩm là Nguyên vẹn hoặc Lỗi.</w:t>
      </w:r>
    </w:p>
    <w:p w14:paraId="1F1F3E7B" w14:textId="77777777" w:rsidR="003B0D05" w:rsidRDefault="003B0D05">
      <w:pPr>
        <w:pStyle w:val="ListParagraph"/>
        <w:numPr>
          <w:ilvl w:val="0"/>
          <w:numId w:val="66"/>
        </w:numPr>
      </w:pPr>
      <w:r>
        <w:t>Sản phẩm Nguyên vẹn phải chưa sử dụng và đủ điều kiện bán lại; sản phẩm Lỗi có thể đã mở hoặc sử dụng.</w:t>
      </w:r>
    </w:p>
    <w:p w14:paraId="0CACC96E" w14:textId="77777777" w:rsidR="003B0D05" w:rsidRDefault="003B0D05">
      <w:pPr>
        <w:pStyle w:val="ListParagraph"/>
        <w:numPr>
          <w:ilvl w:val="0"/>
          <w:numId w:val="66"/>
        </w:numPr>
      </w:pPr>
      <w:r>
        <w:t>Hệ thống phải cho phép Thu ngân lập phiếu trả hàng để chuyển đến Chủ cửa hàng phê duyệt.</w:t>
      </w:r>
    </w:p>
    <w:p w14:paraId="5BB84525" w14:textId="77777777" w:rsidR="003B0D05" w:rsidRDefault="003B0D05">
      <w:pPr>
        <w:pStyle w:val="ListParagraph"/>
        <w:numPr>
          <w:ilvl w:val="0"/>
          <w:numId w:val="66"/>
        </w:numPr>
      </w:pPr>
      <w:r>
        <w:lastRenderedPageBreak/>
        <w:t>Hệ thống phải cho phép Chủ cửa hàng chấp thuận hoặc từ chối phiếu, ghi nhận lý do từ chối nếu có.</w:t>
      </w:r>
    </w:p>
    <w:p w14:paraId="47418185" w14:textId="77777777" w:rsidR="003B0D05" w:rsidRDefault="003B0D05">
      <w:pPr>
        <w:pStyle w:val="ListParagraph"/>
        <w:numPr>
          <w:ilvl w:val="0"/>
          <w:numId w:val="66"/>
        </w:numPr>
      </w:pPr>
      <w:r>
        <w:t>Chủ cửa hàng có thể phê duyệt số tiền hoàn thấp hơn giá trị mua thực tế nhưng không được vượt số tiền khách đã thanh toán cho phần hàng trả; nếu giảm tiền hoàn phải ghi rõ lý do.</w:t>
      </w:r>
    </w:p>
    <w:p w14:paraId="3712A66E" w14:textId="77777777" w:rsidR="003B0D05" w:rsidRDefault="003B0D05">
      <w:pPr>
        <w:pStyle w:val="ListParagraph"/>
        <w:numPr>
          <w:ilvl w:val="0"/>
          <w:numId w:val="66"/>
        </w:numPr>
      </w:pPr>
      <w:r>
        <w:t>Sau khi được phê duyệt, hệ thống phải cho phép Thu ngân thực hiện hoàn tiền theo số tiền đã duyệt.</w:t>
      </w:r>
    </w:p>
    <w:p w14:paraId="61879F01" w14:textId="77777777" w:rsidR="003B0D05" w:rsidRDefault="003B0D05">
      <w:pPr>
        <w:pStyle w:val="ListParagraph"/>
        <w:numPr>
          <w:ilvl w:val="0"/>
          <w:numId w:val="66"/>
        </w:numPr>
      </w:pPr>
      <w:r>
        <w:t>Chỉ khi hoàn tiền thành công, hệ thống mới chuyển phiếu trả hàng sang Đã hoàn tất.</w:t>
      </w:r>
    </w:p>
    <w:p w14:paraId="2AEBC96C" w14:textId="6F37BDC8" w:rsidR="003B0D05" w:rsidRDefault="003B0D05">
      <w:pPr>
        <w:pStyle w:val="ListParagraph"/>
        <w:numPr>
          <w:ilvl w:val="0"/>
          <w:numId w:val="66"/>
        </w:numPr>
      </w:pPr>
      <w:r>
        <w:t xml:space="preserve">Hệ thống phải tăng số lượng </w:t>
      </w:r>
      <w:r w:rsidR="009B1629">
        <w:t>tồn</w:t>
      </w:r>
      <w:r>
        <w:t xml:space="preserve"> đối với hàng nguyên vẹn đủ điều kiện bán lại; hàng lỗi không được đưa vào số lượng có thể bán.</w:t>
      </w:r>
    </w:p>
    <w:p w14:paraId="4767D624" w14:textId="26EF8E48" w:rsidR="003B0D05" w:rsidRPr="00637A2E" w:rsidRDefault="003B0D05">
      <w:pPr>
        <w:pStyle w:val="ListParagraph"/>
        <w:numPr>
          <w:ilvl w:val="0"/>
          <w:numId w:val="66"/>
        </w:numPr>
      </w:pPr>
      <w:r>
        <w:t>Hệ thống phải giữ nguyên hóa đơn gốc và ghi nhận khoản hoàn tiền để phục vụ thống kê.</w:t>
      </w:r>
    </w:p>
    <w:p w14:paraId="7A82FC24" w14:textId="40952534" w:rsidR="00A85485" w:rsidRPr="00A85485" w:rsidRDefault="00A85485" w:rsidP="00A85485">
      <w:pPr>
        <w:pStyle w:val="Heading2"/>
      </w:pPr>
      <w:r>
        <w:t>Yêu cầu phi chức năng:</w:t>
      </w:r>
      <w:bookmarkEnd w:id="22"/>
    </w:p>
    <w:p w14:paraId="3296ED5E" w14:textId="6C5EF86E" w:rsidR="00D75E00" w:rsidRDefault="00F336F3" w:rsidP="00A90A89">
      <w:pPr>
        <w:pStyle w:val="Heading3"/>
      </w:pPr>
      <w:bookmarkStart w:id="23" w:name="_Toc240195152"/>
      <w:r>
        <w:t>Hiệu Suất</w:t>
      </w:r>
      <w:bookmarkEnd w:id="23"/>
    </w:p>
    <w:p w14:paraId="26AC7923" w14:textId="77777777" w:rsidR="003B0D05" w:rsidRDefault="003B0D05" w:rsidP="003B0D05">
      <w:pPr>
        <w:pStyle w:val="ListParagraph"/>
        <w:numPr>
          <w:ilvl w:val="0"/>
          <w:numId w:val="10"/>
        </w:numPr>
      </w:pPr>
      <w:r w:rsidRPr="00F23A7B">
        <w:rPr>
          <w:szCs w:val="26"/>
        </w:rPr>
        <w:t>Thời gian phản hồi của các chức năng đăng nhập, tìm kiếm, tra cứu khách hàng, thú cưng, sản phẩm, dịch vụ, lịch hẹn và hóa đơn không vượt quá 2 giây trong điều kiện hệ thống hoạt động bình thường</w:t>
      </w:r>
      <w:r>
        <w:t>.</w:t>
      </w:r>
    </w:p>
    <w:p w14:paraId="41B00457" w14:textId="77777777" w:rsidR="003B0D05" w:rsidRDefault="003B0D05" w:rsidP="003B0D05">
      <w:pPr>
        <w:pStyle w:val="ListParagraph"/>
        <w:numPr>
          <w:ilvl w:val="0"/>
          <w:numId w:val="10"/>
        </w:numPr>
      </w:pPr>
      <w:r w:rsidRPr="00F23A7B">
        <w:rPr>
          <w:szCs w:val="26"/>
        </w:rPr>
        <w:t>Thời gian mở các màn hình chức năng chính không vượt quá 3 giây kể từ khi người dùng thực hiện thao tác truy cập</w:t>
      </w:r>
      <w:r>
        <w:t>.</w:t>
      </w:r>
    </w:p>
    <w:p w14:paraId="1BF703A2" w14:textId="43B2D878" w:rsidR="00A90A89" w:rsidRDefault="003B0D05" w:rsidP="003B0D05">
      <w:pPr>
        <w:pStyle w:val="ListParagraph"/>
        <w:numPr>
          <w:ilvl w:val="0"/>
          <w:numId w:val="10"/>
        </w:numPr>
      </w:pPr>
      <w:r w:rsidRPr="00650733">
        <w:t>Khi xác nhận thanh toán thành công, hệ thống phải hoàn thành việc lưu hóa đơn và cập nhật số lượng</w:t>
      </w:r>
      <w:r w:rsidR="009B1629">
        <w:t xml:space="preserve"> tồn</w:t>
      </w:r>
      <w:r w:rsidRPr="00650733">
        <w:t xml:space="preserve"> sản phẩm trong cùng một giao dịch cơ sở dữ liệu, với thời gian xử lý không vượt quá 3 giây trong điều kiện hoạt động bình thường</w:t>
      </w:r>
      <w:r w:rsidR="00A90A89">
        <w:t>.</w:t>
      </w:r>
    </w:p>
    <w:p w14:paraId="5B0A4A1D" w14:textId="2E67C2D1" w:rsidR="00A90A89" w:rsidRDefault="00F336F3" w:rsidP="00A90A89">
      <w:pPr>
        <w:pStyle w:val="Heading3"/>
      </w:pPr>
      <w:bookmarkStart w:id="24" w:name="_Toc240195153"/>
      <w:r>
        <w:t>Tính tương thích</w:t>
      </w:r>
      <w:bookmarkEnd w:id="24"/>
    </w:p>
    <w:p w14:paraId="0C88B97F" w14:textId="77777777" w:rsidR="003B0D05" w:rsidRDefault="003B0D05" w:rsidP="003B0D05">
      <w:pPr>
        <w:pStyle w:val="ListParagraph"/>
        <w:numPr>
          <w:ilvl w:val="0"/>
          <w:numId w:val="10"/>
        </w:numPr>
      </w:pPr>
      <w:r w:rsidRPr="00F23A7B">
        <w:rPr>
          <w:szCs w:val="26"/>
        </w:rPr>
        <w:t>Hệ thống phải hoạt động ổn định trên máy tính sử dụng Windows 10 và Windows 11</w:t>
      </w:r>
      <w:r>
        <w:t>.</w:t>
      </w:r>
    </w:p>
    <w:p w14:paraId="7440F5B4" w14:textId="77777777" w:rsidR="003B0D05" w:rsidRDefault="003B0D05" w:rsidP="003B0D05">
      <w:pPr>
        <w:pStyle w:val="ListParagraph"/>
        <w:numPr>
          <w:ilvl w:val="0"/>
          <w:numId w:val="10"/>
        </w:numPr>
      </w:pPr>
      <w:r w:rsidRPr="00F23A7B">
        <w:rPr>
          <w:szCs w:val="26"/>
        </w:rPr>
        <w:t>Hệ thống phải tương thích với Java Runtime Environment (JRE) phiên bản được nhóm quy định trong quá trình triển khai</w:t>
      </w:r>
      <w:r>
        <w:t>.</w:t>
      </w:r>
    </w:p>
    <w:p w14:paraId="6A1ABDAF" w14:textId="7B1EFFE9" w:rsidR="00F336F3" w:rsidRDefault="003B0D05" w:rsidP="003B0D05">
      <w:pPr>
        <w:pStyle w:val="ListParagraph"/>
        <w:numPr>
          <w:ilvl w:val="0"/>
          <w:numId w:val="10"/>
        </w:numPr>
      </w:pPr>
      <w:r w:rsidRPr="00650733">
        <w:t>Hệ thống phải kết nối và thực hiện được các thao tác thêm mới, cập nhật, tìm kiếm, tra cứu và thay đổi trạng thái dữ liệu trên SQL Server theo phiên bản được nhóm sử dụng</w:t>
      </w:r>
      <w:r w:rsidR="00F336F3">
        <w:rPr>
          <w:szCs w:val="26"/>
        </w:rPr>
        <w:t>.</w:t>
      </w:r>
    </w:p>
    <w:p w14:paraId="413211DD" w14:textId="347768F5" w:rsidR="00A90A89" w:rsidRDefault="00F336F3" w:rsidP="00A90A89">
      <w:pPr>
        <w:pStyle w:val="Heading3"/>
      </w:pPr>
      <w:bookmarkStart w:id="25" w:name="_Toc240195154"/>
      <w:r>
        <w:lastRenderedPageBreak/>
        <w:t>Tính tin cậy</w:t>
      </w:r>
      <w:bookmarkEnd w:id="25"/>
    </w:p>
    <w:p w14:paraId="4C25CC24" w14:textId="77777777" w:rsidR="003B0D05" w:rsidRPr="004C1510" w:rsidRDefault="003B0D05" w:rsidP="003B0D05">
      <w:pPr>
        <w:pStyle w:val="ListParagraph"/>
        <w:numPr>
          <w:ilvl w:val="0"/>
          <w:numId w:val="10"/>
        </w:numPr>
        <w:rPr>
          <w:b/>
          <w:bCs/>
        </w:rPr>
      </w:pPr>
      <w:r w:rsidRPr="00F23A7B">
        <w:rPr>
          <w:szCs w:val="26"/>
        </w:rPr>
        <w:t>Tỷ lệ giao dịch lập hóa đơn thành công phải đạt tối thiểu 99% trong điều kiện dữ liệu đầu vào hợp lệ và cơ sở dữ liệu hoạt động bình thường</w:t>
      </w:r>
      <w:r>
        <w:rPr>
          <w:b/>
          <w:bCs/>
        </w:rPr>
        <w:t>.</w:t>
      </w:r>
    </w:p>
    <w:p w14:paraId="611570B8" w14:textId="659E12C6" w:rsidR="003B0D05" w:rsidRPr="00650733" w:rsidRDefault="003B0D05" w:rsidP="003B0D05">
      <w:pPr>
        <w:pStyle w:val="ListParagraph"/>
        <w:numPr>
          <w:ilvl w:val="0"/>
          <w:numId w:val="10"/>
        </w:numPr>
      </w:pPr>
      <w:r w:rsidRPr="00650733">
        <w:t xml:space="preserve">Khi xảy ra lỗi trong quá trình thanh toán, hệ thống phải hoàn tác toàn bộ giao dịch, không để xảy ra trường hợp hóa đơn đã được lưu nhưng số lượng sản phẩm </w:t>
      </w:r>
      <w:r w:rsidR="009B1629">
        <w:t>tồn</w:t>
      </w:r>
      <w:r w:rsidRPr="00650733">
        <w:t xml:space="preserve"> chưa được cập nhật hoặc ngược lại.</w:t>
      </w:r>
    </w:p>
    <w:p w14:paraId="0E92356A" w14:textId="77777777" w:rsidR="003B0D05" w:rsidRDefault="003B0D05" w:rsidP="003B0D05">
      <w:pPr>
        <w:pStyle w:val="ListParagraph"/>
        <w:numPr>
          <w:ilvl w:val="0"/>
          <w:numId w:val="10"/>
        </w:numPr>
      </w:pPr>
      <w:r w:rsidRPr="00F23A7B">
        <w:rPr>
          <w:szCs w:val="26"/>
        </w:rPr>
        <w:t>Hệ thống phải kiểm tra dữ liệu trước khi lưu và không cho phép lưu các trường bắt buộc bị bỏ trống hoặc dữ liệu sai định dạng</w:t>
      </w:r>
      <w:r>
        <w:t>.</w:t>
      </w:r>
    </w:p>
    <w:p w14:paraId="3156FFC4" w14:textId="311C5531" w:rsidR="00A90A89" w:rsidRDefault="003B0D05" w:rsidP="003B0D05">
      <w:pPr>
        <w:pStyle w:val="ListParagraph"/>
        <w:numPr>
          <w:ilvl w:val="0"/>
          <w:numId w:val="10"/>
        </w:numPr>
      </w:pPr>
      <w:r w:rsidRPr="00650733">
        <w:t>Đối với</w:t>
      </w:r>
      <w:r w:rsidR="009E2275">
        <w:t xml:space="preserve"> </w:t>
      </w:r>
      <w:r w:rsidRPr="00650733">
        <w:t>hoạt</w:t>
      </w:r>
      <w:r w:rsidR="009E2275">
        <w:t xml:space="preserve"> động</w:t>
      </w:r>
      <w:r w:rsidRPr="00650733">
        <w:t xml:space="preserve"> trả hàng, hệ thống phải bảo đảm dữ liệu được cập nhật đồng bộ. Nếu xảy ra lỗi trong quá trình xử lý, hệ thống phải hoàn tác những thay đổi chưa hoàn tất nhằm tránh sai lệch số lượng hàng hóa hoặc thông tin giao dịch</w:t>
      </w:r>
      <w:r w:rsidR="00A90A89">
        <w:t>.</w:t>
      </w:r>
    </w:p>
    <w:p w14:paraId="4A2CD4C5" w14:textId="2080156B" w:rsidR="00A90A89" w:rsidRDefault="00F336F3" w:rsidP="00A90A89">
      <w:pPr>
        <w:pStyle w:val="Heading3"/>
      </w:pPr>
      <w:bookmarkStart w:id="26" w:name="_Toc240195155"/>
      <w:proofErr w:type="gramStart"/>
      <w:r>
        <w:t>An</w:t>
      </w:r>
      <w:proofErr w:type="gramEnd"/>
      <w:r>
        <w:t xml:space="preserve"> toàn thông tin</w:t>
      </w:r>
      <w:bookmarkEnd w:id="26"/>
    </w:p>
    <w:p w14:paraId="6801AF07" w14:textId="77777777" w:rsidR="003B0D05" w:rsidRDefault="003B0D05" w:rsidP="003B0D05">
      <w:pPr>
        <w:pStyle w:val="ListParagraph"/>
        <w:numPr>
          <w:ilvl w:val="0"/>
          <w:numId w:val="10"/>
        </w:numPr>
      </w:pPr>
      <w:r w:rsidRPr="00F23A7B">
        <w:rPr>
          <w:szCs w:val="26"/>
        </w:rPr>
        <w:t>Người dùng phải đăng nhập trước khi truy cập các chức năng của hệ thống</w:t>
      </w:r>
      <w:r w:rsidRPr="00A90A89">
        <w:t>.</w:t>
      </w:r>
    </w:p>
    <w:p w14:paraId="23A48513" w14:textId="77777777" w:rsidR="003B0D05" w:rsidRDefault="003B0D05" w:rsidP="003B0D05">
      <w:pPr>
        <w:pStyle w:val="ListParagraph"/>
        <w:numPr>
          <w:ilvl w:val="0"/>
          <w:numId w:val="10"/>
        </w:numPr>
      </w:pPr>
      <w:r w:rsidRPr="00F23A7B">
        <w:rPr>
          <w:szCs w:val="26"/>
        </w:rPr>
        <w:t>Người dùng chỉ được thực hiện các chức năng được phân quyền; các chức năng không có quyền phải bị từ chối truy cập</w:t>
      </w:r>
      <w:r w:rsidRPr="00A90A89">
        <w:t>.</w:t>
      </w:r>
    </w:p>
    <w:p w14:paraId="7991E218" w14:textId="77777777" w:rsidR="003B0D05" w:rsidRDefault="003B0D05" w:rsidP="003B0D05">
      <w:pPr>
        <w:pStyle w:val="ListParagraph"/>
        <w:numPr>
          <w:ilvl w:val="0"/>
          <w:numId w:val="10"/>
        </w:numPr>
      </w:pPr>
      <w:r>
        <w:t>Hệ thống phải lưu trữ mật khẩu dưới dạng đã được mã hóa một chiều, không lưu mật khẩu nguyên văn trong cơ sở dữ liệu.</w:t>
      </w:r>
    </w:p>
    <w:p w14:paraId="58F7CAA5" w14:textId="05ADBFD6" w:rsidR="00637A2E" w:rsidRDefault="003B0D05" w:rsidP="003B0D05">
      <w:pPr>
        <w:pStyle w:val="ListParagraph"/>
        <w:numPr>
          <w:ilvl w:val="0"/>
          <w:numId w:val="10"/>
        </w:numPr>
      </w:pPr>
      <w:r>
        <w:t xml:space="preserve">Những chức năng quan trọng như phê duyệt phiếu trả hàng, </w:t>
      </w:r>
      <w:r w:rsidR="00BC1BAA" w:rsidRPr="00BC1BAA">
        <w:t>quản lý tài khoản và cập nhật số lượng tồn phải</w:t>
      </w:r>
      <w:r w:rsidR="00BC1BAA">
        <w:t xml:space="preserve"> </w:t>
      </w:r>
      <w:r>
        <w:t>được kiểm tra quyền truy cập trước khi thực hiện</w:t>
      </w:r>
      <w:r w:rsidR="00A90A89" w:rsidRPr="00A90A89">
        <w:t>.</w:t>
      </w:r>
    </w:p>
    <w:p w14:paraId="3F2B6AE2" w14:textId="77777777" w:rsidR="00637A2E" w:rsidRDefault="00637A2E">
      <w:pPr>
        <w:spacing w:before="0" w:line="240" w:lineRule="auto"/>
        <w:ind w:firstLine="0"/>
        <w:jc w:val="left"/>
      </w:pPr>
      <w:r>
        <w:br w:type="page"/>
      </w:r>
    </w:p>
    <w:p w14:paraId="165EF0E8" w14:textId="77777777" w:rsidR="00A85485" w:rsidRPr="00637A2E" w:rsidRDefault="00A85485" w:rsidP="00637A2E">
      <w:pPr>
        <w:pStyle w:val="ListParagraph"/>
        <w:numPr>
          <w:ilvl w:val="0"/>
          <w:numId w:val="10"/>
        </w:numPr>
      </w:pPr>
    </w:p>
    <w:p w14:paraId="00C2C4F9" w14:textId="77777777" w:rsidR="00A85485" w:rsidRDefault="00D75E00" w:rsidP="00D75E00">
      <w:pPr>
        <w:pStyle w:val="Heading1"/>
      </w:pPr>
      <w:bookmarkStart w:id="27" w:name="_Toc240195156"/>
      <w:r>
        <w:t>CƠ SỞ LÝ THUYẾT</w:t>
      </w:r>
      <w:bookmarkEnd w:id="27"/>
    </w:p>
    <w:p w14:paraId="6A0D1491" w14:textId="54ABF0B7" w:rsidR="00067E47" w:rsidRPr="00067E47" w:rsidRDefault="00067E47" w:rsidP="00067E47">
      <w:pPr>
        <w:spacing w:before="0" w:line="360" w:lineRule="auto"/>
        <w:ind w:firstLine="0"/>
        <w:jc w:val="left"/>
        <w:rPr>
          <w:i/>
          <w:iCs/>
          <w:color w:val="548DD4" w:themeColor="text2" w:themeTint="99"/>
        </w:rPr>
      </w:pPr>
      <w:bookmarkStart w:id="28" w:name="_Toc169424247"/>
      <w:bookmarkEnd w:id="1"/>
      <w:r w:rsidRPr="00067E47">
        <w:rPr>
          <w:i/>
          <w:iCs/>
          <w:color w:val="548DD4" w:themeColor="text2" w:themeTint="99"/>
        </w:rPr>
        <w:t>Chương này sinh viên sẽ trình bày tổng quan các ý sau</w:t>
      </w:r>
      <w:r w:rsidR="008B288E">
        <w:rPr>
          <w:i/>
          <w:iCs/>
          <w:color w:val="548DD4" w:themeColor="text2" w:themeTint="99"/>
        </w:rPr>
        <w:t xml:space="preserve">. </w:t>
      </w:r>
      <w:r w:rsidR="008B288E" w:rsidRPr="008B288E">
        <w:rPr>
          <w:i/>
          <w:iCs/>
          <w:color w:val="548DD4" w:themeColor="text2" w:themeTint="99"/>
          <w:highlight w:val="yellow"/>
        </w:rPr>
        <w:t>Lưu ý cách đánh trích dẫn tài liệu tham khảo.</w:t>
      </w:r>
    </w:p>
    <w:p w14:paraId="499CCF42" w14:textId="52282B2C" w:rsidR="00067E47" w:rsidRPr="00067E47" w:rsidRDefault="00067E47" w:rsidP="00F2536E">
      <w:pPr>
        <w:pStyle w:val="Heading2"/>
      </w:pPr>
      <w:bookmarkStart w:id="29" w:name="_Toc240195157"/>
      <w:r w:rsidRPr="00067E47">
        <w:t>Tổng quan các công nghệ sử dụng</w:t>
      </w:r>
      <w:bookmarkEnd w:id="29"/>
      <w:r w:rsidRPr="00067E47">
        <w:t xml:space="preserve"> </w:t>
      </w:r>
    </w:p>
    <w:p w14:paraId="1FC7E38E" w14:textId="55DF495D" w:rsidR="00067E47" w:rsidRPr="00067E47" w:rsidRDefault="00067E47" w:rsidP="00F2536E">
      <w:pPr>
        <w:pStyle w:val="Heading2"/>
      </w:pPr>
      <w:bookmarkStart w:id="30" w:name="_Toc240195158"/>
      <w:r w:rsidRPr="00067E47">
        <w:t>Cơ sở lý thuyết về các công nghệ chính</w:t>
      </w:r>
      <w:bookmarkEnd w:id="30"/>
      <w:r w:rsidRPr="00067E47">
        <w:t xml:space="preserve"> </w:t>
      </w:r>
    </w:p>
    <w:p w14:paraId="52718A7D" w14:textId="44C13C5C" w:rsidR="00067E47" w:rsidRPr="00067E47" w:rsidRDefault="00067E47">
      <w:pPr>
        <w:pStyle w:val="ListParagraph"/>
        <w:numPr>
          <w:ilvl w:val="0"/>
          <w:numId w:val="9"/>
        </w:numPr>
        <w:spacing w:before="0" w:line="360" w:lineRule="auto"/>
        <w:jc w:val="left"/>
        <w:rPr>
          <w:i/>
          <w:iCs/>
          <w:color w:val="548DD4" w:themeColor="text2" w:themeTint="99"/>
          <w:szCs w:val="26"/>
        </w:rPr>
      </w:pPr>
      <w:r w:rsidRPr="00067E47">
        <w:rPr>
          <w:i/>
          <w:iCs/>
          <w:color w:val="548DD4" w:themeColor="text2" w:themeTint="99"/>
          <w:szCs w:val="26"/>
        </w:rPr>
        <w:t xml:space="preserve">Các mô hình/phương pháp liên quan </w:t>
      </w:r>
    </w:p>
    <w:p w14:paraId="2F691C3E" w14:textId="5AD567BC" w:rsidR="00D75E00" w:rsidRPr="00067E47" w:rsidRDefault="00067E47">
      <w:pPr>
        <w:pStyle w:val="ListParagraph"/>
        <w:numPr>
          <w:ilvl w:val="0"/>
          <w:numId w:val="9"/>
        </w:numPr>
        <w:spacing w:before="0" w:line="360" w:lineRule="auto"/>
        <w:jc w:val="left"/>
        <w:rPr>
          <w:rFonts w:cs="Arial"/>
          <w:b/>
          <w:bCs/>
          <w:kern w:val="32"/>
          <w:szCs w:val="26"/>
        </w:rPr>
      </w:pPr>
      <w:r w:rsidRPr="00067E47">
        <w:rPr>
          <w:i/>
          <w:iCs/>
          <w:color w:val="548DD4" w:themeColor="text2" w:themeTint="99"/>
          <w:szCs w:val="26"/>
        </w:rPr>
        <w:t>Các kiến thức nền tảng cần thiết</w:t>
      </w:r>
      <w:r w:rsidR="00D75E00" w:rsidRPr="00067E47">
        <w:rPr>
          <w:szCs w:val="26"/>
        </w:rPr>
        <w:br w:type="page"/>
      </w:r>
    </w:p>
    <w:p w14:paraId="126027A6" w14:textId="4F70A4A5" w:rsidR="00466B47" w:rsidRDefault="008D201A" w:rsidP="00FA2E85">
      <w:pPr>
        <w:pStyle w:val="Heading1"/>
        <w:rPr>
          <w:color w:val="FF0000"/>
        </w:rPr>
      </w:pPr>
      <w:bookmarkStart w:id="31" w:name="_Toc240195159"/>
      <w:r>
        <w:lastRenderedPageBreak/>
        <w:t>PHÂN TÍCH</w:t>
      </w:r>
      <w:bookmarkEnd w:id="31"/>
      <w:r w:rsidR="006F7F72">
        <w:t xml:space="preserve"> </w:t>
      </w:r>
    </w:p>
    <w:p w14:paraId="7F81DDF7" w14:textId="40DE7F6D" w:rsidR="004C1EFA" w:rsidRDefault="004C1EFA" w:rsidP="000B34DF">
      <w:pPr>
        <w:pStyle w:val="Heading2"/>
        <w:numPr>
          <w:ilvl w:val="1"/>
          <w:numId w:val="3"/>
        </w:numPr>
      </w:pPr>
      <w:bookmarkStart w:id="32" w:name="_Toc240195160"/>
      <w:bookmarkEnd w:id="28"/>
      <w:r>
        <w:t>Mô hình UseCase tổng quát:</w:t>
      </w:r>
      <w:bookmarkEnd w:id="32"/>
    </w:p>
    <w:p w14:paraId="3A40C5BA" w14:textId="0C99CDFE" w:rsidR="000B34DF" w:rsidRPr="000B34DF" w:rsidRDefault="002229DF" w:rsidP="000B34DF">
      <w:r w:rsidRPr="002229DF">
        <w:drawing>
          <wp:inline distT="0" distB="0" distL="0" distR="0" wp14:anchorId="0380461F" wp14:editId="08ACB1D8">
            <wp:extent cx="5580380" cy="3100070"/>
            <wp:effectExtent l="0" t="0" r="1270" b="5080"/>
            <wp:docPr id="1807963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963562" name=""/>
                    <pic:cNvPicPr/>
                  </pic:nvPicPr>
                  <pic:blipFill>
                    <a:blip r:embed="rId13"/>
                    <a:stretch>
                      <a:fillRect/>
                    </a:stretch>
                  </pic:blipFill>
                  <pic:spPr>
                    <a:xfrm>
                      <a:off x="0" y="0"/>
                      <a:ext cx="5580380" cy="3100070"/>
                    </a:xfrm>
                    <a:prstGeom prst="rect">
                      <a:avLst/>
                    </a:prstGeom>
                  </pic:spPr>
                </pic:pic>
              </a:graphicData>
            </a:graphic>
          </wp:inline>
        </w:drawing>
      </w:r>
    </w:p>
    <w:p w14:paraId="53BC3044" w14:textId="686F1649" w:rsidR="004C1EFA" w:rsidRPr="008F40E4" w:rsidRDefault="004C1EFA" w:rsidP="008F40E4">
      <w:pPr>
        <w:pStyle w:val="Heading2"/>
      </w:pPr>
      <w:bookmarkStart w:id="33" w:name="_Toc240195161"/>
      <w:r>
        <w:t>Danh sách các tác nhân và mô tả:</w:t>
      </w:r>
      <w:bookmarkEnd w:id="33"/>
    </w:p>
    <w:tbl>
      <w:tblPr>
        <w:tblStyle w:val="TableGrid"/>
        <w:tblW w:w="5000" w:type="pct"/>
        <w:tblLook w:val="01E0" w:firstRow="1" w:lastRow="1" w:firstColumn="1" w:lastColumn="1" w:noHBand="0" w:noVBand="0"/>
      </w:tblPr>
      <w:tblGrid>
        <w:gridCol w:w="1843"/>
        <w:gridCol w:w="4484"/>
        <w:gridCol w:w="2451"/>
      </w:tblGrid>
      <w:tr w:rsidR="004C1EFA" w:rsidRPr="005103C6" w14:paraId="7E301DD7" w14:textId="77777777" w:rsidTr="000E1A79">
        <w:trPr>
          <w:cantSplit/>
          <w:tblHeader/>
        </w:trPr>
        <w:tc>
          <w:tcPr>
            <w:tcW w:w="1050" w:type="pct"/>
          </w:tcPr>
          <w:p w14:paraId="759476B8" w14:textId="77777777" w:rsidR="004C1EFA" w:rsidRPr="005103C6" w:rsidRDefault="004C1EFA" w:rsidP="001311AC">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Tác nhân</w:t>
            </w:r>
          </w:p>
        </w:tc>
        <w:tc>
          <w:tcPr>
            <w:tcW w:w="2554" w:type="pct"/>
          </w:tcPr>
          <w:p w14:paraId="5B9B5EC3" w14:textId="77777777" w:rsidR="004C1EFA" w:rsidRPr="005103C6" w:rsidRDefault="004C1EFA" w:rsidP="001311AC">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Mô tả tác nhân</w:t>
            </w:r>
          </w:p>
        </w:tc>
        <w:tc>
          <w:tcPr>
            <w:tcW w:w="1396" w:type="pct"/>
          </w:tcPr>
          <w:p w14:paraId="728F4AA9" w14:textId="77777777" w:rsidR="004C1EFA" w:rsidRPr="005103C6" w:rsidRDefault="004C1EFA" w:rsidP="001311AC">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Ghi chú</w:t>
            </w:r>
          </w:p>
        </w:tc>
      </w:tr>
      <w:tr w:rsidR="004C1EFA" w:rsidRPr="005103C6" w14:paraId="2294FA16" w14:textId="77777777" w:rsidTr="000E1A79">
        <w:trPr>
          <w:cantSplit/>
        </w:trPr>
        <w:tc>
          <w:tcPr>
            <w:tcW w:w="1050" w:type="pct"/>
          </w:tcPr>
          <w:p w14:paraId="16F5C967" w14:textId="6A20B9F7" w:rsidR="004C1EFA" w:rsidRPr="005103C6" w:rsidRDefault="008F40E4" w:rsidP="008F40E4">
            <w:pPr>
              <w:spacing w:after="120"/>
              <w:ind w:firstLine="0"/>
              <w:rPr>
                <w:szCs w:val="26"/>
              </w:rPr>
            </w:pPr>
            <w:r w:rsidRPr="008F40E4">
              <w:rPr>
                <w:szCs w:val="26"/>
              </w:rPr>
              <w:t>Chủ cửa hàng</w:t>
            </w:r>
          </w:p>
        </w:tc>
        <w:tc>
          <w:tcPr>
            <w:tcW w:w="2554" w:type="pct"/>
          </w:tcPr>
          <w:p w14:paraId="6E3C377A" w14:textId="59F04246" w:rsidR="004C1EFA" w:rsidRPr="005103C6" w:rsidRDefault="008F40E4" w:rsidP="008F40E4">
            <w:pPr>
              <w:spacing w:after="120"/>
              <w:ind w:firstLine="0"/>
              <w:rPr>
                <w:szCs w:val="26"/>
              </w:rPr>
            </w:pPr>
            <w:r w:rsidRPr="008F40E4">
              <w:rPr>
                <w:szCs w:val="26"/>
              </w:rPr>
              <w:t>Là người quản lý và có quyền cao nhất trong hệ thống. Chủ cửa hàng thực hiện quản lý nhân viên, tài khoản, sản phẩm, dịch vụ; thực hiện hủy hóa đơn đã thanh toán và xem các báo cáo, thống kê của cửa hàng.</w:t>
            </w:r>
          </w:p>
        </w:tc>
        <w:tc>
          <w:tcPr>
            <w:tcW w:w="1396" w:type="pct"/>
          </w:tcPr>
          <w:p w14:paraId="172932F7" w14:textId="2204BDF1" w:rsidR="004C1EFA" w:rsidRPr="005103C6" w:rsidRDefault="008F40E4" w:rsidP="008F40E4">
            <w:pPr>
              <w:spacing w:after="120"/>
              <w:ind w:firstLine="0"/>
              <w:jc w:val="left"/>
              <w:rPr>
                <w:szCs w:val="26"/>
              </w:rPr>
            </w:pPr>
            <w:r w:rsidRPr="008F40E4">
              <w:rPr>
                <w:szCs w:val="26"/>
              </w:rPr>
              <w:t>Có quyền truy cập các chức năng quản lý và thống kê.</w:t>
            </w:r>
          </w:p>
        </w:tc>
      </w:tr>
      <w:tr w:rsidR="004C1EFA" w:rsidRPr="005103C6" w14:paraId="1433CC7A" w14:textId="77777777" w:rsidTr="000E1A79">
        <w:trPr>
          <w:cantSplit/>
        </w:trPr>
        <w:tc>
          <w:tcPr>
            <w:tcW w:w="1050" w:type="pct"/>
          </w:tcPr>
          <w:p w14:paraId="484AD4FD" w14:textId="2BD992C9" w:rsidR="004C1EFA" w:rsidRPr="005103C6" w:rsidRDefault="008F40E4" w:rsidP="008F40E4">
            <w:pPr>
              <w:spacing w:after="120"/>
              <w:ind w:firstLine="0"/>
              <w:rPr>
                <w:szCs w:val="26"/>
              </w:rPr>
            </w:pPr>
            <w:r>
              <w:rPr>
                <w:szCs w:val="26"/>
              </w:rPr>
              <w:t>Nhân viên thu ngân</w:t>
            </w:r>
          </w:p>
        </w:tc>
        <w:tc>
          <w:tcPr>
            <w:tcW w:w="2554" w:type="pct"/>
          </w:tcPr>
          <w:p w14:paraId="79D9D42F" w14:textId="1B460C5E" w:rsidR="004C1EFA" w:rsidRPr="005103C6" w:rsidRDefault="008F40E4" w:rsidP="008F40E4">
            <w:pPr>
              <w:spacing w:after="120"/>
              <w:ind w:firstLine="0"/>
              <w:rPr>
                <w:szCs w:val="26"/>
              </w:rPr>
            </w:pPr>
            <w:r w:rsidRPr="008F40E4">
              <w:rPr>
                <w:szCs w:val="26"/>
              </w:rPr>
              <w:t>Là nhân viên thực hiện các nghiệp vụ bán hàng tại cửa hàng. Thu ngân có thể tìm kiếm sản phẩm, lập hóa đơn, thực hiện thanh toán, tra cứu hóa đơn và quản lý thông tin khách hàng theo quyền được cấp.</w:t>
            </w:r>
          </w:p>
        </w:tc>
        <w:tc>
          <w:tcPr>
            <w:tcW w:w="1396" w:type="pct"/>
          </w:tcPr>
          <w:p w14:paraId="34AE0CF4" w14:textId="35F72621" w:rsidR="004C1EFA" w:rsidRPr="005103C6" w:rsidRDefault="008F40E4" w:rsidP="008F40E4">
            <w:pPr>
              <w:spacing w:after="120"/>
              <w:ind w:firstLine="0"/>
              <w:rPr>
                <w:szCs w:val="26"/>
              </w:rPr>
            </w:pPr>
            <w:r w:rsidRPr="008F40E4">
              <w:rPr>
                <w:szCs w:val="26"/>
              </w:rPr>
              <w:t>Không được thay đổi thông tin sản phẩm, giá bán hoặc dịch vụ.</w:t>
            </w:r>
          </w:p>
        </w:tc>
      </w:tr>
      <w:tr w:rsidR="004C1EFA" w:rsidRPr="005103C6" w14:paraId="1A9823A3" w14:textId="77777777" w:rsidTr="000E1A79">
        <w:trPr>
          <w:cantSplit/>
        </w:trPr>
        <w:tc>
          <w:tcPr>
            <w:tcW w:w="1050" w:type="pct"/>
          </w:tcPr>
          <w:p w14:paraId="22382403" w14:textId="11EC1C7B" w:rsidR="004C1EFA" w:rsidRPr="005103C6" w:rsidRDefault="008F40E4" w:rsidP="008F40E4">
            <w:pPr>
              <w:spacing w:after="120"/>
              <w:ind w:firstLine="0"/>
              <w:rPr>
                <w:szCs w:val="26"/>
              </w:rPr>
            </w:pPr>
            <w:r w:rsidRPr="008F40E4">
              <w:rPr>
                <w:szCs w:val="26"/>
              </w:rPr>
              <w:lastRenderedPageBreak/>
              <w:t>Nhân viên chăm sóc</w:t>
            </w:r>
          </w:p>
        </w:tc>
        <w:tc>
          <w:tcPr>
            <w:tcW w:w="2554" w:type="pct"/>
          </w:tcPr>
          <w:p w14:paraId="5ECA49B3" w14:textId="48249BE9" w:rsidR="004C1EFA" w:rsidRPr="005103C6" w:rsidRDefault="008F40E4" w:rsidP="008F40E4">
            <w:pPr>
              <w:spacing w:after="120"/>
              <w:ind w:firstLine="0"/>
              <w:rPr>
                <w:szCs w:val="26"/>
              </w:rPr>
            </w:pPr>
            <w:r w:rsidRPr="008F40E4">
              <w:rPr>
                <w:szCs w:val="26"/>
              </w:rPr>
              <w:t>Là nhân viên thực hiện các nghiệp vụ liên quan đến chăm sóc thú cưng. Nhân viên chăm sóc quản lý thông tin khách hàng và thú cưng, tạo và cập nhật lịch hẹn, thực hiện dịch vụ, cập nhật trạng thái thực hiện dịch vụ và tra cứu lịch sử chăm sóc.</w:t>
            </w:r>
          </w:p>
        </w:tc>
        <w:tc>
          <w:tcPr>
            <w:tcW w:w="1396" w:type="pct"/>
          </w:tcPr>
          <w:p w14:paraId="117A443A" w14:textId="5AD9B59E" w:rsidR="004C1EFA" w:rsidRPr="005103C6" w:rsidRDefault="008F40E4" w:rsidP="008F40E4">
            <w:pPr>
              <w:spacing w:after="120"/>
              <w:ind w:firstLine="0"/>
              <w:rPr>
                <w:szCs w:val="26"/>
              </w:rPr>
            </w:pPr>
            <w:r w:rsidRPr="008F40E4">
              <w:rPr>
                <w:szCs w:val="26"/>
              </w:rPr>
              <w:t>Không được thay đổi thông tin, giá hoặc thời gian thực hiện của dịch vụ.</w:t>
            </w:r>
          </w:p>
        </w:tc>
      </w:tr>
    </w:tbl>
    <w:p w14:paraId="599BF164" w14:textId="77777777" w:rsidR="004C1EFA" w:rsidRPr="005103C6" w:rsidRDefault="004C1EFA" w:rsidP="004C1EFA">
      <w:pPr>
        <w:spacing w:after="120" w:line="240" w:lineRule="auto"/>
        <w:rPr>
          <w:i/>
          <w:color w:val="0000FF"/>
          <w:szCs w:val="26"/>
        </w:rPr>
      </w:pPr>
    </w:p>
    <w:p w14:paraId="011DDCCD" w14:textId="6D63C157" w:rsidR="004C1EFA" w:rsidRPr="0087021A" w:rsidRDefault="004C1EFA" w:rsidP="0087021A">
      <w:pPr>
        <w:pStyle w:val="Heading2"/>
      </w:pPr>
      <w:bookmarkStart w:id="34" w:name="_Toc240195162"/>
      <w:r>
        <w:t>Danh sách các UseCase:</w:t>
      </w:r>
      <w:bookmarkEnd w:id="34"/>
    </w:p>
    <w:tbl>
      <w:tblPr>
        <w:tblStyle w:val="TableGrid"/>
        <w:tblW w:w="5000" w:type="pct"/>
        <w:jc w:val="left"/>
        <w:tblLook w:val="01E0" w:firstRow="1" w:lastRow="1" w:firstColumn="1" w:lastColumn="1" w:noHBand="0" w:noVBand="0"/>
      </w:tblPr>
      <w:tblGrid>
        <w:gridCol w:w="996"/>
        <w:gridCol w:w="2058"/>
        <w:gridCol w:w="2676"/>
        <w:gridCol w:w="1680"/>
        <w:gridCol w:w="1368"/>
      </w:tblGrid>
      <w:tr w:rsidR="004C1EFA" w:rsidRPr="005103C6" w14:paraId="1D015CDE" w14:textId="77777777" w:rsidTr="0087021A">
        <w:trPr>
          <w:jc w:val="left"/>
        </w:trPr>
        <w:tc>
          <w:tcPr>
            <w:tcW w:w="567" w:type="pct"/>
          </w:tcPr>
          <w:p w14:paraId="71AC4F7B" w14:textId="77777777" w:rsidR="004C1EFA" w:rsidRPr="005103C6" w:rsidRDefault="004C1EFA" w:rsidP="001311AC">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ID</w:t>
            </w:r>
          </w:p>
        </w:tc>
        <w:tc>
          <w:tcPr>
            <w:tcW w:w="1172" w:type="pct"/>
          </w:tcPr>
          <w:p w14:paraId="7A720590" w14:textId="77777777" w:rsidR="004C1EFA" w:rsidRPr="005103C6" w:rsidRDefault="004C1EFA" w:rsidP="001311AC">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Tên Use case</w:t>
            </w:r>
          </w:p>
        </w:tc>
        <w:tc>
          <w:tcPr>
            <w:tcW w:w="1524" w:type="pct"/>
          </w:tcPr>
          <w:p w14:paraId="034C4FA4" w14:textId="77777777" w:rsidR="004C1EFA" w:rsidRPr="005103C6" w:rsidRDefault="004C1EFA" w:rsidP="001311AC">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Mô tả ngắn gọn Use case</w:t>
            </w:r>
          </w:p>
        </w:tc>
        <w:tc>
          <w:tcPr>
            <w:tcW w:w="957" w:type="pct"/>
          </w:tcPr>
          <w:p w14:paraId="2197F077" w14:textId="77777777" w:rsidR="004C1EFA" w:rsidRPr="005103C6" w:rsidRDefault="004C1EFA" w:rsidP="001311AC">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Chức năng</w:t>
            </w:r>
          </w:p>
        </w:tc>
        <w:tc>
          <w:tcPr>
            <w:tcW w:w="779" w:type="pct"/>
          </w:tcPr>
          <w:p w14:paraId="5CF0CD50" w14:textId="77777777" w:rsidR="004C1EFA" w:rsidRPr="005103C6" w:rsidRDefault="004C1EFA" w:rsidP="001311AC">
            <w:pPr>
              <w:pStyle w:val="StyleTabletextBoldCentered"/>
              <w:spacing w:before="0" w:line="240" w:lineRule="auto"/>
              <w:rPr>
                <w:rFonts w:ascii="Times New Roman" w:hAnsi="Times New Roman"/>
                <w:sz w:val="26"/>
                <w:szCs w:val="26"/>
              </w:rPr>
            </w:pPr>
            <w:r w:rsidRPr="005103C6">
              <w:rPr>
                <w:rFonts w:ascii="Times New Roman" w:hAnsi="Times New Roman"/>
                <w:sz w:val="26"/>
                <w:szCs w:val="26"/>
              </w:rPr>
              <w:t>Ghi chú</w:t>
            </w:r>
          </w:p>
        </w:tc>
      </w:tr>
      <w:tr w:rsidR="004C1EFA" w:rsidRPr="005103C6" w14:paraId="55E86086" w14:textId="77777777" w:rsidTr="0087021A">
        <w:trPr>
          <w:jc w:val="left"/>
        </w:trPr>
        <w:tc>
          <w:tcPr>
            <w:tcW w:w="567" w:type="pct"/>
          </w:tcPr>
          <w:p w14:paraId="58546C37" w14:textId="77777777" w:rsidR="004C1EFA" w:rsidRPr="00E05C08" w:rsidRDefault="004C1EFA" w:rsidP="004C1EFA">
            <w:pPr>
              <w:spacing w:after="120"/>
              <w:ind w:firstLine="49"/>
              <w:rPr>
                <w:i/>
                <w:szCs w:val="26"/>
              </w:rPr>
            </w:pPr>
            <w:r w:rsidRPr="00E05C08">
              <w:rPr>
                <w:i/>
                <w:szCs w:val="26"/>
              </w:rPr>
              <w:t>UC001</w:t>
            </w:r>
          </w:p>
        </w:tc>
        <w:tc>
          <w:tcPr>
            <w:tcW w:w="1172" w:type="pct"/>
          </w:tcPr>
          <w:p w14:paraId="39C86355" w14:textId="74D7825C" w:rsidR="004C1EFA" w:rsidRPr="00ED4059" w:rsidRDefault="002B198A" w:rsidP="00ED4059">
            <w:pPr>
              <w:spacing w:after="120"/>
              <w:ind w:firstLine="0"/>
              <w:jc w:val="left"/>
              <w:rPr>
                <w:i/>
                <w:iCs/>
                <w:szCs w:val="26"/>
              </w:rPr>
            </w:pPr>
            <w:r w:rsidRPr="00ED4059">
              <w:rPr>
                <w:i/>
                <w:iCs/>
                <w:szCs w:val="26"/>
              </w:rPr>
              <w:t>Đăng nhập</w:t>
            </w:r>
          </w:p>
        </w:tc>
        <w:tc>
          <w:tcPr>
            <w:tcW w:w="1524" w:type="pct"/>
          </w:tcPr>
          <w:p w14:paraId="57977630" w14:textId="5B334393" w:rsidR="004C1EFA" w:rsidRPr="00E05C08" w:rsidRDefault="002B198A" w:rsidP="00B47FB4">
            <w:pPr>
              <w:pStyle w:val="StyleTabletextBoldCentered"/>
              <w:spacing w:before="0" w:line="240" w:lineRule="auto"/>
              <w:jc w:val="left"/>
              <w:rPr>
                <w:rFonts w:ascii="Times New Roman" w:hAnsi="Times New Roman"/>
                <w:b w:val="0"/>
                <w:bCs w:val="0"/>
                <w:i/>
                <w:sz w:val="26"/>
                <w:szCs w:val="26"/>
              </w:rPr>
            </w:pPr>
            <w:r w:rsidRPr="002B198A">
              <w:rPr>
                <w:rFonts w:ascii="Times New Roman" w:hAnsi="Times New Roman"/>
                <w:b w:val="0"/>
                <w:bCs w:val="0"/>
                <w:i/>
                <w:sz w:val="26"/>
                <w:szCs w:val="26"/>
              </w:rPr>
              <w:t>Xác thực thông tin tài khoản (tên đăng nhập và mật khẩu) để phân quyền và truy cập hệ thống.</w:t>
            </w:r>
          </w:p>
        </w:tc>
        <w:tc>
          <w:tcPr>
            <w:tcW w:w="957" w:type="pct"/>
          </w:tcPr>
          <w:p w14:paraId="689E061F" w14:textId="1AED8971" w:rsidR="004C1EFA" w:rsidRPr="00ED4059" w:rsidRDefault="002B198A" w:rsidP="00ED4059">
            <w:pPr>
              <w:spacing w:after="120"/>
              <w:ind w:firstLine="0"/>
              <w:jc w:val="left"/>
              <w:rPr>
                <w:i/>
                <w:szCs w:val="26"/>
              </w:rPr>
            </w:pPr>
            <w:r w:rsidRPr="00ED4059">
              <w:rPr>
                <w:i/>
                <w:szCs w:val="26"/>
              </w:rPr>
              <w:t>Hệ thống chung</w:t>
            </w:r>
          </w:p>
        </w:tc>
        <w:tc>
          <w:tcPr>
            <w:tcW w:w="779" w:type="pct"/>
          </w:tcPr>
          <w:p w14:paraId="115DC8AD" w14:textId="39FA6F3B" w:rsidR="004C1EFA" w:rsidRPr="00ED4059" w:rsidRDefault="002B198A" w:rsidP="00ED4059">
            <w:pPr>
              <w:spacing w:after="120"/>
              <w:ind w:firstLine="0"/>
              <w:jc w:val="left"/>
              <w:rPr>
                <w:i/>
                <w:szCs w:val="26"/>
              </w:rPr>
            </w:pPr>
            <w:r w:rsidRPr="00ED4059">
              <w:rPr>
                <w:i/>
                <w:szCs w:val="26"/>
              </w:rPr>
              <w:t>Bắt buộc đối với mọi tác nhân</w:t>
            </w:r>
          </w:p>
        </w:tc>
      </w:tr>
      <w:tr w:rsidR="004C1EFA" w:rsidRPr="005103C6" w14:paraId="3AD96422" w14:textId="77777777" w:rsidTr="0087021A">
        <w:trPr>
          <w:jc w:val="left"/>
        </w:trPr>
        <w:tc>
          <w:tcPr>
            <w:tcW w:w="567" w:type="pct"/>
          </w:tcPr>
          <w:p w14:paraId="4ECBE00D" w14:textId="68200CAF" w:rsidR="004C1EFA" w:rsidRPr="00E05C08" w:rsidRDefault="00E05C08" w:rsidP="00E05C08">
            <w:pPr>
              <w:spacing w:after="120"/>
              <w:ind w:firstLine="0"/>
              <w:rPr>
                <w:i/>
                <w:szCs w:val="26"/>
              </w:rPr>
            </w:pPr>
            <w:r w:rsidRPr="00E05C08">
              <w:rPr>
                <w:i/>
                <w:szCs w:val="26"/>
              </w:rPr>
              <w:t>UC00</w:t>
            </w:r>
            <w:r>
              <w:rPr>
                <w:i/>
                <w:szCs w:val="26"/>
              </w:rPr>
              <w:t>2</w:t>
            </w:r>
          </w:p>
        </w:tc>
        <w:tc>
          <w:tcPr>
            <w:tcW w:w="1172" w:type="pct"/>
          </w:tcPr>
          <w:p w14:paraId="7E5F37B9" w14:textId="27A51B33" w:rsidR="004C1EFA" w:rsidRPr="00ED4059" w:rsidRDefault="002B198A" w:rsidP="00ED4059">
            <w:pPr>
              <w:spacing w:after="120"/>
              <w:ind w:firstLine="0"/>
              <w:jc w:val="left"/>
              <w:rPr>
                <w:i/>
                <w:iCs/>
                <w:szCs w:val="26"/>
              </w:rPr>
            </w:pPr>
            <w:r w:rsidRPr="00ED4059">
              <w:rPr>
                <w:i/>
                <w:iCs/>
                <w:szCs w:val="26"/>
              </w:rPr>
              <w:t>Đổi mật khẩu</w:t>
            </w:r>
          </w:p>
        </w:tc>
        <w:tc>
          <w:tcPr>
            <w:tcW w:w="1524" w:type="pct"/>
          </w:tcPr>
          <w:p w14:paraId="25E9AEB7" w14:textId="31700840" w:rsidR="004C1EFA" w:rsidRPr="00E05C08" w:rsidRDefault="002B198A" w:rsidP="00B47FB4">
            <w:pPr>
              <w:pStyle w:val="StyleTabletextBoldCentered"/>
              <w:spacing w:before="0" w:line="240" w:lineRule="auto"/>
              <w:jc w:val="left"/>
              <w:rPr>
                <w:rFonts w:ascii="Times New Roman" w:hAnsi="Times New Roman"/>
                <w:b w:val="0"/>
                <w:bCs w:val="0"/>
                <w:i/>
                <w:sz w:val="26"/>
                <w:szCs w:val="26"/>
              </w:rPr>
            </w:pPr>
            <w:r w:rsidRPr="002B198A">
              <w:rPr>
                <w:rFonts w:ascii="Times New Roman" w:hAnsi="Times New Roman"/>
                <w:b w:val="0"/>
                <w:bCs w:val="0"/>
                <w:i/>
                <w:sz w:val="26"/>
                <w:szCs w:val="26"/>
              </w:rPr>
              <w:t>Cho phép người dùng đang đăng nhập thay đổi mật khẩu hiện tại thành mật khẩu mới.</w:t>
            </w:r>
          </w:p>
        </w:tc>
        <w:tc>
          <w:tcPr>
            <w:tcW w:w="957" w:type="pct"/>
          </w:tcPr>
          <w:p w14:paraId="10E07BB9" w14:textId="6FD6E81F" w:rsidR="004C1EFA" w:rsidRPr="00ED4059" w:rsidRDefault="002B198A" w:rsidP="00ED4059">
            <w:pPr>
              <w:spacing w:after="120"/>
              <w:ind w:firstLine="0"/>
              <w:jc w:val="left"/>
              <w:rPr>
                <w:i/>
                <w:szCs w:val="26"/>
              </w:rPr>
            </w:pPr>
            <w:r w:rsidRPr="00ED4059">
              <w:rPr>
                <w:i/>
                <w:szCs w:val="26"/>
              </w:rPr>
              <w:t>Hệ thống chung</w:t>
            </w:r>
          </w:p>
        </w:tc>
        <w:tc>
          <w:tcPr>
            <w:tcW w:w="779"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173"/>
            </w:tblGrid>
            <w:tr w:rsidR="00DC49CA" w:rsidRPr="00DC49CA" w14:paraId="7AB51A7C" w14:textId="77777777">
              <w:trPr>
                <w:tblCellSpacing w:w="15" w:type="dxa"/>
              </w:trPr>
              <w:tc>
                <w:tcPr>
                  <w:tcW w:w="0" w:type="auto"/>
                  <w:vAlign w:val="center"/>
                  <w:hideMark/>
                </w:tcPr>
                <w:p w14:paraId="4DCB6AEC" w14:textId="77777777" w:rsidR="00DC49CA" w:rsidRPr="00DC49CA" w:rsidRDefault="00DC49CA" w:rsidP="00DC49CA">
                  <w:pPr>
                    <w:spacing w:before="0" w:line="240" w:lineRule="auto"/>
                    <w:ind w:firstLine="0"/>
                    <w:jc w:val="left"/>
                    <w:rPr>
                      <w:i/>
                      <w:iCs/>
                      <w:sz w:val="20"/>
                      <w:szCs w:val="20"/>
                    </w:rPr>
                  </w:pPr>
                </w:p>
              </w:tc>
              <w:tc>
                <w:tcPr>
                  <w:tcW w:w="0" w:type="auto"/>
                  <w:vAlign w:val="center"/>
                  <w:hideMark/>
                </w:tcPr>
                <w:p w14:paraId="0FD1B262" w14:textId="77777777" w:rsidR="00DC49CA" w:rsidRPr="00DC49CA" w:rsidRDefault="00DC49CA" w:rsidP="00DC49CA">
                  <w:pPr>
                    <w:spacing w:before="0" w:line="240" w:lineRule="auto"/>
                    <w:ind w:firstLine="0"/>
                    <w:jc w:val="left"/>
                    <w:rPr>
                      <w:i/>
                      <w:iCs/>
                      <w:szCs w:val="26"/>
                    </w:rPr>
                  </w:pPr>
                  <w:r w:rsidRPr="00DC49CA">
                    <w:rPr>
                      <w:i/>
                      <w:iCs/>
                      <w:szCs w:val="26"/>
                    </w:rPr>
                    <w:t>Mọi tác nhân</w:t>
                  </w:r>
                </w:p>
              </w:tc>
            </w:tr>
          </w:tbl>
          <w:p w14:paraId="0EF72880" w14:textId="58D02A11" w:rsidR="004C1EFA" w:rsidRPr="00ED4059" w:rsidRDefault="004C1EFA" w:rsidP="00ED4059">
            <w:pPr>
              <w:spacing w:after="120"/>
              <w:jc w:val="left"/>
              <w:rPr>
                <w:i/>
                <w:szCs w:val="26"/>
              </w:rPr>
            </w:pPr>
          </w:p>
        </w:tc>
      </w:tr>
      <w:tr w:rsidR="004C1EFA" w:rsidRPr="005103C6" w14:paraId="57B8F59C" w14:textId="77777777" w:rsidTr="0087021A">
        <w:trPr>
          <w:jc w:val="left"/>
        </w:trPr>
        <w:tc>
          <w:tcPr>
            <w:tcW w:w="567" w:type="pct"/>
          </w:tcPr>
          <w:p w14:paraId="40E33794" w14:textId="41F299F1" w:rsidR="004C1EFA" w:rsidRPr="00E05C08" w:rsidRDefault="00E05C08" w:rsidP="00E05C08">
            <w:pPr>
              <w:spacing w:after="120"/>
              <w:ind w:firstLine="0"/>
              <w:rPr>
                <w:i/>
                <w:szCs w:val="26"/>
              </w:rPr>
            </w:pPr>
            <w:r w:rsidRPr="00E05C08">
              <w:rPr>
                <w:i/>
                <w:szCs w:val="26"/>
              </w:rPr>
              <w:t>UC00</w:t>
            </w:r>
            <w:r>
              <w:rPr>
                <w:i/>
                <w:szCs w:val="26"/>
              </w:rPr>
              <w:t>3</w:t>
            </w:r>
          </w:p>
        </w:tc>
        <w:tc>
          <w:tcPr>
            <w:tcW w:w="1172" w:type="pct"/>
          </w:tcPr>
          <w:p w14:paraId="67D810B0" w14:textId="75074EA3" w:rsidR="004C1EFA" w:rsidRPr="00ED4059" w:rsidRDefault="002B198A" w:rsidP="00ED4059">
            <w:pPr>
              <w:spacing w:after="120"/>
              <w:ind w:firstLine="0"/>
              <w:jc w:val="left"/>
              <w:rPr>
                <w:i/>
                <w:iCs/>
                <w:szCs w:val="26"/>
              </w:rPr>
            </w:pPr>
            <w:r w:rsidRPr="00ED4059">
              <w:rPr>
                <w:i/>
                <w:iCs/>
                <w:szCs w:val="26"/>
              </w:rPr>
              <w:t>Đăng xuất</w:t>
            </w:r>
          </w:p>
        </w:tc>
        <w:tc>
          <w:tcPr>
            <w:tcW w:w="1524" w:type="pct"/>
          </w:tcPr>
          <w:p w14:paraId="67052DAA" w14:textId="2BBB4C02" w:rsidR="004C1EFA" w:rsidRPr="00E05C08" w:rsidRDefault="002B198A" w:rsidP="00B47FB4">
            <w:pPr>
              <w:pStyle w:val="StyleTabletextBoldCentered"/>
              <w:spacing w:before="0" w:line="240" w:lineRule="auto"/>
              <w:jc w:val="left"/>
              <w:rPr>
                <w:rFonts w:ascii="Times New Roman" w:hAnsi="Times New Roman"/>
                <w:b w:val="0"/>
                <w:bCs w:val="0"/>
                <w:i/>
                <w:sz w:val="26"/>
                <w:szCs w:val="26"/>
              </w:rPr>
            </w:pPr>
            <w:r w:rsidRPr="002B198A">
              <w:rPr>
                <w:rFonts w:ascii="Times New Roman" w:hAnsi="Times New Roman"/>
                <w:b w:val="0"/>
                <w:bCs w:val="0"/>
                <w:i/>
                <w:sz w:val="26"/>
                <w:szCs w:val="26"/>
              </w:rPr>
              <w:t>Kết thúc phiên làm việc hiện tại và quay trở lại màn hình đăng nhập.</w:t>
            </w:r>
          </w:p>
        </w:tc>
        <w:tc>
          <w:tcPr>
            <w:tcW w:w="957" w:type="pct"/>
          </w:tcPr>
          <w:p w14:paraId="4CB5CB04" w14:textId="1902D1B1" w:rsidR="004C1EFA" w:rsidRPr="00ED4059" w:rsidRDefault="002B198A" w:rsidP="00ED4059">
            <w:pPr>
              <w:spacing w:after="120"/>
              <w:ind w:firstLine="0"/>
              <w:jc w:val="left"/>
              <w:rPr>
                <w:i/>
                <w:szCs w:val="26"/>
              </w:rPr>
            </w:pPr>
            <w:r w:rsidRPr="00ED4059">
              <w:rPr>
                <w:i/>
                <w:szCs w:val="26"/>
              </w:rPr>
              <w:t>Hệ thống chung</w:t>
            </w:r>
          </w:p>
        </w:tc>
        <w:tc>
          <w:tcPr>
            <w:tcW w:w="779"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173"/>
            </w:tblGrid>
            <w:tr w:rsidR="00DC49CA" w:rsidRPr="00DC49CA" w14:paraId="44AA5C2E" w14:textId="77777777">
              <w:trPr>
                <w:tblCellSpacing w:w="15" w:type="dxa"/>
              </w:trPr>
              <w:tc>
                <w:tcPr>
                  <w:tcW w:w="0" w:type="auto"/>
                  <w:vAlign w:val="center"/>
                  <w:hideMark/>
                </w:tcPr>
                <w:p w14:paraId="58A52766" w14:textId="77777777" w:rsidR="00DC49CA" w:rsidRPr="00DC49CA" w:rsidRDefault="00DC49CA" w:rsidP="00DC49CA">
                  <w:pPr>
                    <w:spacing w:before="0" w:line="240" w:lineRule="auto"/>
                    <w:ind w:firstLine="0"/>
                    <w:jc w:val="left"/>
                    <w:rPr>
                      <w:sz w:val="20"/>
                      <w:szCs w:val="20"/>
                    </w:rPr>
                  </w:pPr>
                </w:p>
              </w:tc>
              <w:tc>
                <w:tcPr>
                  <w:tcW w:w="0" w:type="auto"/>
                  <w:vAlign w:val="center"/>
                  <w:hideMark/>
                </w:tcPr>
                <w:p w14:paraId="52E56040" w14:textId="77777777" w:rsidR="00DC49CA" w:rsidRPr="00DC49CA" w:rsidRDefault="00DC49CA" w:rsidP="00DC49CA">
                  <w:pPr>
                    <w:spacing w:before="0" w:line="240" w:lineRule="auto"/>
                    <w:ind w:firstLine="0"/>
                    <w:jc w:val="left"/>
                    <w:rPr>
                      <w:i/>
                      <w:iCs/>
                      <w:szCs w:val="26"/>
                    </w:rPr>
                  </w:pPr>
                  <w:r w:rsidRPr="00DC49CA">
                    <w:rPr>
                      <w:i/>
                      <w:iCs/>
                      <w:szCs w:val="26"/>
                    </w:rPr>
                    <w:t>Mọi tác nhân</w:t>
                  </w:r>
                </w:p>
              </w:tc>
            </w:tr>
          </w:tbl>
          <w:p w14:paraId="753A46BF" w14:textId="77777777" w:rsidR="004C1EFA" w:rsidRPr="00ED4059" w:rsidRDefault="004C1EFA" w:rsidP="00ED4059">
            <w:pPr>
              <w:spacing w:after="120"/>
              <w:jc w:val="left"/>
              <w:rPr>
                <w:i/>
                <w:szCs w:val="26"/>
              </w:rPr>
            </w:pPr>
          </w:p>
        </w:tc>
      </w:tr>
      <w:tr w:rsidR="00E05C08" w:rsidRPr="005103C6" w14:paraId="0706CF57" w14:textId="77777777" w:rsidTr="0087021A">
        <w:trPr>
          <w:jc w:val="left"/>
        </w:trPr>
        <w:tc>
          <w:tcPr>
            <w:tcW w:w="567" w:type="pct"/>
          </w:tcPr>
          <w:p w14:paraId="40608D45" w14:textId="6CEE6D15" w:rsidR="00E05C08" w:rsidRPr="00E05C08" w:rsidRDefault="00E05C08" w:rsidP="00E05C08">
            <w:pPr>
              <w:spacing w:after="120"/>
              <w:ind w:firstLine="0"/>
              <w:rPr>
                <w:i/>
                <w:szCs w:val="26"/>
              </w:rPr>
            </w:pPr>
            <w:r w:rsidRPr="00E05C08">
              <w:rPr>
                <w:i/>
                <w:szCs w:val="26"/>
              </w:rPr>
              <w:t>UC00</w:t>
            </w:r>
            <w:r>
              <w:rPr>
                <w:i/>
                <w:szCs w:val="26"/>
              </w:rPr>
              <w:t>4</w:t>
            </w:r>
          </w:p>
        </w:tc>
        <w:tc>
          <w:tcPr>
            <w:tcW w:w="1172" w:type="pct"/>
          </w:tcPr>
          <w:p w14:paraId="53185F31" w14:textId="49C237DE" w:rsidR="00E05C08" w:rsidRPr="00ED4059" w:rsidRDefault="002B198A" w:rsidP="00ED4059">
            <w:pPr>
              <w:spacing w:after="120"/>
              <w:ind w:firstLine="0"/>
              <w:jc w:val="left"/>
              <w:rPr>
                <w:i/>
                <w:iCs/>
                <w:szCs w:val="26"/>
              </w:rPr>
            </w:pPr>
            <w:r w:rsidRPr="00ED4059">
              <w:rPr>
                <w:i/>
                <w:iCs/>
                <w:szCs w:val="26"/>
              </w:rPr>
              <w:t>Thêm nhân viên</w:t>
            </w:r>
          </w:p>
        </w:tc>
        <w:tc>
          <w:tcPr>
            <w:tcW w:w="1524" w:type="pct"/>
          </w:tcPr>
          <w:p w14:paraId="6908AD72" w14:textId="49E9A7B2" w:rsidR="00E05C08" w:rsidRPr="00E05C08" w:rsidRDefault="002B198A" w:rsidP="00B47FB4">
            <w:pPr>
              <w:pStyle w:val="StyleTabletextBoldCentered"/>
              <w:spacing w:before="0" w:line="240" w:lineRule="auto"/>
              <w:jc w:val="left"/>
              <w:rPr>
                <w:rFonts w:ascii="Times New Roman" w:hAnsi="Times New Roman"/>
                <w:b w:val="0"/>
                <w:bCs w:val="0"/>
                <w:i/>
                <w:sz w:val="26"/>
                <w:szCs w:val="26"/>
              </w:rPr>
            </w:pPr>
            <w:r w:rsidRPr="002B198A">
              <w:rPr>
                <w:rFonts w:ascii="Times New Roman" w:hAnsi="Times New Roman"/>
                <w:b w:val="0"/>
                <w:bCs w:val="0"/>
                <w:i/>
                <w:sz w:val="26"/>
                <w:szCs w:val="26"/>
              </w:rPr>
              <w:t>Khai báo thông tin cá nhân nhân viên mới và thiết lập trạng thái làm việc.</w:t>
            </w:r>
          </w:p>
        </w:tc>
        <w:tc>
          <w:tcPr>
            <w:tcW w:w="957" w:type="pct"/>
          </w:tcPr>
          <w:p w14:paraId="0CF2D5AB" w14:textId="18A8CE3C" w:rsidR="00E05C08" w:rsidRPr="00ED4059" w:rsidRDefault="002B198A" w:rsidP="00ED4059">
            <w:pPr>
              <w:spacing w:after="120"/>
              <w:ind w:firstLine="0"/>
              <w:jc w:val="left"/>
              <w:rPr>
                <w:i/>
                <w:szCs w:val="26"/>
              </w:rPr>
            </w:pPr>
            <w:r w:rsidRPr="00ED4059">
              <w:rPr>
                <w:i/>
                <w:szCs w:val="26"/>
              </w:rPr>
              <w:t>Quản lý Nhân viên</w:t>
            </w:r>
          </w:p>
        </w:tc>
        <w:tc>
          <w:tcPr>
            <w:tcW w:w="779" w:type="pct"/>
          </w:tcPr>
          <w:p w14:paraId="5AFBC022" w14:textId="36E63E8D" w:rsidR="00E05C08" w:rsidRPr="00ED4059" w:rsidRDefault="002B198A" w:rsidP="00ED4059">
            <w:pPr>
              <w:spacing w:after="120"/>
              <w:ind w:firstLine="0"/>
              <w:jc w:val="left"/>
              <w:rPr>
                <w:i/>
                <w:szCs w:val="26"/>
              </w:rPr>
            </w:pPr>
            <w:r w:rsidRPr="00ED4059">
              <w:rPr>
                <w:i/>
                <w:szCs w:val="26"/>
              </w:rPr>
              <w:t>Chỉ Chủ cửa hàng thực hiện</w:t>
            </w:r>
          </w:p>
        </w:tc>
      </w:tr>
      <w:tr w:rsidR="00E05C08" w:rsidRPr="005103C6" w14:paraId="5669515D" w14:textId="77777777" w:rsidTr="0087021A">
        <w:trPr>
          <w:jc w:val="left"/>
        </w:trPr>
        <w:tc>
          <w:tcPr>
            <w:tcW w:w="567" w:type="pct"/>
          </w:tcPr>
          <w:p w14:paraId="7D5E9BFB" w14:textId="3446595F" w:rsidR="00E05C08" w:rsidRPr="00E05C08" w:rsidRDefault="00E05C08" w:rsidP="00E05C08">
            <w:pPr>
              <w:spacing w:after="120"/>
              <w:ind w:firstLine="0"/>
              <w:rPr>
                <w:i/>
                <w:szCs w:val="26"/>
              </w:rPr>
            </w:pPr>
            <w:r w:rsidRPr="00E05C08">
              <w:rPr>
                <w:i/>
                <w:szCs w:val="26"/>
              </w:rPr>
              <w:t>UC00</w:t>
            </w:r>
            <w:r>
              <w:rPr>
                <w:i/>
                <w:szCs w:val="26"/>
              </w:rPr>
              <w:t>5</w:t>
            </w:r>
          </w:p>
        </w:tc>
        <w:tc>
          <w:tcPr>
            <w:tcW w:w="1172" w:type="pct"/>
          </w:tcPr>
          <w:p w14:paraId="3192F3E1" w14:textId="6DA7E3AB" w:rsidR="00E05C08" w:rsidRPr="00ED4059" w:rsidRDefault="002B198A" w:rsidP="00ED4059">
            <w:pPr>
              <w:spacing w:after="120"/>
              <w:ind w:firstLine="0"/>
              <w:jc w:val="left"/>
              <w:rPr>
                <w:i/>
                <w:iCs/>
                <w:szCs w:val="26"/>
              </w:rPr>
            </w:pPr>
            <w:r w:rsidRPr="00ED4059">
              <w:rPr>
                <w:i/>
                <w:iCs/>
                <w:szCs w:val="26"/>
              </w:rPr>
              <w:t>Cập nhật nhân viên</w:t>
            </w:r>
          </w:p>
        </w:tc>
        <w:tc>
          <w:tcPr>
            <w:tcW w:w="1524" w:type="pct"/>
          </w:tcPr>
          <w:p w14:paraId="6DA2D6C7" w14:textId="7B326D67" w:rsidR="00E05C08" w:rsidRPr="00E05C08" w:rsidRDefault="002B198A" w:rsidP="00B47FB4">
            <w:pPr>
              <w:pStyle w:val="StyleTabletextBoldCentered"/>
              <w:spacing w:before="0" w:line="240" w:lineRule="auto"/>
              <w:jc w:val="left"/>
              <w:rPr>
                <w:rFonts w:ascii="Times New Roman" w:hAnsi="Times New Roman"/>
                <w:b w:val="0"/>
                <w:bCs w:val="0"/>
                <w:i/>
                <w:sz w:val="26"/>
                <w:szCs w:val="26"/>
              </w:rPr>
            </w:pPr>
            <w:r w:rsidRPr="002B198A">
              <w:rPr>
                <w:rFonts w:ascii="Times New Roman" w:hAnsi="Times New Roman"/>
                <w:b w:val="0"/>
                <w:bCs w:val="0"/>
                <w:i/>
                <w:sz w:val="26"/>
                <w:szCs w:val="26"/>
              </w:rPr>
              <w:t>Chỉnh sửa thông tin nhân viên hoặc thay đổi trạng thái sang "Ngừng làm việc".</w:t>
            </w:r>
          </w:p>
        </w:tc>
        <w:tc>
          <w:tcPr>
            <w:tcW w:w="957" w:type="pct"/>
          </w:tcPr>
          <w:p w14:paraId="1B167A8B" w14:textId="5821BE15" w:rsidR="00E05C08" w:rsidRPr="00ED4059" w:rsidRDefault="002B198A" w:rsidP="00ED4059">
            <w:pPr>
              <w:spacing w:after="120"/>
              <w:ind w:firstLine="0"/>
              <w:jc w:val="left"/>
              <w:rPr>
                <w:i/>
                <w:szCs w:val="26"/>
              </w:rPr>
            </w:pPr>
            <w:r w:rsidRPr="00ED4059">
              <w:rPr>
                <w:i/>
                <w:szCs w:val="26"/>
              </w:rPr>
              <w:t>Quản lý Nhân viên</w:t>
            </w:r>
          </w:p>
        </w:tc>
        <w:tc>
          <w:tcPr>
            <w:tcW w:w="779" w:type="pct"/>
          </w:tcPr>
          <w:p w14:paraId="4867EFDA" w14:textId="20D217C2" w:rsidR="00E05C08" w:rsidRPr="00ED4059" w:rsidRDefault="002B198A" w:rsidP="00ED4059">
            <w:pPr>
              <w:spacing w:after="120"/>
              <w:ind w:firstLine="0"/>
              <w:jc w:val="left"/>
              <w:rPr>
                <w:i/>
                <w:szCs w:val="26"/>
              </w:rPr>
            </w:pPr>
            <w:r w:rsidRPr="00ED4059">
              <w:rPr>
                <w:i/>
                <w:szCs w:val="26"/>
              </w:rPr>
              <w:t>Chỉ Chủ cửa hàng thực hiện</w:t>
            </w:r>
          </w:p>
        </w:tc>
      </w:tr>
      <w:tr w:rsidR="00E05C08" w:rsidRPr="005103C6" w14:paraId="38161A15" w14:textId="77777777" w:rsidTr="0087021A">
        <w:trPr>
          <w:jc w:val="left"/>
        </w:trPr>
        <w:tc>
          <w:tcPr>
            <w:tcW w:w="567" w:type="pct"/>
          </w:tcPr>
          <w:p w14:paraId="05DB6644" w14:textId="591DE4C6" w:rsidR="00E05C08" w:rsidRPr="00E05C08" w:rsidRDefault="00E05C08" w:rsidP="00E05C08">
            <w:pPr>
              <w:spacing w:after="120"/>
              <w:ind w:firstLine="0"/>
              <w:rPr>
                <w:i/>
                <w:szCs w:val="26"/>
              </w:rPr>
            </w:pPr>
            <w:r w:rsidRPr="00E05C08">
              <w:rPr>
                <w:i/>
                <w:szCs w:val="26"/>
              </w:rPr>
              <w:t>UC00</w:t>
            </w:r>
            <w:r>
              <w:rPr>
                <w:i/>
                <w:szCs w:val="26"/>
              </w:rPr>
              <w:t>6</w:t>
            </w:r>
          </w:p>
        </w:tc>
        <w:tc>
          <w:tcPr>
            <w:tcW w:w="1172" w:type="pct"/>
          </w:tcPr>
          <w:p w14:paraId="4CEEE969" w14:textId="5ADE7F9B" w:rsidR="00E05C08" w:rsidRPr="00ED4059" w:rsidRDefault="002B198A" w:rsidP="00ED4059">
            <w:pPr>
              <w:spacing w:after="120"/>
              <w:ind w:firstLine="0"/>
              <w:jc w:val="left"/>
              <w:rPr>
                <w:i/>
                <w:iCs/>
                <w:szCs w:val="26"/>
              </w:rPr>
            </w:pPr>
            <w:r w:rsidRPr="00ED4059">
              <w:rPr>
                <w:i/>
                <w:iCs/>
                <w:szCs w:val="26"/>
              </w:rPr>
              <w:t>Tìm kiếm nhân viên</w:t>
            </w:r>
          </w:p>
        </w:tc>
        <w:tc>
          <w:tcPr>
            <w:tcW w:w="1524" w:type="pct"/>
          </w:tcPr>
          <w:p w14:paraId="047D4F85" w14:textId="2D30A8E8" w:rsidR="00E05C08" w:rsidRPr="00E05C08" w:rsidRDefault="002B198A" w:rsidP="00B47FB4">
            <w:pPr>
              <w:pStyle w:val="StyleTabletextBoldCentered"/>
              <w:spacing w:before="0" w:line="240" w:lineRule="auto"/>
              <w:jc w:val="left"/>
              <w:rPr>
                <w:rFonts w:ascii="Times New Roman" w:hAnsi="Times New Roman"/>
                <w:b w:val="0"/>
                <w:bCs w:val="0"/>
                <w:i/>
                <w:sz w:val="26"/>
                <w:szCs w:val="26"/>
              </w:rPr>
            </w:pPr>
            <w:r w:rsidRPr="002B198A">
              <w:rPr>
                <w:rFonts w:ascii="Times New Roman" w:hAnsi="Times New Roman"/>
                <w:b w:val="0"/>
                <w:bCs w:val="0"/>
                <w:i/>
                <w:sz w:val="26"/>
                <w:szCs w:val="26"/>
              </w:rPr>
              <w:t>Tra cứu thông tin nhân sự trong cửa hàng theo mã, họ tên hoặc chức vụ.</w:t>
            </w:r>
          </w:p>
        </w:tc>
        <w:tc>
          <w:tcPr>
            <w:tcW w:w="957" w:type="pct"/>
          </w:tcPr>
          <w:p w14:paraId="566043C8" w14:textId="6A998593" w:rsidR="00E05C08" w:rsidRPr="00ED4059" w:rsidRDefault="002B198A" w:rsidP="00ED4059">
            <w:pPr>
              <w:spacing w:after="120"/>
              <w:ind w:firstLine="0"/>
              <w:jc w:val="left"/>
              <w:rPr>
                <w:i/>
                <w:szCs w:val="26"/>
              </w:rPr>
            </w:pPr>
            <w:r w:rsidRPr="00ED4059">
              <w:rPr>
                <w:i/>
                <w:szCs w:val="26"/>
              </w:rPr>
              <w:t>Quản lý Nhân viên</w:t>
            </w:r>
          </w:p>
        </w:tc>
        <w:tc>
          <w:tcPr>
            <w:tcW w:w="779" w:type="pct"/>
          </w:tcPr>
          <w:p w14:paraId="46153EC6" w14:textId="0084A39F" w:rsidR="00E05C08" w:rsidRPr="00ED4059" w:rsidRDefault="00DC49CA" w:rsidP="00DC49CA">
            <w:pPr>
              <w:spacing w:after="120"/>
              <w:ind w:firstLine="0"/>
              <w:jc w:val="left"/>
              <w:rPr>
                <w:i/>
                <w:szCs w:val="26"/>
              </w:rPr>
            </w:pPr>
            <w:r w:rsidRPr="00ED4059">
              <w:rPr>
                <w:i/>
                <w:szCs w:val="26"/>
              </w:rPr>
              <w:t>Chỉ Chủ cửa hàng thực hiện</w:t>
            </w:r>
          </w:p>
        </w:tc>
      </w:tr>
      <w:tr w:rsidR="00E05C08" w:rsidRPr="005103C6" w14:paraId="7B3F360B" w14:textId="77777777" w:rsidTr="0087021A">
        <w:trPr>
          <w:jc w:val="left"/>
        </w:trPr>
        <w:tc>
          <w:tcPr>
            <w:tcW w:w="567" w:type="pct"/>
          </w:tcPr>
          <w:p w14:paraId="42CF6044" w14:textId="71A1EFA8" w:rsidR="00E05C08" w:rsidRPr="00E05C08" w:rsidRDefault="00E05C08" w:rsidP="00E05C08">
            <w:pPr>
              <w:spacing w:after="120"/>
              <w:ind w:firstLine="0"/>
              <w:rPr>
                <w:i/>
                <w:szCs w:val="26"/>
              </w:rPr>
            </w:pPr>
            <w:r w:rsidRPr="00E05C08">
              <w:rPr>
                <w:i/>
                <w:szCs w:val="26"/>
              </w:rPr>
              <w:t>UC00</w:t>
            </w:r>
            <w:r>
              <w:rPr>
                <w:i/>
                <w:szCs w:val="26"/>
              </w:rPr>
              <w:t>7</w:t>
            </w:r>
          </w:p>
        </w:tc>
        <w:tc>
          <w:tcPr>
            <w:tcW w:w="1172" w:type="pct"/>
          </w:tcPr>
          <w:p w14:paraId="28ACFBC7" w14:textId="00AB857A" w:rsidR="00E05C08" w:rsidRPr="00ED4059" w:rsidRDefault="002B198A" w:rsidP="00ED4059">
            <w:pPr>
              <w:spacing w:after="120"/>
              <w:ind w:firstLine="0"/>
              <w:jc w:val="left"/>
              <w:rPr>
                <w:i/>
                <w:iCs/>
                <w:szCs w:val="26"/>
              </w:rPr>
            </w:pPr>
            <w:r w:rsidRPr="00ED4059">
              <w:rPr>
                <w:i/>
                <w:iCs/>
                <w:szCs w:val="26"/>
              </w:rPr>
              <w:t>Thêm tài khoản</w:t>
            </w:r>
          </w:p>
        </w:tc>
        <w:tc>
          <w:tcPr>
            <w:tcW w:w="1524" w:type="pct"/>
          </w:tcPr>
          <w:p w14:paraId="0F43CA6D" w14:textId="0593F686" w:rsidR="00E05C08" w:rsidRPr="00E05C08" w:rsidRDefault="002B198A" w:rsidP="00B47FB4">
            <w:pPr>
              <w:pStyle w:val="StyleTabletextBoldCentered"/>
              <w:spacing w:before="0" w:line="240" w:lineRule="auto"/>
              <w:jc w:val="left"/>
              <w:rPr>
                <w:rFonts w:ascii="Times New Roman" w:hAnsi="Times New Roman"/>
                <w:b w:val="0"/>
                <w:bCs w:val="0"/>
                <w:i/>
                <w:sz w:val="26"/>
                <w:szCs w:val="26"/>
              </w:rPr>
            </w:pPr>
            <w:r w:rsidRPr="002B198A">
              <w:rPr>
                <w:rFonts w:ascii="Times New Roman" w:hAnsi="Times New Roman"/>
                <w:b w:val="0"/>
                <w:bCs w:val="0"/>
                <w:i/>
                <w:sz w:val="26"/>
                <w:szCs w:val="26"/>
              </w:rPr>
              <w:t>Cấp tài khoản đăng nhập hệ thống cho nhân viên mới ứng với vai trò công việc.</w:t>
            </w:r>
          </w:p>
        </w:tc>
        <w:tc>
          <w:tcPr>
            <w:tcW w:w="957" w:type="pct"/>
          </w:tcPr>
          <w:p w14:paraId="36B975DD" w14:textId="315DFDD4" w:rsidR="00E05C08" w:rsidRPr="00ED4059" w:rsidRDefault="002B198A" w:rsidP="00ED4059">
            <w:pPr>
              <w:spacing w:after="120"/>
              <w:ind w:firstLine="0"/>
              <w:jc w:val="left"/>
              <w:rPr>
                <w:i/>
                <w:szCs w:val="26"/>
              </w:rPr>
            </w:pPr>
            <w:r w:rsidRPr="00ED4059">
              <w:rPr>
                <w:i/>
                <w:szCs w:val="26"/>
              </w:rPr>
              <w:t>Quản lý Tài khoản</w:t>
            </w:r>
          </w:p>
        </w:tc>
        <w:tc>
          <w:tcPr>
            <w:tcW w:w="779" w:type="pct"/>
          </w:tcPr>
          <w:p w14:paraId="03EB76F5" w14:textId="4F73996F" w:rsidR="00E05C08" w:rsidRPr="00ED4059" w:rsidRDefault="002B198A" w:rsidP="00ED4059">
            <w:pPr>
              <w:spacing w:after="120"/>
              <w:ind w:firstLine="0"/>
              <w:jc w:val="left"/>
              <w:rPr>
                <w:i/>
                <w:szCs w:val="26"/>
              </w:rPr>
            </w:pPr>
            <w:r w:rsidRPr="00ED4059">
              <w:rPr>
                <w:i/>
                <w:szCs w:val="26"/>
              </w:rPr>
              <w:t>Chỉ Chủ cửa hàng thực hiện</w:t>
            </w:r>
          </w:p>
        </w:tc>
      </w:tr>
      <w:tr w:rsidR="0087021A" w:rsidRPr="005103C6" w14:paraId="7668893E" w14:textId="77777777" w:rsidTr="0087021A">
        <w:trPr>
          <w:jc w:val="left"/>
        </w:trPr>
        <w:tc>
          <w:tcPr>
            <w:tcW w:w="567" w:type="pct"/>
          </w:tcPr>
          <w:p w14:paraId="5755B341" w14:textId="477A8B55" w:rsidR="0087021A" w:rsidRPr="00E05C08" w:rsidRDefault="0087021A" w:rsidP="00E05C08">
            <w:pPr>
              <w:spacing w:after="120"/>
              <w:ind w:firstLine="0"/>
              <w:rPr>
                <w:i/>
                <w:szCs w:val="26"/>
              </w:rPr>
            </w:pPr>
            <w:r w:rsidRPr="00E05C08">
              <w:rPr>
                <w:i/>
                <w:szCs w:val="26"/>
              </w:rPr>
              <w:lastRenderedPageBreak/>
              <w:t>UC00</w:t>
            </w:r>
            <w:r>
              <w:rPr>
                <w:i/>
                <w:szCs w:val="26"/>
              </w:rPr>
              <w:t>8</w:t>
            </w:r>
          </w:p>
        </w:tc>
        <w:tc>
          <w:tcPr>
            <w:tcW w:w="1172" w:type="pct"/>
          </w:tcPr>
          <w:p w14:paraId="0DCAB323" w14:textId="0E0EE0F6" w:rsidR="0087021A" w:rsidRPr="00ED4059" w:rsidRDefault="002B198A" w:rsidP="00ED4059">
            <w:pPr>
              <w:spacing w:after="120"/>
              <w:ind w:firstLine="0"/>
              <w:jc w:val="left"/>
              <w:rPr>
                <w:i/>
                <w:iCs/>
                <w:szCs w:val="26"/>
              </w:rPr>
            </w:pPr>
            <w:r w:rsidRPr="00ED4059">
              <w:rPr>
                <w:i/>
                <w:iCs/>
                <w:szCs w:val="26"/>
              </w:rPr>
              <w:t>Cập nhật tài khoản</w:t>
            </w:r>
          </w:p>
        </w:tc>
        <w:tc>
          <w:tcPr>
            <w:tcW w:w="1524" w:type="pct"/>
          </w:tcPr>
          <w:p w14:paraId="3446F61F" w14:textId="4001419B" w:rsidR="0087021A" w:rsidRPr="00E05C08" w:rsidRDefault="002B198A" w:rsidP="00B47FB4">
            <w:pPr>
              <w:pStyle w:val="StyleTabletextBoldCentered"/>
              <w:spacing w:before="0" w:line="240" w:lineRule="auto"/>
              <w:jc w:val="left"/>
              <w:rPr>
                <w:rFonts w:ascii="Times New Roman" w:hAnsi="Times New Roman"/>
                <w:b w:val="0"/>
                <w:bCs w:val="0"/>
                <w:i/>
                <w:sz w:val="26"/>
                <w:szCs w:val="26"/>
              </w:rPr>
            </w:pPr>
            <w:r w:rsidRPr="002B198A">
              <w:rPr>
                <w:rFonts w:ascii="Times New Roman" w:hAnsi="Times New Roman"/>
                <w:b w:val="0"/>
                <w:bCs w:val="0"/>
                <w:i/>
                <w:sz w:val="26"/>
                <w:szCs w:val="26"/>
              </w:rPr>
              <w:t>Thay đổi thông tin hoặc khóa tài khoản khi nhân viên ngừng làm việc.</w:t>
            </w:r>
          </w:p>
        </w:tc>
        <w:tc>
          <w:tcPr>
            <w:tcW w:w="957" w:type="pct"/>
          </w:tcPr>
          <w:p w14:paraId="215CC3C7" w14:textId="2B9769F4" w:rsidR="0087021A" w:rsidRPr="00ED4059" w:rsidRDefault="002B198A" w:rsidP="00ED4059">
            <w:pPr>
              <w:spacing w:after="120"/>
              <w:ind w:firstLine="0"/>
              <w:jc w:val="left"/>
              <w:rPr>
                <w:i/>
                <w:szCs w:val="26"/>
              </w:rPr>
            </w:pPr>
            <w:r w:rsidRPr="00ED4059">
              <w:rPr>
                <w:i/>
                <w:szCs w:val="26"/>
              </w:rPr>
              <w:t>Quản lý Tài khoản</w:t>
            </w:r>
          </w:p>
        </w:tc>
        <w:tc>
          <w:tcPr>
            <w:tcW w:w="779" w:type="pct"/>
          </w:tcPr>
          <w:p w14:paraId="7ECF6BD3" w14:textId="72700B6F" w:rsidR="0087021A" w:rsidRPr="00ED4059" w:rsidRDefault="002B198A" w:rsidP="00ED4059">
            <w:pPr>
              <w:spacing w:after="120"/>
              <w:ind w:firstLine="0"/>
              <w:jc w:val="left"/>
              <w:rPr>
                <w:i/>
                <w:szCs w:val="26"/>
              </w:rPr>
            </w:pPr>
            <w:r w:rsidRPr="00ED4059">
              <w:rPr>
                <w:i/>
                <w:szCs w:val="26"/>
              </w:rPr>
              <w:t>Chỉ Chủ cửa hàng thực hiện</w:t>
            </w:r>
          </w:p>
        </w:tc>
      </w:tr>
      <w:tr w:rsidR="00E05C08" w:rsidRPr="005103C6" w14:paraId="69F1E3BC" w14:textId="77777777" w:rsidTr="0087021A">
        <w:trPr>
          <w:jc w:val="left"/>
        </w:trPr>
        <w:tc>
          <w:tcPr>
            <w:tcW w:w="567" w:type="pct"/>
          </w:tcPr>
          <w:p w14:paraId="23E402BD" w14:textId="6F2736E2" w:rsidR="00E05C08" w:rsidRPr="00E05C08" w:rsidRDefault="00E05C08" w:rsidP="00E05C08">
            <w:pPr>
              <w:spacing w:after="120"/>
              <w:ind w:firstLine="0"/>
              <w:rPr>
                <w:i/>
                <w:szCs w:val="26"/>
              </w:rPr>
            </w:pPr>
            <w:r w:rsidRPr="00E05C08">
              <w:rPr>
                <w:i/>
                <w:szCs w:val="26"/>
              </w:rPr>
              <w:t>UC00</w:t>
            </w:r>
            <w:r w:rsidR="0087021A">
              <w:rPr>
                <w:i/>
                <w:szCs w:val="26"/>
              </w:rPr>
              <w:t>9</w:t>
            </w:r>
          </w:p>
        </w:tc>
        <w:tc>
          <w:tcPr>
            <w:tcW w:w="1172" w:type="pct"/>
          </w:tcPr>
          <w:p w14:paraId="7D49CD3F" w14:textId="5DBB2164" w:rsidR="00E05C08" w:rsidRPr="00ED4059" w:rsidRDefault="002B198A" w:rsidP="00ED4059">
            <w:pPr>
              <w:spacing w:after="120"/>
              <w:ind w:firstLine="0"/>
              <w:jc w:val="left"/>
              <w:rPr>
                <w:i/>
                <w:iCs/>
                <w:szCs w:val="26"/>
              </w:rPr>
            </w:pPr>
            <w:r w:rsidRPr="00ED4059">
              <w:rPr>
                <w:i/>
                <w:iCs/>
                <w:szCs w:val="26"/>
              </w:rPr>
              <w:t>Tìm kiếm tài khoản</w:t>
            </w:r>
          </w:p>
        </w:tc>
        <w:tc>
          <w:tcPr>
            <w:tcW w:w="1524" w:type="pct"/>
          </w:tcPr>
          <w:p w14:paraId="1353D9C2" w14:textId="6F24AF06" w:rsidR="00E05C08" w:rsidRPr="00E05C08" w:rsidRDefault="002B198A" w:rsidP="00B47FB4">
            <w:pPr>
              <w:pStyle w:val="StyleTabletextBoldCentered"/>
              <w:spacing w:before="0" w:line="240" w:lineRule="auto"/>
              <w:jc w:val="left"/>
              <w:rPr>
                <w:rFonts w:ascii="Times New Roman" w:hAnsi="Times New Roman"/>
                <w:b w:val="0"/>
                <w:bCs w:val="0"/>
                <w:i/>
                <w:sz w:val="26"/>
                <w:szCs w:val="26"/>
              </w:rPr>
            </w:pPr>
            <w:r w:rsidRPr="002B198A">
              <w:rPr>
                <w:rFonts w:ascii="Times New Roman" w:hAnsi="Times New Roman"/>
                <w:b w:val="0"/>
                <w:bCs w:val="0"/>
                <w:i/>
                <w:sz w:val="26"/>
                <w:szCs w:val="26"/>
              </w:rPr>
              <w:t>Tra cứu thông tin tài khoản đăng nhập theo mã tài khoản hoặc tên nhân viên.</w:t>
            </w:r>
          </w:p>
        </w:tc>
        <w:tc>
          <w:tcPr>
            <w:tcW w:w="957" w:type="pct"/>
          </w:tcPr>
          <w:p w14:paraId="12D5A24C" w14:textId="2EC2AE08" w:rsidR="00E05C08" w:rsidRPr="00ED4059" w:rsidRDefault="002B198A" w:rsidP="00ED4059">
            <w:pPr>
              <w:spacing w:after="120"/>
              <w:ind w:firstLine="0"/>
              <w:jc w:val="left"/>
              <w:rPr>
                <w:i/>
                <w:szCs w:val="26"/>
              </w:rPr>
            </w:pPr>
            <w:r w:rsidRPr="00ED4059">
              <w:rPr>
                <w:i/>
                <w:szCs w:val="26"/>
              </w:rPr>
              <w:t>Quản lý Tài khoản</w:t>
            </w:r>
          </w:p>
        </w:tc>
        <w:tc>
          <w:tcPr>
            <w:tcW w:w="779" w:type="pct"/>
          </w:tcPr>
          <w:p w14:paraId="28C007A4" w14:textId="7B85BA43" w:rsidR="00E05C08" w:rsidRPr="00ED4059" w:rsidRDefault="00DC49CA" w:rsidP="00DC49CA">
            <w:pPr>
              <w:spacing w:after="120"/>
              <w:ind w:firstLine="0"/>
              <w:jc w:val="left"/>
              <w:rPr>
                <w:i/>
                <w:szCs w:val="26"/>
              </w:rPr>
            </w:pPr>
            <w:r w:rsidRPr="00ED4059">
              <w:rPr>
                <w:i/>
                <w:szCs w:val="26"/>
              </w:rPr>
              <w:t>Chỉ Chủ cửa hàng thực hiện</w:t>
            </w:r>
          </w:p>
        </w:tc>
      </w:tr>
      <w:tr w:rsidR="00E05C08" w:rsidRPr="005103C6" w14:paraId="4AF01166" w14:textId="77777777" w:rsidTr="0087021A">
        <w:trPr>
          <w:jc w:val="left"/>
        </w:trPr>
        <w:tc>
          <w:tcPr>
            <w:tcW w:w="567" w:type="pct"/>
          </w:tcPr>
          <w:p w14:paraId="25C80682" w14:textId="4B38D2DA" w:rsidR="00E05C08" w:rsidRPr="00E05C08" w:rsidRDefault="00E05C08" w:rsidP="00E05C08">
            <w:pPr>
              <w:spacing w:after="120"/>
              <w:ind w:firstLine="0"/>
              <w:rPr>
                <w:i/>
                <w:szCs w:val="26"/>
              </w:rPr>
            </w:pPr>
            <w:r w:rsidRPr="00E05C08">
              <w:rPr>
                <w:i/>
                <w:szCs w:val="26"/>
              </w:rPr>
              <w:t>UC0</w:t>
            </w:r>
            <w:r w:rsidR="0087021A">
              <w:rPr>
                <w:i/>
                <w:szCs w:val="26"/>
              </w:rPr>
              <w:t>10</w:t>
            </w:r>
          </w:p>
        </w:tc>
        <w:tc>
          <w:tcPr>
            <w:tcW w:w="1172" w:type="pct"/>
          </w:tcPr>
          <w:p w14:paraId="05AE7296" w14:textId="59EAE516" w:rsidR="00E05C08" w:rsidRPr="00ED4059" w:rsidRDefault="002B198A" w:rsidP="00ED4059">
            <w:pPr>
              <w:spacing w:after="120"/>
              <w:ind w:firstLine="0"/>
              <w:jc w:val="left"/>
              <w:rPr>
                <w:i/>
                <w:iCs/>
                <w:szCs w:val="26"/>
              </w:rPr>
            </w:pPr>
            <w:r w:rsidRPr="00ED4059">
              <w:rPr>
                <w:i/>
                <w:iCs/>
                <w:szCs w:val="26"/>
              </w:rPr>
              <w:t>Thêm loại sản phẩm</w:t>
            </w:r>
          </w:p>
        </w:tc>
        <w:tc>
          <w:tcPr>
            <w:tcW w:w="1524" w:type="pct"/>
          </w:tcPr>
          <w:p w14:paraId="106E914D" w14:textId="3DBEBCEB" w:rsidR="00E05C08" w:rsidRPr="00E05C08" w:rsidRDefault="002B198A" w:rsidP="00B47FB4">
            <w:pPr>
              <w:pStyle w:val="StyleTabletextBoldCentered"/>
              <w:spacing w:before="0" w:line="240" w:lineRule="auto"/>
              <w:jc w:val="left"/>
              <w:rPr>
                <w:rFonts w:ascii="Times New Roman" w:hAnsi="Times New Roman"/>
                <w:b w:val="0"/>
                <w:bCs w:val="0"/>
                <w:i/>
                <w:sz w:val="26"/>
                <w:szCs w:val="26"/>
              </w:rPr>
            </w:pPr>
            <w:r w:rsidRPr="002B198A">
              <w:rPr>
                <w:rFonts w:ascii="Times New Roman" w:hAnsi="Times New Roman"/>
                <w:b w:val="0"/>
                <w:bCs w:val="0"/>
                <w:i/>
                <w:sz w:val="26"/>
                <w:szCs w:val="26"/>
              </w:rPr>
              <w:t>Khai báo nhóm hoặc danh mục loại sản phẩm mới vào hệ thống cửa hàng.</w:t>
            </w:r>
          </w:p>
        </w:tc>
        <w:tc>
          <w:tcPr>
            <w:tcW w:w="957" w:type="pct"/>
          </w:tcPr>
          <w:p w14:paraId="7CC90246" w14:textId="442B3FDD" w:rsidR="00E05C08" w:rsidRPr="00ED4059" w:rsidRDefault="002B198A" w:rsidP="00ED4059">
            <w:pPr>
              <w:spacing w:after="120"/>
              <w:ind w:firstLine="0"/>
              <w:jc w:val="left"/>
              <w:rPr>
                <w:i/>
                <w:szCs w:val="26"/>
              </w:rPr>
            </w:pPr>
            <w:r w:rsidRPr="00ED4059">
              <w:rPr>
                <w:i/>
                <w:szCs w:val="26"/>
              </w:rPr>
              <w:t>Quản lý Loại sản phẩm</w:t>
            </w:r>
          </w:p>
        </w:tc>
        <w:tc>
          <w:tcPr>
            <w:tcW w:w="779" w:type="pct"/>
          </w:tcPr>
          <w:p w14:paraId="46692653" w14:textId="76388C6C" w:rsidR="00E05C08" w:rsidRPr="00ED4059" w:rsidRDefault="002B198A" w:rsidP="00ED4059">
            <w:pPr>
              <w:spacing w:after="120"/>
              <w:ind w:firstLine="0"/>
              <w:jc w:val="left"/>
              <w:rPr>
                <w:i/>
                <w:szCs w:val="26"/>
              </w:rPr>
            </w:pPr>
            <w:r w:rsidRPr="00ED4059">
              <w:rPr>
                <w:i/>
                <w:szCs w:val="26"/>
              </w:rPr>
              <w:t>Chỉ Chủ cửa hàng thực hiện</w:t>
            </w:r>
          </w:p>
        </w:tc>
      </w:tr>
      <w:tr w:rsidR="00257435" w:rsidRPr="005103C6" w14:paraId="4BAE0068" w14:textId="77777777" w:rsidTr="0087021A">
        <w:trPr>
          <w:jc w:val="left"/>
        </w:trPr>
        <w:tc>
          <w:tcPr>
            <w:tcW w:w="567" w:type="pct"/>
          </w:tcPr>
          <w:p w14:paraId="1BED9AE5" w14:textId="5DFDC97D" w:rsidR="00257435" w:rsidRPr="00E05C08" w:rsidRDefault="00257435" w:rsidP="00E05C08">
            <w:pPr>
              <w:spacing w:after="120"/>
              <w:ind w:firstLine="0"/>
              <w:rPr>
                <w:i/>
                <w:szCs w:val="26"/>
              </w:rPr>
            </w:pPr>
            <w:r>
              <w:rPr>
                <w:i/>
                <w:szCs w:val="26"/>
              </w:rPr>
              <w:t>UC01</w:t>
            </w:r>
            <w:r w:rsidR="0087021A">
              <w:rPr>
                <w:i/>
                <w:szCs w:val="26"/>
              </w:rPr>
              <w:t>1</w:t>
            </w:r>
          </w:p>
        </w:tc>
        <w:tc>
          <w:tcPr>
            <w:tcW w:w="1172" w:type="pct"/>
          </w:tcPr>
          <w:p w14:paraId="055C0B34" w14:textId="53D6C573" w:rsidR="00257435" w:rsidRPr="00ED4059" w:rsidRDefault="002B198A" w:rsidP="00ED4059">
            <w:pPr>
              <w:spacing w:after="120"/>
              <w:ind w:firstLine="0"/>
              <w:jc w:val="left"/>
              <w:rPr>
                <w:i/>
                <w:iCs/>
                <w:szCs w:val="26"/>
              </w:rPr>
            </w:pPr>
            <w:r w:rsidRPr="00ED4059">
              <w:rPr>
                <w:i/>
                <w:iCs/>
                <w:szCs w:val="26"/>
              </w:rPr>
              <w:t>Cập nhật loại sản phẩm</w:t>
            </w:r>
          </w:p>
        </w:tc>
        <w:tc>
          <w:tcPr>
            <w:tcW w:w="1524" w:type="pct"/>
          </w:tcPr>
          <w:p w14:paraId="37266C5C" w14:textId="0FF176B7" w:rsidR="00257435" w:rsidRPr="00E05C08" w:rsidRDefault="002B198A" w:rsidP="00B47FB4">
            <w:pPr>
              <w:pStyle w:val="StyleTabletextBoldCentered"/>
              <w:spacing w:before="0" w:line="240" w:lineRule="auto"/>
              <w:jc w:val="left"/>
              <w:rPr>
                <w:rFonts w:ascii="Times New Roman" w:hAnsi="Times New Roman"/>
                <w:b w:val="0"/>
                <w:bCs w:val="0"/>
                <w:i/>
                <w:sz w:val="26"/>
                <w:szCs w:val="26"/>
              </w:rPr>
            </w:pPr>
            <w:r w:rsidRPr="002B198A">
              <w:rPr>
                <w:rFonts w:ascii="Times New Roman" w:hAnsi="Times New Roman"/>
                <w:b w:val="0"/>
                <w:bCs w:val="0"/>
                <w:i/>
                <w:sz w:val="26"/>
                <w:szCs w:val="26"/>
              </w:rPr>
              <w:t>Chỉnh sửa thông tin hoặc trạng thái của các loại sản phẩm hiện có.</w:t>
            </w:r>
          </w:p>
        </w:tc>
        <w:tc>
          <w:tcPr>
            <w:tcW w:w="957" w:type="pct"/>
          </w:tcPr>
          <w:p w14:paraId="5817CE2D" w14:textId="6AE7C95F" w:rsidR="00257435" w:rsidRPr="00ED4059" w:rsidRDefault="002B198A" w:rsidP="00ED4059">
            <w:pPr>
              <w:spacing w:after="120"/>
              <w:ind w:firstLine="0"/>
              <w:jc w:val="left"/>
              <w:rPr>
                <w:i/>
                <w:szCs w:val="26"/>
              </w:rPr>
            </w:pPr>
            <w:r w:rsidRPr="00ED4059">
              <w:rPr>
                <w:i/>
                <w:szCs w:val="26"/>
              </w:rPr>
              <w:t>Quản lý Loại sản phẩm</w:t>
            </w:r>
          </w:p>
        </w:tc>
        <w:tc>
          <w:tcPr>
            <w:tcW w:w="779" w:type="pct"/>
          </w:tcPr>
          <w:p w14:paraId="244D7C80" w14:textId="0AAEFD50" w:rsidR="00257435" w:rsidRPr="00ED4059" w:rsidRDefault="002B198A" w:rsidP="00ED4059">
            <w:pPr>
              <w:spacing w:after="120"/>
              <w:ind w:firstLine="0"/>
              <w:jc w:val="left"/>
              <w:rPr>
                <w:i/>
                <w:szCs w:val="26"/>
              </w:rPr>
            </w:pPr>
            <w:r w:rsidRPr="00ED4059">
              <w:rPr>
                <w:i/>
                <w:szCs w:val="26"/>
              </w:rPr>
              <w:t>Chỉ Chủ cửa hàng thực hiện</w:t>
            </w:r>
          </w:p>
        </w:tc>
      </w:tr>
      <w:tr w:rsidR="00257435" w:rsidRPr="005103C6" w14:paraId="79FBC3ED" w14:textId="77777777" w:rsidTr="0087021A">
        <w:trPr>
          <w:jc w:val="left"/>
        </w:trPr>
        <w:tc>
          <w:tcPr>
            <w:tcW w:w="567" w:type="pct"/>
          </w:tcPr>
          <w:p w14:paraId="5B9C4A50" w14:textId="6C27A782" w:rsidR="00257435" w:rsidRDefault="00257435" w:rsidP="00E05C08">
            <w:pPr>
              <w:spacing w:after="120"/>
              <w:ind w:firstLine="0"/>
              <w:rPr>
                <w:i/>
                <w:szCs w:val="26"/>
              </w:rPr>
            </w:pPr>
            <w:r>
              <w:rPr>
                <w:i/>
                <w:szCs w:val="26"/>
              </w:rPr>
              <w:t>UC01</w:t>
            </w:r>
            <w:r w:rsidR="0087021A">
              <w:rPr>
                <w:i/>
                <w:szCs w:val="26"/>
              </w:rPr>
              <w:t>2</w:t>
            </w:r>
          </w:p>
        </w:tc>
        <w:tc>
          <w:tcPr>
            <w:tcW w:w="1172" w:type="pct"/>
          </w:tcPr>
          <w:p w14:paraId="15DBD29B" w14:textId="723C9E4F" w:rsidR="00257435" w:rsidRPr="00ED4059" w:rsidRDefault="002B198A" w:rsidP="00ED4059">
            <w:pPr>
              <w:spacing w:after="120"/>
              <w:ind w:firstLine="0"/>
              <w:jc w:val="left"/>
              <w:rPr>
                <w:i/>
                <w:iCs/>
                <w:szCs w:val="26"/>
              </w:rPr>
            </w:pPr>
            <w:r w:rsidRPr="00ED4059">
              <w:rPr>
                <w:i/>
                <w:iCs/>
                <w:szCs w:val="26"/>
              </w:rPr>
              <w:t>Tìm kiếm loại sản phẩm</w:t>
            </w:r>
          </w:p>
        </w:tc>
        <w:tc>
          <w:tcPr>
            <w:tcW w:w="1524" w:type="pct"/>
          </w:tcPr>
          <w:p w14:paraId="2D2B3B3C" w14:textId="3F0BE95A" w:rsidR="00257435" w:rsidRPr="00E05C08" w:rsidRDefault="002B198A" w:rsidP="00B47FB4">
            <w:pPr>
              <w:pStyle w:val="StyleTabletextBoldCentered"/>
              <w:spacing w:before="0" w:line="240" w:lineRule="auto"/>
              <w:jc w:val="left"/>
              <w:rPr>
                <w:rFonts w:ascii="Times New Roman" w:hAnsi="Times New Roman"/>
                <w:b w:val="0"/>
                <w:bCs w:val="0"/>
                <w:i/>
                <w:sz w:val="26"/>
                <w:szCs w:val="26"/>
              </w:rPr>
            </w:pPr>
            <w:r w:rsidRPr="002B198A">
              <w:rPr>
                <w:rFonts w:ascii="Times New Roman" w:hAnsi="Times New Roman"/>
                <w:b w:val="0"/>
                <w:bCs w:val="0"/>
                <w:i/>
                <w:sz w:val="26"/>
                <w:szCs w:val="26"/>
              </w:rPr>
              <w:t>Tra cứu thông tin phân loại sản phẩm trong danh mục quản lý.</w:t>
            </w:r>
          </w:p>
        </w:tc>
        <w:tc>
          <w:tcPr>
            <w:tcW w:w="957" w:type="pct"/>
          </w:tcPr>
          <w:p w14:paraId="6E8C25BD" w14:textId="2841E16D" w:rsidR="00257435" w:rsidRPr="00ED4059" w:rsidRDefault="002B198A" w:rsidP="00ED4059">
            <w:pPr>
              <w:spacing w:after="120"/>
              <w:ind w:firstLine="0"/>
              <w:jc w:val="left"/>
              <w:rPr>
                <w:i/>
                <w:szCs w:val="26"/>
              </w:rPr>
            </w:pPr>
            <w:r w:rsidRPr="00ED4059">
              <w:rPr>
                <w:i/>
                <w:szCs w:val="26"/>
              </w:rPr>
              <w:t>Quản lý Loại sản phẩm</w:t>
            </w:r>
          </w:p>
        </w:tc>
        <w:tc>
          <w:tcPr>
            <w:tcW w:w="779" w:type="pct"/>
          </w:tcPr>
          <w:p w14:paraId="1190C5AA" w14:textId="704B1484" w:rsidR="00257435" w:rsidRPr="00ED4059" w:rsidRDefault="00DC49CA" w:rsidP="00DC49CA">
            <w:pPr>
              <w:spacing w:after="120"/>
              <w:ind w:firstLine="0"/>
              <w:jc w:val="left"/>
              <w:rPr>
                <w:i/>
                <w:szCs w:val="26"/>
              </w:rPr>
            </w:pPr>
            <w:r w:rsidRPr="00DC49CA">
              <w:rPr>
                <w:i/>
                <w:szCs w:val="26"/>
              </w:rPr>
              <w:t>Chủ cửa hàng, Thu ngân, Chăm sóc</w:t>
            </w:r>
          </w:p>
        </w:tc>
      </w:tr>
      <w:tr w:rsidR="00E16F7A" w:rsidRPr="005103C6" w14:paraId="3AC142B1" w14:textId="77777777" w:rsidTr="0087021A">
        <w:trPr>
          <w:jc w:val="left"/>
        </w:trPr>
        <w:tc>
          <w:tcPr>
            <w:tcW w:w="567" w:type="pct"/>
          </w:tcPr>
          <w:p w14:paraId="7355019D" w14:textId="48522408" w:rsidR="00E16F7A" w:rsidRDefault="003B355D" w:rsidP="00E05C08">
            <w:pPr>
              <w:spacing w:after="120"/>
              <w:ind w:firstLine="0"/>
              <w:rPr>
                <w:i/>
                <w:szCs w:val="26"/>
              </w:rPr>
            </w:pPr>
            <w:r>
              <w:rPr>
                <w:i/>
                <w:szCs w:val="26"/>
              </w:rPr>
              <w:t>UC013</w:t>
            </w:r>
          </w:p>
        </w:tc>
        <w:tc>
          <w:tcPr>
            <w:tcW w:w="1172" w:type="pct"/>
          </w:tcPr>
          <w:p w14:paraId="1F2BD4A8" w14:textId="7135D06B" w:rsidR="00E16F7A" w:rsidRPr="00ED4059" w:rsidRDefault="002B198A" w:rsidP="00ED4059">
            <w:pPr>
              <w:spacing w:after="120"/>
              <w:ind w:firstLine="0"/>
              <w:jc w:val="left"/>
              <w:rPr>
                <w:i/>
                <w:iCs/>
                <w:szCs w:val="26"/>
              </w:rPr>
            </w:pPr>
            <w:r w:rsidRPr="00ED4059">
              <w:rPr>
                <w:i/>
                <w:iCs/>
                <w:szCs w:val="26"/>
              </w:rPr>
              <w:t>Thêm sản phẩm</w:t>
            </w:r>
          </w:p>
        </w:tc>
        <w:tc>
          <w:tcPr>
            <w:tcW w:w="1524" w:type="pct"/>
          </w:tcPr>
          <w:p w14:paraId="6F89E4CE" w14:textId="4AC7C2E3" w:rsidR="00E16F7A" w:rsidRPr="00E05C08" w:rsidRDefault="00F36708" w:rsidP="00B47FB4">
            <w:pPr>
              <w:pStyle w:val="StyleTabletextBoldCentered"/>
              <w:spacing w:before="0" w:line="240" w:lineRule="auto"/>
              <w:jc w:val="left"/>
              <w:rPr>
                <w:rFonts w:ascii="Times New Roman" w:hAnsi="Times New Roman"/>
                <w:b w:val="0"/>
                <w:bCs w:val="0"/>
                <w:i/>
                <w:sz w:val="26"/>
                <w:szCs w:val="26"/>
              </w:rPr>
            </w:pPr>
            <w:r w:rsidRPr="00F36708">
              <w:rPr>
                <w:rFonts w:ascii="Times New Roman" w:hAnsi="Times New Roman"/>
                <w:b w:val="0"/>
                <w:bCs w:val="0"/>
                <w:i/>
                <w:sz w:val="26"/>
                <w:szCs w:val="26"/>
              </w:rPr>
              <w:t>Ghi nhận mặt hàng mới (thuộc một loại sản phẩm, có giá bán và số lượng tồn ban đầu) vào danh mục kinh doanh</w:t>
            </w:r>
          </w:p>
        </w:tc>
        <w:tc>
          <w:tcPr>
            <w:tcW w:w="957" w:type="pct"/>
          </w:tcPr>
          <w:p w14:paraId="181BA062" w14:textId="454F3A07" w:rsidR="00E16F7A" w:rsidRPr="00ED4059" w:rsidRDefault="002B198A" w:rsidP="00ED4059">
            <w:pPr>
              <w:spacing w:after="120"/>
              <w:ind w:firstLine="0"/>
              <w:jc w:val="left"/>
              <w:rPr>
                <w:i/>
                <w:szCs w:val="26"/>
              </w:rPr>
            </w:pPr>
            <w:r w:rsidRPr="00ED4059">
              <w:rPr>
                <w:i/>
                <w:szCs w:val="26"/>
              </w:rPr>
              <w:t>Quản lý Sản phẩm</w:t>
            </w:r>
          </w:p>
        </w:tc>
        <w:tc>
          <w:tcPr>
            <w:tcW w:w="779" w:type="pct"/>
          </w:tcPr>
          <w:p w14:paraId="76E498A7" w14:textId="52726C3B" w:rsidR="00E16F7A" w:rsidRPr="00ED4059" w:rsidRDefault="002B198A" w:rsidP="00ED4059">
            <w:pPr>
              <w:spacing w:after="120"/>
              <w:ind w:firstLine="0"/>
              <w:jc w:val="left"/>
              <w:rPr>
                <w:i/>
                <w:szCs w:val="26"/>
              </w:rPr>
            </w:pPr>
            <w:r w:rsidRPr="00ED4059">
              <w:rPr>
                <w:i/>
                <w:szCs w:val="26"/>
              </w:rPr>
              <w:t>Chỉ Chủ cửa hàng thực hiện</w:t>
            </w:r>
          </w:p>
        </w:tc>
      </w:tr>
      <w:tr w:rsidR="003B355D" w:rsidRPr="005103C6" w14:paraId="03E69FFD" w14:textId="77777777" w:rsidTr="0087021A">
        <w:trPr>
          <w:jc w:val="left"/>
        </w:trPr>
        <w:tc>
          <w:tcPr>
            <w:tcW w:w="567" w:type="pct"/>
          </w:tcPr>
          <w:p w14:paraId="1CF7AB61" w14:textId="123D1FD9" w:rsidR="003B355D" w:rsidRDefault="003B355D" w:rsidP="00E05C08">
            <w:pPr>
              <w:spacing w:after="120"/>
              <w:ind w:firstLine="0"/>
              <w:rPr>
                <w:i/>
                <w:szCs w:val="26"/>
              </w:rPr>
            </w:pPr>
            <w:r>
              <w:rPr>
                <w:i/>
                <w:szCs w:val="26"/>
              </w:rPr>
              <w:t>UC014</w:t>
            </w:r>
          </w:p>
        </w:tc>
        <w:tc>
          <w:tcPr>
            <w:tcW w:w="1172" w:type="pct"/>
          </w:tcPr>
          <w:p w14:paraId="64766813" w14:textId="6AD80857" w:rsidR="003B355D" w:rsidRPr="00ED4059" w:rsidRDefault="002B198A" w:rsidP="00ED4059">
            <w:pPr>
              <w:spacing w:after="120"/>
              <w:ind w:firstLine="0"/>
              <w:jc w:val="left"/>
              <w:rPr>
                <w:i/>
                <w:iCs/>
                <w:szCs w:val="26"/>
              </w:rPr>
            </w:pPr>
            <w:r w:rsidRPr="00ED4059">
              <w:rPr>
                <w:i/>
                <w:iCs/>
                <w:szCs w:val="26"/>
              </w:rPr>
              <w:t>Cập nhật sản phẩm</w:t>
            </w:r>
          </w:p>
        </w:tc>
        <w:tc>
          <w:tcPr>
            <w:tcW w:w="1524" w:type="pct"/>
          </w:tcPr>
          <w:p w14:paraId="2D8397D1" w14:textId="0F82A4B9" w:rsidR="003B355D" w:rsidRPr="00E05C08" w:rsidRDefault="002B198A" w:rsidP="00B47FB4">
            <w:pPr>
              <w:pStyle w:val="StyleTabletextBoldCentered"/>
              <w:spacing w:before="0" w:line="240" w:lineRule="auto"/>
              <w:jc w:val="left"/>
              <w:rPr>
                <w:rFonts w:ascii="Times New Roman" w:hAnsi="Times New Roman"/>
                <w:b w:val="0"/>
                <w:bCs w:val="0"/>
                <w:i/>
                <w:sz w:val="26"/>
                <w:szCs w:val="26"/>
              </w:rPr>
            </w:pPr>
            <w:r w:rsidRPr="002B198A">
              <w:rPr>
                <w:rFonts w:ascii="Times New Roman" w:hAnsi="Times New Roman"/>
                <w:b w:val="0"/>
                <w:bCs w:val="0"/>
                <w:i/>
                <w:sz w:val="26"/>
                <w:szCs w:val="26"/>
              </w:rPr>
              <w:t>Thay đổi thông tin sản phẩm</w:t>
            </w:r>
            <w:r w:rsidR="00F36708">
              <w:rPr>
                <w:rFonts w:ascii="Times New Roman" w:hAnsi="Times New Roman"/>
                <w:b w:val="0"/>
                <w:bCs w:val="0"/>
                <w:i/>
                <w:sz w:val="26"/>
                <w:szCs w:val="26"/>
              </w:rPr>
              <w:t>, số lượng tồn</w:t>
            </w:r>
            <w:r w:rsidRPr="002B198A">
              <w:rPr>
                <w:rFonts w:ascii="Times New Roman" w:hAnsi="Times New Roman"/>
                <w:b w:val="0"/>
                <w:bCs w:val="0"/>
                <w:i/>
                <w:sz w:val="26"/>
                <w:szCs w:val="26"/>
              </w:rPr>
              <w:t xml:space="preserve"> hoặc chuyển trạng thái sang "Ngừng kinh doanh".</w:t>
            </w:r>
          </w:p>
        </w:tc>
        <w:tc>
          <w:tcPr>
            <w:tcW w:w="957" w:type="pct"/>
          </w:tcPr>
          <w:p w14:paraId="2C63EA85" w14:textId="09A08B2A" w:rsidR="003B355D" w:rsidRPr="00ED4059" w:rsidRDefault="002B198A" w:rsidP="00ED4059">
            <w:pPr>
              <w:spacing w:after="120"/>
              <w:ind w:firstLine="0"/>
              <w:jc w:val="left"/>
              <w:rPr>
                <w:i/>
                <w:szCs w:val="26"/>
              </w:rPr>
            </w:pPr>
            <w:r w:rsidRPr="00ED4059">
              <w:rPr>
                <w:i/>
                <w:szCs w:val="26"/>
              </w:rPr>
              <w:t>Quản lý Sản phẩm</w:t>
            </w:r>
          </w:p>
        </w:tc>
        <w:tc>
          <w:tcPr>
            <w:tcW w:w="779" w:type="pct"/>
          </w:tcPr>
          <w:p w14:paraId="1028AFA2" w14:textId="27646B3B" w:rsidR="003B355D" w:rsidRPr="00ED4059" w:rsidRDefault="002B198A" w:rsidP="00ED4059">
            <w:pPr>
              <w:spacing w:after="120"/>
              <w:ind w:firstLine="0"/>
              <w:jc w:val="left"/>
              <w:rPr>
                <w:i/>
                <w:szCs w:val="26"/>
              </w:rPr>
            </w:pPr>
            <w:r w:rsidRPr="00ED4059">
              <w:rPr>
                <w:i/>
                <w:szCs w:val="26"/>
              </w:rPr>
              <w:t>Chỉ Chủ cửa hàng thực hiện</w:t>
            </w:r>
          </w:p>
        </w:tc>
      </w:tr>
      <w:tr w:rsidR="003B355D" w:rsidRPr="005103C6" w14:paraId="2BDA75D1" w14:textId="77777777" w:rsidTr="0087021A">
        <w:trPr>
          <w:jc w:val="left"/>
        </w:trPr>
        <w:tc>
          <w:tcPr>
            <w:tcW w:w="567" w:type="pct"/>
          </w:tcPr>
          <w:p w14:paraId="08153439" w14:textId="4DFB929C" w:rsidR="003B355D" w:rsidRDefault="003B355D" w:rsidP="00E05C08">
            <w:pPr>
              <w:spacing w:after="120"/>
              <w:ind w:firstLine="0"/>
              <w:rPr>
                <w:i/>
                <w:szCs w:val="26"/>
              </w:rPr>
            </w:pPr>
            <w:r>
              <w:rPr>
                <w:i/>
                <w:szCs w:val="26"/>
              </w:rPr>
              <w:t>UC015</w:t>
            </w:r>
          </w:p>
        </w:tc>
        <w:tc>
          <w:tcPr>
            <w:tcW w:w="1172" w:type="pct"/>
          </w:tcPr>
          <w:p w14:paraId="30812A0D" w14:textId="210B0ADC" w:rsidR="003B355D" w:rsidRPr="00ED4059" w:rsidRDefault="002B198A" w:rsidP="00ED4059">
            <w:pPr>
              <w:spacing w:after="120"/>
              <w:ind w:firstLine="0"/>
              <w:jc w:val="left"/>
              <w:rPr>
                <w:i/>
                <w:iCs/>
                <w:szCs w:val="26"/>
              </w:rPr>
            </w:pPr>
            <w:r w:rsidRPr="00ED4059">
              <w:rPr>
                <w:i/>
                <w:iCs/>
                <w:szCs w:val="26"/>
              </w:rPr>
              <w:t>Tra cứu sản phẩm</w:t>
            </w:r>
          </w:p>
        </w:tc>
        <w:tc>
          <w:tcPr>
            <w:tcW w:w="1524" w:type="pct"/>
          </w:tcPr>
          <w:p w14:paraId="6637092A" w14:textId="4ADB9D08" w:rsidR="003B355D" w:rsidRPr="00E05C08" w:rsidRDefault="002B198A" w:rsidP="00B47FB4">
            <w:pPr>
              <w:pStyle w:val="StyleTabletextBoldCentered"/>
              <w:spacing w:before="0" w:line="240" w:lineRule="auto"/>
              <w:jc w:val="left"/>
              <w:rPr>
                <w:rFonts w:ascii="Times New Roman" w:hAnsi="Times New Roman"/>
                <w:b w:val="0"/>
                <w:bCs w:val="0"/>
                <w:i/>
                <w:sz w:val="26"/>
                <w:szCs w:val="26"/>
              </w:rPr>
            </w:pPr>
            <w:r w:rsidRPr="002B198A">
              <w:rPr>
                <w:rFonts w:ascii="Times New Roman" w:hAnsi="Times New Roman"/>
                <w:b w:val="0"/>
                <w:bCs w:val="0"/>
                <w:i/>
                <w:sz w:val="26"/>
                <w:szCs w:val="26"/>
              </w:rPr>
              <w:t>Tìm kiếm thông tin sản phẩm theo mã, tên để phục vụ bán hàng</w:t>
            </w:r>
          </w:p>
        </w:tc>
        <w:tc>
          <w:tcPr>
            <w:tcW w:w="957" w:type="pct"/>
          </w:tcPr>
          <w:p w14:paraId="6867854B" w14:textId="17E1D43B" w:rsidR="003B355D" w:rsidRPr="00ED4059" w:rsidRDefault="002B198A" w:rsidP="00ED4059">
            <w:pPr>
              <w:spacing w:after="120"/>
              <w:ind w:firstLine="0"/>
              <w:jc w:val="left"/>
              <w:rPr>
                <w:i/>
                <w:szCs w:val="26"/>
              </w:rPr>
            </w:pPr>
            <w:r w:rsidRPr="00ED4059">
              <w:rPr>
                <w:i/>
                <w:szCs w:val="26"/>
              </w:rPr>
              <w:t>Quản lý Sản phẩm</w:t>
            </w:r>
          </w:p>
        </w:tc>
        <w:tc>
          <w:tcPr>
            <w:tcW w:w="779" w:type="pct"/>
          </w:tcPr>
          <w:p w14:paraId="667183CE" w14:textId="77777777" w:rsidR="003B355D" w:rsidRPr="00ED4059" w:rsidRDefault="003B355D" w:rsidP="00ED4059">
            <w:pPr>
              <w:spacing w:after="120"/>
              <w:jc w:val="left"/>
              <w:rPr>
                <w:i/>
                <w:szCs w:val="26"/>
              </w:rPr>
            </w:pPr>
          </w:p>
        </w:tc>
      </w:tr>
      <w:tr w:rsidR="003B355D" w:rsidRPr="005103C6" w14:paraId="010B6439" w14:textId="77777777" w:rsidTr="0087021A">
        <w:trPr>
          <w:jc w:val="left"/>
        </w:trPr>
        <w:tc>
          <w:tcPr>
            <w:tcW w:w="567" w:type="pct"/>
          </w:tcPr>
          <w:p w14:paraId="212D3B95" w14:textId="47344F27" w:rsidR="003B355D" w:rsidRDefault="003B355D" w:rsidP="00E05C08">
            <w:pPr>
              <w:spacing w:after="120"/>
              <w:ind w:firstLine="0"/>
              <w:rPr>
                <w:i/>
                <w:szCs w:val="26"/>
              </w:rPr>
            </w:pPr>
            <w:r>
              <w:rPr>
                <w:i/>
                <w:szCs w:val="26"/>
              </w:rPr>
              <w:t>UC016</w:t>
            </w:r>
          </w:p>
        </w:tc>
        <w:tc>
          <w:tcPr>
            <w:tcW w:w="1172" w:type="pct"/>
          </w:tcPr>
          <w:p w14:paraId="5F537BD9" w14:textId="4743A6E6" w:rsidR="003B355D" w:rsidRPr="00ED4059" w:rsidRDefault="002B198A" w:rsidP="00ED4059">
            <w:pPr>
              <w:spacing w:after="120"/>
              <w:ind w:firstLine="0"/>
              <w:jc w:val="left"/>
              <w:rPr>
                <w:i/>
                <w:iCs/>
                <w:szCs w:val="26"/>
              </w:rPr>
            </w:pPr>
            <w:r w:rsidRPr="00ED4059">
              <w:rPr>
                <w:i/>
                <w:iCs/>
                <w:szCs w:val="26"/>
              </w:rPr>
              <w:t>Thêm dịch vụ</w:t>
            </w:r>
          </w:p>
        </w:tc>
        <w:tc>
          <w:tcPr>
            <w:tcW w:w="1524" w:type="pct"/>
          </w:tcPr>
          <w:p w14:paraId="20C320EE" w14:textId="01C7992D" w:rsidR="003B355D" w:rsidRPr="00E05C08" w:rsidRDefault="002B198A" w:rsidP="00B47FB4">
            <w:pPr>
              <w:pStyle w:val="StyleTabletextBoldCentered"/>
              <w:spacing w:before="0" w:line="240" w:lineRule="auto"/>
              <w:jc w:val="left"/>
              <w:rPr>
                <w:rFonts w:ascii="Times New Roman" w:hAnsi="Times New Roman"/>
                <w:b w:val="0"/>
                <w:bCs w:val="0"/>
                <w:i/>
                <w:sz w:val="26"/>
                <w:szCs w:val="26"/>
              </w:rPr>
            </w:pPr>
            <w:r w:rsidRPr="002B198A">
              <w:rPr>
                <w:rFonts w:ascii="Times New Roman" w:hAnsi="Times New Roman"/>
                <w:b w:val="0"/>
                <w:bCs w:val="0"/>
                <w:i/>
                <w:sz w:val="26"/>
                <w:szCs w:val="26"/>
              </w:rPr>
              <w:t>Bổ sung dịch vụ chăm sóc thú cưng mới vào hệ thống để đưa vào lịch hẹn.</w:t>
            </w:r>
          </w:p>
        </w:tc>
        <w:tc>
          <w:tcPr>
            <w:tcW w:w="957" w:type="pct"/>
          </w:tcPr>
          <w:p w14:paraId="78D30FEB" w14:textId="76588950" w:rsidR="003B355D" w:rsidRPr="00ED4059" w:rsidRDefault="002B198A" w:rsidP="00ED4059">
            <w:pPr>
              <w:spacing w:after="120"/>
              <w:ind w:firstLine="0"/>
              <w:jc w:val="left"/>
              <w:rPr>
                <w:i/>
                <w:szCs w:val="26"/>
              </w:rPr>
            </w:pPr>
            <w:r w:rsidRPr="00ED4059">
              <w:rPr>
                <w:i/>
                <w:szCs w:val="26"/>
              </w:rPr>
              <w:t>Quản lý Dịch vụ</w:t>
            </w:r>
          </w:p>
        </w:tc>
        <w:tc>
          <w:tcPr>
            <w:tcW w:w="779" w:type="pct"/>
          </w:tcPr>
          <w:p w14:paraId="541692D2" w14:textId="63279900" w:rsidR="003B355D" w:rsidRPr="00ED4059" w:rsidRDefault="002B198A" w:rsidP="00ED4059">
            <w:pPr>
              <w:spacing w:after="120"/>
              <w:ind w:firstLine="0"/>
              <w:jc w:val="left"/>
              <w:rPr>
                <w:i/>
                <w:szCs w:val="26"/>
              </w:rPr>
            </w:pPr>
            <w:r w:rsidRPr="00ED4059">
              <w:rPr>
                <w:i/>
                <w:szCs w:val="26"/>
              </w:rPr>
              <w:t>Chỉ Chủ cửa hàng thực hiện</w:t>
            </w:r>
          </w:p>
        </w:tc>
      </w:tr>
      <w:tr w:rsidR="003B355D" w:rsidRPr="005103C6" w14:paraId="06CE32F1" w14:textId="77777777" w:rsidTr="0087021A">
        <w:trPr>
          <w:jc w:val="left"/>
        </w:trPr>
        <w:tc>
          <w:tcPr>
            <w:tcW w:w="567" w:type="pct"/>
          </w:tcPr>
          <w:p w14:paraId="7C8E2E7A" w14:textId="3CCD54E6" w:rsidR="003B355D" w:rsidRDefault="003B355D" w:rsidP="00E05C08">
            <w:pPr>
              <w:spacing w:after="120"/>
              <w:ind w:firstLine="0"/>
              <w:rPr>
                <w:i/>
                <w:szCs w:val="26"/>
              </w:rPr>
            </w:pPr>
            <w:r>
              <w:rPr>
                <w:i/>
                <w:szCs w:val="26"/>
              </w:rPr>
              <w:t>UC017</w:t>
            </w:r>
          </w:p>
        </w:tc>
        <w:tc>
          <w:tcPr>
            <w:tcW w:w="1172" w:type="pct"/>
          </w:tcPr>
          <w:p w14:paraId="7599FB26" w14:textId="3B3F7243" w:rsidR="003B355D" w:rsidRPr="00ED4059" w:rsidRDefault="002B198A" w:rsidP="00ED4059">
            <w:pPr>
              <w:spacing w:after="120"/>
              <w:ind w:firstLine="0"/>
              <w:jc w:val="left"/>
              <w:rPr>
                <w:i/>
                <w:iCs/>
                <w:szCs w:val="26"/>
              </w:rPr>
            </w:pPr>
            <w:r w:rsidRPr="00ED4059">
              <w:rPr>
                <w:i/>
                <w:iCs/>
                <w:szCs w:val="26"/>
              </w:rPr>
              <w:t>Cập nhật dịch vụ</w:t>
            </w:r>
          </w:p>
        </w:tc>
        <w:tc>
          <w:tcPr>
            <w:tcW w:w="1524" w:type="pct"/>
          </w:tcPr>
          <w:p w14:paraId="2F44D253" w14:textId="36366043" w:rsidR="003B355D" w:rsidRPr="00E05C08" w:rsidRDefault="002B198A" w:rsidP="00B47FB4">
            <w:pPr>
              <w:pStyle w:val="StyleTabletextBoldCentered"/>
              <w:spacing w:before="0" w:line="240" w:lineRule="auto"/>
              <w:jc w:val="left"/>
              <w:rPr>
                <w:rFonts w:ascii="Times New Roman" w:hAnsi="Times New Roman"/>
                <w:b w:val="0"/>
                <w:bCs w:val="0"/>
                <w:i/>
                <w:sz w:val="26"/>
                <w:szCs w:val="26"/>
              </w:rPr>
            </w:pPr>
            <w:r w:rsidRPr="002B198A">
              <w:rPr>
                <w:rFonts w:ascii="Times New Roman" w:hAnsi="Times New Roman"/>
                <w:b w:val="0"/>
                <w:bCs w:val="0"/>
                <w:i/>
                <w:sz w:val="26"/>
                <w:szCs w:val="26"/>
              </w:rPr>
              <w:t>Thay đổi thông tin, giá tiền hoặc thời gian thực hiện của một dịch vụ.</w:t>
            </w:r>
          </w:p>
        </w:tc>
        <w:tc>
          <w:tcPr>
            <w:tcW w:w="957" w:type="pct"/>
          </w:tcPr>
          <w:p w14:paraId="7E4574D1" w14:textId="024430B5" w:rsidR="003B355D" w:rsidRPr="00ED4059" w:rsidRDefault="002B198A" w:rsidP="00ED4059">
            <w:pPr>
              <w:spacing w:after="120"/>
              <w:ind w:firstLine="0"/>
              <w:jc w:val="left"/>
              <w:rPr>
                <w:i/>
                <w:szCs w:val="26"/>
              </w:rPr>
            </w:pPr>
            <w:r w:rsidRPr="00ED4059">
              <w:rPr>
                <w:i/>
                <w:szCs w:val="26"/>
              </w:rPr>
              <w:t>Quản lý Dịch vụ</w:t>
            </w:r>
          </w:p>
        </w:tc>
        <w:tc>
          <w:tcPr>
            <w:tcW w:w="779" w:type="pct"/>
          </w:tcPr>
          <w:p w14:paraId="499F7EBF" w14:textId="50136B3F" w:rsidR="003B355D" w:rsidRPr="00ED4059" w:rsidRDefault="002B198A" w:rsidP="00ED4059">
            <w:pPr>
              <w:spacing w:after="120"/>
              <w:ind w:firstLine="0"/>
              <w:jc w:val="left"/>
              <w:rPr>
                <w:i/>
                <w:szCs w:val="26"/>
              </w:rPr>
            </w:pPr>
            <w:r w:rsidRPr="00ED4059">
              <w:rPr>
                <w:i/>
                <w:szCs w:val="26"/>
              </w:rPr>
              <w:t>Chỉ Chủ cửa hàng thực hiện</w:t>
            </w:r>
          </w:p>
        </w:tc>
      </w:tr>
      <w:tr w:rsidR="003B355D" w:rsidRPr="005103C6" w14:paraId="4CAA0ABA" w14:textId="77777777" w:rsidTr="0087021A">
        <w:trPr>
          <w:jc w:val="left"/>
        </w:trPr>
        <w:tc>
          <w:tcPr>
            <w:tcW w:w="567" w:type="pct"/>
          </w:tcPr>
          <w:p w14:paraId="4C61B3B5" w14:textId="2C3ECB34" w:rsidR="003B355D" w:rsidRDefault="003B355D" w:rsidP="00E05C08">
            <w:pPr>
              <w:spacing w:after="120"/>
              <w:ind w:firstLine="0"/>
              <w:rPr>
                <w:i/>
                <w:szCs w:val="26"/>
              </w:rPr>
            </w:pPr>
            <w:r>
              <w:rPr>
                <w:i/>
                <w:szCs w:val="26"/>
              </w:rPr>
              <w:lastRenderedPageBreak/>
              <w:t>UC018</w:t>
            </w:r>
          </w:p>
        </w:tc>
        <w:tc>
          <w:tcPr>
            <w:tcW w:w="1172" w:type="pct"/>
          </w:tcPr>
          <w:p w14:paraId="5B37F80D" w14:textId="3CF9CAA0" w:rsidR="003B355D" w:rsidRPr="00ED4059" w:rsidRDefault="00ED4059" w:rsidP="00ED4059">
            <w:pPr>
              <w:spacing w:after="120"/>
              <w:ind w:firstLine="0"/>
              <w:jc w:val="left"/>
              <w:rPr>
                <w:i/>
                <w:iCs/>
                <w:szCs w:val="26"/>
              </w:rPr>
            </w:pPr>
            <w:r w:rsidRPr="00ED4059">
              <w:rPr>
                <w:i/>
                <w:iCs/>
                <w:szCs w:val="26"/>
              </w:rPr>
              <w:t>Tìm kiếm dịch vụ</w:t>
            </w:r>
          </w:p>
        </w:tc>
        <w:tc>
          <w:tcPr>
            <w:tcW w:w="1524" w:type="pct"/>
          </w:tcPr>
          <w:p w14:paraId="0D33E7A3" w14:textId="6D65C25A" w:rsidR="003B355D" w:rsidRPr="00E05C08" w:rsidRDefault="00ED4059" w:rsidP="00B47FB4">
            <w:pPr>
              <w:pStyle w:val="StyleTabletextBoldCentered"/>
              <w:spacing w:before="0" w:line="240" w:lineRule="auto"/>
              <w:jc w:val="left"/>
              <w:rPr>
                <w:rFonts w:ascii="Times New Roman" w:hAnsi="Times New Roman"/>
                <w:b w:val="0"/>
                <w:bCs w:val="0"/>
                <w:i/>
                <w:sz w:val="26"/>
                <w:szCs w:val="26"/>
              </w:rPr>
            </w:pPr>
            <w:r w:rsidRPr="00ED4059">
              <w:rPr>
                <w:rFonts w:ascii="Times New Roman" w:hAnsi="Times New Roman"/>
                <w:b w:val="0"/>
                <w:bCs w:val="0"/>
                <w:i/>
                <w:sz w:val="26"/>
                <w:szCs w:val="26"/>
              </w:rPr>
              <w:t>Tra cứu thông tin dịch vụ đang cung cấp thông qua tên hoặc loại dịch vụ</w:t>
            </w:r>
          </w:p>
        </w:tc>
        <w:tc>
          <w:tcPr>
            <w:tcW w:w="957" w:type="pct"/>
          </w:tcPr>
          <w:p w14:paraId="1B4A14AF" w14:textId="08223B4E" w:rsidR="003B355D" w:rsidRPr="00ED4059" w:rsidRDefault="00ED4059" w:rsidP="00ED4059">
            <w:pPr>
              <w:spacing w:after="120"/>
              <w:ind w:firstLine="0"/>
              <w:jc w:val="left"/>
              <w:rPr>
                <w:i/>
                <w:szCs w:val="26"/>
              </w:rPr>
            </w:pPr>
            <w:r w:rsidRPr="00ED4059">
              <w:rPr>
                <w:i/>
                <w:szCs w:val="26"/>
              </w:rPr>
              <w:t>Quản lý Dịch vụ</w:t>
            </w:r>
          </w:p>
        </w:tc>
        <w:tc>
          <w:tcPr>
            <w:tcW w:w="779" w:type="pct"/>
          </w:tcPr>
          <w:p w14:paraId="04084775" w14:textId="58431BE6" w:rsidR="003B355D" w:rsidRPr="00ED4059" w:rsidRDefault="00DC49CA" w:rsidP="00DC49CA">
            <w:pPr>
              <w:spacing w:after="120"/>
              <w:ind w:firstLine="0"/>
              <w:jc w:val="left"/>
              <w:rPr>
                <w:i/>
                <w:szCs w:val="26"/>
              </w:rPr>
            </w:pPr>
            <w:r w:rsidRPr="00DC49CA">
              <w:rPr>
                <w:i/>
                <w:szCs w:val="26"/>
              </w:rPr>
              <w:t>Chủ cửa hàng, Chăm sóc</w:t>
            </w:r>
          </w:p>
        </w:tc>
      </w:tr>
      <w:tr w:rsidR="003B355D" w:rsidRPr="005103C6" w14:paraId="78E19C9F" w14:textId="77777777" w:rsidTr="0087021A">
        <w:trPr>
          <w:jc w:val="left"/>
        </w:trPr>
        <w:tc>
          <w:tcPr>
            <w:tcW w:w="567" w:type="pct"/>
          </w:tcPr>
          <w:p w14:paraId="68675C0C" w14:textId="000666F5" w:rsidR="003B355D" w:rsidRDefault="003B355D" w:rsidP="00E05C08">
            <w:pPr>
              <w:spacing w:after="120"/>
              <w:ind w:firstLine="0"/>
              <w:rPr>
                <w:i/>
                <w:szCs w:val="26"/>
              </w:rPr>
            </w:pPr>
            <w:r>
              <w:rPr>
                <w:i/>
                <w:szCs w:val="26"/>
              </w:rPr>
              <w:t>UC019</w:t>
            </w:r>
          </w:p>
        </w:tc>
        <w:tc>
          <w:tcPr>
            <w:tcW w:w="1172" w:type="pct"/>
          </w:tcPr>
          <w:p w14:paraId="604330EB" w14:textId="7CDAA6E0" w:rsidR="003B355D" w:rsidRPr="00ED4059" w:rsidRDefault="00ED4059" w:rsidP="00ED4059">
            <w:pPr>
              <w:spacing w:after="120"/>
              <w:ind w:firstLine="0"/>
              <w:jc w:val="left"/>
              <w:rPr>
                <w:i/>
                <w:iCs/>
                <w:szCs w:val="26"/>
              </w:rPr>
            </w:pPr>
            <w:r w:rsidRPr="00ED4059">
              <w:rPr>
                <w:i/>
                <w:iCs/>
                <w:szCs w:val="26"/>
              </w:rPr>
              <w:t>Thêm khách hàng</w:t>
            </w:r>
          </w:p>
        </w:tc>
        <w:tc>
          <w:tcPr>
            <w:tcW w:w="1524" w:type="pct"/>
          </w:tcPr>
          <w:p w14:paraId="0CB88B2E" w14:textId="1DC66225" w:rsidR="003B355D" w:rsidRPr="00E05C08" w:rsidRDefault="00ED4059" w:rsidP="00B47FB4">
            <w:pPr>
              <w:pStyle w:val="StyleTabletextBoldCentered"/>
              <w:spacing w:before="0" w:line="240" w:lineRule="auto"/>
              <w:jc w:val="left"/>
              <w:rPr>
                <w:rFonts w:ascii="Times New Roman" w:hAnsi="Times New Roman"/>
                <w:b w:val="0"/>
                <w:bCs w:val="0"/>
                <w:i/>
                <w:sz w:val="26"/>
                <w:szCs w:val="26"/>
              </w:rPr>
            </w:pPr>
            <w:r w:rsidRPr="00ED4059">
              <w:rPr>
                <w:rFonts w:ascii="Times New Roman" w:hAnsi="Times New Roman"/>
                <w:b w:val="0"/>
                <w:bCs w:val="0"/>
                <w:i/>
                <w:sz w:val="26"/>
                <w:szCs w:val="26"/>
              </w:rPr>
              <w:t>Lưu hồ sơ khách hàng mới lần đầu đến mua hàng hoặc sử dụng dịch vụ.</w:t>
            </w:r>
          </w:p>
        </w:tc>
        <w:tc>
          <w:tcPr>
            <w:tcW w:w="957" w:type="pct"/>
          </w:tcPr>
          <w:p w14:paraId="1EC01517" w14:textId="47819455" w:rsidR="003B355D" w:rsidRPr="00ED4059" w:rsidRDefault="00ED4059" w:rsidP="00ED4059">
            <w:pPr>
              <w:spacing w:after="120"/>
              <w:ind w:firstLine="0"/>
              <w:jc w:val="left"/>
              <w:rPr>
                <w:i/>
                <w:szCs w:val="26"/>
              </w:rPr>
            </w:pPr>
            <w:r w:rsidRPr="00ED4059">
              <w:rPr>
                <w:i/>
                <w:szCs w:val="26"/>
              </w:rPr>
              <w:t>Quản lý Khách hàng</w:t>
            </w:r>
          </w:p>
        </w:tc>
        <w:tc>
          <w:tcPr>
            <w:tcW w:w="779" w:type="pct"/>
          </w:tcPr>
          <w:p w14:paraId="49F5E1BB" w14:textId="550B2117" w:rsidR="003B355D" w:rsidRPr="00ED4059" w:rsidRDefault="00ED4059" w:rsidP="00ED4059">
            <w:pPr>
              <w:spacing w:after="120"/>
              <w:ind w:firstLine="0"/>
              <w:jc w:val="left"/>
              <w:rPr>
                <w:i/>
                <w:szCs w:val="26"/>
              </w:rPr>
            </w:pPr>
            <w:r w:rsidRPr="00ED4059">
              <w:rPr>
                <w:i/>
                <w:szCs w:val="26"/>
              </w:rPr>
              <w:t>Thu ngân và Chăm sóc</w:t>
            </w:r>
          </w:p>
        </w:tc>
      </w:tr>
      <w:tr w:rsidR="00ED4059" w:rsidRPr="005103C6" w14:paraId="08635C76" w14:textId="77777777" w:rsidTr="0087021A">
        <w:trPr>
          <w:jc w:val="left"/>
        </w:trPr>
        <w:tc>
          <w:tcPr>
            <w:tcW w:w="567" w:type="pct"/>
          </w:tcPr>
          <w:p w14:paraId="45CCAD66" w14:textId="10A8690C" w:rsidR="00ED4059" w:rsidRDefault="00ED4059" w:rsidP="00E05C08">
            <w:pPr>
              <w:spacing w:after="120"/>
              <w:ind w:firstLine="0"/>
              <w:rPr>
                <w:i/>
                <w:szCs w:val="26"/>
              </w:rPr>
            </w:pPr>
            <w:r>
              <w:rPr>
                <w:i/>
                <w:szCs w:val="26"/>
              </w:rPr>
              <w:t>UC020</w:t>
            </w:r>
          </w:p>
        </w:tc>
        <w:tc>
          <w:tcPr>
            <w:tcW w:w="1172" w:type="pct"/>
          </w:tcPr>
          <w:p w14:paraId="5824F693" w14:textId="54D1CEEE" w:rsidR="00ED4059" w:rsidRPr="00ED4059" w:rsidRDefault="00ED4059" w:rsidP="00ED4059">
            <w:pPr>
              <w:spacing w:after="120"/>
              <w:ind w:firstLine="0"/>
              <w:jc w:val="left"/>
              <w:rPr>
                <w:i/>
                <w:iCs/>
                <w:szCs w:val="26"/>
              </w:rPr>
            </w:pPr>
            <w:r w:rsidRPr="00ED4059">
              <w:rPr>
                <w:i/>
                <w:iCs/>
                <w:szCs w:val="26"/>
              </w:rPr>
              <w:t>Cập nhật khách hàng</w:t>
            </w:r>
          </w:p>
        </w:tc>
        <w:tc>
          <w:tcPr>
            <w:tcW w:w="1524" w:type="pct"/>
          </w:tcPr>
          <w:p w14:paraId="1D143B0C" w14:textId="369EDA60" w:rsidR="00ED4059" w:rsidRPr="00ED4059" w:rsidRDefault="00ED4059" w:rsidP="00B47FB4">
            <w:pPr>
              <w:pStyle w:val="StyleTabletextBoldCentered"/>
              <w:spacing w:before="0" w:line="240" w:lineRule="auto"/>
              <w:jc w:val="left"/>
              <w:rPr>
                <w:rFonts w:ascii="Times New Roman" w:hAnsi="Times New Roman"/>
                <w:b w:val="0"/>
                <w:bCs w:val="0"/>
                <w:i/>
                <w:sz w:val="26"/>
                <w:szCs w:val="26"/>
              </w:rPr>
            </w:pPr>
            <w:r w:rsidRPr="00ED4059">
              <w:rPr>
                <w:rFonts w:ascii="Times New Roman" w:hAnsi="Times New Roman"/>
                <w:b w:val="0"/>
                <w:bCs w:val="0"/>
                <w:i/>
                <w:sz w:val="26"/>
                <w:szCs w:val="26"/>
              </w:rPr>
              <w:t>Thay đổi thông tin cá nhân (SĐT, địa chỉ) của khách hàng trong hệ thống.</w:t>
            </w:r>
          </w:p>
        </w:tc>
        <w:tc>
          <w:tcPr>
            <w:tcW w:w="957" w:type="pct"/>
          </w:tcPr>
          <w:p w14:paraId="2C2A0670" w14:textId="4BAD253E" w:rsidR="00ED4059" w:rsidRPr="00ED4059" w:rsidRDefault="00ED4059" w:rsidP="00ED4059">
            <w:pPr>
              <w:spacing w:after="120"/>
              <w:ind w:firstLine="0"/>
              <w:jc w:val="left"/>
              <w:rPr>
                <w:i/>
                <w:szCs w:val="26"/>
              </w:rPr>
            </w:pPr>
            <w:r w:rsidRPr="00ED4059">
              <w:rPr>
                <w:i/>
                <w:szCs w:val="26"/>
              </w:rPr>
              <w:t>Quản lý Khách hàng</w:t>
            </w:r>
          </w:p>
        </w:tc>
        <w:tc>
          <w:tcPr>
            <w:tcW w:w="779" w:type="pct"/>
          </w:tcPr>
          <w:p w14:paraId="6345D0AD" w14:textId="752690A3" w:rsidR="00ED4059" w:rsidRPr="00ED4059" w:rsidRDefault="00ED4059" w:rsidP="00ED4059">
            <w:pPr>
              <w:spacing w:after="120"/>
              <w:ind w:firstLine="0"/>
              <w:jc w:val="left"/>
              <w:rPr>
                <w:i/>
                <w:szCs w:val="26"/>
              </w:rPr>
            </w:pPr>
            <w:r w:rsidRPr="00ED4059">
              <w:rPr>
                <w:i/>
                <w:szCs w:val="26"/>
              </w:rPr>
              <w:t>Thu ngân và Chăm sóc</w:t>
            </w:r>
          </w:p>
        </w:tc>
      </w:tr>
      <w:tr w:rsidR="00ED4059" w:rsidRPr="005103C6" w14:paraId="12FE9CBF" w14:textId="77777777" w:rsidTr="0087021A">
        <w:trPr>
          <w:jc w:val="left"/>
        </w:trPr>
        <w:tc>
          <w:tcPr>
            <w:tcW w:w="567" w:type="pct"/>
          </w:tcPr>
          <w:p w14:paraId="3416B72B" w14:textId="27D2B300" w:rsidR="00ED4059" w:rsidRDefault="00ED4059" w:rsidP="00E05C08">
            <w:pPr>
              <w:spacing w:after="120"/>
              <w:ind w:firstLine="0"/>
              <w:rPr>
                <w:i/>
                <w:szCs w:val="26"/>
              </w:rPr>
            </w:pPr>
            <w:r>
              <w:rPr>
                <w:i/>
                <w:szCs w:val="26"/>
              </w:rPr>
              <w:t>UC021</w:t>
            </w:r>
          </w:p>
        </w:tc>
        <w:tc>
          <w:tcPr>
            <w:tcW w:w="1172" w:type="pct"/>
          </w:tcPr>
          <w:p w14:paraId="667DC3C3" w14:textId="34A2C5CB" w:rsidR="00ED4059" w:rsidRPr="00ED4059" w:rsidRDefault="00ED4059" w:rsidP="00ED4059">
            <w:pPr>
              <w:spacing w:after="120"/>
              <w:ind w:firstLine="0"/>
              <w:jc w:val="left"/>
              <w:rPr>
                <w:i/>
                <w:iCs/>
                <w:szCs w:val="26"/>
              </w:rPr>
            </w:pPr>
            <w:r w:rsidRPr="00ED4059">
              <w:rPr>
                <w:i/>
                <w:iCs/>
                <w:szCs w:val="26"/>
              </w:rPr>
              <w:t>Tra cứu khách hàng</w:t>
            </w:r>
          </w:p>
        </w:tc>
        <w:tc>
          <w:tcPr>
            <w:tcW w:w="1524" w:type="pct"/>
          </w:tcPr>
          <w:p w14:paraId="01CBF333" w14:textId="16D1E0CD" w:rsidR="00ED4059" w:rsidRPr="00ED4059" w:rsidRDefault="00ED4059" w:rsidP="00B47FB4">
            <w:pPr>
              <w:pStyle w:val="StyleTabletextBoldCentered"/>
              <w:spacing w:before="0" w:line="240" w:lineRule="auto"/>
              <w:jc w:val="left"/>
              <w:rPr>
                <w:rFonts w:ascii="Times New Roman" w:hAnsi="Times New Roman"/>
                <w:b w:val="0"/>
                <w:bCs w:val="0"/>
                <w:i/>
                <w:sz w:val="26"/>
                <w:szCs w:val="26"/>
              </w:rPr>
            </w:pPr>
            <w:r w:rsidRPr="00ED4059">
              <w:rPr>
                <w:rFonts w:ascii="Times New Roman" w:hAnsi="Times New Roman"/>
                <w:b w:val="0"/>
                <w:bCs w:val="0"/>
                <w:i/>
                <w:sz w:val="26"/>
                <w:szCs w:val="26"/>
              </w:rPr>
              <w:t>Tra cứu hồ sơ khách hàng nhanh chóng thông qua mã khách hàng hoặc số điện thoại.</w:t>
            </w:r>
          </w:p>
        </w:tc>
        <w:tc>
          <w:tcPr>
            <w:tcW w:w="957" w:type="pct"/>
          </w:tcPr>
          <w:p w14:paraId="083D9976" w14:textId="0AD2C665" w:rsidR="00ED4059" w:rsidRPr="00ED4059" w:rsidRDefault="00ED4059" w:rsidP="00ED4059">
            <w:pPr>
              <w:spacing w:after="120"/>
              <w:ind w:firstLine="0"/>
              <w:jc w:val="left"/>
              <w:rPr>
                <w:i/>
                <w:szCs w:val="26"/>
              </w:rPr>
            </w:pPr>
            <w:r w:rsidRPr="00ED4059">
              <w:rPr>
                <w:i/>
                <w:szCs w:val="26"/>
              </w:rPr>
              <w:t>Quản lý Khách hàng</w:t>
            </w:r>
          </w:p>
        </w:tc>
        <w:tc>
          <w:tcPr>
            <w:tcW w:w="779"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173"/>
            </w:tblGrid>
            <w:tr w:rsidR="00DC49CA" w:rsidRPr="00DC49CA" w14:paraId="08004C14" w14:textId="77777777">
              <w:trPr>
                <w:tblCellSpacing w:w="15" w:type="dxa"/>
              </w:trPr>
              <w:tc>
                <w:tcPr>
                  <w:tcW w:w="0" w:type="auto"/>
                  <w:vAlign w:val="center"/>
                  <w:hideMark/>
                </w:tcPr>
                <w:p w14:paraId="158FF684" w14:textId="77777777" w:rsidR="00DC49CA" w:rsidRPr="00DC49CA" w:rsidRDefault="00DC49CA" w:rsidP="00DC49CA">
                  <w:pPr>
                    <w:spacing w:before="0" w:line="240" w:lineRule="auto"/>
                    <w:ind w:firstLine="0"/>
                    <w:jc w:val="left"/>
                    <w:rPr>
                      <w:sz w:val="20"/>
                      <w:szCs w:val="20"/>
                    </w:rPr>
                  </w:pPr>
                </w:p>
              </w:tc>
              <w:tc>
                <w:tcPr>
                  <w:tcW w:w="0" w:type="auto"/>
                  <w:vAlign w:val="center"/>
                  <w:hideMark/>
                </w:tcPr>
                <w:p w14:paraId="4EF0D3F5" w14:textId="77777777" w:rsidR="00DC49CA" w:rsidRPr="00DC49CA" w:rsidRDefault="00DC49CA" w:rsidP="00DC49CA">
                  <w:pPr>
                    <w:spacing w:before="0" w:line="240" w:lineRule="auto"/>
                    <w:ind w:firstLine="0"/>
                    <w:jc w:val="left"/>
                    <w:rPr>
                      <w:sz w:val="24"/>
                    </w:rPr>
                  </w:pPr>
                  <w:r w:rsidRPr="00DC49CA">
                    <w:rPr>
                      <w:sz w:val="24"/>
                    </w:rPr>
                    <w:t>Thu ngân, Chăm sóc</w:t>
                  </w:r>
                </w:p>
              </w:tc>
            </w:tr>
          </w:tbl>
          <w:p w14:paraId="3E35049C" w14:textId="77777777" w:rsidR="00ED4059" w:rsidRPr="00ED4059" w:rsidRDefault="00ED4059" w:rsidP="00ED4059">
            <w:pPr>
              <w:spacing w:after="120"/>
              <w:jc w:val="left"/>
              <w:rPr>
                <w:i/>
                <w:szCs w:val="26"/>
              </w:rPr>
            </w:pPr>
          </w:p>
        </w:tc>
      </w:tr>
      <w:tr w:rsidR="00ED4059" w:rsidRPr="005103C6" w14:paraId="35950B83" w14:textId="77777777" w:rsidTr="0087021A">
        <w:trPr>
          <w:jc w:val="left"/>
        </w:trPr>
        <w:tc>
          <w:tcPr>
            <w:tcW w:w="567" w:type="pct"/>
          </w:tcPr>
          <w:p w14:paraId="3B57C856" w14:textId="5929CCA0" w:rsidR="00ED4059" w:rsidRDefault="00ED4059" w:rsidP="00E05C08">
            <w:pPr>
              <w:spacing w:after="120"/>
              <w:ind w:firstLine="0"/>
              <w:rPr>
                <w:i/>
                <w:szCs w:val="26"/>
              </w:rPr>
            </w:pPr>
            <w:r>
              <w:rPr>
                <w:i/>
                <w:szCs w:val="26"/>
              </w:rPr>
              <w:t>UC022</w:t>
            </w:r>
          </w:p>
        </w:tc>
        <w:tc>
          <w:tcPr>
            <w:tcW w:w="1172" w:type="pct"/>
          </w:tcPr>
          <w:p w14:paraId="31AD70FF" w14:textId="46E569E0" w:rsidR="00ED4059" w:rsidRPr="00ED4059" w:rsidRDefault="00ED4059" w:rsidP="00ED4059">
            <w:pPr>
              <w:spacing w:after="120"/>
              <w:ind w:firstLine="0"/>
              <w:jc w:val="left"/>
              <w:rPr>
                <w:i/>
                <w:iCs/>
                <w:szCs w:val="26"/>
              </w:rPr>
            </w:pPr>
            <w:r w:rsidRPr="00ED4059">
              <w:rPr>
                <w:i/>
                <w:iCs/>
                <w:szCs w:val="26"/>
              </w:rPr>
              <w:t>Thêm thú cưng</w:t>
            </w:r>
          </w:p>
        </w:tc>
        <w:tc>
          <w:tcPr>
            <w:tcW w:w="1524" w:type="pct"/>
          </w:tcPr>
          <w:p w14:paraId="65D4B3BC" w14:textId="60115CFA" w:rsidR="00ED4059" w:rsidRPr="00ED4059" w:rsidRDefault="00ED4059" w:rsidP="00B47FB4">
            <w:pPr>
              <w:pStyle w:val="StyleTabletextBoldCentered"/>
              <w:spacing w:before="0" w:line="240" w:lineRule="auto"/>
              <w:jc w:val="left"/>
              <w:rPr>
                <w:rFonts w:ascii="Times New Roman" w:hAnsi="Times New Roman"/>
                <w:b w:val="0"/>
                <w:bCs w:val="0"/>
                <w:i/>
                <w:sz w:val="26"/>
                <w:szCs w:val="26"/>
              </w:rPr>
            </w:pPr>
            <w:r w:rsidRPr="00ED4059">
              <w:rPr>
                <w:rFonts w:ascii="Times New Roman" w:hAnsi="Times New Roman"/>
                <w:b w:val="0"/>
                <w:bCs w:val="0"/>
                <w:i/>
                <w:sz w:val="26"/>
                <w:szCs w:val="26"/>
              </w:rPr>
              <w:t>Tạo hồ sơ thú cưng mới và liên kết dữ liệu với khách hàng sở hữu tương ứng.</w:t>
            </w:r>
          </w:p>
        </w:tc>
        <w:tc>
          <w:tcPr>
            <w:tcW w:w="957" w:type="pct"/>
          </w:tcPr>
          <w:p w14:paraId="2C002FFB" w14:textId="36BE5EC2" w:rsidR="00ED4059" w:rsidRPr="00ED4059" w:rsidRDefault="00ED4059" w:rsidP="00ED4059">
            <w:pPr>
              <w:spacing w:after="120"/>
              <w:ind w:firstLine="0"/>
              <w:jc w:val="left"/>
              <w:rPr>
                <w:i/>
                <w:szCs w:val="26"/>
              </w:rPr>
            </w:pPr>
            <w:r w:rsidRPr="00ED4059">
              <w:rPr>
                <w:i/>
                <w:szCs w:val="26"/>
              </w:rPr>
              <w:t>Quản lý Thú cưng</w:t>
            </w:r>
          </w:p>
        </w:tc>
        <w:tc>
          <w:tcPr>
            <w:tcW w:w="779" w:type="pct"/>
          </w:tcPr>
          <w:p w14:paraId="1E3D6D41" w14:textId="04435D71" w:rsidR="00ED4059" w:rsidRPr="00ED4059" w:rsidRDefault="00ED4059" w:rsidP="00ED4059">
            <w:pPr>
              <w:spacing w:after="120"/>
              <w:ind w:firstLine="0"/>
              <w:jc w:val="left"/>
              <w:rPr>
                <w:i/>
                <w:szCs w:val="26"/>
              </w:rPr>
            </w:pPr>
            <w:r w:rsidRPr="00ED4059">
              <w:rPr>
                <w:i/>
                <w:szCs w:val="26"/>
              </w:rPr>
              <w:t>Nhân viên chăm sóc thực hiện</w:t>
            </w:r>
          </w:p>
        </w:tc>
      </w:tr>
      <w:tr w:rsidR="00ED4059" w:rsidRPr="005103C6" w14:paraId="44A582A5" w14:textId="77777777" w:rsidTr="0087021A">
        <w:trPr>
          <w:jc w:val="left"/>
        </w:trPr>
        <w:tc>
          <w:tcPr>
            <w:tcW w:w="567" w:type="pct"/>
          </w:tcPr>
          <w:p w14:paraId="6B7817E4" w14:textId="339C04A5" w:rsidR="00ED4059" w:rsidRDefault="00ED4059" w:rsidP="00E05C08">
            <w:pPr>
              <w:spacing w:after="120"/>
              <w:ind w:firstLine="0"/>
              <w:rPr>
                <w:i/>
                <w:szCs w:val="26"/>
              </w:rPr>
            </w:pPr>
            <w:r>
              <w:rPr>
                <w:i/>
                <w:szCs w:val="26"/>
              </w:rPr>
              <w:t>UC023</w:t>
            </w:r>
          </w:p>
        </w:tc>
        <w:tc>
          <w:tcPr>
            <w:tcW w:w="1172" w:type="pct"/>
          </w:tcPr>
          <w:p w14:paraId="7939735F" w14:textId="21800021" w:rsidR="00ED4059" w:rsidRPr="00ED4059" w:rsidRDefault="00ED4059" w:rsidP="00ED4059">
            <w:pPr>
              <w:spacing w:after="120"/>
              <w:ind w:firstLine="0"/>
              <w:jc w:val="left"/>
              <w:rPr>
                <w:i/>
                <w:iCs/>
                <w:szCs w:val="26"/>
              </w:rPr>
            </w:pPr>
            <w:r w:rsidRPr="00ED4059">
              <w:rPr>
                <w:i/>
                <w:iCs/>
                <w:szCs w:val="26"/>
              </w:rPr>
              <w:t>Cập nhật thú cưng</w:t>
            </w:r>
          </w:p>
        </w:tc>
        <w:tc>
          <w:tcPr>
            <w:tcW w:w="1524" w:type="pct"/>
          </w:tcPr>
          <w:p w14:paraId="2C0BF2EE" w14:textId="0F5D64D3" w:rsidR="00ED4059" w:rsidRPr="00ED4059" w:rsidRDefault="00ED4059" w:rsidP="00B47FB4">
            <w:pPr>
              <w:pStyle w:val="StyleTabletextBoldCentered"/>
              <w:spacing w:before="0" w:line="240" w:lineRule="auto"/>
              <w:jc w:val="left"/>
              <w:rPr>
                <w:rFonts w:ascii="Times New Roman" w:hAnsi="Times New Roman"/>
                <w:b w:val="0"/>
                <w:bCs w:val="0"/>
                <w:i/>
                <w:sz w:val="26"/>
                <w:szCs w:val="26"/>
              </w:rPr>
            </w:pPr>
            <w:r w:rsidRPr="00ED4059">
              <w:rPr>
                <w:rFonts w:ascii="Times New Roman" w:hAnsi="Times New Roman"/>
                <w:b w:val="0"/>
                <w:bCs w:val="0"/>
                <w:i/>
                <w:sz w:val="26"/>
                <w:szCs w:val="26"/>
              </w:rPr>
              <w:t>Thay đổi thông tin hồ sơ hoặc cập nhật cân nặng hiện tại của thú cưng.</w:t>
            </w:r>
          </w:p>
        </w:tc>
        <w:tc>
          <w:tcPr>
            <w:tcW w:w="957" w:type="pct"/>
          </w:tcPr>
          <w:p w14:paraId="61737232" w14:textId="03AB941F" w:rsidR="00ED4059" w:rsidRPr="00ED4059" w:rsidRDefault="00ED4059" w:rsidP="00ED4059">
            <w:pPr>
              <w:spacing w:after="120"/>
              <w:ind w:firstLine="0"/>
              <w:jc w:val="left"/>
              <w:rPr>
                <w:i/>
                <w:szCs w:val="26"/>
              </w:rPr>
            </w:pPr>
            <w:r w:rsidRPr="00ED4059">
              <w:rPr>
                <w:i/>
                <w:szCs w:val="26"/>
              </w:rPr>
              <w:t>Quản lý Thú cưng</w:t>
            </w:r>
          </w:p>
        </w:tc>
        <w:tc>
          <w:tcPr>
            <w:tcW w:w="779" w:type="pct"/>
          </w:tcPr>
          <w:p w14:paraId="24F0CAEC" w14:textId="7173D871" w:rsidR="00ED4059" w:rsidRPr="00ED4059" w:rsidRDefault="00ED4059" w:rsidP="00ED4059">
            <w:pPr>
              <w:spacing w:after="120"/>
              <w:ind w:firstLine="0"/>
              <w:jc w:val="left"/>
              <w:rPr>
                <w:i/>
                <w:szCs w:val="26"/>
              </w:rPr>
            </w:pPr>
            <w:r w:rsidRPr="00ED4059">
              <w:rPr>
                <w:i/>
                <w:szCs w:val="26"/>
              </w:rPr>
              <w:t>Nhân viên chăm sóc thực hiện</w:t>
            </w:r>
          </w:p>
        </w:tc>
      </w:tr>
      <w:tr w:rsidR="00ED4059" w:rsidRPr="005103C6" w14:paraId="087CD88E" w14:textId="77777777" w:rsidTr="0087021A">
        <w:trPr>
          <w:jc w:val="left"/>
        </w:trPr>
        <w:tc>
          <w:tcPr>
            <w:tcW w:w="567" w:type="pct"/>
          </w:tcPr>
          <w:p w14:paraId="2C0228F9" w14:textId="036B04B6" w:rsidR="00ED4059" w:rsidRDefault="00ED4059" w:rsidP="00E05C08">
            <w:pPr>
              <w:spacing w:after="120"/>
              <w:ind w:firstLine="0"/>
              <w:rPr>
                <w:i/>
                <w:szCs w:val="26"/>
              </w:rPr>
            </w:pPr>
            <w:r>
              <w:rPr>
                <w:i/>
                <w:szCs w:val="26"/>
              </w:rPr>
              <w:t>UC024</w:t>
            </w:r>
          </w:p>
        </w:tc>
        <w:tc>
          <w:tcPr>
            <w:tcW w:w="1172" w:type="pct"/>
          </w:tcPr>
          <w:p w14:paraId="69EAADCC" w14:textId="64D4E258" w:rsidR="00ED4059" w:rsidRPr="00ED4059" w:rsidRDefault="00ED4059" w:rsidP="00ED4059">
            <w:pPr>
              <w:spacing w:after="120"/>
              <w:ind w:firstLine="0"/>
              <w:jc w:val="left"/>
              <w:rPr>
                <w:i/>
                <w:iCs/>
                <w:szCs w:val="26"/>
              </w:rPr>
            </w:pPr>
            <w:r w:rsidRPr="00ED4059">
              <w:rPr>
                <w:i/>
                <w:iCs/>
                <w:szCs w:val="26"/>
              </w:rPr>
              <w:t>Tìm kiếm thú cưng</w:t>
            </w:r>
          </w:p>
        </w:tc>
        <w:tc>
          <w:tcPr>
            <w:tcW w:w="1524" w:type="pct"/>
          </w:tcPr>
          <w:p w14:paraId="6B1A670A" w14:textId="34F1705C" w:rsidR="00ED4059" w:rsidRPr="00ED4059" w:rsidRDefault="00ED4059" w:rsidP="00B47FB4">
            <w:pPr>
              <w:pStyle w:val="StyleTabletextBoldCentered"/>
              <w:spacing w:before="0" w:line="240" w:lineRule="auto"/>
              <w:jc w:val="left"/>
              <w:rPr>
                <w:rFonts w:ascii="Times New Roman" w:hAnsi="Times New Roman"/>
                <w:b w:val="0"/>
                <w:bCs w:val="0"/>
                <w:i/>
                <w:sz w:val="26"/>
                <w:szCs w:val="26"/>
              </w:rPr>
            </w:pPr>
            <w:r w:rsidRPr="00ED4059">
              <w:rPr>
                <w:rFonts w:ascii="Times New Roman" w:hAnsi="Times New Roman"/>
                <w:b w:val="0"/>
                <w:bCs w:val="0"/>
                <w:i/>
                <w:sz w:val="26"/>
                <w:szCs w:val="26"/>
              </w:rPr>
              <w:t>Tra cứu hồ sơ thú cưng thông qua mã thú cưng hoặc thông tin chủ sở hữu.</w:t>
            </w:r>
          </w:p>
        </w:tc>
        <w:tc>
          <w:tcPr>
            <w:tcW w:w="957" w:type="pct"/>
          </w:tcPr>
          <w:p w14:paraId="6EEFD51A" w14:textId="638339E3" w:rsidR="00ED4059" w:rsidRPr="00ED4059" w:rsidRDefault="00ED4059" w:rsidP="00ED4059">
            <w:pPr>
              <w:spacing w:after="120"/>
              <w:ind w:firstLine="0"/>
              <w:jc w:val="left"/>
              <w:rPr>
                <w:i/>
                <w:szCs w:val="26"/>
              </w:rPr>
            </w:pPr>
            <w:r w:rsidRPr="00ED4059">
              <w:rPr>
                <w:i/>
                <w:szCs w:val="26"/>
              </w:rPr>
              <w:t>Quản lý Thú cưng</w:t>
            </w:r>
          </w:p>
        </w:tc>
        <w:tc>
          <w:tcPr>
            <w:tcW w:w="779"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173"/>
            </w:tblGrid>
            <w:tr w:rsidR="00DC49CA" w:rsidRPr="00DC49CA" w14:paraId="0E9C3D3B" w14:textId="77777777">
              <w:trPr>
                <w:tblCellSpacing w:w="15" w:type="dxa"/>
              </w:trPr>
              <w:tc>
                <w:tcPr>
                  <w:tcW w:w="0" w:type="auto"/>
                  <w:vAlign w:val="center"/>
                  <w:hideMark/>
                </w:tcPr>
                <w:p w14:paraId="15EE65B9" w14:textId="77777777" w:rsidR="00DC49CA" w:rsidRPr="00DC49CA" w:rsidRDefault="00DC49CA" w:rsidP="00DC49CA">
                  <w:pPr>
                    <w:spacing w:before="0" w:line="240" w:lineRule="auto"/>
                    <w:ind w:firstLine="0"/>
                    <w:jc w:val="left"/>
                    <w:rPr>
                      <w:sz w:val="20"/>
                      <w:szCs w:val="20"/>
                    </w:rPr>
                  </w:pPr>
                </w:p>
              </w:tc>
              <w:tc>
                <w:tcPr>
                  <w:tcW w:w="0" w:type="auto"/>
                  <w:vAlign w:val="center"/>
                  <w:hideMark/>
                </w:tcPr>
                <w:p w14:paraId="75C12B04" w14:textId="77777777" w:rsidR="00DC49CA" w:rsidRPr="00DC49CA" w:rsidRDefault="00DC49CA" w:rsidP="00DC49CA">
                  <w:pPr>
                    <w:spacing w:before="0" w:line="240" w:lineRule="auto"/>
                    <w:ind w:firstLine="0"/>
                    <w:jc w:val="left"/>
                    <w:rPr>
                      <w:sz w:val="24"/>
                    </w:rPr>
                  </w:pPr>
                  <w:r w:rsidRPr="00DC49CA">
                    <w:rPr>
                      <w:sz w:val="24"/>
                    </w:rPr>
                    <w:t>Chăm sóc, Thu ngân</w:t>
                  </w:r>
                </w:p>
              </w:tc>
            </w:tr>
          </w:tbl>
          <w:p w14:paraId="01CF4AFF" w14:textId="77777777" w:rsidR="00ED4059" w:rsidRPr="00ED4059" w:rsidRDefault="00ED4059" w:rsidP="00ED4059">
            <w:pPr>
              <w:spacing w:after="120"/>
              <w:jc w:val="left"/>
              <w:rPr>
                <w:i/>
                <w:szCs w:val="26"/>
              </w:rPr>
            </w:pPr>
          </w:p>
        </w:tc>
      </w:tr>
      <w:tr w:rsidR="00ED4059" w:rsidRPr="005103C6" w14:paraId="61669ECC" w14:textId="77777777" w:rsidTr="0087021A">
        <w:trPr>
          <w:jc w:val="left"/>
        </w:trPr>
        <w:tc>
          <w:tcPr>
            <w:tcW w:w="567" w:type="pct"/>
          </w:tcPr>
          <w:p w14:paraId="7CA01E16" w14:textId="3BA07AA2" w:rsidR="00ED4059" w:rsidRDefault="00ED4059" w:rsidP="00E05C08">
            <w:pPr>
              <w:spacing w:after="120"/>
              <w:ind w:firstLine="0"/>
              <w:rPr>
                <w:i/>
                <w:szCs w:val="26"/>
              </w:rPr>
            </w:pPr>
            <w:r>
              <w:rPr>
                <w:i/>
                <w:szCs w:val="26"/>
              </w:rPr>
              <w:t>UC025</w:t>
            </w:r>
          </w:p>
        </w:tc>
        <w:tc>
          <w:tcPr>
            <w:tcW w:w="1172" w:type="pct"/>
          </w:tcPr>
          <w:p w14:paraId="25AF27DB" w14:textId="0F99D2B1" w:rsidR="00ED4059" w:rsidRPr="00ED4059" w:rsidRDefault="00ED4059" w:rsidP="00ED4059">
            <w:pPr>
              <w:spacing w:after="120"/>
              <w:ind w:firstLine="0"/>
              <w:jc w:val="left"/>
              <w:rPr>
                <w:i/>
                <w:iCs/>
                <w:szCs w:val="26"/>
              </w:rPr>
            </w:pPr>
            <w:r w:rsidRPr="00ED4059">
              <w:rPr>
                <w:i/>
                <w:iCs/>
                <w:szCs w:val="26"/>
              </w:rPr>
              <w:t>Tạo lịch hẹn</w:t>
            </w:r>
          </w:p>
        </w:tc>
        <w:tc>
          <w:tcPr>
            <w:tcW w:w="1524" w:type="pct"/>
          </w:tcPr>
          <w:p w14:paraId="4B98CBC2" w14:textId="42F75A7E" w:rsidR="00ED4059" w:rsidRPr="00ED4059" w:rsidRDefault="00ED4059" w:rsidP="00B47FB4">
            <w:pPr>
              <w:pStyle w:val="StyleTabletextBoldCentered"/>
              <w:spacing w:before="0" w:line="240" w:lineRule="auto"/>
              <w:jc w:val="left"/>
              <w:rPr>
                <w:rFonts w:ascii="Times New Roman" w:hAnsi="Times New Roman"/>
                <w:b w:val="0"/>
                <w:bCs w:val="0"/>
                <w:i/>
                <w:sz w:val="26"/>
                <w:szCs w:val="26"/>
              </w:rPr>
            </w:pPr>
            <w:r w:rsidRPr="00ED4059">
              <w:rPr>
                <w:rFonts w:ascii="Times New Roman" w:hAnsi="Times New Roman"/>
                <w:b w:val="0"/>
                <w:bCs w:val="0"/>
                <w:i/>
                <w:sz w:val="26"/>
                <w:szCs w:val="26"/>
              </w:rPr>
              <w:t>Đặt lịch sử dụng dịch vụ chăm sóc cho thú cưng theo thời gian và nhân viên cụ thể</w:t>
            </w:r>
            <w:r>
              <w:rPr>
                <w:rFonts w:ascii="Times New Roman" w:hAnsi="Times New Roman"/>
                <w:b w:val="0"/>
                <w:bCs w:val="0"/>
                <w:i/>
                <w:sz w:val="26"/>
                <w:szCs w:val="26"/>
              </w:rPr>
              <w:t>.</w:t>
            </w:r>
          </w:p>
        </w:tc>
        <w:tc>
          <w:tcPr>
            <w:tcW w:w="957" w:type="pct"/>
          </w:tcPr>
          <w:p w14:paraId="3FCDAB17" w14:textId="40C91B0F" w:rsidR="00ED4059" w:rsidRPr="00ED4059" w:rsidRDefault="00ED4059" w:rsidP="00ED4059">
            <w:pPr>
              <w:spacing w:after="120"/>
              <w:ind w:firstLine="0"/>
              <w:jc w:val="left"/>
              <w:rPr>
                <w:i/>
                <w:szCs w:val="26"/>
              </w:rPr>
            </w:pPr>
            <w:r w:rsidRPr="00ED4059">
              <w:rPr>
                <w:i/>
                <w:szCs w:val="26"/>
              </w:rPr>
              <w:t>Quản lý Lịch hẹn</w:t>
            </w:r>
          </w:p>
        </w:tc>
        <w:tc>
          <w:tcPr>
            <w:tcW w:w="779" w:type="pct"/>
          </w:tcPr>
          <w:p w14:paraId="5029747C" w14:textId="1BFDC4CE" w:rsidR="00ED4059" w:rsidRPr="00ED4059" w:rsidRDefault="00ED4059" w:rsidP="00ED4059">
            <w:pPr>
              <w:spacing w:after="120"/>
              <w:ind w:firstLine="0"/>
              <w:jc w:val="left"/>
              <w:rPr>
                <w:i/>
                <w:szCs w:val="26"/>
              </w:rPr>
            </w:pPr>
            <w:r w:rsidRPr="00ED4059">
              <w:rPr>
                <w:i/>
                <w:szCs w:val="26"/>
              </w:rPr>
              <w:t>Nhân viên chăm sóc thực hiện</w:t>
            </w:r>
          </w:p>
        </w:tc>
      </w:tr>
      <w:tr w:rsidR="00ED4059" w:rsidRPr="005103C6" w14:paraId="176EF741" w14:textId="77777777" w:rsidTr="0087021A">
        <w:trPr>
          <w:jc w:val="left"/>
        </w:trPr>
        <w:tc>
          <w:tcPr>
            <w:tcW w:w="567" w:type="pct"/>
          </w:tcPr>
          <w:p w14:paraId="51D622AF" w14:textId="168D5B64" w:rsidR="00ED4059" w:rsidRDefault="00ED4059" w:rsidP="00E05C08">
            <w:pPr>
              <w:spacing w:after="120"/>
              <w:ind w:firstLine="0"/>
              <w:rPr>
                <w:i/>
                <w:szCs w:val="26"/>
              </w:rPr>
            </w:pPr>
            <w:r>
              <w:rPr>
                <w:i/>
                <w:szCs w:val="26"/>
              </w:rPr>
              <w:t>UC026</w:t>
            </w:r>
          </w:p>
        </w:tc>
        <w:tc>
          <w:tcPr>
            <w:tcW w:w="1172" w:type="pct"/>
          </w:tcPr>
          <w:p w14:paraId="1EFD6B9E" w14:textId="7D1C790C" w:rsidR="00ED4059" w:rsidRPr="00ED4059" w:rsidRDefault="00ED4059" w:rsidP="00ED4059">
            <w:pPr>
              <w:spacing w:after="120"/>
              <w:ind w:firstLine="0"/>
              <w:jc w:val="left"/>
              <w:rPr>
                <w:i/>
                <w:iCs/>
                <w:szCs w:val="26"/>
              </w:rPr>
            </w:pPr>
            <w:r w:rsidRPr="00ED4059">
              <w:rPr>
                <w:i/>
                <w:iCs/>
                <w:szCs w:val="26"/>
              </w:rPr>
              <w:t>Cập nhật lịch hẹn</w:t>
            </w:r>
          </w:p>
        </w:tc>
        <w:tc>
          <w:tcPr>
            <w:tcW w:w="1524" w:type="pct"/>
          </w:tcPr>
          <w:p w14:paraId="7B165048" w14:textId="29121F9D" w:rsidR="00ED4059" w:rsidRPr="00ED4059" w:rsidRDefault="00ED4059" w:rsidP="00B47FB4">
            <w:pPr>
              <w:pStyle w:val="StyleTabletextBoldCentered"/>
              <w:spacing w:before="0" w:line="240" w:lineRule="auto"/>
              <w:jc w:val="left"/>
              <w:rPr>
                <w:rFonts w:ascii="Times New Roman" w:hAnsi="Times New Roman"/>
                <w:b w:val="0"/>
                <w:bCs w:val="0"/>
                <w:i/>
                <w:sz w:val="26"/>
                <w:szCs w:val="26"/>
              </w:rPr>
            </w:pPr>
            <w:r w:rsidRPr="00ED4059">
              <w:rPr>
                <w:rFonts w:ascii="Times New Roman" w:hAnsi="Times New Roman"/>
                <w:b w:val="0"/>
                <w:bCs w:val="0"/>
                <w:i/>
                <w:sz w:val="26"/>
                <w:szCs w:val="26"/>
              </w:rPr>
              <w:t>Thay đổi thời gian, dịch vụ hoặc cập nhật trạng thái thực hiện của lịch hẹn.</w:t>
            </w:r>
          </w:p>
        </w:tc>
        <w:tc>
          <w:tcPr>
            <w:tcW w:w="957" w:type="pct"/>
          </w:tcPr>
          <w:p w14:paraId="2212C9BA" w14:textId="6F7DFDB5" w:rsidR="00ED4059" w:rsidRPr="00ED4059" w:rsidRDefault="00ED4059" w:rsidP="00ED4059">
            <w:pPr>
              <w:spacing w:after="120"/>
              <w:ind w:firstLine="0"/>
              <w:jc w:val="left"/>
              <w:rPr>
                <w:i/>
                <w:szCs w:val="26"/>
              </w:rPr>
            </w:pPr>
            <w:r w:rsidRPr="00ED4059">
              <w:rPr>
                <w:i/>
                <w:szCs w:val="26"/>
              </w:rPr>
              <w:t>Quản lý Lịch hẹn</w:t>
            </w:r>
          </w:p>
        </w:tc>
        <w:tc>
          <w:tcPr>
            <w:tcW w:w="779" w:type="pct"/>
          </w:tcPr>
          <w:p w14:paraId="45D1A9E1" w14:textId="5C1E9317" w:rsidR="00ED4059" w:rsidRPr="00ED4059" w:rsidRDefault="00ED4059" w:rsidP="00ED4059">
            <w:pPr>
              <w:spacing w:after="120"/>
              <w:ind w:firstLine="0"/>
              <w:jc w:val="left"/>
              <w:rPr>
                <w:i/>
                <w:szCs w:val="26"/>
              </w:rPr>
            </w:pPr>
            <w:r w:rsidRPr="00ED4059">
              <w:rPr>
                <w:i/>
                <w:szCs w:val="26"/>
              </w:rPr>
              <w:t>Nhân viên chăm sóc thực hiện</w:t>
            </w:r>
          </w:p>
        </w:tc>
      </w:tr>
      <w:tr w:rsidR="00ED4059" w:rsidRPr="005103C6" w14:paraId="3DBA7738" w14:textId="77777777" w:rsidTr="0087021A">
        <w:trPr>
          <w:jc w:val="left"/>
        </w:trPr>
        <w:tc>
          <w:tcPr>
            <w:tcW w:w="567" w:type="pct"/>
          </w:tcPr>
          <w:p w14:paraId="7664C2E0" w14:textId="47F7CA31" w:rsidR="00ED4059" w:rsidRDefault="00ED4059" w:rsidP="00ED4059">
            <w:pPr>
              <w:spacing w:after="120"/>
              <w:ind w:firstLine="0"/>
              <w:rPr>
                <w:i/>
                <w:szCs w:val="26"/>
              </w:rPr>
            </w:pPr>
            <w:r>
              <w:rPr>
                <w:i/>
                <w:szCs w:val="26"/>
              </w:rPr>
              <w:t>UC027</w:t>
            </w:r>
          </w:p>
        </w:tc>
        <w:tc>
          <w:tcPr>
            <w:tcW w:w="1172" w:type="pct"/>
          </w:tcPr>
          <w:p w14:paraId="1294FE2B" w14:textId="1CA1CB74" w:rsidR="00ED4059" w:rsidRPr="00ED4059" w:rsidRDefault="00ED4059" w:rsidP="00ED4059">
            <w:pPr>
              <w:spacing w:after="120"/>
              <w:ind w:firstLine="0"/>
              <w:jc w:val="left"/>
              <w:rPr>
                <w:i/>
                <w:iCs/>
                <w:szCs w:val="26"/>
              </w:rPr>
            </w:pPr>
            <w:r w:rsidRPr="00ED4059">
              <w:rPr>
                <w:i/>
                <w:iCs/>
                <w:szCs w:val="26"/>
              </w:rPr>
              <w:t>Tìm kiếm lịch hẹn</w:t>
            </w:r>
          </w:p>
        </w:tc>
        <w:tc>
          <w:tcPr>
            <w:tcW w:w="1524" w:type="pct"/>
          </w:tcPr>
          <w:p w14:paraId="78E77595" w14:textId="24A4D222" w:rsidR="00ED4059" w:rsidRPr="00ED4059" w:rsidRDefault="00ED4059" w:rsidP="00ED4059">
            <w:pPr>
              <w:pStyle w:val="StyleTabletextBoldCentered"/>
              <w:spacing w:before="0" w:line="240" w:lineRule="auto"/>
              <w:jc w:val="left"/>
              <w:rPr>
                <w:rFonts w:ascii="Times New Roman" w:hAnsi="Times New Roman"/>
                <w:b w:val="0"/>
                <w:bCs w:val="0"/>
                <w:i/>
                <w:sz w:val="26"/>
                <w:szCs w:val="26"/>
              </w:rPr>
            </w:pPr>
            <w:r w:rsidRPr="00ED4059">
              <w:rPr>
                <w:rFonts w:ascii="Times New Roman" w:hAnsi="Times New Roman"/>
                <w:b w:val="0"/>
                <w:bCs w:val="0"/>
                <w:i/>
                <w:sz w:val="26"/>
                <w:szCs w:val="26"/>
              </w:rPr>
              <w:t>Tra cứu danh sách lịch hẹn theo mã, thời gian hoặc thông tin khách hàng/thú cưng.</w:t>
            </w:r>
          </w:p>
        </w:tc>
        <w:tc>
          <w:tcPr>
            <w:tcW w:w="957" w:type="pct"/>
          </w:tcPr>
          <w:p w14:paraId="6296DDA5" w14:textId="78E60A7F" w:rsidR="00ED4059" w:rsidRPr="00ED4059" w:rsidRDefault="00ED4059" w:rsidP="00ED4059">
            <w:pPr>
              <w:spacing w:after="120"/>
              <w:ind w:firstLine="0"/>
              <w:jc w:val="left"/>
              <w:rPr>
                <w:i/>
                <w:szCs w:val="26"/>
              </w:rPr>
            </w:pPr>
            <w:r w:rsidRPr="00ED4059">
              <w:rPr>
                <w:i/>
                <w:szCs w:val="26"/>
              </w:rPr>
              <w:t>Quản lý Lịch hẹn</w:t>
            </w:r>
          </w:p>
        </w:tc>
        <w:tc>
          <w:tcPr>
            <w:tcW w:w="779" w:type="pct"/>
          </w:tcPr>
          <w:p w14:paraId="50C20158" w14:textId="16B91347" w:rsidR="00ED4059" w:rsidRPr="00ED4059" w:rsidRDefault="00DC49CA" w:rsidP="00DC49CA">
            <w:pPr>
              <w:spacing w:after="120"/>
              <w:ind w:firstLine="0"/>
              <w:jc w:val="left"/>
              <w:rPr>
                <w:i/>
                <w:szCs w:val="26"/>
              </w:rPr>
            </w:pPr>
            <w:r w:rsidRPr="00DC49CA">
              <w:rPr>
                <w:i/>
                <w:szCs w:val="26"/>
              </w:rPr>
              <w:t>Chăm sóc</w:t>
            </w:r>
          </w:p>
        </w:tc>
      </w:tr>
      <w:tr w:rsidR="00ED4059" w:rsidRPr="005103C6" w14:paraId="1E3F67C4" w14:textId="77777777" w:rsidTr="0087021A">
        <w:trPr>
          <w:jc w:val="left"/>
        </w:trPr>
        <w:tc>
          <w:tcPr>
            <w:tcW w:w="567" w:type="pct"/>
          </w:tcPr>
          <w:p w14:paraId="11C12505" w14:textId="0814A2DB" w:rsidR="00ED4059" w:rsidRDefault="00ED4059" w:rsidP="00ED4059">
            <w:pPr>
              <w:spacing w:after="120"/>
              <w:ind w:firstLine="0"/>
              <w:rPr>
                <w:i/>
                <w:szCs w:val="26"/>
              </w:rPr>
            </w:pPr>
            <w:r>
              <w:rPr>
                <w:i/>
                <w:szCs w:val="26"/>
              </w:rPr>
              <w:lastRenderedPageBreak/>
              <w:t>UC028</w:t>
            </w:r>
          </w:p>
        </w:tc>
        <w:tc>
          <w:tcPr>
            <w:tcW w:w="1172" w:type="pct"/>
          </w:tcPr>
          <w:p w14:paraId="39B5F141" w14:textId="14D1A9A0" w:rsidR="00ED4059" w:rsidRPr="00ED4059" w:rsidRDefault="00ED4059" w:rsidP="00ED4059">
            <w:pPr>
              <w:spacing w:after="120"/>
              <w:ind w:firstLine="0"/>
              <w:jc w:val="left"/>
              <w:rPr>
                <w:i/>
                <w:iCs/>
                <w:szCs w:val="26"/>
              </w:rPr>
            </w:pPr>
            <w:r w:rsidRPr="00ED4059">
              <w:rPr>
                <w:i/>
                <w:iCs/>
                <w:szCs w:val="26"/>
              </w:rPr>
              <w:t>Tra cứu lịch sử chăm sóc</w:t>
            </w:r>
          </w:p>
        </w:tc>
        <w:tc>
          <w:tcPr>
            <w:tcW w:w="1524" w:type="pct"/>
          </w:tcPr>
          <w:p w14:paraId="13F52C8C" w14:textId="030ABBCD" w:rsidR="00ED4059" w:rsidRPr="00ED4059" w:rsidRDefault="00ED4059" w:rsidP="00ED4059">
            <w:pPr>
              <w:pStyle w:val="StyleTabletextBoldCentered"/>
              <w:spacing w:before="0" w:line="240" w:lineRule="auto"/>
              <w:jc w:val="left"/>
              <w:rPr>
                <w:rFonts w:ascii="Times New Roman" w:hAnsi="Times New Roman"/>
                <w:b w:val="0"/>
                <w:bCs w:val="0"/>
                <w:i/>
                <w:sz w:val="26"/>
                <w:szCs w:val="26"/>
              </w:rPr>
            </w:pPr>
            <w:r w:rsidRPr="00ED4059">
              <w:rPr>
                <w:rFonts w:ascii="Times New Roman" w:hAnsi="Times New Roman"/>
                <w:b w:val="0"/>
                <w:bCs w:val="0"/>
                <w:i/>
                <w:sz w:val="26"/>
                <w:szCs w:val="26"/>
              </w:rPr>
              <w:t>Xem lại các dịch vụ chăm sóc và diễn biến sức khỏe, cân nặng của thú cưng ở các lần trước.</w:t>
            </w:r>
          </w:p>
        </w:tc>
        <w:tc>
          <w:tcPr>
            <w:tcW w:w="957" w:type="pct"/>
          </w:tcPr>
          <w:p w14:paraId="3FBAB9D8" w14:textId="1D7930CD" w:rsidR="00ED4059" w:rsidRPr="00ED4059" w:rsidRDefault="00ED4059" w:rsidP="00ED4059">
            <w:pPr>
              <w:spacing w:after="120"/>
              <w:ind w:firstLine="0"/>
              <w:jc w:val="left"/>
              <w:rPr>
                <w:i/>
                <w:szCs w:val="26"/>
              </w:rPr>
            </w:pPr>
            <w:r w:rsidRPr="00ED4059">
              <w:rPr>
                <w:i/>
                <w:szCs w:val="26"/>
              </w:rPr>
              <w:t>Quản lý Lịch sử chăm sóc</w:t>
            </w:r>
          </w:p>
        </w:tc>
        <w:tc>
          <w:tcPr>
            <w:tcW w:w="779" w:type="pct"/>
          </w:tcPr>
          <w:p w14:paraId="79787C24" w14:textId="36794289" w:rsidR="00ED4059" w:rsidRPr="00ED4059" w:rsidRDefault="00DC49CA" w:rsidP="00DC49CA">
            <w:pPr>
              <w:spacing w:after="120"/>
              <w:ind w:firstLine="0"/>
              <w:jc w:val="left"/>
              <w:rPr>
                <w:i/>
                <w:szCs w:val="26"/>
              </w:rPr>
            </w:pPr>
            <w:r w:rsidRPr="00DC49CA">
              <w:rPr>
                <w:i/>
                <w:szCs w:val="26"/>
              </w:rPr>
              <w:t>Chăm sóc</w:t>
            </w:r>
          </w:p>
        </w:tc>
      </w:tr>
      <w:tr w:rsidR="00ED4059" w:rsidRPr="005103C6" w14:paraId="62BE17D7" w14:textId="77777777" w:rsidTr="0087021A">
        <w:trPr>
          <w:jc w:val="left"/>
        </w:trPr>
        <w:tc>
          <w:tcPr>
            <w:tcW w:w="567" w:type="pct"/>
          </w:tcPr>
          <w:p w14:paraId="39FA440D" w14:textId="1AB85200" w:rsidR="00ED4059" w:rsidRDefault="00ED4059" w:rsidP="00ED4059">
            <w:pPr>
              <w:spacing w:after="120"/>
              <w:ind w:firstLine="0"/>
              <w:rPr>
                <w:i/>
                <w:szCs w:val="26"/>
              </w:rPr>
            </w:pPr>
            <w:r>
              <w:rPr>
                <w:i/>
                <w:szCs w:val="26"/>
              </w:rPr>
              <w:t>UC029</w:t>
            </w:r>
          </w:p>
        </w:tc>
        <w:tc>
          <w:tcPr>
            <w:tcW w:w="1172" w:type="pct"/>
          </w:tcPr>
          <w:p w14:paraId="51118116" w14:textId="4A786804" w:rsidR="00ED4059" w:rsidRPr="00ED4059" w:rsidRDefault="00ED4059" w:rsidP="00ED4059">
            <w:pPr>
              <w:spacing w:after="120"/>
              <w:ind w:firstLine="0"/>
              <w:jc w:val="left"/>
              <w:rPr>
                <w:i/>
                <w:iCs/>
                <w:szCs w:val="26"/>
              </w:rPr>
            </w:pPr>
            <w:r w:rsidRPr="00ED4059">
              <w:rPr>
                <w:i/>
                <w:iCs/>
                <w:szCs w:val="26"/>
              </w:rPr>
              <w:t>Tạo hóa đơn</w:t>
            </w:r>
          </w:p>
        </w:tc>
        <w:tc>
          <w:tcPr>
            <w:tcW w:w="1524" w:type="pct"/>
          </w:tcPr>
          <w:p w14:paraId="27920515" w14:textId="4103CB50" w:rsidR="00ED4059" w:rsidRPr="00ED4059" w:rsidRDefault="00DC49CA" w:rsidP="00ED4059">
            <w:pPr>
              <w:pStyle w:val="StyleTabletextBoldCentered"/>
              <w:spacing w:before="0" w:line="240" w:lineRule="auto"/>
              <w:jc w:val="left"/>
              <w:rPr>
                <w:rFonts w:ascii="Times New Roman" w:hAnsi="Times New Roman"/>
                <w:b w:val="0"/>
                <w:bCs w:val="0"/>
                <w:i/>
                <w:sz w:val="26"/>
                <w:szCs w:val="26"/>
              </w:rPr>
            </w:pPr>
            <w:r w:rsidRPr="00DC49CA">
              <w:rPr>
                <w:rFonts w:ascii="Times New Roman" w:hAnsi="Times New Roman"/>
                <w:b w:val="0"/>
                <w:bCs w:val="0"/>
                <w:i/>
                <w:sz w:val="26"/>
                <w:szCs w:val="26"/>
              </w:rPr>
              <w:t>Lập giao dịch bán hàng: chọn khách hàng, sản phẩm và dịch vụ đã hoàn thành chưa thanh toán, tính tổng tiền (hóa đơn chỉ được lưu sau khi thanh toán thành công)</w:t>
            </w:r>
          </w:p>
        </w:tc>
        <w:tc>
          <w:tcPr>
            <w:tcW w:w="957" w:type="pct"/>
          </w:tcPr>
          <w:p w14:paraId="27D9B32C" w14:textId="6B2A9AAB" w:rsidR="00ED4059" w:rsidRPr="00ED4059" w:rsidRDefault="00ED4059" w:rsidP="00ED4059">
            <w:pPr>
              <w:spacing w:after="120"/>
              <w:ind w:firstLine="0"/>
              <w:jc w:val="left"/>
              <w:rPr>
                <w:i/>
                <w:szCs w:val="26"/>
              </w:rPr>
            </w:pPr>
            <w:r w:rsidRPr="00ED4059">
              <w:rPr>
                <w:i/>
                <w:szCs w:val="26"/>
              </w:rPr>
              <w:t>Bán hàng</w:t>
            </w:r>
          </w:p>
        </w:tc>
        <w:tc>
          <w:tcPr>
            <w:tcW w:w="779" w:type="pct"/>
          </w:tcPr>
          <w:p w14:paraId="65BB6FD4" w14:textId="647E4B60" w:rsidR="00ED4059" w:rsidRPr="00ED4059" w:rsidRDefault="00ED4059" w:rsidP="00ED4059">
            <w:pPr>
              <w:spacing w:after="120"/>
              <w:ind w:firstLine="0"/>
              <w:jc w:val="left"/>
              <w:rPr>
                <w:i/>
                <w:szCs w:val="26"/>
              </w:rPr>
            </w:pPr>
            <w:r w:rsidRPr="00ED4059">
              <w:rPr>
                <w:i/>
                <w:szCs w:val="26"/>
              </w:rPr>
              <w:t>Nhân viên thu ngân thực hiện</w:t>
            </w:r>
          </w:p>
        </w:tc>
      </w:tr>
      <w:tr w:rsidR="00ED4059" w:rsidRPr="005103C6" w14:paraId="65F362D7" w14:textId="77777777" w:rsidTr="0087021A">
        <w:trPr>
          <w:jc w:val="left"/>
        </w:trPr>
        <w:tc>
          <w:tcPr>
            <w:tcW w:w="567" w:type="pct"/>
          </w:tcPr>
          <w:p w14:paraId="7B8782DA" w14:textId="2C2E8472" w:rsidR="00ED4059" w:rsidRDefault="00ED4059" w:rsidP="00ED4059">
            <w:pPr>
              <w:spacing w:after="120"/>
              <w:ind w:firstLine="0"/>
              <w:rPr>
                <w:i/>
                <w:szCs w:val="26"/>
              </w:rPr>
            </w:pPr>
            <w:r>
              <w:rPr>
                <w:i/>
                <w:szCs w:val="26"/>
              </w:rPr>
              <w:t>UC030</w:t>
            </w:r>
          </w:p>
        </w:tc>
        <w:tc>
          <w:tcPr>
            <w:tcW w:w="1172" w:type="pct"/>
          </w:tcPr>
          <w:p w14:paraId="18B3E34D" w14:textId="45DF5A5F" w:rsidR="00ED4059" w:rsidRPr="00ED4059" w:rsidRDefault="00ED4059" w:rsidP="00ED4059">
            <w:pPr>
              <w:spacing w:after="120"/>
              <w:ind w:firstLine="0"/>
              <w:jc w:val="left"/>
              <w:rPr>
                <w:i/>
                <w:iCs/>
                <w:szCs w:val="26"/>
              </w:rPr>
            </w:pPr>
            <w:r w:rsidRPr="00ED4059">
              <w:rPr>
                <w:i/>
                <w:iCs/>
                <w:szCs w:val="26"/>
              </w:rPr>
              <w:t>Thanh toán</w:t>
            </w:r>
          </w:p>
        </w:tc>
        <w:tc>
          <w:tcPr>
            <w:tcW w:w="1524" w:type="pct"/>
          </w:tcPr>
          <w:p w14:paraId="4823CF6C" w14:textId="2480638E" w:rsidR="00ED4059" w:rsidRPr="00ED4059" w:rsidRDefault="00ED4059" w:rsidP="00ED4059">
            <w:pPr>
              <w:pStyle w:val="StyleTabletextBoldCentered"/>
              <w:spacing w:before="0" w:line="240" w:lineRule="auto"/>
              <w:jc w:val="left"/>
              <w:rPr>
                <w:rFonts w:ascii="Times New Roman" w:hAnsi="Times New Roman"/>
                <w:b w:val="0"/>
                <w:bCs w:val="0"/>
                <w:i/>
                <w:sz w:val="26"/>
                <w:szCs w:val="26"/>
              </w:rPr>
            </w:pPr>
            <w:r w:rsidRPr="00ED4059">
              <w:rPr>
                <w:rFonts w:ascii="Times New Roman" w:hAnsi="Times New Roman"/>
                <w:b w:val="0"/>
                <w:bCs w:val="0"/>
                <w:i/>
                <w:sz w:val="26"/>
                <w:szCs w:val="26"/>
              </w:rPr>
              <w:t>Chốt tổng tiền hóa đơn, ghi nhận tiền khách đưa/chuyển khoản và tự động trừ tồn kho.</w:t>
            </w:r>
          </w:p>
        </w:tc>
        <w:tc>
          <w:tcPr>
            <w:tcW w:w="957" w:type="pct"/>
          </w:tcPr>
          <w:p w14:paraId="20D942E5" w14:textId="6898EB62" w:rsidR="00ED4059" w:rsidRPr="00ED4059" w:rsidRDefault="00ED4059" w:rsidP="00ED4059">
            <w:pPr>
              <w:spacing w:after="120"/>
              <w:ind w:firstLine="0"/>
              <w:jc w:val="left"/>
              <w:rPr>
                <w:i/>
                <w:szCs w:val="26"/>
              </w:rPr>
            </w:pPr>
            <w:r w:rsidRPr="00ED4059">
              <w:rPr>
                <w:i/>
                <w:szCs w:val="26"/>
              </w:rPr>
              <w:t>Bán hàng</w:t>
            </w:r>
          </w:p>
        </w:tc>
        <w:tc>
          <w:tcPr>
            <w:tcW w:w="779" w:type="pct"/>
          </w:tcPr>
          <w:p w14:paraId="49E80ACE" w14:textId="40F7261F" w:rsidR="00ED4059" w:rsidRPr="00ED4059" w:rsidRDefault="00ED4059" w:rsidP="00ED4059">
            <w:pPr>
              <w:spacing w:after="120"/>
              <w:ind w:firstLine="0"/>
              <w:jc w:val="left"/>
              <w:rPr>
                <w:i/>
                <w:szCs w:val="26"/>
              </w:rPr>
            </w:pPr>
            <w:r w:rsidRPr="00ED4059">
              <w:rPr>
                <w:i/>
                <w:szCs w:val="26"/>
              </w:rPr>
              <w:t>Nhân viên thu ngân thực hiện</w:t>
            </w:r>
          </w:p>
        </w:tc>
      </w:tr>
      <w:tr w:rsidR="00ED4059" w:rsidRPr="005103C6" w14:paraId="1F488036" w14:textId="77777777" w:rsidTr="0087021A">
        <w:trPr>
          <w:jc w:val="left"/>
        </w:trPr>
        <w:tc>
          <w:tcPr>
            <w:tcW w:w="567" w:type="pct"/>
          </w:tcPr>
          <w:p w14:paraId="6B3B028B" w14:textId="0F9BD6F8" w:rsidR="00ED4059" w:rsidRDefault="00ED4059" w:rsidP="00ED4059">
            <w:pPr>
              <w:spacing w:after="120"/>
              <w:ind w:firstLine="0"/>
              <w:rPr>
                <w:i/>
                <w:szCs w:val="26"/>
              </w:rPr>
            </w:pPr>
            <w:r>
              <w:rPr>
                <w:i/>
                <w:szCs w:val="26"/>
              </w:rPr>
              <w:t>UC031</w:t>
            </w:r>
          </w:p>
        </w:tc>
        <w:tc>
          <w:tcPr>
            <w:tcW w:w="1172" w:type="pct"/>
          </w:tcPr>
          <w:p w14:paraId="51DD8A6D" w14:textId="653F7D50" w:rsidR="00ED4059" w:rsidRPr="00ED4059" w:rsidRDefault="00ED4059" w:rsidP="00ED4059">
            <w:pPr>
              <w:spacing w:after="120"/>
              <w:ind w:firstLine="0"/>
              <w:jc w:val="left"/>
              <w:rPr>
                <w:i/>
                <w:iCs/>
                <w:szCs w:val="26"/>
              </w:rPr>
            </w:pPr>
            <w:r w:rsidRPr="00ED4059">
              <w:rPr>
                <w:i/>
                <w:iCs/>
                <w:szCs w:val="26"/>
              </w:rPr>
              <w:t>Tra cứu hóa đơn</w:t>
            </w:r>
          </w:p>
        </w:tc>
        <w:tc>
          <w:tcPr>
            <w:tcW w:w="1524" w:type="pct"/>
          </w:tcPr>
          <w:p w14:paraId="3B146239" w14:textId="0D29BA80" w:rsidR="00ED4059" w:rsidRPr="00ED4059" w:rsidRDefault="00ED4059" w:rsidP="00ED4059">
            <w:pPr>
              <w:pStyle w:val="StyleTabletextBoldCentered"/>
              <w:spacing w:before="0" w:line="240" w:lineRule="auto"/>
              <w:jc w:val="left"/>
              <w:rPr>
                <w:rFonts w:ascii="Times New Roman" w:hAnsi="Times New Roman"/>
                <w:b w:val="0"/>
                <w:bCs w:val="0"/>
                <w:i/>
                <w:sz w:val="26"/>
                <w:szCs w:val="26"/>
              </w:rPr>
            </w:pPr>
            <w:r w:rsidRPr="00ED4059">
              <w:rPr>
                <w:rFonts w:ascii="Times New Roman" w:hAnsi="Times New Roman"/>
                <w:b w:val="0"/>
                <w:bCs w:val="0"/>
                <w:i/>
                <w:sz w:val="26"/>
                <w:szCs w:val="26"/>
              </w:rPr>
              <w:t>Lọc và xem chi tiết các hóa đơn cũ theo mã, khoảng thời gian hoặc trạng thái.</w:t>
            </w:r>
          </w:p>
        </w:tc>
        <w:tc>
          <w:tcPr>
            <w:tcW w:w="957" w:type="pct"/>
          </w:tcPr>
          <w:p w14:paraId="1808EA65" w14:textId="03A3BCB4" w:rsidR="00ED4059" w:rsidRPr="00ED4059" w:rsidRDefault="00ED4059" w:rsidP="00ED4059">
            <w:pPr>
              <w:spacing w:after="120"/>
              <w:ind w:firstLine="0"/>
              <w:jc w:val="left"/>
              <w:rPr>
                <w:i/>
                <w:szCs w:val="26"/>
              </w:rPr>
            </w:pPr>
            <w:r w:rsidRPr="00ED4059">
              <w:rPr>
                <w:i/>
                <w:szCs w:val="26"/>
              </w:rPr>
              <w:t>Quản lý Hóa đơn</w:t>
            </w:r>
          </w:p>
        </w:tc>
        <w:tc>
          <w:tcPr>
            <w:tcW w:w="779" w:type="pc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173"/>
            </w:tblGrid>
            <w:tr w:rsidR="00DC49CA" w:rsidRPr="00DC49CA" w14:paraId="1EC87607" w14:textId="77777777">
              <w:trPr>
                <w:tblCellSpacing w:w="15" w:type="dxa"/>
              </w:trPr>
              <w:tc>
                <w:tcPr>
                  <w:tcW w:w="0" w:type="auto"/>
                  <w:vAlign w:val="center"/>
                  <w:hideMark/>
                </w:tcPr>
                <w:p w14:paraId="05CBA7A9" w14:textId="77777777" w:rsidR="00DC49CA" w:rsidRPr="00DC49CA" w:rsidRDefault="00DC49CA" w:rsidP="00DC49CA">
                  <w:pPr>
                    <w:spacing w:before="0" w:line="240" w:lineRule="auto"/>
                    <w:ind w:firstLine="0"/>
                    <w:jc w:val="left"/>
                    <w:rPr>
                      <w:sz w:val="20"/>
                      <w:szCs w:val="20"/>
                    </w:rPr>
                  </w:pPr>
                </w:p>
              </w:tc>
              <w:tc>
                <w:tcPr>
                  <w:tcW w:w="0" w:type="auto"/>
                  <w:vAlign w:val="center"/>
                  <w:hideMark/>
                </w:tcPr>
                <w:p w14:paraId="70EBBD42" w14:textId="77777777" w:rsidR="00DC49CA" w:rsidRPr="00DC49CA" w:rsidRDefault="00DC49CA" w:rsidP="00DC49CA">
                  <w:pPr>
                    <w:spacing w:before="0" w:line="240" w:lineRule="auto"/>
                    <w:ind w:firstLine="0"/>
                    <w:jc w:val="left"/>
                    <w:rPr>
                      <w:sz w:val="24"/>
                    </w:rPr>
                  </w:pPr>
                  <w:r w:rsidRPr="00DC49CA">
                    <w:rPr>
                      <w:sz w:val="24"/>
                    </w:rPr>
                    <w:t>Chủ cửa hàng, Thu ngân</w:t>
                  </w:r>
                </w:p>
              </w:tc>
            </w:tr>
          </w:tbl>
          <w:p w14:paraId="2914D552" w14:textId="77777777" w:rsidR="00ED4059" w:rsidRPr="00ED4059" w:rsidRDefault="00ED4059" w:rsidP="00ED4059">
            <w:pPr>
              <w:spacing w:after="120"/>
              <w:jc w:val="left"/>
              <w:rPr>
                <w:i/>
                <w:szCs w:val="26"/>
              </w:rPr>
            </w:pPr>
          </w:p>
        </w:tc>
      </w:tr>
      <w:tr w:rsidR="00ED4059" w:rsidRPr="005103C6" w14:paraId="672DC458" w14:textId="77777777" w:rsidTr="0087021A">
        <w:trPr>
          <w:jc w:val="left"/>
        </w:trPr>
        <w:tc>
          <w:tcPr>
            <w:tcW w:w="567" w:type="pct"/>
          </w:tcPr>
          <w:p w14:paraId="2450C6E7" w14:textId="68929B7E" w:rsidR="00ED4059" w:rsidRDefault="00ED4059" w:rsidP="00ED4059">
            <w:pPr>
              <w:spacing w:after="120"/>
              <w:ind w:firstLine="0"/>
              <w:rPr>
                <w:i/>
                <w:szCs w:val="26"/>
              </w:rPr>
            </w:pPr>
            <w:r>
              <w:rPr>
                <w:i/>
                <w:szCs w:val="26"/>
              </w:rPr>
              <w:t>UC032</w:t>
            </w:r>
          </w:p>
        </w:tc>
        <w:tc>
          <w:tcPr>
            <w:tcW w:w="1172" w:type="pct"/>
          </w:tcPr>
          <w:p w14:paraId="49EB514D" w14:textId="0869DF0C" w:rsidR="00ED4059" w:rsidRPr="00ED4059" w:rsidRDefault="00ED4059" w:rsidP="00ED4059">
            <w:pPr>
              <w:spacing w:after="120"/>
              <w:ind w:firstLine="0"/>
              <w:jc w:val="left"/>
              <w:rPr>
                <w:i/>
                <w:iCs/>
                <w:szCs w:val="26"/>
              </w:rPr>
            </w:pPr>
            <w:r w:rsidRPr="00ED4059">
              <w:rPr>
                <w:i/>
                <w:iCs/>
                <w:szCs w:val="26"/>
              </w:rPr>
              <w:t>Trả hàng và hoàn tiền</w:t>
            </w:r>
          </w:p>
        </w:tc>
        <w:tc>
          <w:tcPr>
            <w:tcW w:w="1524" w:type="pct"/>
          </w:tcPr>
          <w:p w14:paraId="639AD874" w14:textId="1F422A64" w:rsidR="00ED4059" w:rsidRPr="00ED4059" w:rsidRDefault="00DC49CA" w:rsidP="00ED4059">
            <w:pPr>
              <w:pStyle w:val="StyleTabletextBoldCentered"/>
              <w:spacing w:before="0" w:line="240" w:lineRule="auto"/>
              <w:jc w:val="left"/>
              <w:rPr>
                <w:rFonts w:ascii="Times New Roman" w:hAnsi="Times New Roman"/>
                <w:b w:val="0"/>
                <w:bCs w:val="0"/>
                <w:i/>
                <w:sz w:val="26"/>
                <w:szCs w:val="26"/>
              </w:rPr>
            </w:pPr>
            <w:r w:rsidRPr="00DC49CA">
              <w:rPr>
                <w:rFonts w:ascii="Times New Roman" w:hAnsi="Times New Roman"/>
                <w:b w:val="0"/>
                <w:bCs w:val="0"/>
                <w:i/>
                <w:sz w:val="26"/>
                <w:szCs w:val="26"/>
              </w:rPr>
              <w:t>Thu ngân lập phiếu trả hàng cho sản phẩm đã mua; Chủ cửa hàng chấp thuận hoặc từ chối; Thu ngân hoàn tiền sau khi được duyệt.</w:t>
            </w:r>
          </w:p>
        </w:tc>
        <w:tc>
          <w:tcPr>
            <w:tcW w:w="957" w:type="pct"/>
          </w:tcPr>
          <w:p w14:paraId="466EC00B" w14:textId="2FCDF6F3" w:rsidR="00ED4059" w:rsidRPr="00ED4059" w:rsidRDefault="00ED4059" w:rsidP="00ED4059">
            <w:pPr>
              <w:spacing w:after="120"/>
              <w:ind w:firstLine="0"/>
              <w:jc w:val="left"/>
              <w:rPr>
                <w:i/>
                <w:szCs w:val="26"/>
              </w:rPr>
            </w:pPr>
            <w:r w:rsidRPr="00ED4059">
              <w:rPr>
                <w:i/>
                <w:szCs w:val="26"/>
              </w:rPr>
              <w:t>Quản lý Hóa đơn</w:t>
            </w:r>
          </w:p>
        </w:tc>
        <w:tc>
          <w:tcPr>
            <w:tcW w:w="779" w:type="pct"/>
          </w:tcPr>
          <w:p w14:paraId="21CA4109" w14:textId="40741930" w:rsidR="00ED4059" w:rsidRPr="00ED4059" w:rsidRDefault="00ED4059" w:rsidP="00ED4059">
            <w:pPr>
              <w:spacing w:after="120"/>
              <w:ind w:firstLine="0"/>
              <w:jc w:val="left"/>
              <w:rPr>
                <w:i/>
                <w:szCs w:val="26"/>
              </w:rPr>
            </w:pPr>
            <w:r w:rsidRPr="00ED4059">
              <w:rPr>
                <w:i/>
                <w:szCs w:val="26"/>
              </w:rPr>
              <w:t>Chủ cửa hàng / Thu ngân phối hợp</w:t>
            </w:r>
          </w:p>
        </w:tc>
      </w:tr>
      <w:tr w:rsidR="00ED4059" w:rsidRPr="005103C6" w14:paraId="6FEFB3CD" w14:textId="77777777" w:rsidTr="0087021A">
        <w:trPr>
          <w:jc w:val="left"/>
        </w:trPr>
        <w:tc>
          <w:tcPr>
            <w:tcW w:w="567" w:type="pct"/>
          </w:tcPr>
          <w:p w14:paraId="680FB752" w14:textId="5B6421D7" w:rsidR="00ED4059" w:rsidRDefault="00ED4059" w:rsidP="00ED4059">
            <w:pPr>
              <w:spacing w:after="120"/>
              <w:ind w:firstLine="0"/>
              <w:rPr>
                <w:i/>
                <w:szCs w:val="26"/>
              </w:rPr>
            </w:pPr>
            <w:r>
              <w:rPr>
                <w:i/>
                <w:szCs w:val="26"/>
              </w:rPr>
              <w:t>UC033</w:t>
            </w:r>
          </w:p>
        </w:tc>
        <w:tc>
          <w:tcPr>
            <w:tcW w:w="1172" w:type="pct"/>
          </w:tcPr>
          <w:p w14:paraId="3DF8A2D3" w14:textId="5CB27AAC" w:rsidR="00ED4059" w:rsidRPr="00ED4059" w:rsidRDefault="00ED4059" w:rsidP="00ED4059">
            <w:pPr>
              <w:spacing w:after="120"/>
              <w:ind w:firstLine="0"/>
              <w:jc w:val="left"/>
              <w:rPr>
                <w:i/>
                <w:iCs/>
                <w:szCs w:val="26"/>
              </w:rPr>
            </w:pPr>
            <w:r w:rsidRPr="00ED4059">
              <w:rPr>
                <w:i/>
                <w:iCs/>
                <w:szCs w:val="26"/>
              </w:rPr>
              <w:t>Thống kê doanh thu</w:t>
            </w:r>
          </w:p>
        </w:tc>
        <w:tc>
          <w:tcPr>
            <w:tcW w:w="1524" w:type="pct"/>
          </w:tcPr>
          <w:p w14:paraId="068B50EC" w14:textId="58EC533D" w:rsidR="00ED4059" w:rsidRPr="00ED4059" w:rsidRDefault="00ED4059" w:rsidP="00ED4059">
            <w:pPr>
              <w:pStyle w:val="StyleTabletextBoldCentered"/>
              <w:spacing w:before="0" w:line="240" w:lineRule="auto"/>
              <w:jc w:val="left"/>
              <w:rPr>
                <w:rFonts w:ascii="Times New Roman" w:hAnsi="Times New Roman"/>
                <w:b w:val="0"/>
                <w:bCs w:val="0"/>
                <w:i/>
                <w:sz w:val="26"/>
                <w:szCs w:val="26"/>
              </w:rPr>
            </w:pPr>
            <w:r w:rsidRPr="00ED4059">
              <w:rPr>
                <w:rFonts w:ascii="Times New Roman" w:hAnsi="Times New Roman"/>
                <w:b w:val="0"/>
                <w:bCs w:val="0"/>
                <w:i/>
                <w:sz w:val="26"/>
                <w:szCs w:val="26"/>
              </w:rPr>
              <w:t>Tổng hợp và kết xuất báo cáo doanh thu theo ngày, tháng, năm dưới dạng biểu đồ.</w:t>
            </w:r>
          </w:p>
        </w:tc>
        <w:tc>
          <w:tcPr>
            <w:tcW w:w="957" w:type="pct"/>
          </w:tcPr>
          <w:p w14:paraId="29AC202A" w14:textId="225BD96A" w:rsidR="00ED4059" w:rsidRPr="00ED4059" w:rsidRDefault="00ED4059" w:rsidP="00ED4059">
            <w:pPr>
              <w:spacing w:after="120"/>
              <w:ind w:firstLine="0"/>
              <w:jc w:val="left"/>
              <w:rPr>
                <w:i/>
                <w:szCs w:val="26"/>
              </w:rPr>
            </w:pPr>
            <w:r w:rsidRPr="00ED4059">
              <w:rPr>
                <w:i/>
                <w:szCs w:val="26"/>
              </w:rPr>
              <w:t>Thống kê và Báo cáo</w:t>
            </w:r>
          </w:p>
        </w:tc>
        <w:tc>
          <w:tcPr>
            <w:tcW w:w="779" w:type="pct"/>
          </w:tcPr>
          <w:p w14:paraId="4B5AA819" w14:textId="255B73BE" w:rsidR="00ED4059" w:rsidRPr="00ED4059" w:rsidRDefault="00ED4059" w:rsidP="00ED4059">
            <w:pPr>
              <w:spacing w:after="120"/>
              <w:ind w:firstLine="0"/>
              <w:jc w:val="left"/>
              <w:rPr>
                <w:i/>
                <w:szCs w:val="26"/>
              </w:rPr>
            </w:pPr>
            <w:r w:rsidRPr="00ED4059">
              <w:rPr>
                <w:i/>
                <w:szCs w:val="26"/>
              </w:rPr>
              <w:t>Chỉ Chủ cửa hàng thực hiện</w:t>
            </w:r>
          </w:p>
        </w:tc>
      </w:tr>
      <w:tr w:rsidR="00ED4059" w:rsidRPr="005103C6" w14:paraId="2BCBDECF" w14:textId="77777777" w:rsidTr="0087021A">
        <w:trPr>
          <w:jc w:val="left"/>
        </w:trPr>
        <w:tc>
          <w:tcPr>
            <w:tcW w:w="567" w:type="pct"/>
          </w:tcPr>
          <w:p w14:paraId="44E6E312" w14:textId="2B73129E" w:rsidR="00ED4059" w:rsidRDefault="00ED4059" w:rsidP="00ED4059">
            <w:pPr>
              <w:spacing w:after="120"/>
              <w:ind w:firstLine="0"/>
              <w:rPr>
                <w:i/>
                <w:szCs w:val="26"/>
              </w:rPr>
            </w:pPr>
            <w:r>
              <w:rPr>
                <w:i/>
                <w:szCs w:val="26"/>
              </w:rPr>
              <w:t>UC034</w:t>
            </w:r>
          </w:p>
        </w:tc>
        <w:tc>
          <w:tcPr>
            <w:tcW w:w="1172" w:type="pct"/>
          </w:tcPr>
          <w:p w14:paraId="68A1FFB4" w14:textId="1E27D34E" w:rsidR="00ED4059" w:rsidRPr="00ED4059" w:rsidRDefault="00ED4059" w:rsidP="00ED4059">
            <w:pPr>
              <w:spacing w:after="120"/>
              <w:ind w:firstLine="0"/>
              <w:jc w:val="left"/>
              <w:rPr>
                <w:i/>
                <w:iCs/>
                <w:szCs w:val="26"/>
              </w:rPr>
            </w:pPr>
            <w:r w:rsidRPr="00ED4059">
              <w:rPr>
                <w:i/>
                <w:iCs/>
                <w:szCs w:val="26"/>
              </w:rPr>
              <w:t>Thống kê số lượng sản phẩm bán ra</w:t>
            </w:r>
          </w:p>
        </w:tc>
        <w:tc>
          <w:tcPr>
            <w:tcW w:w="1524" w:type="pct"/>
          </w:tcPr>
          <w:p w14:paraId="29DB9840" w14:textId="5FA3C0FE" w:rsidR="00ED4059" w:rsidRPr="00ED4059" w:rsidRDefault="00ED4059" w:rsidP="00ED4059">
            <w:pPr>
              <w:pStyle w:val="StyleTabletextBoldCentered"/>
              <w:spacing w:before="0" w:line="240" w:lineRule="auto"/>
              <w:jc w:val="left"/>
              <w:rPr>
                <w:rFonts w:ascii="Times New Roman" w:hAnsi="Times New Roman"/>
                <w:b w:val="0"/>
                <w:bCs w:val="0"/>
                <w:i/>
                <w:sz w:val="26"/>
                <w:szCs w:val="26"/>
              </w:rPr>
            </w:pPr>
            <w:r w:rsidRPr="00ED4059">
              <w:rPr>
                <w:rFonts w:ascii="Times New Roman" w:hAnsi="Times New Roman"/>
                <w:b w:val="0"/>
                <w:bCs w:val="0"/>
                <w:i/>
                <w:sz w:val="26"/>
                <w:szCs w:val="26"/>
              </w:rPr>
              <w:t>Tổng hợp sản lượng tiêu thụ của từng mặt hàng trong khoảng thời gian tùy chọn.</w:t>
            </w:r>
          </w:p>
        </w:tc>
        <w:tc>
          <w:tcPr>
            <w:tcW w:w="957" w:type="pct"/>
          </w:tcPr>
          <w:p w14:paraId="686C8C64" w14:textId="4455EAA9" w:rsidR="00ED4059" w:rsidRPr="00ED4059" w:rsidRDefault="00ED4059" w:rsidP="00ED4059">
            <w:pPr>
              <w:spacing w:after="120"/>
              <w:ind w:firstLine="0"/>
              <w:jc w:val="left"/>
              <w:rPr>
                <w:i/>
                <w:szCs w:val="26"/>
              </w:rPr>
            </w:pPr>
            <w:r w:rsidRPr="00ED4059">
              <w:rPr>
                <w:i/>
                <w:szCs w:val="26"/>
              </w:rPr>
              <w:t>Thống kê và Báo cáo</w:t>
            </w:r>
          </w:p>
        </w:tc>
        <w:tc>
          <w:tcPr>
            <w:tcW w:w="779" w:type="pct"/>
          </w:tcPr>
          <w:p w14:paraId="2752BA90" w14:textId="1D7ED26D" w:rsidR="00ED4059" w:rsidRPr="00ED4059" w:rsidRDefault="00ED4059" w:rsidP="00ED4059">
            <w:pPr>
              <w:spacing w:after="120"/>
              <w:ind w:firstLine="0"/>
              <w:jc w:val="left"/>
              <w:rPr>
                <w:i/>
                <w:szCs w:val="26"/>
              </w:rPr>
            </w:pPr>
            <w:r w:rsidRPr="00ED4059">
              <w:rPr>
                <w:i/>
                <w:szCs w:val="26"/>
              </w:rPr>
              <w:t>Chỉ Chủ cửa hàng thực hiện</w:t>
            </w:r>
          </w:p>
        </w:tc>
      </w:tr>
      <w:tr w:rsidR="00ED4059" w:rsidRPr="005103C6" w14:paraId="31DEC1D1" w14:textId="77777777" w:rsidTr="0087021A">
        <w:trPr>
          <w:jc w:val="left"/>
        </w:trPr>
        <w:tc>
          <w:tcPr>
            <w:tcW w:w="567" w:type="pct"/>
          </w:tcPr>
          <w:p w14:paraId="1A45B389" w14:textId="789E053F" w:rsidR="00ED4059" w:rsidRDefault="00ED4059" w:rsidP="00ED4059">
            <w:pPr>
              <w:spacing w:after="120"/>
              <w:ind w:firstLine="0"/>
              <w:rPr>
                <w:i/>
                <w:szCs w:val="26"/>
              </w:rPr>
            </w:pPr>
            <w:r>
              <w:rPr>
                <w:i/>
                <w:szCs w:val="26"/>
              </w:rPr>
              <w:t>UC035</w:t>
            </w:r>
          </w:p>
        </w:tc>
        <w:tc>
          <w:tcPr>
            <w:tcW w:w="1172" w:type="pct"/>
          </w:tcPr>
          <w:p w14:paraId="7F054983" w14:textId="11BF106F" w:rsidR="00ED4059" w:rsidRPr="00ED4059" w:rsidRDefault="00ED4059" w:rsidP="00ED4059">
            <w:pPr>
              <w:spacing w:after="120"/>
              <w:ind w:firstLine="0"/>
              <w:jc w:val="left"/>
              <w:rPr>
                <w:i/>
                <w:iCs/>
                <w:szCs w:val="26"/>
              </w:rPr>
            </w:pPr>
            <w:r w:rsidRPr="00ED4059">
              <w:rPr>
                <w:i/>
                <w:iCs/>
                <w:szCs w:val="26"/>
              </w:rPr>
              <w:t>Thống kê lượt sử dụng dịch vụ</w:t>
            </w:r>
          </w:p>
        </w:tc>
        <w:tc>
          <w:tcPr>
            <w:tcW w:w="1524" w:type="pct"/>
          </w:tcPr>
          <w:p w14:paraId="08E21005" w14:textId="392C75CD" w:rsidR="00ED4059" w:rsidRPr="00ED4059" w:rsidRDefault="00ED4059" w:rsidP="00ED4059">
            <w:pPr>
              <w:pStyle w:val="StyleTabletextBoldCentered"/>
              <w:spacing w:before="0" w:line="240" w:lineRule="auto"/>
              <w:jc w:val="left"/>
              <w:rPr>
                <w:rFonts w:ascii="Times New Roman" w:hAnsi="Times New Roman"/>
                <w:b w:val="0"/>
                <w:bCs w:val="0"/>
                <w:i/>
                <w:sz w:val="26"/>
                <w:szCs w:val="26"/>
              </w:rPr>
            </w:pPr>
            <w:r w:rsidRPr="00ED4059">
              <w:rPr>
                <w:rFonts w:ascii="Times New Roman" w:hAnsi="Times New Roman"/>
                <w:b w:val="0"/>
                <w:bCs w:val="0"/>
                <w:i/>
                <w:sz w:val="26"/>
                <w:szCs w:val="26"/>
              </w:rPr>
              <w:t>Thống kê số lần khách hàng sử dụng các dịch vụ chăm sóc thú cưng tại cửa hàng.</w:t>
            </w:r>
          </w:p>
        </w:tc>
        <w:tc>
          <w:tcPr>
            <w:tcW w:w="957" w:type="pct"/>
          </w:tcPr>
          <w:p w14:paraId="638D32CE" w14:textId="590DC4DD" w:rsidR="00ED4059" w:rsidRPr="00ED4059" w:rsidRDefault="00ED4059" w:rsidP="00ED4059">
            <w:pPr>
              <w:spacing w:after="120"/>
              <w:ind w:firstLine="0"/>
              <w:jc w:val="left"/>
              <w:rPr>
                <w:i/>
                <w:szCs w:val="26"/>
              </w:rPr>
            </w:pPr>
            <w:r w:rsidRPr="00ED4059">
              <w:rPr>
                <w:i/>
                <w:szCs w:val="26"/>
              </w:rPr>
              <w:t>Thống kê và Báo cáo</w:t>
            </w:r>
          </w:p>
        </w:tc>
        <w:tc>
          <w:tcPr>
            <w:tcW w:w="779" w:type="pct"/>
          </w:tcPr>
          <w:p w14:paraId="3AE3025F" w14:textId="60EA745C" w:rsidR="00ED4059" w:rsidRPr="00ED4059" w:rsidRDefault="00ED4059" w:rsidP="00ED4059">
            <w:pPr>
              <w:spacing w:after="120"/>
              <w:ind w:firstLine="0"/>
              <w:jc w:val="left"/>
              <w:rPr>
                <w:i/>
                <w:szCs w:val="26"/>
              </w:rPr>
            </w:pPr>
            <w:r w:rsidRPr="00ED4059">
              <w:rPr>
                <w:i/>
                <w:szCs w:val="26"/>
              </w:rPr>
              <w:t>Chỉ Chủ cửa hàng thực hiện</w:t>
            </w:r>
          </w:p>
        </w:tc>
      </w:tr>
      <w:tr w:rsidR="00ED4059" w:rsidRPr="005103C6" w14:paraId="0CBEDB80" w14:textId="77777777" w:rsidTr="0087021A">
        <w:trPr>
          <w:jc w:val="left"/>
        </w:trPr>
        <w:tc>
          <w:tcPr>
            <w:tcW w:w="567" w:type="pct"/>
          </w:tcPr>
          <w:p w14:paraId="63E11FDE" w14:textId="613C3786" w:rsidR="00ED4059" w:rsidRDefault="00ED4059" w:rsidP="00ED4059">
            <w:pPr>
              <w:spacing w:after="120"/>
              <w:ind w:firstLine="0"/>
              <w:rPr>
                <w:i/>
                <w:szCs w:val="26"/>
              </w:rPr>
            </w:pPr>
            <w:r>
              <w:rPr>
                <w:i/>
                <w:szCs w:val="26"/>
              </w:rPr>
              <w:t>UC036</w:t>
            </w:r>
          </w:p>
        </w:tc>
        <w:tc>
          <w:tcPr>
            <w:tcW w:w="1172" w:type="pct"/>
          </w:tcPr>
          <w:p w14:paraId="4E90630F" w14:textId="118D1829" w:rsidR="00ED4059" w:rsidRPr="00ED4059" w:rsidRDefault="00ED4059" w:rsidP="00ED4059">
            <w:pPr>
              <w:spacing w:after="120"/>
              <w:ind w:firstLine="0"/>
              <w:jc w:val="left"/>
              <w:rPr>
                <w:i/>
                <w:iCs/>
                <w:szCs w:val="26"/>
              </w:rPr>
            </w:pPr>
            <w:r w:rsidRPr="00ED4059">
              <w:rPr>
                <w:i/>
                <w:iCs/>
                <w:szCs w:val="26"/>
              </w:rPr>
              <w:t>Báo cáo tồn kho</w:t>
            </w:r>
          </w:p>
        </w:tc>
        <w:tc>
          <w:tcPr>
            <w:tcW w:w="1524" w:type="pct"/>
          </w:tcPr>
          <w:p w14:paraId="1435275F" w14:textId="00CEFDB7" w:rsidR="00ED4059" w:rsidRPr="00ED4059" w:rsidRDefault="00ED4059" w:rsidP="00ED4059">
            <w:pPr>
              <w:pStyle w:val="StyleTabletextBoldCentered"/>
              <w:spacing w:before="0" w:line="240" w:lineRule="auto"/>
              <w:jc w:val="left"/>
              <w:rPr>
                <w:rFonts w:ascii="Times New Roman" w:hAnsi="Times New Roman"/>
                <w:b w:val="0"/>
                <w:bCs w:val="0"/>
                <w:i/>
                <w:sz w:val="26"/>
                <w:szCs w:val="26"/>
              </w:rPr>
            </w:pPr>
            <w:r w:rsidRPr="00ED4059">
              <w:rPr>
                <w:rFonts w:ascii="Times New Roman" w:hAnsi="Times New Roman"/>
                <w:b w:val="0"/>
                <w:bCs w:val="0"/>
                <w:i/>
                <w:sz w:val="26"/>
                <w:szCs w:val="26"/>
              </w:rPr>
              <w:t xml:space="preserve">Trích xuất danh sách hàng hóa và </w:t>
            </w:r>
            <w:r w:rsidR="00DC49CA" w:rsidRPr="00DC49CA">
              <w:rPr>
                <w:rFonts w:ascii="Times New Roman" w:hAnsi="Times New Roman"/>
                <w:b w:val="0"/>
                <w:bCs w:val="0"/>
                <w:i/>
                <w:sz w:val="26"/>
                <w:szCs w:val="26"/>
              </w:rPr>
              <w:t>số lượng tồn hiện tại của từng sản phẩm</w:t>
            </w:r>
          </w:p>
        </w:tc>
        <w:tc>
          <w:tcPr>
            <w:tcW w:w="957" w:type="pct"/>
          </w:tcPr>
          <w:p w14:paraId="563410B9" w14:textId="00464A1A" w:rsidR="00ED4059" w:rsidRPr="00ED4059" w:rsidRDefault="00ED4059" w:rsidP="00ED4059">
            <w:pPr>
              <w:spacing w:after="120"/>
              <w:ind w:firstLine="0"/>
              <w:jc w:val="left"/>
              <w:rPr>
                <w:i/>
                <w:szCs w:val="26"/>
              </w:rPr>
            </w:pPr>
            <w:r w:rsidRPr="00ED4059">
              <w:rPr>
                <w:i/>
                <w:szCs w:val="26"/>
              </w:rPr>
              <w:t>Thống kê và Báo cáo</w:t>
            </w:r>
          </w:p>
        </w:tc>
        <w:tc>
          <w:tcPr>
            <w:tcW w:w="779" w:type="pct"/>
          </w:tcPr>
          <w:p w14:paraId="26725F4D" w14:textId="09A38322" w:rsidR="00ED4059" w:rsidRPr="00ED4059" w:rsidRDefault="00ED4059" w:rsidP="00ED4059">
            <w:pPr>
              <w:spacing w:after="120"/>
              <w:ind w:firstLine="0"/>
              <w:jc w:val="left"/>
              <w:rPr>
                <w:i/>
                <w:szCs w:val="26"/>
              </w:rPr>
            </w:pPr>
            <w:r w:rsidRPr="00ED4059">
              <w:rPr>
                <w:i/>
                <w:szCs w:val="26"/>
              </w:rPr>
              <w:t>Chỉ Chủ cửa hàng thực hiện</w:t>
            </w:r>
          </w:p>
        </w:tc>
      </w:tr>
      <w:tr w:rsidR="004D04F6" w:rsidRPr="005103C6" w14:paraId="5A9E3E46" w14:textId="77777777" w:rsidTr="0087021A">
        <w:trPr>
          <w:jc w:val="left"/>
        </w:trPr>
        <w:tc>
          <w:tcPr>
            <w:tcW w:w="567" w:type="pct"/>
          </w:tcPr>
          <w:p w14:paraId="3C0D1D9F" w14:textId="5E2AF069" w:rsidR="004D04F6" w:rsidRDefault="004D04F6" w:rsidP="00ED4059">
            <w:pPr>
              <w:spacing w:after="120"/>
              <w:ind w:firstLine="0"/>
              <w:rPr>
                <w:i/>
                <w:szCs w:val="26"/>
              </w:rPr>
            </w:pPr>
            <w:r>
              <w:rPr>
                <w:i/>
                <w:szCs w:val="26"/>
              </w:rPr>
              <w:lastRenderedPageBreak/>
              <w:t>UC03</w:t>
            </w:r>
            <w:r>
              <w:rPr>
                <w:i/>
                <w:szCs w:val="26"/>
              </w:rPr>
              <w:t>7</w:t>
            </w:r>
          </w:p>
        </w:tc>
        <w:tc>
          <w:tcPr>
            <w:tcW w:w="1172" w:type="pct"/>
          </w:tcPr>
          <w:p w14:paraId="5E361DF3" w14:textId="059D4186" w:rsidR="004D04F6" w:rsidRPr="00ED4059" w:rsidRDefault="004D04F6" w:rsidP="00ED4059">
            <w:pPr>
              <w:spacing w:after="120"/>
              <w:ind w:firstLine="0"/>
              <w:jc w:val="left"/>
              <w:rPr>
                <w:i/>
                <w:iCs/>
                <w:szCs w:val="26"/>
              </w:rPr>
            </w:pPr>
            <w:r w:rsidRPr="004D04F6">
              <w:rPr>
                <w:i/>
                <w:iCs/>
                <w:szCs w:val="26"/>
              </w:rPr>
              <w:t>Thống kê sản</w:t>
            </w:r>
            <w:r>
              <w:rPr>
                <w:i/>
                <w:iCs/>
                <w:szCs w:val="26"/>
              </w:rPr>
              <w:t xml:space="preserve"> </w:t>
            </w:r>
            <w:r w:rsidRPr="004D04F6">
              <w:rPr>
                <w:i/>
                <w:iCs/>
                <w:szCs w:val="26"/>
              </w:rPr>
              <w:t>phẩm lỗi</w:t>
            </w:r>
          </w:p>
        </w:tc>
        <w:tc>
          <w:tcPr>
            <w:tcW w:w="1524" w:type="pct"/>
          </w:tcPr>
          <w:p w14:paraId="5D27E52B" w14:textId="6E0B3087" w:rsidR="004D04F6" w:rsidRPr="00ED4059" w:rsidRDefault="004D04F6" w:rsidP="00ED4059">
            <w:pPr>
              <w:pStyle w:val="StyleTabletextBoldCentered"/>
              <w:spacing w:before="0" w:line="240" w:lineRule="auto"/>
              <w:jc w:val="left"/>
              <w:rPr>
                <w:rFonts w:ascii="Times New Roman" w:hAnsi="Times New Roman"/>
                <w:b w:val="0"/>
                <w:bCs w:val="0"/>
                <w:i/>
                <w:sz w:val="26"/>
                <w:szCs w:val="26"/>
              </w:rPr>
            </w:pPr>
            <w:r w:rsidRPr="004D04F6">
              <w:rPr>
                <w:rFonts w:ascii="Times New Roman" w:hAnsi="Times New Roman"/>
                <w:b w:val="0"/>
                <w:bCs w:val="0"/>
                <w:i/>
                <w:sz w:val="26"/>
                <w:szCs w:val="26"/>
              </w:rPr>
              <w:t>Thống kê số lượng sản phẩm khách trả lại với tình trạng Lỗi theo từng mặt hàng và khoảng thời gian, tổng hợp từ các phiếu trả hàng đã hoàn tất</w:t>
            </w:r>
          </w:p>
        </w:tc>
        <w:tc>
          <w:tcPr>
            <w:tcW w:w="957" w:type="pct"/>
          </w:tcPr>
          <w:p w14:paraId="5E8F800E" w14:textId="0FC94200" w:rsidR="004D04F6" w:rsidRPr="00ED4059" w:rsidRDefault="004D04F6" w:rsidP="00ED4059">
            <w:pPr>
              <w:spacing w:after="120"/>
              <w:ind w:firstLine="0"/>
              <w:jc w:val="left"/>
              <w:rPr>
                <w:i/>
                <w:szCs w:val="26"/>
              </w:rPr>
            </w:pPr>
            <w:r w:rsidRPr="004D04F6">
              <w:rPr>
                <w:i/>
                <w:szCs w:val="26"/>
              </w:rPr>
              <w:t>Thống kê và Báo cáo</w:t>
            </w:r>
          </w:p>
        </w:tc>
        <w:tc>
          <w:tcPr>
            <w:tcW w:w="779" w:type="pct"/>
          </w:tcPr>
          <w:p w14:paraId="42308655" w14:textId="4B90B604" w:rsidR="004D04F6" w:rsidRPr="00ED4059" w:rsidRDefault="004D04F6" w:rsidP="00ED4059">
            <w:pPr>
              <w:spacing w:after="120"/>
              <w:ind w:firstLine="0"/>
              <w:jc w:val="left"/>
              <w:rPr>
                <w:i/>
                <w:szCs w:val="26"/>
              </w:rPr>
            </w:pPr>
            <w:r w:rsidRPr="00ED4059">
              <w:rPr>
                <w:i/>
                <w:szCs w:val="26"/>
              </w:rPr>
              <w:t>Chỉ Chủ cửa hàng thực hiện</w:t>
            </w:r>
          </w:p>
        </w:tc>
      </w:tr>
    </w:tbl>
    <w:p w14:paraId="12DE0B1E" w14:textId="0E333E5C" w:rsidR="00613969" w:rsidRPr="00C406BF" w:rsidRDefault="00613969" w:rsidP="00C406BF">
      <w:pPr>
        <w:pStyle w:val="Heading2"/>
      </w:pPr>
      <w:bookmarkStart w:id="35" w:name="_Toc83627364"/>
      <w:bookmarkStart w:id="36" w:name="_Toc240195163"/>
      <w:r w:rsidRPr="005103C6">
        <w:t>ĐẶC TẢ CÁC YÊU CẦU CHỨC NĂNG (FUNCTIONAL)</w:t>
      </w:r>
      <w:bookmarkStart w:id="37" w:name="_Toc207611059"/>
      <w:bookmarkEnd w:id="35"/>
      <w:bookmarkEnd w:id="36"/>
      <w:r w:rsidRPr="00C406BF">
        <w:rPr>
          <w:szCs w:val="26"/>
        </w:rPr>
        <w:br w:type="page"/>
      </w:r>
    </w:p>
    <w:p w14:paraId="6B5D4574" w14:textId="58928BF8" w:rsidR="00613969" w:rsidRPr="005103C6" w:rsidRDefault="00613969" w:rsidP="00FA2E85">
      <w:pPr>
        <w:pStyle w:val="Heading3"/>
      </w:pPr>
      <w:bookmarkStart w:id="38" w:name="_Toc83627368"/>
      <w:bookmarkStart w:id="39" w:name="_Toc240195165"/>
      <w:r w:rsidRPr="005103C6">
        <w:lastRenderedPageBreak/>
        <w:t>UC0</w:t>
      </w:r>
      <w:r w:rsidR="00D348A7">
        <w:t>04</w:t>
      </w:r>
      <w:r w:rsidRPr="005103C6">
        <w:t>_</w:t>
      </w:r>
      <w:bookmarkEnd w:id="37"/>
      <w:bookmarkEnd w:id="38"/>
      <w:bookmarkEnd w:id="39"/>
      <w:r w:rsidR="004C2738">
        <w:t>Thêm nhân viên</w:t>
      </w:r>
      <w:r w:rsidRPr="005103C6">
        <w:t xml:space="preserve"> </w:t>
      </w:r>
    </w:p>
    <w:p w14:paraId="743E5EE2" w14:textId="587EE7E0" w:rsidR="00613969" w:rsidRDefault="00613969" w:rsidP="00FA2E85">
      <w:pPr>
        <w:pStyle w:val="Heading4"/>
      </w:pPr>
      <w:bookmarkStart w:id="40" w:name="_Toc207611060"/>
      <w:bookmarkStart w:id="41" w:name="_Toc83627369"/>
      <w:r w:rsidRPr="005103C6">
        <w:t>Mô tả use case UC00</w:t>
      </w:r>
      <w:bookmarkEnd w:id="40"/>
      <w:bookmarkEnd w:id="41"/>
      <w:r w:rsidR="00D348A7">
        <w:t>4</w:t>
      </w:r>
    </w:p>
    <w:tbl>
      <w:tblPr>
        <w:tblStyle w:val="TableGrid"/>
        <w:tblW w:w="5000" w:type="pct"/>
        <w:tblLook w:val="01E0" w:firstRow="1" w:lastRow="1" w:firstColumn="1" w:lastColumn="1" w:noHBand="0" w:noVBand="0"/>
      </w:tblPr>
      <w:tblGrid>
        <w:gridCol w:w="4389"/>
        <w:gridCol w:w="4389"/>
      </w:tblGrid>
      <w:tr w:rsidR="004C2738" w:rsidRPr="00A97C19" w14:paraId="444702A8" w14:textId="77777777" w:rsidTr="0057737B">
        <w:tc>
          <w:tcPr>
            <w:tcW w:w="5000" w:type="pct"/>
            <w:gridSpan w:val="2"/>
            <w:tcBorders>
              <w:top w:val="single" w:sz="4" w:space="0" w:color="auto"/>
              <w:left w:val="single" w:sz="4" w:space="0" w:color="auto"/>
              <w:bottom w:val="single" w:sz="4" w:space="0" w:color="auto"/>
              <w:right w:val="single" w:sz="4" w:space="0" w:color="auto"/>
            </w:tcBorders>
            <w:hideMark/>
          </w:tcPr>
          <w:p w14:paraId="4417132A" w14:textId="668BF06C" w:rsidR="004C2738" w:rsidRPr="00A97C19" w:rsidRDefault="004C2738" w:rsidP="0057737B">
            <w:pPr>
              <w:spacing w:after="160" w:line="278" w:lineRule="auto"/>
              <w:ind w:firstLine="0"/>
              <w:rPr>
                <w:b/>
              </w:rPr>
            </w:pPr>
            <w:r w:rsidRPr="00A97C19">
              <w:rPr>
                <w:b/>
              </w:rPr>
              <w:t xml:space="preserve">Use case: </w:t>
            </w:r>
            <w:r w:rsidRPr="00A97C19">
              <w:t>UC00</w:t>
            </w:r>
            <w:r w:rsidR="00D348A7">
              <w:t>4</w:t>
            </w:r>
            <w:r w:rsidRPr="00A97C19">
              <w:t>_</w:t>
            </w:r>
            <w:r>
              <w:t xml:space="preserve"> Thêm nhân viên</w:t>
            </w:r>
          </w:p>
        </w:tc>
      </w:tr>
      <w:tr w:rsidR="004C2738" w:rsidRPr="00A97C19" w14:paraId="228A6348" w14:textId="77777777" w:rsidTr="0057737B">
        <w:tc>
          <w:tcPr>
            <w:tcW w:w="5000" w:type="pct"/>
            <w:gridSpan w:val="2"/>
            <w:tcBorders>
              <w:top w:val="single" w:sz="4" w:space="0" w:color="auto"/>
              <w:left w:val="single" w:sz="4" w:space="0" w:color="auto"/>
              <w:bottom w:val="single" w:sz="4" w:space="0" w:color="auto"/>
              <w:right w:val="single" w:sz="4" w:space="0" w:color="auto"/>
            </w:tcBorders>
            <w:hideMark/>
          </w:tcPr>
          <w:p w14:paraId="733DBD0C" w14:textId="77777777" w:rsidR="004C2738" w:rsidRPr="00A97C19" w:rsidRDefault="004C2738" w:rsidP="0057737B">
            <w:pPr>
              <w:spacing w:after="160" w:line="278" w:lineRule="auto"/>
              <w:ind w:firstLine="0"/>
            </w:pPr>
            <w:r w:rsidRPr="00A97C19">
              <w:rPr>
                <w:bCs/>
              </w:rPr>
              <w:t>Actor: Chủ cửa hàng</w:t>
            </w:r>
          </w:p>
        </w:tc>
      </w:tr>
      <w:tr w:rsidR="004C2738" w:rsidRPr="00A97C19" w14:paraId="18AC1D7D" w14:textId="77777777" w:rsidTr="0057737B">
        <w:tc>
          <w:tcPr>
            <w:tcW w:w="5000" w:type="pct"/>
            <w:gridSpan w:val="2"/>
            <w:tcBorders>
              <w:top w:val="single" w:sz="4" w:space="0" w:color="auto"/>
              <w:left w:val="single" w:sz="4" w:space="0" w:color="auto"/>
              <w:bottom w:val="single" w:sz="4" w:space="0" w:color="auto"/>
              <w:right w:val="single" w:sz="4" w:space="0" w:color="auto"/>
            </w:tcBorders>
            <w:hideMark/>
          </w:tcPr>
          <w:p w14:paraId="320F869E" w14:textId="28F15946" w:rsidR="004C2738" w:rsidRPr="00A97C19" w:rsidRDefault="004C2738" w:rsidP="0057737B">
            <w:pPr>
              <w:spacing w:after="160" w:line="278" w:lineRule="auto"/>
              <w:ind w:firstLine="0"/>
            </w:pPr>
            <w:r w:rsidRPr="00A97C19">
              <w:rPr>
                <w:bCs/>
              </w:rPr>
              <w:t>Mô tả:</w:t>
            </w:r>
            <w:r w:rsidRPr="00A97C19">
              <w:t xml:space="preserve"> </w:t>
            </w:r>
            <w:r w:rsidRPr="00A97C19">
              <w:rPr>
                <w:bCs/>
              </w:rPr>
              <w:t>Khai báo thông tin cá nhân và thiết lập tài khoản/mật khẩu, phân vai trò (Bán hàng/Chăm sóc).</w:t>
            </w:r>
          </w:p>
        </w:tc>
      </w:tr>
      <w:tr w:rsidR="004C2738" w:rsidRPr="00A97C19" w14:paraId="34AA436E" w14:textId="77777777" w:rsidTr="0057737B">
        <w:tc>
          <w:tcPr>
            <w:tcW w:w="5000" w:type="pct"/>
            <w:gridSpan w:val="2"/>
            <w:tcBorders>
              <w:top w:val="single" w:sz="4" w:space="0" w:color="auto"/>
              <w:left w:val="single" w:sz="4" w:space="0" w:color="auto"/>
              <w:bottom w:val="single" w:sz="4" w:space="0" w:color="auto"/>
              <w:right w:val="single" w:sz="4" w:space="0" w:color="auto"/>
            </w:tcBorders>
            <w:hideMark/>
          </w:tcPr>
          <w:p w14:paraId="1DF3FFD5" w14:textId="05500E44" w:rsidR="004C2738" w:rsidRPr="00A97C19" w:rsidRDefault="004C2738" w:rsidP="0057737B">
            <w:pPr>
              <w:spacing w:after="160" w:line="278" w:lineRule="auto"/>
              <w:ind w:firstLine="0"/>
            </w:pPr>
            <w:r w:rsidRPr="00A97C19">
              <w:rPr>
                <w:bCs/>
              </w:rPr>
              <w:t>Precondition:</w:t>
            </w:r>
            <w:r w:rsidRPr="00A97C19">
              <w:t xml:space="preserve"> </w:t>
            </w:r>
            <w:r w:rsidRPr="00A97C19">
              <w:rPr>
                <w:bCs/>
              </w:rPr>
              <w:t>Chủ cửa hàng truy cập phân hệ Quản lý nhân viên.</w:t>
            </w:r>
          </w:p>
        </w:tc>
      </w:tr>
      <w:tr w:rsidR="004C2738" w:rsidRPr="00A97C19" w14:paraId="574CA087" w14:textId="77777777" w:rsidTr="0057737B">
        <w:tc>
          <w:tcPr>
            <w:tcW w:w="5000" w:type="pct"/>
            <w:gridSpan w:val="2"/>
            <w:tcBorders>
              <w:top w:val="single" w:sz="4" w:space="0" w:color="auto"/>
              <w:left w:val="single" w:sz="4" w:space="0" w:color="auto"/>
              <w:bottom w:val="single" w:sz="4" w:space="0" w:color="auto"/>
              <w:right w:val="single" w:sz="4" w:space="0" w:color="auto"/>
            </w:tcBorders>
            <w:hideMark/>
          </w:tcPr>
          <w:p w14:paraId="02E99D85" w14:textId="778FB2C8" w:rsidR="004C2738" w:rsidRPr="00A97C19" w:rsidRDefault="004C2738" w:rsidP="0057737B">
            <w:pPr>
              <w:spacing w:after="160" w:line="278" w:lineRule="auto"/>
              <w:ind w:firstLine="0"/>
              <w:rPr>
                <w:bCs/>
              </w:rPr>
            </w:pPr>
            <w:r w:rsidRPr="00A97C19">
              <w:rPr>
                <w:bCs/>
              </w:rPr>
              <w:t>Poscondition:</w:t>
            </w:r>
            <w:r w:rsidRPr="00A97C19">
              <w:t xml:space="preserve"> Nhân viên mới được tạo, có thể dùng tài khoản vừa cấp để đăng nhập hệ thống</w:t>
            </w:r>
            <w:r w:rsidRPr="00A97C19">
              <w:rPr>
                <w:bCs/>
              </w:rPr>
              <w:t>.</w:t>
            </w:r>
          </w:p>
        </w:tc>
      </w:tr>
      <w:tr w:rsidR="004C2738" w:rsidRPr="00A97C19" w14:paraId="5BE4F13E" w14:textId="77777777" w:rsidTr="0057737B">
        <w:tc>
          <w:tcPr>
            <w:tcW w:w="5000" w:type="pct"/>
            <w:gridSpan w:val="2"/>
            <w:tcBorders>
              <w:top w:val="single" w:sz="4" w:space="0" w:color="auto"/>
              <w:left w:val="single" w:sz="4" w:space="0" w:color="auto"/>
              <w:bottom w:val="single" w:sz="4" w:space="0" w:color="auto"/>
              <w:right w:val="single" w:sz="4" w:space="0" w:color="auto"/>
            </w:tcBorders>
            <w:hideMark/>
          </w:tcPr>
          <w:p w14:paraId="31B73124" w14:textId="77777777" w:rsidR="004C2738" w:rsidRPr="00A97C19" w:rsidRDefault="004C2738" w:rsidP="0057737B">
            <w:pPr>
              <w:spacing w:after="160" w:line="278" w:lineRule="auto"/>
              <w:ind w:firstLine="0"/>
            </w:pPr>
            <w:r w:rsidRPr="00A97C19">
              <w:rPr>
                <w:bCs/>
              </w:rPr>
              <w:t>Basic flows</w:t>
            </w:r>
          </w:p>
        </w:tc>
      </w:tr>
      <w:tr w:rsidR="004C2738" w:rsidRPr="00A97C19" w14:paraId="53878714" w14:textId="77777777" w:rsidTr="0057737B">
        <w:tc>
          <w:tcPr>
            <w:tcW w:w="2500" w:type="pct"/>
            <w:tcBorders>
              <w:top w:val="single" w:sz="4" w:space="0" w:color="auto"/>
              <w:left w:val="single" w:sz="4" w:space="0" w:color="auto"/>
              <w:bottom w:val="single" w:sz="4" w:space="0" w:color="auto"/>
              <w:right w:val="single" w:sz="4" w:space="0" w:color="auto"/>
            </w:tcBorders>
          </w:tcPr>
          <w:p w14:paraId="7907B614" w14:textId="77777777" w:rsidR="004C2738" w:rsidRPr="00A97C19" w:rsidRDefault="004C2738" w:rsidP="0057737B">
            <w:pPr>
              <w:ind w:firstLine="0"/>
              <w:rPr>
                <w:bCs/>
              </w:rPr>
            </w:pPr>
            <w:r w:rsidRPr="00A97C19">
              <w:rPr>
                <w:bCs/>
              </w:rPr>
              <w:t>Actor</w:t>
            </w:r>
          </w:p>
        </w:tc>
        <w:tc>
          <w:tcPr>
            <w:tcW w:w="2500" w:type="pct"/>
            <w:tcBorders>
              <w:top w:val="single" w:sz="4" w:space="0" w:color="auto"/>
              <w:left w:val="single" w:sz="4" w:space="0" w:color="auto"/>
              <w:bottom w:val="single" w:sz="4" w:space="0" w:color="auto"/>
              <w:right w:val="single" w:sz="4" w:space="0" w:color="auto"/>
            </w:tcBorders>
          </w:tcPr>
          <w:p w14:paraId="37E1264F" w14:textId="77777777" w:rsidR="004C2738" w:rsidRPr="00A97C19" w:rsidRDefault="004C2738" w:rsidP="0057737B">
            <w:pPr>
              <w:ind w:firstLine="0"/>
              <w:rPr>
                <w:bCs/>
              </w:rPr>
            </w:pPr>
            <w:r w:rsidRPr="00A97C19">
              <w:rPr>
                <w:bCs/>
              </w:rPr>
              <w:t>System</w:t>
            </w:r>
          </w:p>
        </w:tc>
      </w:tr>
      <w:tr w:rsidR="004C2738" w:rsidRPr="00911D5B" w14:paraId="36FAA6C0" w14:textId="77777777" w:rsidTr="0057737B">
        <w:tc>
          <w:tcPr>
            <w:tcW w:w="2500" w:type="pct"/>
            <w:tcBorders>
              <w:top w:val="single" w:sz="4" w:space="0" w:color="auto"/>
              <w:left w:val="single" w:sz="4" w:space="0" w:color="auto"/>
              <w:bottom w:val="single" w:sz="4" w:space="0" w:color="auto"/>
              <w:right w:val="single" w:sz="4" w:space="0" w:color="auto"/>
            </w:tcBorders>
            <w:vAlign w:val="top"/>
          </w:tcPr>
          <w:p w14:paraId="1155F711" w14:textId="43D7D68F" w:rsidR="004C2738" w:rsidRPr="00A97C19" w:rsidRDefault="004C2738" w:rsidP="0057737B">
            <w:pPr>
              <w:spacing w:line="240" w:lineRule="auto"/>
              <w:ind w:firstLine="0"/>
              <w:rPr>
                <w:bCs/>
              </w:rPr>
            </w:pPr>
            <w:r w:rsidRPr="00A97C19">
              <w:rPr>
                <w:bCs/>
              </w:rPr>
              <w:t>1. Nhấn "Thêm nhân viên".</w:t>
            </w:r>
          </w:p>
          <w:p w14:paraId="29F3F0C3" w14:textId="77777777" w:rsidR="004C2738" w:rsidRDefault="004C2738" w:rsidP="0057737B">
            <w:pPr>
              <w:spacing w:line="240" w:lineRule="auto"/>
              <w:ind w:firstLine="0"/>
              <w:rPr>
                <w:bCs/>
              </w:rPr>
            </w:pPr>
          </w:p>
          <w:p w14:paraId="0E683B6A" w14:textId="51251FBB" w:rsidR="004C2738" w:rsidRPr="004C2738" w:rsidRDefault="004C2738" w:rsidP="004C2738">
            <w:pPr>
              <w:pStyle w:val="Heading3"/>
              <w:numPr>
                <w:ilvl w:val="0"/>
                <w:numId w:val="0"/>
              </w:numPr>
              <w:rPr>
                <w:b w:val="0"/>
              </w:rPr>
            </w:pPr>
            <w:r w:rsidRPr="004C2738">
              <w:rPr>
                <w:b w:val="0"/>
              </w:rPr>
              <w:t>3. Chủ cửa hàng nhập thông tin.</w:t>
            </w:r>
          </w:p>
          <w:p w14:paraId="6AA5E76D" w14:textId="44A80AD5" w:rsidR="004C2738" w:rsidRPr="004C2738" w:rsidRDefault="004C2738" w:rsidP="004C2738">
            <w:pPr>
              <w:ind w:firstLine="0"/>
            </w:pPr>
            <w:r>
              <w:t xml:space="preserve">4. </w:t>
            </w:r>
            <w:r w:rsidRPr="00A97C19">
              <w:rPr>
                <w:bCs/>
              </w:rPr>
              <w:t>Nhấn "Lưu".</w:t>
            </w:r>
          </w:p>
          <w:p w14:paraId="5660FE1C" w14:textId="6C600EC6" w:rsidR="004C2738" w:rsidRPr="00A97C19" w:rsidRDefault="004C2738" w:rsidP="0057737B">
            <w:pPr>
              <w:spacing w:line="240" w:lineRule="auto"/>
              <w:ind w:firstLine="0"/>
              <w:rPr>
                <w:bCs/>
              </w:rPr>
            </w:pPr>
          </w:p>
        </w:tc>
        <w:tc>
          <w:tcPr>
            <w:tcW w:w="2500" w:type="pct"/>
            <w:tcBorders>
              <w:top w:val="single" w:sz="4" w:space="0" w:color="auto"/>
              <w:left w:val="single" w:sz="4" w:space="0" w:color="auto"/>
              <w:bottom w:val="single" w:sz="4" w:space="0" w:color="auto"/>
              <w:right w:val="single" w:sz="4" w:space="0" w:color="auto"/>
            </w:tcBorders>
            <w:vAlign w:val="top"/>
          </w:tcPr>
          <w:p w14:paraId="62016604" w14:textId="77777777" w:rsidR="004C2738" w:rsidRPr="00911D5B" w:rsidRDefault="004C2738" w:rsidP="0057737B">
            <w:pPr>
              <w:spacing w:line="240" w:lineRule="auto"/>
              <w:ind w:firstLine="0"/>
            </w:pPr>
          </w:p>
          <w:p w14:paraId="6AB38C3B" w14:textId="2D4D742E" w:rsidR="004C2738" w:rsidRPr="00911D5B" w:rsidRDefault="004C2738" w:rsidP="0057737B">
            <w:pPr>
              <w:pStyle w:val="Heading3"/>
              <w:numPr>
                <w:ilvl w:val="0"/>
                <w:numId w:val="0"/>
              </w:numPr>
              <w:spacing w:line="240" w:lineRule="auto"/>
              <w:rPr>
                <w:b w:val="0"/>
                <w:bCs w:val="0"/>
              </w:rPr>
            </w:pPr>
            <w:r w:rsidRPr="00911D5B">
              <w:rPr>
                <w:b w:val="0"/>
                <w:bCs w:val="0"/>
              </w:rPr>
              <w:t xml:space="preserve">2. </w:t>
            </w:r>
            <w:r w:rsidRPr="004C2738">
              <w:rPr>
                <w:rFonts w:cs="Times New Roman"/>
                <w:b w:val="0"/>
                <w:bCs w:val="0"/>
              </w:rPr>
              <w:t>Hệ thống hiển thị form</w:t>
            </w:r>
          </w:p>
          <w:p w14:paraId="0517990A" w14:textId="77777777" w:rsidR="004C2738" w:rsidRDefault="004C2738" w:rsidP="0057737B">
            <w:pPr>
              <w:spacing w:line="240" w:lineRule="auto"/>
              <w:ind w:firstLine="0"/>
            </w:pPr>
          </w:p>
          <w:p w14:paraId="6F4B480C" w14:textId="77777777" w:rsidR="004C2738" w:rsidRDefault="004C2738" w:rsidP="0057737B">
            <w:pPr>
              <w:spacing w:line="240" w:lineRule="auto"/>
              <w:ind w:firstLine="0"/>
            </w:pPr>
          </w:p>
          <w:p w14:paraId="7556D3CB" w14:textId="17544000" w:rsidR="004C2738" w:rsidRDefault="004C2738" w:rsidP="0057737B">
            <w:pPr>
              <w:spacing w:line="240" w:lineRule="auto"/>
              <w:ind w:firstLine="0"/>
              <w:rPr>
                <w:bCs/>
              </w:rPr>
            </w:pPr>
            <w:r>
              <w:t xml:space="preserve">5. </w:t>
            </w:r>
            <w:r w:rsidRPr="00A97C19">
              <w:rPr>
                <w:bCs/>
              </w:rPr>
              <w:t>Hệ thống kiểm tra tính hợp lệ và mã hóa mật khẩu.</w:t>
            </w:r>
          </w:p>
          <w:p w14:paraId="1A292199" w14:textId="3C23A296" w:rsidR="004C2738" w:rsidRPr="004C2738" w:rsidRDefault="004C2738" w:rsidP="0057737B">
            <w:pPr>
              <w:spacing w:line="240" w:lineRule="auto"/>
              <w:ind w:firstLine="0"/>
              <w:rPr>
                <w:szCs w:val="26"/>
              </w:rPr>
            </w:pPr>
            <w:r>
              <w:rPr>
                <w:bCs/>
              </w:rPr>
              <w:t xml:space="preserve">6. </w:t>
            </w:r>
            <w:r w:rsidRPr="00A97C19">
              <w:rPr>
                <w:bCs/>
              </w:rPr>
              <w:t>Hệ thống lưu vào cơ sở dữ liệu và thông báo thành công.</w:t>
            </w:r>
          </w:p>
        </w:tc>
      </w:tr>
      <w:tr w:rsidR="004C2738" w:rsidRPr="00A97C19" w14:paraId="2D7F616A" w14:textId="77777777" w:rsidTr="0057737B">
        <w:tc>
          <w:tcPr>
            <w:tcW w:w="2500" w:type="pct"/>
            <w:tcBorders>
              <w:top w:val="single" w:sz="4" w:space="0" w:color="auto"/>
              <w:left w:val="single" w:sz="4" w:space="0" w:color="auto"/>
              <w:bottom w:val="single" w:sz="4" w:space="0" w:color="auto"/>
              <w:right w:val="single" w:sz="4" w:space="0" w:color="auto"/>
            </w:tcBorders>
            <w:hideMark/>
          </w:tcPr>
          <w:p w14:paraId="48DBE81E" w14:textId="77777777" w:rsidR="004C2738" w:rsidRPr="00A97C19" w:rsidRDefault="004C2738" w:rsidP="0057737B">
            <w:pPr>
              <w:spacing w:after="160" w:line="278" w:lineRule="auto"/>
              <w:ind w:firstLine="0"/>
              <w:rPr>
                <w:bCs/>
              </w:rPr>
            </w:pPr>
            <w:r w:rsidRPr="00A97C19">
              <w:rPr>
                <w:bCs/>
              </w:rPr>
              <w:t>Alternative Flows</w:t>
            </w:r>
          </w:p>
        </w:tc>
        <w:tc>
          <w:tcPr>
            <w:tcW w:w="2500" w:type="pct"/>
            <w:tcBorders>
              <w:top w:val="single" w:sz="4" w:space="0" w:color="auto"/>
              <w:left w:val="single" w:sz="4" w:space="0" w:color="auto"/>
              <w:bottom w:val="single" w:sz="4" w:space="0" w:color="auto"/>
              <w:right w:val="single" w:sz="4" w:space="0" w:color="auto"/>
            </w:tcBorders>
            <w:hideMark/>
          </w:tcPr>
          <w:p w14:paraId="3764B4F8" w14:textId="77777777" w:rsidR="004C2738" w:rsidRPr="00A97C19" w:rsidRDefault="004C2738" w:rsidP="0057737B">
            <w:pPr>
              <w:spacing w:after="160" w:line="278" w:lineRule="auto"/>
            </w:pPr>
          </w:p>
        </w:tc>
      </w:tr>
      <w:tr w:rsidR="004C2738" w:rsidRPr="00A97C19" w14:paraId="4553F469" w14:textId="77777777" w:rsidTr="0057737B">
        <w:tc>
          <w:tcPr>
            <w:tcW w:w="5000" w:type="pct"/>
            <w:gridSpan w:val="2"/>
            <w:tcBorders>
              <w:top w:val="single" w:sz="4" w:space="0" w:color="auto"/>
              <w:left w:val="single" w:sz="4" w:space="0" w:color="auto"/>
              <w:bottom w:val="single" w:sz="4" w:space="0" w:color="auto"/>
              <w:right w:val="single" w:sz="4" w:space="0" w:color="auto"/>
            </w:tcBorders>
          </w:tcPr>
          <w:p w14:paraId="7C9D84AD" w14:textId="7EC79EC5" w:rsidR="004C2738" w:rsidRPr="00A97C19" w:rsidRDefault="004C2738" w:rsidP="004C2738">
            <w:pPr>
              <w:spacing w:after="160" w:line="278" w:lineRule="auto"/>
              <w:ind w:firstLine="0"/>
            </w:pPr>
            <w:r w:rsidRPr="00A97C19">
              <w:t xml:space="preserve">5a. </w:t>
            </w:r>
            <w:r>
              <w:t>Nếu t</w:t>
            </w:r>
            <w:r w:rsidRPr="00A97C19">
              <w:t>rùng tên đăng nhập</w:t>
            </w:r>
            <w:r>
              <w:t xml:space="preserve"> thì </w:t>
            </w:r>
            <w:r w:rsidRPr="00A97C19">
              <w:t>Hệ thống báo "Tên đăng nhập đã được sử dụng" và yêu cầu nhập lại.</w:t>
            </w:r>
          </w:p>
          <w:p w14:paraId="24E020B8" w14:textId="257B50D1" w:rsidR="004C2738" w:rsidRPr="00A97C19" w:rsidRDefault="004C2738" w:rsidP="0057737B">
            <w:pPr>
              <w:spacing w:after="160" w:line="278" w:lineRule="auto"/>
              <w:ind w:firstLine="0"/>
            </w:pPr>
            <w:r w:rsidRPr="00A97C19">
              <w:t xml:space="preserve">5b. Thông tin không hợp lệ (Sai định dạng), </w:t>
            </w:r>
            <w:r w:rsidR="00074257">
              <w:t xml:space="preserve">Hệ thống </w:t>
            </w:r>
            <w:r w:rsidRPr="00A97C19">
              <w:t>yêu cầu nhập lại.</w:t>
            </w:r>
          </w:p>
        </w:tc>
      </w:tr>
    </w:tbl>
    <w:p w14:paraId="6CAF970E" w14:textId="77777777" w:rsidR="009C7FE7" w:rsidRPr="009C7FE7" w:rsidRDefault="009C7FE7" w:rsidP="009C7FE7">
      <w:pPr>
        <w:ind w:firstLine="0"/>
      </w:pPr>
    </w:p>
    <w:p w14:paraId="533C340D" w14:textId="77777777" w:rsidR="00FA2E85" w:rsidRPr="00FA2E85" w:rsidRDefault="00FA2E85">
      <w:pPr>
        <w:pStyle w:val="Heading4"/>
        <w:numPr>
          <w:ilvl w:val="3"/>
          <w:numId w:val="5"/>
        </w:numPr>
        <w:rPr>
          <w:lang w:val="pt-BR"/>
        </w:rPr>
      </w:pPr>
      <w:r w:rsidRPr="00FA2E85">
        <w:rPr>
          <w:lang w:val="pt-BR"/>
        </w:rPr>
        <w:lastRenderedPageBreak/>
        <w:t xml:space="preserve">Activity Diagram </w:t>
      </w:r>
    </w:p>
    <w:p w14:paraId="47A5C11F" w14:textId="1724C1FC" w:rsidR="00FA2E85" w:rsidRPr="00FA2E85" w:rsidRDefault="000951D1" w:rsidP="00BD5F36">
      <w:pPr>
        <w:ind w:firstLine="0"/>
        <w:rPr>
          <w:lang w:val="pt-BR"/>
        </w:rPr>
      </w:pPr>
      <w:r w:rsidRPr="00A97C19">
        <w:rPr>
          <w:noProof/>
        </w:rPr>
        <w:drawing>
          <wp:inline distT="0" distB="0" distL="0" distR="0" wp14:anchorId="7832A52E" wp14:editId="0704BE71">
            <wp:extent cx="5580380" cy="3841877"/>
            <wp:effectExtent l="0" t="0" r="1270" b="6350"/>
            <wp:docPr id="1133854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854304" name=""/>
                    <pic:cNvPicPr/>
                  </pic:nvPicPr>
                  <pic:blipFill>
                    <a:blip r:embed="rId14"/>
                    <a:stretch>
                      <a:fillRect/>
                    </a:stretch>
                  </pic:blipFill>
                  <pic:spPr>
                    <a:xfrm>
                      <a:off x="0" y="0"/>
                      <a:ext cx="5580380" cy="3841877"/>
                    </a:xfrm>
                    <a:prstGeom prst="rect">
                      <a:avLst/>
                    </a:prstGeom>
                  </pic:spPr>
                </pic:pic>
              </a:graphicData>
            </a:graphic>
          </wp:inline>
        </w:drawing>
      </w:r>
    </w:p>
    <w:p w14:paraId="3CEE9967" w14:textId="77777777" w:rsidR="00FA2E85" w:rsidRPr="005103C6" w:rsidRDefault="00FA2E85" w:rsidP="00FA2E85">
      <w:pPr>
        <w:pStyle w:val="Heading4"/>
        <w:rPr>
          <w:lang w:val="pt-BR"/>
        </w:rPr>
      </w:pPr>
      <w:r w:rsidRPr="005103C6">
        <w:rPr>
          <w:lang w:val="pt-BR"/>
        </w:rPr>
        <w:t>Sequence Diagram</w:t>
      </w:r>
    </w:p>
    <w:p w14:paraId="5DCCE0F9" w14:textId="3C5E1056" w:rsidR="00BD5F36" w:rsidRDefault="000D486B" w:rsidP="00FA2E85">
      <w:pPr>
        <w:spacing w:after="120" w:line="240" w:lineRule="auto"/>
        <w:rPr>
          <w:szCs w:val="26"/>
        </w:rPr>
      </w:pPr>
      <w:r w:rsidRPr="00A97C19">
        <w:rPr>
          <w:noProof/>
        </w:rPr>
        <w:drawing>
          <wp:inline distT="0" distB="0" distL="0" distR="0" wp14:anchorId="7FA58CB4" wp14:editId="6FCDFF1D">
            <wp:extent cx="5580380" cy="3468370"/>
            <wp:effectExtent l="0" t="0" r="1270" b="0"/>
            <wp:docPr id="1010154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54393" name=""/>
                    <pic:cNvPicPr/>
                  </pic:nvPicPr>
                  <pic:blipFill>
                    <a:blip r:embed="rId15"/>
                    <a:stretch>
                      <a:fillRect/>
                    </a:stretch>
                  </pic:blipFill>
                  <pic:spPr>
                    <a:xfrm>
                      <a:off x="0" y="0"/>
                      <a:ext cx="5580380" cy="3468370"/>
                    </a:xfrm>
                    <a:prstGeom prst="rect">
                      <a:avLst/>
                    </a:prstGeom>
                  </pic:spPr>
                </pic:pic>
              </a:graphicData>
            </a:graphic>
          </wp:inline>
        </w:drawing>
      </w:r>
    </w:p>
    <w:p w14:paraId="31EE6562" w14:textId="77777777" w:rsidR="00AB2606" w:rsidRDefault="00AB2606">
      <w:pPr>
        <w:spacing w:before="0" w:line="240" w:lineRule="auto"/>
        <w:ind w:firstLine="0"/>
        <w:jc w:val="left"/>
        <w:rPr>
          <w:szCs w:val="26"/>
        </w:rPr>
      </w:pPr>
      <w:r>
        <w:rPr>
          <w:szCs w:val="26"/>
        </w:rPr>
        <w:br w:type="page"/>
      </w:r>
    </w:p>
    <w:p w14:paraId="384EF08F" w14:textId="4BA2AC2A" w:rsidR="00AB2606" w:rsidRPr="005103C6" w:rsidRDefault="00AB2606" w:rsidP="00AB2606">
      <w:pPr>
        <w:pStyle w:val="Heading3"/>
      </w:pPr>
      <w:bookmarkStart w:id="42" w:name="_Toc240195166"/>
      <w:r w:rsidRPr="005103C6">
        <w:lastRenderedPageBreak/>
        <w:t>UC0</w:t>
      </w:r>
      <w:r w:rsidR="007070C9">
        <w:t>13</w:t>
      </w:r>
      <w:r w:rsidRPr="005103C6">
        <w:t>_</w:t>
      </w:r>
      <w:bookmarkEnd w:id="42"/>
      <w:r w:rsidR="009C7FE7">
        <w:t>Thêm sản phẩm</w:t>
      </w:r>
      <w:r w:rsidRPr="005103C6">
        <w:t xml:space="preserve"> </w:t>
      </w:r>
    </w:p>
    <w:p w14:paraId="476F7E28" w14:textId="4AD0BD4B" w:rsidR="00AB2606" w:rsidRDefault="00AB2606" w:rsidP="00AB2606">
      <w:pPr>
        <w:pStyle w:val="Heading4"/>
      </w:pPr>
      <w:r w:rsidRPr="005103C6">
        <w:t>Mô tả use case UC0</w:t>
      </w:r>
      <w:r w:rsidR="007070C9">
        <w:t>13</w:t>
      </w:r>
    </w:p>
    <w:tbl>
      <w:tblPr>
        <w:tblStyle w:val="TableGrid"/>
        <w:tblW w:w="5000" w:type="pct"/>
        <w:tblLook w:val="01E0" w:firstRow="1" w:lastRow="1" w:firstColumn="1" w:lastColumn="1" w:noHBand="0" w:noVBand="0"/>
      </w:tblPr>
      <w:tblGrid>
        <w:gridCol w:w="4389"/>
        <w:gridCol w:w="4389"/>
      </w:tblGrid>
      <w:tr w:rsidR="009C7FE7" w:rsidRPr="00A97C19" w14:paraId="32990A2A" w14:textId="77777777" w:rsidTr="0057737B">
        <w:tc>
          <w:tcPr>
            <w:tcW w:w="5000" w:type="pct"/>
            <w:gridSpan w:val="2"/>
            <w:tcBorders>
              <w:top w:val="single" w:sz="4" w:space="0" w:color="auto"/>
              <w:left w:val="single" w:sz="4" w:space="0" w:color="auto"/>
              <w:bottom w:val="single" w:sz="4" w:space="0" w:color="auto"/>
              <w:right w:val="single" w:sz="4" w:space="0" w:color="auto"/>
            </w:tcBorders>
            <w:hideMark/>
          </w:tcPr>
          <w:p w14:paraId="2A985F9E" w14:textId="557328FF" w:rsidR="009C7FE7" w:rsidRPr="00A97C19" w:rsidRDefault="009C7FE7" w:rsidP="0057737B">
            <w:pPr>
              <w:spacing w:after="160" w:line="278" w:lineRule="auto"/>
              <w:ind w:firstLine="0"/>
              <w:rPr>
                <w:b/>
              </w:rPr>
            </w:pPr>
            <w:r w:rsidRPr="00A97C19">
              <w:rPr>
                <w:b/>
              </w:rPr>
              <w:t xml:space="preserve">Use case: </w:t>
            </w:r>
            <w:r w:rsidRPr="00A97C19">
              <w:t>UC0</w:t>
            </w:r>
            <w:r w:rsidR="007070C9">
              <w:t>13</w:t>
            </w:r>
            <w:r w:rsidRPr="00A97C19">
              <w:t>_Thêm sản phẩm</w:t>
            </w:r>
          </w:p>
        </w:tc>
      </w:tr>
      <w:tr w:rsidR="009C7FE7" w:rsidRPr="00A97C19" w14:paraId="72C935E0" w14:textId="77777777" w:rsidTr="0057737B">
        <w:tc>
          <w:tcPr>
            <w:tcW w:w="5000" w:type="pct"/>
            <w:gridSpan w:val="2"/>
            <w:tcBorders>
              <w:top w:val="single" w:sz="4" w:space="0" w:color="auto"/>
              <w:left w:val="single" w:sz="4" w:space="0" w:color="auto"/>
              <w:bottom w:val="single" w:sz="4" w:space="0" w:color="auto"/>
              <w:right w:val="single" w:sz="4" w:space="0" w:color="auto"/>
            </w:tcBorders>
            <w:hideMark/>
          </w:tcPr>
          <w:p w14:paraId="3427B7F6" w14:textId="77777777" w:rsidR="009C7FE7" w:rsidRPr="00A97C19" w:rsidRDefault="009C7FE7" w:rsidP="0057737B">
            <w:pPr>
              <w:spacing w:after="160" w:line="278" w:lineRule="auto"/>
              <w:ind w:firstLine="0"/>
            </w:pPr>
            <w:r w:rsidRPr="00A97C19">
              <w:rPr>
                <w:bCs/>
              </w:rPr>
              <w:t>Actor: Chủ cửa hàng</w:t>
            </w:r>
          </w:p>
        </w:tc>
      </w:tr>
      <w:tr w:rsidR="009C7FE7" w:rsidRPr="00A97C19" w14:paraId="19E35E35" w14:textId="77777777" w:rsidTr="0057737B">
        <w:tc>
          <w:tcPr>
            <w:tcW w:w="5000" w:type="pct"/>
            <w:gridSpan w:val="2"/>
            <w:tcBorders>
              <w:top w:val="single" w:sz="4" w:space="0" w:color="auto"/>
              <w:left w:val="single" w:sz="4" w:space="0" w:color="auto"/>
              <w:bottom w:val="single" w:sz="4" w:space="0" w:color="auto"/>
              <w:right w:val="single" w:sz="4" w:space="0" w:color="auto"/>
            </w:tcBorders>
            <w:hideMark/>
          </w:tcPr>
          <w:p w14:paraId="2C24C697" w14:textId="77777777" w:rsidR="009C7FE7" w:rsidRPr="00A97C19" w:rsidRDefault="009C7FE7" w:rsidP="0057737B">
            <w:pPr>
              <w:spacing w:after="160" w:line="278" w:lineRule="auto"/>
              <w:ind w:firstLine="0"/>
            </w:pPr>
            <w:r w:rsidRPr="00A97C19">
              <w:rPr>
                <w:bCs/>
              </w:rPr>
              <w:t>Mô tả:</w:t>
            </w:r>
            <w:r w:rsidRPr="00A97C19">
              <w:t xml:space="preserve"> </w:t>
            </w:r>
            <w:r w:rsidRPr="00A97C19">
              <w:rPr>
                <w:bCs/>
              </w:rPr>
              <w:t>Chủ cửa hàng nhập các thông tin chi tiết của sản phẩm mới (Tên, Loại, Đơn vị tính, Giá bán, Số lượng tồn ban đầu).</w:t>
            </w:r>
          </w:p>
        </w:tc>
      </w:tr>
      <w:tr w:rsidR="009C7FE7" w:rsidRPr="00A97C19" w14:paraId="55F941F0" w14:textId="77777777" w:rsidTr="0057737B">
        <w:tc>
          <w:tcPr>
            <w:tcW w:w="5000" w:type="pct"/>
            <w:gridSpan w:val="2"/>
            <w:tcBorders>
              <w:top w:val="single" w:sz="4" w:space="0" w:color="auto"/>
              <w:left w:val="single" w:sz="4" w:space="0" w:color="auto"/>
              <w:bottom w:val="single" w:sz="4" w:space="0" w:color="auto"/>
              <w:right w:val="single" w:sz="4" w:space="0" w:color="auto"/>
            </w:tcBorders>
            <w:hideMark/>
          </w:tcPr>
          <w:p w14:paraId="42A1D871" w14:textId="77777777" w:rsidR="009C7FE7" w:rsidRPr="00A97C19" w:rsidRDefault="009C7FE7" w:rsidP="0057737B">
            <w:pPr>
              <w:spacing w:after="160" w:line="278" w:lineRule="auto"/>
              <w:ind w:firstLine="0"/>
            </w:pPr>
            <w:r w:rsidRPr="00A97C19">
              <w:rPr>
                <w:bCs/>
              </w:rPr>
              <w:t>Precondition:</w:t>
            </w:r>
            <w:r w:rsidRPr="00A97C19">
              <w:t xml:space="preserve"> Đ</w:t>
            </w:r>
            <w:r w:rsidRPr="00A97C19">
              <w:rPr>
                <w:bCs/>
              </w:rPr>
              <w:t>ã đăng nhập thành công với vai trò chủ cửa hàng và truy cập vào mục quản lý sản phẩm.</w:t>
            </w:r>
          </w:p>
        </w:tc>
      </w:tr>
      <w:tr w:rsidR="009C7FE7" w:rsidRPr="00A97C19" w14:paraId="41669E5C" w14:textId="77777777" w:rsidTr="0057737B">
        <w:tc>
          <w:tcPr>
            <w:tcW w:w="5000" w:type="pct"/>
            <w:gridSpan w:val="2"/>
            <w:tcBorders>
              <w:top w:val="single" w:sz="4" w:space="0" w:color="auto"/>
              <w:left w:val="single" w:sz="4" w:space="0" w:color="auto"/>
              <w:bottom w:val="single" w:sz="4" w:space="0" w:color="auto"/>
              <w:right w:val="single" w:sz="4" w:space="0" w:color="auto"/>
            </w:tcBorders>
            <w:hideMark/>
          </w:tcPr>
          <w:p w14:paraId="56637AB0" w14:textId="77777777" w:rsidR="009C7FE7" w:rsidRPr="00A97C19" w:rsidRDefault="009C7FE7" w:rsidP="0057737B">
            <w:pPr>
              <w:spacing w:after="160" w:line="278" w:lineRule="auto"/>
              <w:ind w:firstLine="0"/>
              <w:rPr>
                <w:bCs/>
              </w:rPr>
            </w:pPr>
            <w:r w:rsidRPr="00A97C19">
              <w:rPr>
                <w:bCs/>
              </w:rPr>
              <w:t>Poscondition:</w:t>
            </w:r>
            <w:r w:rsidRPr="00A97C19">
              <w:t xml:space="preserve"> </w:t>
            </w:r>
            <w:r w:rsidRPr="00A97C19">
              <w:rPr>
                <w:bCs/>
              </w:rPr>
              <w:t>Thông tin sản phẩm được lưu thành công vào cơ sở dữ liệu; danh sách sản phẩm được làm mới.</w:t>
            </w:r>
          </w:p>
        </w:tc>
      </w:tr>
      <w:tr w:rsidR="009C7FE7" w:rsidRPr="00A97C19" w14:paraId="6539CC01" w14:textId="77777777" w:rsidTr="0057737B">
        <w:tc>
          <w:tcPr>
            <w:tcW w:w="5000" w:type="pct"/>
            <w:gridSpan w:val="2"/>
            <w:tcBorders>
              <w:top w:val="single" w:sz="4" w:space="0" w:color="auto"/>
              <w:left w:val="single" w:sz="4" w:space="0" w:color="auto"/>
              <w:bottom w:val="single" w:sz="4" w:space="0" w:color="auto"/>
              <w:right w:val="single" w:sz="4" w:space="0" w:color="auto"/>
            </w:tcBorders>
            <w:hideMark/>
          </w:tcPr>
          <w:p w14:paraId="18D602E5" w14:textId="77777777" w:rsidR="009C7FE7" w:rsidRPr="00A97C19" w:rsidRDefault="009C7FE7" w:rsidP="0057737B">
            <w:pPr>
              <w:spacing w:after="160" w:line="278" w:lineRule="auto"/>
              <w:ind w:firstLine="0"/>
            </w:pPr>
            <w:r w:rsidRPr="00A97C19">
              <w:rPr>
                <w:bCs/>
              </w:rPr>
              <w:t>Basic flows</w:t>
            </w:r>
          </w:p>
        </w:tc>
      </w:tr>
      <w:tr w:rsidR="009C7FE7" w:rsidRPr="00A97C19" w14:paraId="6344511B" w14:textId="77777777" w:rsidTr="0057737B">
        <w:tc>
          <w:tcPr>
            <w:tcW w:w="2500" w:type="pct"/>
            <w:tcBorders>
              <w:top w:val="single" w:sz="4" w:space="0" w:color="auto"/>
              <w:left w:val="single" w:sz="4" w:space="0" w:color="auto"/>
              <w:bottom w:val="single" w:sz="4" w:space="0" w:color="auto"/>
              <w:right w:val="single" w:sz="4" w:space="0" w:color="auto"/>
            </w:tcBorders>
          </w:tcPr>
          <w:p w14:paraId="755420C5" w14:textId="77777777" w:rsidR="009C7FE7" w:rsidRPr="00A97C19" w:rsidRDefault="009C7FE7" w:rsidP="0057737B">
            <w:pPr>
              <w:ind w:firstLine="0"/>
              <w:rPr>
                <w:bCs/>
              </w:rPr>
            </w:pPr>
            <w:r w:rsidRPr="00A97C19">
              <w:rPr>
                <w:bCs/>
              </w:rPr>
              <w:t>Actor</w:t>
            </w:r>
          </w:p>
        </w:tc>
        <w:tc>
          <w:tcPr>
            <w:tcW w:w="2500" w:type="pct"/>
            <w:tcBorders>
              <w:top w:val="single" w:sz="4" w:space="0" w:color="auto"/>
              <w:left w:val="single" w:sz="4" w:space="0" w:color="auto"/>
              <w:bottom w:val="single" w:sz="4" w:space="0" w:color="auto"/>
              <w:right w:val="single" w:sz="4" w:space="0" w:color="auto"/>
            </w:tcBorders>
          </w:tcPr>
          <w:p w14:paraId="377A20AD" w14:textId="77777777" w:rsidR="009C7FE7" w:rsidRPr="00A97C19" w:rsidRDefault="009C7FE7" w:rsidP="0057737B">
            <w:pPr>
              <w:ind w:firstLine="0"/>
              <w:rPr>
                <w:bCs/>
              </w:rPr>
            </w:pPr>
            <w:r w:rsidRPr="00A97C19">
              <w:rPr>
                <w:bCs/>
              </w:rPr>
              <w:t>System</w:t>
            </w:r>
          </w:p>
        </w:tc>
      </w:tr>
      <w:tr w:rsidR="009C7FE7" w:rsidRPr="00911D5B" w14:paraId="2FE65742" w14:textId="77777777" w:rsidTr="0057737B">
        <w:tc>
          <w:tcPr>
            <w:tcW w:w="2500" w:type="pct"/>
            <w:tcBorders>
              <w:top w:val="single" w:sz="4" w:space="0" w:color="auto"/>
              <w:left w:val="single" w:sz="4" w:space="0" w:color="auto"/>
              <w:bottom w:val="single" w:sz="4" w:space="0" w:color="auto"/>
              <w:right w:val="single" w:sz="4" w:space="0" w:color="auto"/>
            </w:tcBorders>
            <w:vAlign w:val="top"/>
          </w:tcPr>
          <w:p w14:paraId="4EE864DB" w14:textId="77777777" w:rsidR="009C7FE7" w:rsidRPr="00A97C19" w:rsidRDefault="009C7FE7" w:rsidP="0057737B">
            <w:pPr>
              <w:ind w:firstLine="0"/>
              <w:rPr>
                <w:bCs/>
              </w:rPr>
            </w:pPr>
            <w:r w:rsidRPr="00A97C19">
              <w:rPr>
                <w:bCs/>
              </w:rPr>
              <w:t>1. Chủ cửa hàng nhấn nút "Thêm mới sản phẩm".</w:t>
            </w:r>
          </w:p>
          <w:p w14:paraId="4471FC8D" w14:textId="77777777" w:rsidR="009C7FE7" w:rsidRDefault="009C7FE7" w:rsidP="0057737B">
            <w:pPr>
              <w:ind w:firstLine="0"/>
              <w:rPr>
                <w:bCs/>
              </w:rPr>
            </w:pPr>
          </w:p>
          <w:p w14:paraId="63F282A4" w14:textId="77777777" w:rsidR="009C7FE7" w:rsidRPr="00A97C19" w:rsidRDefault="009C7FE7" w:rsidP="0057737B">
            <w:pPr>
              <w:ind w:firstLine="0"/>
              <w:rPr>
                <w:bCs/>
              </w:rPr>
            </w:pPr>
            <w:r>
              <w:rPr>
                <w:bCs/>
              </w:rPr>
              <w:t>3.</w:t>
            </w:r>
            <w:r w:rsidRPr="00A97C19">
              <w:rPr>
                <w:bCs/>
              </w:rPr>
              <w:t xml:space="preserve"> Chủ cửa hàng nhập dữ liệu (Tên SP, Loại, Giá, Số lượng) và nhấn "Lưu".</w:t>
            </w:r>
          </w:p>
        </w:tc>
        <w:tc>
          <w:tcPr>
            <w:tcW w:w="2500" w:type="pct"/>
            <w:tcBorders>
              <w:top w:val="single" w:sz="4" w:space="0" w:color="auto"/>
              <w:left w:val="single" w:sz="4" w:space="0" w:color="auto"/>
              <w:bottom w:val="single" w:sz="4" w:space="0" w:color="auto"/>
              <w:right w:val="single" w:sz="4" w:space="0" w:color="auto"/>
            </w:tcBorders>
            <w:vAlign w:val="top"/>
          </w:tcPr>
          <w:p w14:paraId="698AAA1D" w14:textId="77777777" w:rsidR="009C7FE7" w:rsidRPr="00911D5B" w:rsidRDefault="009C7FE7" w:rsidP="0057737B">
            <w:pPr>
              <w:ind w:firstLine="0"/>
            </w:pPr>
          </w:p>
          <w:p w14:paraId="07AD00E4" w14:textId="77777777" w:rsidR="009C7FE7" w:rsidRPr="00911D5B" w:rsidRDefault="009C7FE7" w:rsidP="0057737B">
            <w:pPr>
              <w:pStyle w:val="Heading3"/>
              <w:numPr>
                <w:ilvl w:val="0"/>
                <w:numId w:val="0"/>
              </w:numPr>
              <w:rPr>
                <w:b w:val="0"/>
                <w:bCs w:val="0"/>
              </w:rPr>
            </w:pPr>
            <w:r w:rsidRPr="00911D5B">
              <w:rPr>
                <w:b w:val="0"/>
                <w:bCs w:val="0"/>
              </w:rPr>
              <w:t xml:space="preserve">2. </w:t>
            </w:r>
            <w:r w:rsidRPr="00911D5B">
              <w:rPr>
                <w:rFonts w:cs="Times New Roman"/>
                <w:b w:val="0"/>
                <w:bCs w:val="0"/>
              </w:rPr>
              <w:t>Hệ thống hiển thị form nhập thông tin sản phẩm.</w:t>
            </w:r>
          </w:p>
          <w:p w14:paraId="1307E2F4" w14:textId="77777777" w:rsidR="009C7FE7" w:rsidRDefault="009C7FE7" w:rsidP="0057737B"/>
          <w:p w14:paraId="309A5FFE" w14:textId="77777777" w:rsidR="009C7FE7" w:rsidRDefault="009C7FE7" w:rsidP="0057737B">
            <w:pPr>
              <w:ind w:firstLine="0"/>
              <w:rPr>
                <w:bCs/>
              </w:rPr>
            </w:pPr>
            <w:r>
              <w:t xml:space="preserve">4. </w:t>
            </w:r>
            <w:r w:rsidRPr="00A97C19">
              <w:rPr>
                <w:bCs/>
              </w:rPr>
              <w:t>Hệ thống kiểm tra tính hợp lệ của dữ liệu đầu vào</w:t>
            </w:r>
            <w:r>
              <w:rPr>
                <w:bCs/>
              </w:rPr>
              <w:t>.</w:t>
            </w:r>
          </w:p>
          <w:p w14:paraId="2D615357" w14:textId="77777777" w:rsidR="009C7FE7" w:rsidRDefault="009C7FE7" w:rsidP="0057737B">
            <w:pPr>
              <w:ind w:firstLine="0"/>
              <w:rPr>
                <w:bCs/>
              </w:rPr>
            </w:pPr>
            <w:r>
              <w:rPr>
                <w:bCs/>
              </w:rPr>
              <w:t xml:space="preserve">5. </w:t>
            </w:r>
            <w:r w:rsidRPr="00A97C19">
              <w:rPr>
                <w:bCs/>
              </w:rPr>
              <w:t>Hệ thống lưu dữ liệu vào cơ sở dữ liệu</w:t>
            </w:r>
          </w:p>
          <w:p w14:paraId="09C6EFB3" w14:textId="77777777" w:rsidR="009C7FE7" w:rsidRPr="00911D5B" w:rsidRDefault="009C7FE7" w:rsidP="0057737B">
            <w:pPr>
              <w:ind w:firstLine="0"/>
              <w:rPr>
                <w:bCs/>
              </w:rPr>
            </w:pPr>
            <w:r>
              <w:rPr>
                <w:bCs/>
              </w:rPr>
              <w:t xml:space="preserve">6. </w:t>
            </w:r>
            <w:r w:rsidRPr="00A97C19">
              <w:rPr>
                <w:bCs/>
              </w:rPr>
              <w:t>Hệ thống thông báo "Thêm thành công" và làm mới giao diện danh sách</w:t>
            </w:r>
            <w:r>
              <w:rPr>
                <w:bCs/>
              </w:rPr>
              <w:t>.</w:t>
            </w:r>
          </w:p>
        </w:tc>
      </w:tr>
      <w:tr w:rsidR="009C7FE7" w:rsidRPr="00A97C19" w14:paraId="29FB5D0A" w14:textId="77777777" w:rsidTr="0057737B">
        <w:tc>
          <w:tcPr>
            <w:tcW w:w="2500" w:type="pct"/>
            <w:tcBorders>
              <w:top w:val="single" w:sz="4" w:space="0" w:color="auto"/>
              <w:left w:val="single" w:sz="4" w:space="0" w:color="auto"/>
              <w:bottom w:val="single" w:sz="4" w:space="0" w:color="auto"/>
              <w:right w:val="single" w:sz="4" w:space="0" w:color="auto"/>
            </w:tcBorders>
            <w:hideMark/>
          </w:tcPr>
          <w:p w14:paraId="32AE3F6B" w14:textId="77777777" w:rsidR="009C7FE7" w:rsidRPr="00A97C19" w:rsidRDefault="009C7FE7" w:rsidP="0057737B">
            <w:pPr>
              <w:spacing w:after="160" w:line="278" w:lineRule="auto"/>
              <w:ind w:firstLine="0"/>
              <w:rPr>
                <w:bCs/>
              </w:rPr>
            </w:pPr>
            <w:r w:rsidRPr="00A97C19">
              <w:rPr>
                <w:bCs/>
              </w:rPr>
              <w:t>Alternative Flows</w:t>
            </w:r>
          </w:p>
        </w:tc>
        <w:tc>
          <w:tcPr>
            <w:tcW w:w="2500" w:type="pct"/>
            <w:tcBorders>
              <w:top w:val="single" w:sz="4" w:space="0" w:color="auto"/>
              <w:left w:val="single" w:sz="4" w:space="0" w:color="auto"/>
              <w:bottom w:val="single" w:sz="4" w:space="0" w:color="auto"/>
              <w:right w:val="single" w:sz="4" w:space="0" w:color="auto"/>
            </w:tcBorders>
            <w:hideMark/>
          </w:tcPr>
          <w:p w14:paraId="61C3A770" w14:textId="77777777" w:rsidR="009C7FE7" w:rsidRPr="00A97C19" w:rsidRDefault="009C7FE7" w:rsidP="0057737B">
            <w:pPr>
              <w:spacing w:after="160" w:line="278" w:lineRule="auto"/>
            </w:pPr>
          </w:p>
        </w:tc>
      </w:tr>
      <w:tr w:rsidR="009C7FE7" w:rsidRPr="00A97C19" w14:paraId="61A11135" w14:textId="77777777" w:rsidTr="0057737B">
        <w:tc>
          <w:tcPr>
            <w:tcW w:w="5000" w:type="pct"/>
            <w:gridSpan w:val="2"/>
            <w:tcBorders>
              <w:top w:val="single" w:sz="4" w:space="0" w:color="auto"/>
              <w:left w:val="single" w:sz="4" w:space="0" w:color="auto"/>
              <w:bottom w:val="single" w:sz="4" w:space="0" w:color="auto"/>
              <w:right w:val="single" w:sz="4" w:space="0" w:color="auto"/>
            </w:tcBorders>
          </w:tcPr>
          <w:p w14:paraId="2B2D0AF2" w14:textId="77777777" w:rsidR="009C7FE7" w:rsidRPr="00A97C19" w:rsidRDefault="009C7FE7" w:rsidP="0057737B">
            <w:pPr>
              <w:spacing w:after="160" w:line="278" w:lineRule="auto"/>
              <w:ind w:firstLine="0"/>
            </w:pPr>
            <w:r w:rsidRPr="00A97C19">
              <w:t>4a. Dữ liệu không hợp lệ (để trống hoặc sai định dạng) thì Hệ thống hiển thị thông báo lỗi màu đỏ tại trường tương ứng. Chủ cửa hàng nhập lại.</w:t>
            </w:r>
          </w:p>
          <w:p w14:paraId="7A09B63C" w14:textId="77777777" w:rsidR="009C7FE7" w:rsidRPr="00A97C19" w:rsidRDefault="009C7FE7" w:rsidP="0057737B">
            <w:pPr>
              <w:spacing w:after="160" w:line="278" w:lineRule="auto"/>
              <w:ind w:firstLine="0"/>
            </w:pPr>
            <w:r w:rsidRPr="00A97C19">
              <w:t>4b. Trùng Mã sản phẩm: Hệ thống thông báo "Mã sản phẩm đã tồn tại". Quá trình lưu bị hủy.</w:t>
            </w:r>
          </w:p>
        </w:tc>
      </w:tr>
    </w:tbl>
    <w:p w14:paraId="419C7745" w14:textId="77777777" w:rsidR="009C7FE7" w:rsidRPr="009C7FE7" w:rsidRDefault="009C7FE7" w:rsidP="009C7FE7"/>
    <w:p w14:paraId="23383857" w14:textId="77777777" w:rsidR="00AB2606" w:rsidRPr="00FA2E85" w:rsidRDefault="00AB2606">
      <w:pPr>
        <w:pStyle w:val="Heading4"/>
        <w:numPr>
          <w:ilvl w:val="3"/>
          <w:numId w:val="5"/>
        </w:numPr>
        <w:rPr>
          <w:lang w:val="pt-BR"/>
        </w:rPr>
      </w:pPr>
      <w:r w:rsidRPr="00FA2E85">
        <w:rPr>
          <w:lang w:val="pt-BR"/>
        </w:rPr>
        <w:lastRenderedPageBreak/>
        <w:t xml:space="preserve">Activity Diagram </w:t>
      </w:r>
    </w:p>
    <w:p w14:paraId="3ED63381" w14:textId="18B15304" w:rsidR="00AB2606" w:rsidRPr="00FA2E85" w:rsidRDefault="000951D1" w:rsidP="00AB2606">
      <w:pPr>
        <w:ind w:firstLine="0"/>
        <w:rPr>
          <w:lang w:val="pt-BR"/>
        </w:rPr>
      </w:pPr>
      <w:r w:rsidRPr="00A97C19">
        <w:rPr>
          <w:noProof/>
        </w:rPr>
        <w:drawing>
          <wp:inline distT="0" distB="0" distL="0" distR="0" wp14:anchorId="65CA7C9E" wp14:editId="66AE080F">
            <wp:extent cx="5580380" cy="4151302"/>
            <wp:effectExtent l="0" t="0" r="1270" b="1905"/>
            <wp:docPr id="931680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680459" name=""/>
                    <pic:cNvPicPr/>
                  </pic:nvPicPr>
                  <pic:blipFill>
                    <a:blip r:embed="rId16"/>
                    <a:stretch>
                      <a:fillRect/>
                    </a:stretch>
                  </pic:blipFill>
                  <pic:spPr>
                    <a:xfrm>
                      <a:off x="0" y="0"/>
                      <a:ext cx="5580380" cy="4151302"/>
                    </a:xfrm>
                    <a:prstGeom prst="rect">
                      <a:avLst/>
                    </a:prstGeom>
                  </pic:spPr>
                </pic:pic>
              </a:graphicData>
            </a:graphic>
          </wp:inline>
        </w:drawing>
      </w:r>
    </w:p>
    <w:p w14:paraId="3A82A3CC" w14:textId="77777777" w:rsidR="00AB2606" w:rsidRPr="005103C6" w:rsidRDefault="00AB2606" w:rsidP="00AB2606">
      <w:pPr>
        <w:pStyle w:val="Heading4"/>
        <w:rPr>
          <w:lang w:val="pt-BR"/>
        </w:rPr>
      </w:pPr>
      <w:r w:rsidRPr="005103C6">
        <w:rPr>
          <w:lang w:val="pt-BR"/>
        </w:rPr>
        <w:t>Sequence Diagram</w:t>
      </w:r>
    </w:p>
    <w:p w14:paraId="13DF0788" w14:textId="0C337311" w:rsidR="001E1385" w:rsidRPr="005103C6" w:rsidRDefault="001E1385" w:rsidP="001E1385">
      <w:pPr>
        <w:pStyle w:val="Heading3"/>
      </w:pPr>
      <w:r w:rsidRPr="005103C6">
        <w:t>UC0</w:t>
      </w:r>
      <w:r w:rsidR="007070C9">
        <w:t>10</w:t>
      </w:r>
      <w:r w:rsidRPr="005103C6">
        <w:t>_</w:t>
      </w:r>
      <w:r>
        <w:t xml:space="preserve">Thêm </w:t>
      </w:r>
      <w:r>
        <w:t xml:space="preserve">loại </w:t>
      </w:r>
      <w:r>
        <w:t>sản phẩm</w:t>
      </w:r>
      <w:r w:rsidRPr="005103C6">
        <w:t xml:space="preserve"> </w:t>
      </w:r>
      <w:r w:rsidR="00A14A3E">
        <w:t>SEQUENCE</w:t>
      </w:r>
    </w:p>
    <w:p w14:paraId="6E30B2D6" w14:textId="6F9E8696" w:rsidR="001E1385" w:rsidRDefault="001E1385" w:rsidP="001E1385">
      <w:pPr>
        <w:pStyle w:val="Heading4"/>
      </w:pPr>
      <w:r w:rsidRPr="005103C6">
        <w:t>Mô tả use case UC0</w:t>
      </w:r>
      <w:r w:rsidR="007070C9">
        <w:t>10</w:t>
      </w:r>
    </w:p>
    <w:tbl>
      <w:tblPr>
        <w:tblStyle w:val="TableGrid"/>
        <w:tblW w:w="5000" w:type="pct"/>
        <w:tblLook w:val="01E0" w:firstRow="1" w:lastRow="1" w:firstColumn="1" w:lastColumn="1" w:noHBand="0" w:noVBand="0"/>
      </w:tblPr>
      <w:tblGrid>
        <w:gridCol w:w="4389"/>
        <w:gridCol w:w="4389"/>
      </w:tblGrid>
      <w:tr w:rsidR="001E1385" w:rsidRPr="00A97C19" w14:paraId="6F4095BB" w14:textId="77777777" w:rsidTr="00C72674">
        <w:tc>
          <w:tcPr>
            <w:tcW w:w="5000" w:type="pct"/>
            <w:gridSpan w:val="2"/>
            <w:tcBorders>
              <w:top w:val="single" w:sz="4" w:space="0" w:color="auto"/>
              <w:left w:val="single" w:sz="4" w:space="0" w:color="auto"/>
              <w:bottom w:val="single" w:sz="4" w:space="0" w:color="auto"/>
              <w:right w:val="single" w:sz="4" w:space="0" w:color="auto"/>
            </w:tcBorders>
            <w:hideMark/>
          </w:tcPr>
          <w:p w14:paraId="5D49B20D" w14:textId="41295854" w:rsidR="001E1385" w:rsidRPr="00A97C19" w:rsidRDefault="001E1385" w:rsidP="00C72674">
            <w:pPr>
              <w:spacing w:after="160" w:line="278" w:lineRule="auto"/>
              <w:ind w:firstLine="0"/>
              <w:rPr>
                <w:b/>
              </w:rPr>
            </w:pPr>
            <w:r w:rsidRPr="00A97C19">
              <w:rPr>
                <w:b/>
              </w:rPr>
              <w:t xml:space="preserve">Use case: </w:t>
            </w:r>
            <w:r w:rsidRPr="00A97C19">
              <w:t>UC0</w:t>
            </w:r>
            <w:r w:rsidR="007070C9">
              <w:t>10</w:t>
            </w:r>
            <w:r w:rsidRPr="00A97C19">
              <w:t xml:space="preserve">_Thêm </w:t>
            </w:r>
            <w:r>
              <w:t xml:space="preserve">loại </w:t>
            </w:r>
            <w:r w:rsidRPr="00A97C19">
              <w:t>sản phẩm</w:t>
            </w:r>
          </w:p>
        </w:tc>
      </w:tr>
      <w:tr w:rsidR="001E1385" w:rsidRPr="00A97C19" w14:paraId="3ED6069A" w14:textId="77777777" w:rsidTr="00C72674">
        <w:tc>
          <w:tcPr>
            <w:tcW w:w="5000" w:type="pct"/>
            <w:gridSpan w:val="2"/>
            <w:tcBorders>
              <w:top w:val="single" w:sz="4" w:space="0" w:color="auto"/>
              <w:left w:val="single" w:sz="4" w:space="0" w:color="auto"/>
              <w:bottom w:val="single" w:sz="4" w:space="0" w:color="auto"/>
              <w:right w:val="single" w:sz="4" w:space="0" w:color="auto"/>
            </w:tcBorders>
            <w:hideMark/>
          </w:tcPr>
          <w:p w14:paraId="1BBD0E30" w14:textId="77777777" w:rsidR="001E1385" w:rsidRPr="00A97C19" w:rsidRDefault="001E1385" w:rsidP="00C72674">
            <w:pPr>
              <w:spacing w:after="160" w:line="278" w:lineRule="auto"/>
              <w:ind w:firstLine="0"/>
            </w:pPr>
            <w:r w:rsidRPr="00A97C19">
              <w:rPr>
                <w:bCs/>
              </w:rPr>
              <w:t>Actor: Chủ cửa hàng</w:t>
            </w:r>
          </w:p>
        </w:tc>
      </w:tr>
      <w:tr w:rsidR="001E1385" w:rsidRPr="00A97C19" w14:paraId="1F93D78C" w14:textId="77777777" w:rsidTr="00C72674">
        <w:tc>
          <w:tcPr>
            <w:tcW w:w="5000" w:type="pct"/>
            <w:gridSpan w:val="2"/>
            <w:tcBorders>
              <w:top w:val="single" w:sz="4" w:space="0" w:color="auto"/>
              <w:left w:val="single" w:sz="4" w:space="0" w:color="auto"/>
              <w:bottom w:val="single" w:sz="4" w:space="0" w:color="auto"/>
              <w:right w:val="single" w:sz="4" w:space="0" w:color="auto"/>
            </w:tcBorders>
            <w:hideMark/>
          </w:tcPr>
          <w:p w14:paraId="33C82082" w14:textId="22BBEEDA" w:rsidR="001E1385" w:rsidRPr="00A97C19" w:rsidRDefault="001E1385" w:rsidP="00C72674">
            <w:pPr>
              <w:spacing w:after="160" w:line="278" w:lineRule="auto"/>
              <w:ind w:firstLine="0"/>
            </w:pPr>
            <w:r w:rsidRPr="00A97C19">
              <w:rPr>
                <w:bCs/>
              </w:rPr>
              <w:t>Mô tả:</w:t>
            </w:r>
            <w:r w:rsidRPr="00A97C19">
              <w:t xml:space="preserve"> </w:t>
            </w:r>
            <w:r w:rsidR="00A14A3E" w:rsidRPr="00A14A3E">
              <w:t>Chủ cửa hàng khai báo nhóm hoặc danh mục loại sản phẩm mới vào hệ thống để làm cơ sở phân loại hàng hóa</w:t>
            </w:r>
          </w:p>
        </w:tc>
      </w:tr>
      <w:tr w:rsidR="001E1385" w:rsidRPr="00A97C19" w14:paraId="513D8B4D" w14:textId="77777777" w:rsidTr="00C72674">
        <w:tc>
          <w:tcPr>
            <w:tcW w:w="5000" w:type="pct"/>
            <w:gridSpan w:val="2"/>
            <w:tcBorders>
              <w:top w:val="single" w:sz="4" w:space="0" w:color="auto"/>
              <w:left w:val="single" w:sz="4" w:space="0" w:color="auto"/>
              <w:bottom w:val="single" w:sz="4" w:space="0" w:color="auto"/>
              <w:right w:val="single" w:sz="4" w:space="0" w:color="auto"/>
            </w:tcBorders>
            <w:hideMark/>
          </w:tcPr>
          <w:p w14:paraId="05C0D1CE" w14:textId="42B1A934" w:rsidR="001E1385" w:rsidRPr="00A97C19" w:rsidRDefault="001E1385" w:rsidP="00C72674">
            <w:pPr>
              <w:spacing w:after="160" w:line="278" w:lineRule="auto"/>
              <w:ind w:firstLine="0"/>
            </w:pPr>
            <w:r w:rsidRPr="00A97C19">
              <w:rPr>
                <w:bCs/>
              </w:rPr>
              <w:t>Precondition:</w:t>
            </w:r>
            <w:r w:rsidRPr="00A97C19">
              <w:t xml:space="preserve"> </w:t>
            </w:r>
            <w:r w:rsidR="00A14A3E" w:rsidRPr="00A14A3E">
              <w:t>Chủ cửa hàng đã đăng nhập và truy cập phân hệ Quản lý</w:t>
            </w:r>
            <w:r w:rsidR="00A14A3E">
              <w:t xml:space="preserve"> </w:t>
            </w:r>
            <w:r w:rsidR="00A14A3E" w:rsidRPr="00A14A3E">
              <w:t>Loại sản phẩm</w:t>
            </w:r>
          </w:p>
        </w:tc>
      </w:tr>
      <w:tr w:rsidR="001E1385" w:rsidRPr="00A97C19" w14:paraId="7ECDC130" w14:textId="77777777" w:rsidTr="00C72674">
        <w:tc>
          <w:tcPr>
            <w:tcW w:w="5000" w:type="pct"/>
            <w:gridSpan w:val="2"/>
            <w:tcBorders>
              <w:top w:val="single" w:sz="4" w:space="0" w:color="auto"/>
              <w:left w:val="single" w:sz="4" w:space="0" w:color="auto"/>
              <w:bottom w:val="single" w:sz="4" w:space="0" w:color="auto"/>
              <w:right w:val="single" w:sz="4" w:space="0" w:color="auto"/>
            </w:tcBorders>
            <w:hideMark/>
          </w:tcPr>
          <w:p w14:paraId="4115DD0B" w14:textId="1271CD87" w:rsidR="001E1385" w:rsidRPr="00A97C19" w:rsidRDefault="001E1385" w:rsidP="00C72674">
            <w:pPr>
              <w:spacing w:after="160" w:line="278" w:lineRule="auto"/>
              <w:ind w:firstLine="0"/>
              <w:rPr>
                <w:bCs/>
              </w:rPr>
            </w:pPr>
            <w:r w:rsidRPr="00A97C19">
              <w:rPr>
                <w:bCs/>
              </w:rPr>
              <w:t>Poscondition:</w:t>
            </w:r>
            <w:r w:rsidRPr="00A97C19">
              <w:t xml:space="preserve"> </w:t>
            </w:r>
            <w:r w:rsidR="00A14A3E" w:rsidRPr="00A14A3E">
              <w:t xml:space="preserve">Loại sản phẩm mới được lưu với trạng thái mặc định </w:t>
            </w:r>
            <w:r w:rsidR="00A14A3E" w:rsidRPr="00A14A3E">
              <w:rPr>
                <w:i/>
                <w:iCs/>
              </w:rPr>
              <w:t>"Đang hoạt động"</w:t>
            </w:r>
          </w:p>
        </w:tc>
      </w:tr>
      <w:tr w:rsidR="001E1385" w:rsidRPr="00A97C19" w14:paraId="68490A0C" w14:textId="77777777" w:rsidTr="00C72674">
        <w:tc>
          <w:tcPr>
            <w:tcW w:w="5000" w:type="pct"/>
            <w:gridSpan w:val="2"/>
            <w:tcBorders>
              <w:top w:val="single" w:sz="4" w:space="0" w:color="auto"/>
              <w:left w:val="single" w:sz="4" w:space="0" w:color="auto"/>
              <w:bottom w:val="single" w:sz="4" w:space="0" w:color="auto"/>
              <w:right w:val="single" w:sz="4" w:space="0" w:color="auto"/>
            </w:tcBorders>
            <w:hideMark/>
          </w:tcPr>
          <w:p w14:paraId="3679589B" w14:textId="77777777" w:rsidR="001E1385" w:rsidRPr="00A97C19" w:rsidRDefault="001E1385" w:rsidP="00C72674">
            <w:pPr>
              <w:spacing w:after="160" w:line="278" w:lineRule="auto"/>
              <w:ind w:firstLine="0"/>
            </w:pPr>
            <w:r w:rsidRPr="00A97C19">
              <w:rPr>
                <w:bCs/>
              </w:rPr>
              <w:t>Basic flows</w:t>
            </w:r>
          </w:p>
        </w:tc>
      </w:tr>
      <w:tr w:rsidR="001E1385" w:rsidRPr="00A97C19" w14:paraId="601162AA" w14:textId="77777777" w:rsidTr="00C72674">
        <w:tc>
          <w:tcPr>
            <w:tcW w:w="2500" w:type="pct"/>
            <w:tcBorders>
              <w:top w:val="single" w:sz="4" w:space="0" w:color="auto"/>
              <w:left w:val="single" w:sz="4" w:space="0" w:color="auto"/>
              <w:bottom w:val="single" w:sz="4" w:space="0" w:color="auto"/>
              <w:right w:val="single" w:sz="4" w:space="0" w:color="auto"/>
            </w:tcBorders>
          </w:tcPr>
          <w:p w14:paraId="55136319" w14:textId="77777777" w:rsidR="001E1385" w:rsidRPr="00A97C19" w:rsidRDefault="001E1385" w:rsidP="00C72674">
            <w:pPr>
              <w:ind w:firstLine="0"/>
              <w:rPr>
                <w:bCs/>
              </w:rPr>
            </w:pPr>
            <w:r w:rsidRPr="00A97C19">
              <w:rPr>
                <w:bCs/>
              </w:rPr>
              <w:t>Actor</w:t>
            </w:r>
          </w:p>
        </w:tc>
        <w:tc>
          <w:tcPr>
            <w:tcW w:w="2500" w:type="pct"/>
            <w:tcBorders>
              <w:top w:val="single" w:sz="4" w:space="0" w:color="auto"/>
              <w:left w:val="single" w:sz="4" w:space="0" w:color="auto"/>
              <w:bottom w:val="single" w:sz="4" w:space="0" w:color="auto"/>
              <w:right w:val="single" w:sz="4" w:space="0" w:color="auto"/>
            </w:tcBorders>
          </w:tcPr>
          <w:p w14:paraId="63CD8FC5" w14:textId="77777777" w:rsidR="001E1385" w:rsidRPr="00A97C19" w:rsidRDefault="001E1385" w:rsidP="00C72674">
            <w:pPr>
              <w:ind w:firstLine="0"/>
              <w:rPr>
                <w:bCs/>
              </w:rPr>
            </w:pPr>
            <w:r w:rsidRPr="00A97C19">
              <w:rPr>
                <w:bCs/>
              </w:rPr>
              <w:t>System</w:t>
            </w:r>
          </w:p>
        </w:tc>
      </w:tr>
      <w:tr w:rsidR="001E1385" w:rsidRPr="00911D5B" w14:paraId="353D41D4" w14:textId="77777777" w:rsidTr="00C72674">
        <w:tc>
          <w:tcPr>
            <w:tcW w:w="2500" w:type="pct"/>
            <w:tcBorders>
              <w:top w:val="single" w:sz="4" w:space="0" w:color="auto"/>
              <w:left w:val="single" w:sz="4" w:space="0" w:color="auto"/>
              <w:bottom w:val="single" w:sz="4" w:space="0" w:color="auto"/>
              <w:right w:val="single" w:sz="4" w:space="0" w:color="auto"/>
            </w:tcBorders>
            <w:vAlign w:val="top"/>
          </w:tcPr>
          <w:p w14:paraId="2D6C9019" w14:textId="77777777" w:rsidR="001E1385" w:rsidRDefault="00A14A3E" w:rsidP="00A14A3E">
            <w:pPr>
              <w:ind w:firstLine="0"/>
              <w:rPr>
                <w:bCs/>
              </w:rPr>
            </w:pPr>
            <w:r w:rsidRPr="00A14A3E">
              <w:rPr>
                <w:bCs/>
              </w:rPr>
              <w:t>1.</w:t>
            </w:r>
            <w:r>
              <w:rPr>
                <w:bCs/>
              </w:rPr>
              <w:t xml:space="preserve"> </w:t>
            </w:r>
            <w:r w:rsidRPr="00A14A3E">
              <w:rPr>
                <w:bCs/>
              </w:rPr>
              <w:t>Chủ cửa hàng chọn chức năng thêm loại sản phẩm mới</w:t>
            </w:r>
          </w:p>
          <w:p w14:paraId="23A5A1D4" w14:textId="77777777" w:rsidR="00A14A3E" w:rsidRDefault="00A14A3E" w:rsidP="00A14A3E">
            <w:pPr>
              <w:ind w:firstLine="0"/>
              <w:rPr>
                <w:bCs/>
              </w:rPr>
            </w:pPr>
          </w:p>
          <w:p w14:paraId="54A428FC" w14:textId="77777777" w:rsidR="00A14A3E" w:rsidRDefault="00A14A3E" w:rsidP="00A14A3E">
            <w:pPr>
              <w:ind w:firstLine="0"/>
              <w:rPr>
                <w:bCs/>
              </w:rPr>
            </w:pPr>
            <w:r>
              <w:rPr>
                <w:bCs/>
              </w:rPr>
              <w:t xml:space="preserve">3. </w:t>
            </w:r>
            <w:r w:rsidRPr="00A14A3E">
              <w:rPr>
                <w:bCs/>
              </w:rPr>
              <w:t>Chủ cửa hàng nhập tên loại và mô tả</w:t>
            </w:r>
          </w:p>
          <w:p w14:paraId="564D13A1" w14:textId="275335B7" w:rsidR="00A14A3E" w:rsidRPr="00A14A3E" w:rsidRDefault="00A14A3E" w:rsidP="00A14A3E">
            <w:pPr>
              <w:ind w:firstLine="0"/>
              <w:rPr>
                <w:bCs/>
              </w:rPr>
            </w:pPr>
            <w:r>
              <w:rPr>
                <w:bCs/>
              </w:rPr>
              <w:t>4.</w:t>
            </w:r>
            <w:r w:rsidRPr="00A14A3E">
              <w:t xml:space="preserve"> </w:t>
            </w:r>
            <w:r>
              <w:t>N</w:t>
            </w:r>
            <w:r w:rsidRPr="00A14A3E">
              <w:rPr>
                <w:bCs/>
              </w:rPr>
              <w:t>hấn "Lưu"</w:t>
            </w:r>
          </w:p>
        </w:tc>
        <w:tc>
          <w:tcPr>
            <w:tcW w:w="2500" w:type="pct"/>
            <w:tcBorders>
              <w:top w:val="single" w:sz="4" w:space="0" w:color="auto"/>
              <w:left w:val="single" w:sz="4" w:space="0" w:color="auto"/>
              <w:bottom w:val="single" w:sz="4" w:space="0" w:color="auto"/>
              <w:right w:val="single" w:sz="4" w:space="0" w:color="auto"/>
            </w:tcBorders>
            <w:vAlign w:val="top"/>
          </w:tcPr>
          <w:p w14:paraId="65F6FCAD" w14:textId="77777777" w:rsidR="001E1385" w:rsidRDefault="001E1385" w:rsidP="00C72674">
            <w:pPr>
              <w:ind w:firstLine="0"/>
            </w:pPr>
          </w:p>
          <w:p w14:paraId="265461F8" w14:textId="28424CCF" w:rsidR="00A14A3E" w:rsidRPr="00911D5B" w:rsidRDefault="00A14A3E" w:rsidP="00C72674">
            <w:pPr>
              <w:ind w:firstLine="0"/>
            </w:pPr>
            <w:r>
              <w:lastRenderedPageBreak/>
              <w:t xml:space="preserve">2. </w:t>
            </w:r>
            <w:r w:rsidRPr="00A14A3E">
              <w:t>Hệ thống hiển thị form nhập thông tin (Tên loại sản phẩm, Mô tả)</w:t>
            </w:r>
          </w:p>
          <w:p w14:paraId="4F4855FC" w14:textId="12B374E3" w:rsidR="001E1385" w:rsidRPr="00A14A3E" w:rsidRDefault="001E1385" w:rsidP="001E1385">
            <w:pPr>
              <w:pStyle w:val="Heading3"/>
              <w:numPr>
                <w:ilvl w:val="0"/>
                <w:numId w:val="0"/>
              </w:numPr>
              <w:rPr>
                <w:b w:val="0"/>
                <w:bCs w:val="0"/>
              </w:rPr>
            </w:pPr>
          </w:p>
          <w:p w14:paraId="48051AF8" w14:textId="5987E7B3" w:rsidR="00A14A3E" w:rsidRPr="00A14A3E" w:rsidRDefault="00A14A3E" w:rsidP="00A14A3E">
            <w:pPr>
              <w:pStyle w:val="Heading3"/>
              <w:numPr>
                <w:ilvl w:val="0"/>
                <w:numId w:val="0"/>
              </w:numPr>
              <w:rPr>
                <w:b w:val="0"/>
                <w:bCs w:val="0"/>
              </w:rPr>
            </w:pPr>
            <w:r w:rsidRPr="00A14A3E">
              <w:rPr>
                <w:b w:val="0"/>
                <w:bCs w:val="0"/>
              </w:rPr>
              <w:t xml:space="preserve">5. </w:t>
            </w:r>
            <w:r w:rsidRPr="00A14A3E">
              <w:rPr>
                <w:b w:val="0"/>
                <w:bCs w:val="0"/>
              </w:rPr>
              <w:t>Hệ thống kiểm tra tên loại không được để trống và không bị trùng với các loại sản phẩm đã có trong hệ thống</w:t>
            </w:r>
          </w:p>
          <w:p w14:paraId="4549A49F" w14:textId="0AAD5C50" w:rsidR="001E1385" w:rsidRPr="00A14A3E" w:rsidRDefault="00A14A3E" w:rsidP="00C72674">
            <w:pPr>
              <w:ind w:firstLine="0"/>
            </w:pPr>
            <w:r>
              <w:t>6.</w:t>
            </w:r>
            <w:r w:rsidRPr="00A14A3E">
              <w:t xml:space="preserve"> </w:t>
            </w:r>
            <w:r w:rsidRPr="00A14A3E">
              <w:t>Hệ thống tự động sinh mã (theo quy tắc mã định danh), lưu vào cơ sở dữ liệu với trạng thái "Đang hoạt động" và thông báo thành công</w:t>
            </w:r>
          </w:p>
        </w:tc>
      </w:tr>
      <w:tr w:rsidR="001E1385" w:rsidRPr="00A97C19" w14:paraId="0F72C438" w14:textId="77777777" w:rsidTr="00C72674">
        <w:tc>
          <w:tcPr>
            <w:tcW w:w="2500" w:type="pct"/>
            <w:tcBorders>
              <w:top w:val="single" w:sz="4" w:space="0" w:color="auto"/>
              <w:left w:val="single" w:sz="4" w:space="0" w:color="auto"/>
              <w:bottom w:val="single" w:sz="4" w:space="0" w:color="auto"/>
              <w:right w:val="single" w:sz="4" w:space="0" w:color="auto"/>
            </w:tcBorders>
            <w:hideMark/>
          </w:tcPr>
          <w:p w14:paraId="0A13223C" w14:textId="77777777" w:rsidR="001E1385" w:rsidRPr="00A97C19" w:rsidRDefault="001E1385" w:rsidP="00C72674">
            <w:pPr>
              <w:spacing w:after="160" w:line="278" w:lineRule="auto"/>
              <w:ind w:firstLine="0"/>
              <w:rPr>
                <w:bCs/>
              </w:rPr>
            </w:pPr>
            <w:r w:rsidRPr="00A97C19">
              <w:rPr>
                <w:bCs/>
              </w:rPr>
              <w:lastRenderedPageBreak/>
              <w:t>Alternative Flows</w:t>
            </w:r>
          </w:p>
        </w:tc>
        <w:tc>
          <w:tcPr>
            <w:tcW w:w="2500" w:type="pct"/>
            <w:tcBorders>
              <w:top w:val="single" w:sz="4" w:space="0" w:color="auto"/>
              <w:left w:val="single" w:sz="4" w:space="0" w:color="auto"/>
              <w:bottom w:val="single" w:sz="4" w:space="0" w:color="auto"/>
              <w:right w:val="single" w:sz="4" w:space="0" w:color="auto"/>
            </w:tcBorders>
            <w:hideMark/>
          </w:tcPr>
          <w:p w14:paraId="1B14FE76" w14:textId="77777777" w:rsidR="001E1385" w:rsidRPr="00A97C19" w:rsidRDefault="001E1385" w:rsidP="00C72674">
            <w:pPr>
              <w:spacing w:after="160" w:line="278" w:lineRule="auto"/>
            </w:pPr>
          </w:p>
        </w:tc>
      </w:tr>
      <w:tr w:rsidR="001E1385" w:rsidRPr="00A97C19" w14:paraId="625BD0BF" w14:textId="77777777" w:rsidTr="00C72674">
        <w:tc>
          <w:tcPr>
            <w:tcW w:w="5000" w:type="pct"/>
            <w:gridSpan w:val="2"/>
            <w:tcBorders>
              <w:top w:val="single" w:sz="4" w:space="0" w:color="auto"/>
              <w:left w:val="single" w:sz="4" w:space="0" w:color="auto"/>
              <w:bottom w:val="single" w:sz="4" w:space="0" w:color="auto"/>
              <w:right w:val="single" w:sz="4" w:space="0" w:color="auto"/>
            </w:tcBorders>
          </w:tcPr>
          <w:p w14:paraId="2D1D914C" w14:textId="0D1323EE" w:rsidR="001E1385" w:rsidRPr="00A14A3E" w:rsidRDefault="00A14A3E" w:rsidP="00C72674">
            <w:pPr>
              <w:spacing w:after="160" w:line="278" w:lineRule="auto"/>
              <w:ind w:firstLine="0"/>
            </w:pPr>
            <w:r w:rsidRPr="00A14A3E">
              <w:t>4a. Trùng tên loại sản phẩm: Hệ thống báo lỗi "Tên loại sản phẩm đã tồn tại" và yêu cầu nhập lại</w:t>
            </w:r>
          </w:p>
        </w:tc>
      </w:tr>
    </w:tbl>
    <w:p w14:paraId="40D28AF9" w14:textId="77641BCE" w:rsidR="00AB2606" w:rsidRDefault="00AB2606" w:rsidP="00AB2606">
      <w:pPr>
        <w:spacing w:after="120" w:line="240" w:lineRule="auto"/>
        <w:rPr>
          <w:szCs w:val="26"/>
        </w:rPr>
      </w:pPr>
    </w:p>
    <w:p w14:paraId="308B10EA" w14:textId="0105B73E" w:rsidR="00A27D28" w:rsidRDefault="00A27D28" w:rsidP="00A27D28">
      <w:pPr>
        <w:pStyle w:val="Heading3"/>
      </w:pPr>
      <w:r>
        <w:t>UC0</w:t>
      </w:r>
      <w:r w:rsidR="007070C9">
        <w:t>19</w:t>
      </w:r>
      <w:r>
        <w:t>_</w:t>
      </w:r>
      <w:r w:rsidRPr="00A27D28">
        <w:rPr>
          <w:i/>
          <w:iCs/>
        </w:rPr>
        <w:t xml:space="preserve"> </w:t>
      </w:r>
      <w:r w:rsidRPr="00A27D28">
        <w:t>Thêm khách hàng</w:t>
      </w:r>
      <w:r w:rsidR="00854063">
        <w:t xml:space="preserve"> </w:t>
      </w:r>
      <w:r w:rsidR="00854063" w:rsidRPr="00854063">
        <w:rPr>
          <w:color w:val="EE0000"/>
        </w:rPr>
        <w:t>****</w:t>
      </w:r>
    </w:p>
    <w:p w14:paraId="23844DCC" w14:textId="1BC7CB5C" w:rsidR="00A27D28" w:rsidRPr="005103C6" w:rsidRDefault="00A27D28" w:rsidP="00A27D28">
      <w:pPr>
        <w:pStyle w:val="Heading4"/>
      </w:pPr>
      <w:r w:rsidRPr="005103C6">
        <w:t>Mô tả use case UC0</w:t>
      </w:r>
      <w:r w:rsidR="007070C9">
        <w:t>19</w:t>
      </w:r>
    </w:p>
    <w:tbl>
      <w:tblPr>
        <w:tblStyle w:val="TableGrid"/>
        <w:tblW w:w="5000" w:type="pct"/>
        <w:tblLook w:val="01E0" w:firstRow="1" w:lastRow="1" w:firstColumn="1" w:lastColumn="1" w:noHBand="0" w:noVBand="0"/>
      </w:tblPr>
      <w:tblGrid>
        <w:gridCol w:w="4389"/>
        <w:gridCol w:w="4389"/>
      </w:tblGrid>
      <w:tr w:rsidR="00F36C6E" w:rsidRPr="00A97C19" w14:paraId="68AE34A8" w14:textId="77777777" w:rsidTr="0057737B">
        <w:tc>
          <w:tcPr>
            <w:tcW w:w="5000" w:type="pct"/>
            <w:gridSpan w:val="2"/>
            <w:tcBorders>
              <w:top w:val="single" w:sz="4" w:space="0" w:color="auto"/>
              <w:left w:val="single" w:sz="4" w:space="0" w:color="auto"/>
              <w:bottom w:val="single" w:sz="4" w:space="0" w:color="auto"/>
              <w:right w:val="single" w:sz="4" w:space="0" w:color="auto"/>
            </w:tcBorders>
            <w:hideMark/>
          </w:tcPr>
          <w:p w14:paraId="0AF80A42" w14:textId="2A43FD33" w:rsidR="00F36C6E" w:rsidRPr="00A97C19" w:rsidRDefault="00F36C6E" w:rsidP="0057737B">
            <w:pPr>
              <w:spacing w:after="160" w:line="278" w:lineRule="auto"/>
              <w:ind w:firstLine="0"/>
              <w:rPr>
                <w:b/>
              </w:rPr>
            </w:pPr>
            <w:r w:rsidRPr="00A97C19">
              <w:rPr>
                <w:b/>
              </w:rPr>
              <w:t xml:space="preserve">Use case: </w:t>
            </w:r>
            <w:r w:rsidRPr="00A97C19">
              <w:t>UC0</w:t>
            </w:r>
            <w:r w:rsidR="007070C9">
              <w:t>19</w:t>
            </w:r>
            <w:r w:rsidRPr="00A97C19">
              <w:t>_</w:t>
            </w:r>
            <w:r>
              <w:t xml:space="preserve"> </w:t>
            </w:r>
            <w:r w:rsidRPr="00C358C3">
              <w:rPr>
                <w:szCs w:val="26"/>
              </w:rPr>
              <w:t>Thêm khách hàng</w:t>
            </w:r>
          </w:p>
        </w:tc>
      </w:tr>
      <w:tr w:rsidR="00F36C6E" w:rsidRPr="00A97C19" w14:paraId="36FBD3F3" w14:textId="77777777" w:rsidTr="0057737B">
        <w:tc>
          <w:tcPr>
            <w:tcW w:w="5000" w:type="pct"/>
            <w:gridSpan w:val="2"/>
            <w:tcBorders>
              <w:top w:val="single" w:sz="4" w:space="0" w:color="auto"/>
              <w:left w:val="single" w:sz="4" w:space="0" w:color="auto"/>
              <w:bottom w:val="single" w:sz="4" w:space="0" w:color="auto"/>
              <w:right w:val="single" w:sz="4" w:space="0" w:color="auto"/>
            </w:tcBorders>
            <w:hideMark/>
          </w:tcPr>
          <w:p w14:paraId="7E26F116" w14:textId="562AAB00" w:rsidR="00F36C6E" w:rsidRPr="00A97C19" w:rsidRDefault="00F36C6E" w:rsidP="0057737B">
            <w:pPr>
              <w:spacing w:after="160" w:line="278" w:lineRule="auto"/>
              <w:ind w:firstLine="0"/>
            </w:pPr>
            <w:r w:rsidRPr="00A97C19">
              <w:rPr>
                <w:bCs/>
              </w:rPr>
              <w:t xml:space="preserve">Actor: </w:t>
            </w:r>
            <w:r w:rsidRPr="00C358C3">
              <w:rPr>
                <w:szCs w:val="26"/>
              </w:rPr>
              <w:t>Nhân viên thu ngân, Nhân viên chăm sóc.</w:t>
            </w:r>
          </w:p>
        </w:tc>
      </w:tr>
      <w:tr w:rsidR="00F36C6E" w:rsidRPr="00A97C19" w14:paraId="4FFBEAA8" w14:textId="77777777" w:rsidTr="0057737B">
        <w:tc>
          <w:tcPr>
            <w:tcW w:w="5000" w:type="pct"/>
            <w:gridSpan w:val="2"/>
            <w:tcBorders>
              <w:top w:val="single" w:sz="4" w:space="0" w:color="auto"/>
              <w:left w:val="single" w:sz="4" w:space="0" w:color="auto"/>
              <w:bottom w:val="single" w:sz="4" w:space="0" w:color="auto"/>
              <w:right w:val="single" w:sz="4" w:space="0" w:color="auto"/>
            </w:tcBorders>
            <w:hideMark/>
          </w:tcPr>
          <w:p w14:paraId="75FEEDF6" w14:textId="1136D761" w:rsidR="00F36C6E" w:rsidRPr="00A97C19" w:rsidRDefault="00F36C6E" w:rsidP="0057737B">
            <w:pPr>
              <w:spacing w:after="160" w:line="278" w:lineRule="auto"/>
              <w:ind w:firstLine="0"/>
            </w:pPr>
            <w:r w:rsidRPr="00A97C19">
              <w:rPr>
                <w:bCs/>
              </w:rPr>
              <w:t>Mô tả:</w:t>
            </w:r>
            <w:r w:rsidRPr="00A97C19">
              <w:t xml:space="preserve"> </w:t>
            </w:r>
            <w:r w:rsidRPr="00C358C3">
              <w:rPr>
                <w:szCs w:val="26"/>
              </w:rPr>
              <w:t>Khi khách hàng đến mua sản phẩm hoặc sử dụng dịch vụ chăm sóc thú cưng lần đầu và chưa có thông tin trong hệ thống, nhân viên thu ngân hoặc nhân viên chăm sóc thực hiện thêm khách hàng mới với các thông tin cơ bản. Sau khi thêm thành công, thông tin khách hàng có thể được sử dụng ngay cho các nghiệp vụ bán hàng hoặc đặt lịch chăm sóc.</w:t>
            </w:r>
          </w:p>
        </w:tc>
      </w:tr>
      <w:tr w:rsidR="00F36C6E" w:rsidRPr="00A97C19" w14:paraId="7AE52AE3" w14:textId="77777777" w:rsidTr="0057737B">
        <w:tc>
          <w:tcPr>
            <w:tcW w:w="5000" w:type="pct"/>
            <w:gridSpan w:val="2"/>
            <w:tcBorders>
              <w:top w:val="single" w:sz="4" w:space="0" w:color="auto"/>
              <w:left w:val="single" w:sz="4" w:space="0" w:color="auto"/>
              <w:bottom w:val="single" w:sz="4" w:space="0" w:color="auto"/>
              <w:right w:val="single" w:sz="4" w:space="0" w:color="auto"/>
            </w:tcBorders>
            <w:hideMark/>
          </w:tcPr>
          <w:p w14:paraId="0E660547" w14:textId="03B9A773" w:rsidR="00F36C6E" w:rsidRPr="00A97C19" w:rsidRDefault="00F36C6E" w:rsidP="0057737B">
            <w:pPr>
              <w:spacing w:after="160" w:line="278" w:lineRule="auto"/>
              <w:ind w:firstLine="0"/>
            </w:pPr>
            <w:r w:rsidRPr="00A97C19">
              <w:rPr>
                <w:bCs/>
              </w:rPr>
              <w:t>Precondition:</w:t>
            </w:r>
            <w:r w:rsidRPr="00A97C19">
              <w:t xml:space="preserve"> </w:t>
            </w:r>
            <w:r w:rsidRPr="00C358C3">
              <w:rPr>
                <w:szCs w:val="26"/>
              </w:rPr>
              <w:t>Nhân viên đã đăng nhập vào hệ thống và đã tra cứu, xác định khách hàng chưa tồn tại trong hệ thống.</w:t>
            </w:r>
          </w:p>
        </w:tc>
      </w:tr>
      <w:tr w:rsidR="00F36C6E" w:rsidRPr="00A97C19" w14:paraId="7A97964B" w14:textId="77777777" w:rsidTr="0057737B">
        <w:tc>
          <w:tcPr>
            <w:tcW w:w="5000" w:type="pct"/>
            <w:gridSpan w:val="2"/>
            <w:tcBorders>
              <w:top w:val="single" w:sz="4" w:space="0" w:color="auto"/>
              <w:left w:val="single" w:sz="4" w:space="0" w:color="auto"/>
              <w:bottom w:val="single" w:sz="4" w:space="0" w:color="auto"/>
              <w:right w:val="single" w:sz="4" w:space="0" w:color="auto"/>
            </w:tcBorders>
            <w:hideMark/>
          </w:tcPr>
          <w:p w14:paraId="44AB4C36" w14:textId="38027D89" w:rsidR="00F36C6E" w:rsidRPr="00A97C19" w:rsidRDefault="00F36C6E" w:rsidP="0057737B">
            <w:pPr>
              <w:spacing w:after="160" w:line="278" w:lineRule="auto"/>
              <w:ind w:firstLine="0"/>
              <w:rPr>
                <w:bCs/>
              </w:rPr>
            </w:pPr>
            <w:r w:rsidRPr="00A97C19">
              <w:rPr>
                <w:bCs/>
              </w:rPr>
              <w:t>Poscondition:</w:t>
            </w:r>
            <w:r w:rsidRPr="00A97C19">
              <w:t xml:space="preserve"> </w:t>
            </w:r>
            <w:r w:rsidRPr="00C358C3">
              <w:rPr>
                <w:szCs w:val="26"/>
              </w:rPr>
              <w:t>hông tin khách hàng mới được lưu vào hệ thống với mã khách hàng do hệ thống tự sinh và duy nhất; khách hàng có thể được sử dụng ngay cho các giao dịch bán hàng hoặc lịch hẹn chăm sóc.</w:t>
            </w:r>
          </w:p>
        </w:tc>
      </w:tr>
      <w:tr w:rsidR="00F36C6E" w:rsidRPr="00A97C19" w14:paraId="2201CDD6" w14:textId="77777777" w:rsidTr="0057737B">
        <w:tc>
          <w:tcPr>
            <w:tcW w:w="5000" w:type="pct"/>
            <w:gridSpan w:val="2"/>
            <w:tcBorders>
              <w:top w:val="single" w:sz="4" w:space="0" w:color="auto"/>
              <w:left w:val="single" w:sz="4" w:space="0" w:color="auto"/>
              <w:bottom w:val="single" w:sz="4" w:space="0" w:color="auto"/>
              <w:right w:val="single" w:sz="4" w:space="0" w:color="auto"/>
            </w:tcBorders>
            <w:hideMark/>
          </w:tcPr>
          <w:p w14:paraId="246DC3EB" w14:textId="77777777" w:rsidR="00F36C6E" w:rsidRPr="00A97C19" w:rsidRDefault="00F36C6E" w:rsidP="0057737B">
            <w:pPr>
              <w:spacing w:after="160" w:line="278" w:lineRule="auto"/>
              <w:ind w:firstLine="0"/>
            </w:pPr>
            <w:r w:rsidRPr="00A97C19">
              <w:rPr>
                <w:bCs/>
              </w:rPr>
              <w:t>Basic flows</w:t>
            </w:r>
          </w:p>
        </w:tc>
      </w:tr>
      <w:tr w:rsidR="00F36C6E" w:rsidRPr="00A97C19" w14:paraId="6134AD48" w14:textId="77777777" w:rsidTr="0057737B">
        <w:tc>
          <w:tcPr>
            <w:tcW w:w="2500" w:type="pct"/>
            <w:tcBorders>
              <w:top w:val="single" w:sz="4" w:space="0" w:color="auto"/>
              <w:left w:val="single" w:sz="4" w:space="0" w:color="auto"/>
              <w:bottom w:val="single" w:sz="4" w:space="0" w:color="auto"/>
              <w:right w:val="single" w:sz="4" w:space="0" w:color="auto"/>
            </w:tcBorders>
          </w:tcPr>
          <w:p w14:paraId="3A425ED0" w14:textId="77777777" w:rsidR="00F36C6E" w:rsidRPr="00A97C19" w:rsidRDefault="00F36C6E" w:rsidP="0057737B">
            <w:pPr>
              <w:ind w:firstLine="0"/>
              <w:rPr>
                <w:bCs/>
              </w:rPr>
            </w:pPr>
            <w:r w:rsidRPr="00A97C19">
              <w:rPr>
                <w:bCs/>
              </w:rPr>
              <w:t>Actor</w:t>
            </w:r>
          </w:p>
        </w:tc>
        <w:tc>
          <w:tcPr>
            <w:tcW w:w="2500" w:type="pct"/>
            <w:tcBorders>
              <w:top w:val="single" w:sz="4" w:space="0" w:color="auto"/>
              <w:left w:val="single" w:sz="4" w:space="0" w:color="auto"/>
              <w:bottom w:val="single" w:sz="4" w:space="0" w:color="auto"/>
              <w:right w:val="single" w:sz="4" w:space="0" w:color="auto"/>
            </w:tcBorders>
          </w:tcPr>
          <w:p w14:paraId="1F3C23C3" w14:textId="77777777" w:rsidR="00F36C6E" w:rsidRPr="00A97C19" w:rsidRDefault="00F36C6E" w:rsidP="0057737B">
            <w:pPr>
              <w:ind w:firstLine="0"/>
              <w:rPr>
                <w:bCs/>
              </w:rPr>
            </w:pPr>
            <w:r w:rsidRPr="00A97C19">
              <w:rPr>
                <w:bCs/>
              </w:rPr>
              <w:t>System</w:t>
            </w:r>
          </w:p>
        </w:tc>
      </w:tr>
      <w:tr w:rsidR="00F36C6E" w:rsidRPr="004C2738" w14:paraId="619DFC65" w14:textId="77777777" w:rsidTr="0057737B">
        <w:tc>
          <w:tcPr>
            <w:tcW w:w="2500" w:type="pct"/>
            <w:tcBorders>
              <w:top w:val="single" w:sz="4" w:space="0" w:color="auto"/>
              <w:left w:val="single" w:sz="4" w:space="0" w:color="auto"/>
              <w:bottom w:val="single" w:sz="4" w:space="0" w:color="auto"/>
              <w:right w:val="single" w:sz="4" w:space="0" w:color="auto"/>
            </w:tcBorders>
            <w:vAlign w:val="top"/>
          </w:tcPr>
          <w:p w14:paraId="3CE87AE6" w14:textId="0D0D4240" w:rsidR="00F36C6E" w:rsidRPr="00A97C19" w:rsidRDefault="00F36C6E" w:rsidP="0057737B">
            <w:pPr>
              <w:spacing w:line="240" w:lineRule="auto"/>
              <w:ind w:firstLine="0"/>
              <w:rPr>
                <w:bCs/>
              </w:rPr>
            </w:pPr>
            <w:r w:rsidRPr="00A97C19">
              <w:rPr>
                <w:bCs/>
              </w:rPr>
              <w:t xml:space="preserve">1. </w:t>
            </w:r>
            <w:r w:rsidRPr="00C358C3">
              <w:rPr>
                <w:szCs w:val="26"/>
              </w:rPr>
              <w:t>Nhân viên chọn chức năng Thêm khách hàng.</w:t>
            </w:r>
          </w:p>
          <w:p w14:paraId="3DBF97EE" w14:textId="77777777" w:rsidR="00F36C6E" w:rsidRDefault="00F36C6E" w:rsidP="0057737B">
            <w:pPr>
              <w:spacing w:line="240" w:lineRule="auto"/>
              <w:ind w:firstLine="0"/>
              <w:rPr>
                <w:bCs/>
              </w:rPr>
            </w:pPr>
          </w:p>
          <w:p w14:paraId="46331EE7" w14:textId="63FADC9C" w:rsidR="00F36C6E" w:rsidRPr="00F36C6E" w:rsidRDefault="00F36C6E" w:rsidP="00F36C6E">
            <w:pPr>
              <w:pStyle w:val="Heading3"/>
              <w:numPr>
                <w:ilvl w:val="0"/>
                <w:numId w:val="0"/>
              </w:numPr>
              <w:rPr>
                <w:b w:val="0"/>
              </w:rPr>
            </w:pPr>
            <w:r w:rsidRPr="004C2738">
              <w:rPr>
                <w:b w:val="0"/>
              </w:rPr>
              <w:t xml:space="preserve">3. </w:t>
            </w:r>
            <w:r w:rsidRPr="00F36C6E">
              <w:rPr>
                <w:rFonts w:cs="Times New Roman"/>
                <w:b w:val="0"/>
                <w:bCs w:val="0"/>
              </w:rPr>
              <w:t>Nhân viên nhập thông tin khách hàng và chọn Lưu.</w:t>
            </w:r>
          </w:p>
          <w:p w14:paraId="3235658D" w14:textId="77777777" w:rsidR="00F36C6E" w:rsidRPr="00A97C19" w:rsidRDefault="00F36C6E" w:rsidP="0057737B">
            <w:pPr>
              <w:spacing w:line="240" w:lineRule="auto"/>
              <w:ind w:firstLine="0"/>
              <w:rPr>
                <w:bCs/>
              </w:rPr>
            </w:pPr>
          </w:p>
        </w:tc>
        <w:tc>
          <w:tcPr>
            <w:tcW w:w="2500" w:type="pct"/>
            <w:tcBorders>
              <w:top w:val="single" w:sz="4" w:space="0" w:color="auto"/>
              <w:left w:val="single" w:sz="4" w:space="0" w:color="auto"/>
              <w:bottom w:val="single" w:sz="4" w:space="0" w:color="auto"/>
              <w:right w:val="single" w:sz="4" w:space="0" w:color="auto"/>
            </w:tcBorders>
            <w:vAlign w:val="top"/>
          </w:tcPr>
          <w:p w14:paraId="45859FB3" w14:textId="77777777" w:rsidR="00F36C6E" w:rsidRPr="00911D5B" w:rsidRDefault="00F36C6E" w:rsidP="0057737B">
            <w:pPr>
              <w:spacing w:line="240" w:lineRule="auto"/>
              <w:ind w:firstLine="0"/>
            </w:pPr>
          </w:p>
          <w:p w14:paraId="324C68D3" w14:textId="5CB81675" w:rsidR="00F36C6E" w:rsidRPr="00F36C6E" w:rsidRDefault="00F36C6E" w:rsidP="0057737B">
            <w:pPr>
              <w:pStyle w:val="Heading3"/>
              <w:numPr>
                <w:ilvl w:val="0"/>
                <w:numId w:val="0"/>
              </w:numPr>
              <w:spacing w:line="240" w:lineRule="auto"/>
              <w:rPr>
                <w:b w:val="0"/>
                <w:bCs w:val="0"/>
              </w:rPr>
            </w:pPr>
            <w:r w:rsidRPr="00F36C6E">
              <w:rPr>
                <w:b w:val="0"/>
                <w:bCs w:val="0"/>
              </w:rPr>
              <w:lastRenderedPageBreak/>
              <w:t xml:space="preserve">2. </w:t>
            </w:r>
            <w:r w:rsidRPr="00F36C6E">
              <w:rPr>
                <w:rFonts w:cs="Times New Roman"/>
                <w:b w:val="0"/>
                <w:bCs w:val="0"/>
              </w:rPr>
              <w:t>Hệ thống hiển thị biểu mẫu nhập thông tin khách hàng gồm: Họ tên, Giới tính, Số điện thoại, Địa chỉ.</w:t>
            </w:r>
          </w:p>
          <w:p w14:paraId="11366676" w14:textId="77777777" w:rsidR="00F36C6E" w:rsidRDefault="00F36C6E" w:rsidP="0057737B">
            <w:pPr>
              <w:spacing w:line="240" w:lineRule="auto"/>
              <w:ind w:firstLine="0"/>
            </w:pPr>
          </w:p>
          <w:p w14:paraId="6F0567E0" w14:textId="3BD8B019" w:rsidR="00F36C6E" w:rsidRDefault="00F36C6E" w:rsidP="0057737B">
            <w:pPr>
              <w:spacing w:line="240" w:lineRule="auto"/>
              <w:ind w:firstLine="0"/>
              <w:rPr>
                <w:bCs/>
              </w:rPr>
            </w:pPr>
            <w:r>
              <w:t xml:space="preserve">4. </w:t>
            </w:r>
            <w:r w:rsidRPr="00C358C3">
              <w:rPr>
                <w:szCs w:val="26"/>
              </w:rPr>
              <w:t>Hệ thống kiểm tra các trường bắt buộc (Họ tên, Số điện thoại) không được để trống.</w:t>
            </w:r>
          </w:p>
          <w:p w14:paraId="2533F944" w14:textId="2B7DF291" w:rsidR="00F36C6E" w:rsidRDefault="00F36C6E" w:rsidP="0057737B">
            <w:pPr>
              <w:spacing w:line="240" w:lineRule="auto"/>
              <w:ind w:firstLine="0"/>
              <w:rPr>
                <w:szCs w:val="26"/>
              </w:rPr>
            </w:pPr>
            <w:r>
              <w:rPr>
                <w:bCs/>
              </w:rPr>
              <w:t xml:space="preserve">5. </w:t>
            </w:r>
            <w:r w:rsidRPr="00C358C3">
              <w:rPr>
                <w:szCs w:val="26"/>
              </w:rPr>
              <w:t>Hệ thống kiểm tra định dạng số điện thoại hợp lệ.</w:t>
            </w:r>
          </w:p>
          <w:p w14:paraId="19464477" w14:textId="459A94A2" w:rsidR="00F36C6E" w:rsidRDefault="00F36C6E" w:rsidP="0057737B">
            <w:pPr>
              <w:spacing w:line="240" w:lineRule="auto"/>
              <w:ind w:firstLine="0"/>
              <w:rPr>
                <w:szCs w:val="26"/>
              </w:rPr>
            </w:pPr>
            <w:r>
              <w:rPr>
                <w:szCs w:val="26"/>
              </w:rPr>
              <w:t xml:space="preserve">6. </w:t>
            </w:r>
            <w:r w:rsidRPr="00C358C3">
              <w:rPr>
                <w:szCs w:val="26"/>
              </w:rPr>
              <w:t>Hệ thống kiểm tra số điện thoại chưa tồn tại đối với khách hàng khác trong hệ thống.</w:t>
            </w:r>
          </w:p>
          <w:p w14:paraId="3E91805C" w14:textId="2A262192" w:rsidR="00F36C6E" w:rsidRDefault="00F36C6E" w:rsidP="0057737B">
            <w:pPr>
              <w:spacing w:line="240" w:lineRule="auto"/>
              <w:ind w:firstLine="0"/>
              <w:rPr>
                <w:szCs w:val="26"/>
              </w:rPr>
            </w:pPr>
            <w:r>
              <w:rPr>
                <w:szCs w:val="26"/>
              </w:rPr>
              <w:t xml:space="preserve">7. </w:t>
            </w:r>
            <w:r w:rsidRPr="00C358C3">
              <w:rPr>
                <w:szCs w:val="26"/>
              </w:rPr>
              <w:t>Nếu thông tin hợp lệ, hệ thống tự sinh mã khách hàng và lưu thông tin khách hàng mới vào cơ sở dữ liệu.</w:t>
            </w:r>
          </w:p>
          <w:p w14:paraId="3D6EE041" w14:textId="5BC524BD" w:rsidR="00F36C6E" w:rsidRPr="004C2738" w:rsidRDefault="00F36C6E" w:rsidP="0057737B">
            <w:pPr>
              <w:spacing w:line="240" w:lineRule="auto"/>
              <w:ind w:firstLine="0"/>
              <w:rPr>
                <w:szCs w:val="26"/>
              </w:rPr>
            </w:pPr>
            <w:r>
              <w:rPr>
                <w:szCs w:val="26"/>
              </w:rPr>
              <w:t xml:space="preserve">8. </w:t>
            </w:r>
            <w:r w:rsidRPr="00C358C3">
              <w:rPr>
                <w:szCs w:val="26"/>
              </w:rPr>
              <w:t>Hệ thống thông báo Thêm khách hàng thành công và hiển thị thông tin khách hàng vừa tạo.</w:t>
            </w:r>
          </w:p>
        </w:tc>
      </w:tr>
      <w:tr w:rsidR="00F36C6E" w:rsidRPr="00A97C19" w14:paraId="65DE5E3F" w14:textId="77777777" w:rsidTr="0057737B">
        <w:tc>
          <w:tcPr>
            <w:tcW w:w="2500" w:type="pct"/>
            <w:tcBorders>
              <w:top w:val="single" w:sz="4" w:space="0" w:color="auto"/>
              <w:left w:val="single" w:sz="4" w:space="0" w:color="auto"/>
              <w:bottom w:val="single" w:sz="4" w:space="0" w:color="auto"/>
              <w:right w:val="single" w:sz="4" w:space="0" w:color="auto"/>
            </w:tcBorders>
            <w:hideMark/>
          </w:tcPr>
          <w:p w14:paraId="04E8A648" w14:textId="77777777" w:rsidR="00F36C6E" w:rsidRPr="00A97C19" w:rsidRDefault="00F36C6E" w:rsidP="0057737B">
            <w:pPr>
              <w:spacing w:after="160" w:line="278" w:lineRule="auto"/>
              <w:ind w:firstLine="0"/>
              <w:rPr>
                <w:bCs/>
              </w:rPr>
            </w:pPr>
            <w:r w:rsidRPr="00A97C19">
              <w:rPr>
                <w:bCs/>
              </w:rPr>
              <w:lastRenderedPageBreak/>
              <w:t>Alternative Flows</w:t>
            </w:r>
          </w:p>
        </w:tc>
        <w:tc>
          <w:tcPr>
            <w:tcW w:w="2500" w:type="pct"/>
            <w:tcBorders>
              <w:top w:val="single" w:sz="4" w:space="0" w:color="auto"/>
              <w:left w:val="single" w:sz="4" w:space="0" w:color="auto"/>
              <w:bottom w:val="single" w:sz="4" w:space="0" w:color="auto"/>
              <w:right w:val="single" w:sz="4" w:space="0" w:color="auto"/>
            </w:tcBorders>
            <w:hideMark/>
          </w:tcPr>
          <w:p w14:paraId="6C3FC7BC" w14:textId="77777777" w:rsidR="00F36C6E" w:rsidRPr="00A97C19" w:rsidRDefault="00F36C6E" w:rsidP="0057737B">
            <w:pPr>
              <w:spacing w:after="160" w:line="278" w:lineRule="auto"/>
            </w:pPr>
          </w:p>
        </w:tc>
      </w:tr>
      <w:tr w:rsidR="00F36C6E" w:rsidRPr="00A97C19" w14:paraId="2478D08D" w14:textId="77777777" w:rsidTr="0057737B">
        <w:tc>
          <w:tcPr>
            <w:tcW w:w="5000" w:type="pct"/>
            <w:gridSpan w:val="2"/>
            <w:tcBorders>
              <w:top w:val="single" w:sz="4" w:space="0" w:color="auto"/>
              <w:left w:val="single" w:sz="4" w:space="0" w:color="auto"/>
              <w:bottom w:val="single" w:sz="4" w:space="0" w:color="auto"/>
              <w:right w:val="single" w:sz="4" w:space="0" w:color="auto"/>
            </w:tcBorders>
          </w:tcPr>
          <w:p w14:paraId="6D2B7978" w14:textId="0816FD39" w:rsidR="00F36C6E" w:rsidRDefault="00F36C6E" w:rsidP="0057737B">
            <w:pPr>
              <w:spacing w:after="160" w:line="278" w:lineRule="auto"/>
              <w:ind w:firstLine="0"/>
            </w:pPr>
            <w:r w:rsidRPr="00C358C3">
              <w:rPr>
                <w:szCs w:val="26"/>
              </w:rPr>
              <w:t>3.</w:t>
            </w:r>
            <w:r>
              <w:rPr>
                <w:szCs w:val="26"/>
              </w:rPr>
              <w:t>a.</w:t>
            </w:r>
            <w:r w:rsidRPr="00C358C3">
              <w:rPr>
                <w:szCs w:val="26"/>
              </w:rPr>
              <w:t xml:space="preserve"> </w:t>
            </w:r>
            <w:r>
              <w:rPr>
                <w:szCs w:val="26"/>
              </w:rPr>
              <w:t xml:space="preserve">Nếu nhân </w:t>
            </w:r>
            <w:r w:rsidRPr="00C358C3">
              <w:rPr>
                <w:szCs w:val="26"/>
              </w:rPr>
              <w:t xml:space="preserve">viên chọn </w:t>
            </w:r>
            <w:r>
              <w:rPr>
                <w:szCs w:val="26"/>
              </w:rPr>
              <w:t>“</w:t>
            </w:r>
            <w:r w:rsidRPr="00C358C3">
              <w:rPr>
                <w:szCs w:val="26"/>
              </w:rPr>
              <w:t>Hủy</w:t>
            </w:r>
            <w:r>
              <w:rPr>
                <w:szCs w:val="26"/>
              </w:rPr>
              <w:t>”, h</w:t>
            </w:r>
            <w:r w:rsidRPr="00C358C3">
              <w:rPr>
                <w:szCs w:val="26"/>
              </w:rPr>
              <w:t>ệ thống đóng biểu mẫu, không lưu thông tin, kết thúc.</w:t>
            </w:r>
          </w:p>
          <w:p w14:paraId="7878B838" w14:textId="77777777" w:rsidR="00F36C6E" w:rsidRDefault="00F36C6E" w:rsidP="0057737B">
            <w:pPr>
              <w:spacing w:after="160" w:line="278" w:lineRule="auto"/>
              <w:ind w:firstLine="0"/>
              <w:rPr>
                <w:szCs w:val="26"/>
              </w:rPr>
            </w:pPr>
            <w:r w:rsidRPr="00C358C3">
              <w:rPr>
                <w:szCs w:val="26"/>
              </w:rPr>
              <w:t>4.</w:t>
            </w:r>
            <w:r>
              <w:rPr>
                <w:szCs w:val="26"/>
              </w:rPr>
              <w:t>a.</w:t>
            </w:r>
            <w:r w:rsidRPr="00C358C3">
              <w:rPr>
                <w:szCs w:val="26"/>
              </w:rPr>
              <w:t xml:space="preserve"> Họ tên hoặc số điện thoại bị bỏ trống </w:t>
            </w:r>
            <w:r>
              <w:rPr>
                <w:szCs w:val="26"/>
              </w:rPr>
              <w:t xml:space="preserve">- </w:t>
            </w:r>
            <w:r w:rsidRPr="00C358C3">
              <w:rPr>
                <w:szCs w:val="26"/>
              </w:rPr>
              <w:t xml:space="preserve">hệ thống thông báo </w:t>
            </w:r>
            <w:r>
              <w:rPr>
                <w:szCs w:val="26"/>
              </w:rPr>
              <w:t>“</w:t>
            </w:r>
            <w:r w:rsidRPr="00C358C3">
              <w:rPr>
                <w:szCs w:val="26"/>
              </w:rPr>
              <w:t>Vui lòng nhập đầy đủ thông tin bắt buộc</w:t>
            </w:r>
            <w:r>
              <w:rPr>
                <w:szCs w:val="26"/>
              </w:rPr>
              <w:t>”</w:t>
            </w:r>
            <w:r w:rsidRPr="00C358C3">
              <w:rPr>
                <w:szCs w:val="26"/>
              </w:rPr>
              <w:t>, quay về bước 2.</w:t>
            </w:r>
          </w:p>
          <w:p w14:paraId="051507DF" w14:textId="4BCA6A76" w:rsidR="00F36C6E" w:rsidRDefault="00F36C6E" w:rsidP="0057737B">
            <w:pPr>
              <w:spacing w:after="160" w:line="278" w:lineRule="auto"/>
              <w:ind w:firstLine="0"/>
              <w:rPr>
                <w:szCs w:val="26"/>
              </w:rPr>
            </w:pPr>
            <w:r w:rsidRPr="00C358C3">
              <w:rPr>
                <w:szCs w:val="26"/>
              </w:rPr>
              <w:t>5.</w:t>
            </w:r>
            <w:r>
              <w:rPr>
                <w:szCs w:val="26"/>
              </w:rPr>
              <w:t>a.</w:t>
            </w:r>
            <w:r w:rsidRPr="00C358C3">
              <w:rPr>
                <w:szCs w:val="26"/>
              </w:rPr>
              <w:t xml:space="preserve"> Số điện thoại không đúng định dạng </w:t>
            </w:r>
            <w:r>
              <w:rPr>
                <w:szCs w:val="26"/>
              </w:rPr>
              <w:t xml:space="preserve">- </w:t>
            </w:r>
            <w:r w:rsidRPr="00C358C3">
              <w:rPr>
                <w:szCs w:val="26"/>
              </w:rPr>
              <w:t>hệ thống thông báo lỗi định dạng, quay về bước 2.</w:t>
            </w:r>
          </w:p>
          <w:p w14:paraId="0D8E3AF7" w14:textId="0C430CF2" w:rsidR="00F36C6E" w:rsidRPr="00A97C19" w:rsidRDefault="00F36C6E" w:rsidP="0057737B">
            <w:pPr>
              <w:spacing w:after="160" w:line="278" w:lineRule="auto"/>
              <w:ind w:firstLine="0"/>
            </w:pPr>
            <w:r w:rsidRPr="00C358C3">
              <w:rPr>
                <w:szCs w:val="26"/>
              </w:rPr>
              <w:t>6.</w:t>
            </w:r>
            <w:r>
              <w:rPr>
                <w:szCs w:val="26"/>
              </w:rPr>
              <w:t>a.</w:t>
            </w:r>
            <w:r w:rsidRPr="00C358C3">
              <w:rPr>
                <w:szCs w:val="26"/>
              </w:rPr>
              <w:t xml:space="preserve"> Số điện thoại đã được sử dụng bởi khách hàng khác </w:t>
            </w:r>
            <w:r>
              <w:rPr>
                <w:szCs w:val="26"/>
              </w:rPr>
              <w:t xml:space="preserve">- </w:t>
            </w:r>
            <w:r w:rsidRPr="00C358C3">
              <w:rPr>
                <w:szCs w:val="26"/>
              </w:rPr>
              <w:t xml:space="preserve">hệ thống thông báo </w:t>
            </w:r>
            <w:r>
              <w:rPr>
                <w:szCs w:val="26"/>
              </w:rPr>
              <w:t>“</w:t>
            </w:r>
            <w:r w:rsidRPr="00C358C3">
              <w:rPr>
                <w:szCs w:val="26"/>
              </w:rPr>
              <w:t>Số điện thoại đã tồn tại trong hệ thống</w:t>
            </w:r>
            <w:r>
              <w:rPr>
                <w:szCs w:val="26"/>
              </w:rPr>
              <w:t>”</w:t>
            </w:r>
            <w:r w:rsidRPr="00C358C3">
              <w:rPr>
                <w:szCs w:val="26"/>
              </w:rPr>
              <w:t xml:space="preserve"> và đề nghị nhân viên tra cứu lại thông tin khách hàng hiện có.</w:t>
            </w:r>
          </w:p>
        </w:tc>
      </w:tr>
    </w:tbl>
    <w:p w14:paraId="6D279B78" w14:textId="77777777" w:rsidR="00A27D28" w:rsidRPr="00A27D28" w:rsidRDefault="00A27D28" w:rsidP="00A27D28"/>
    <w:p w14:paraId="6214A6EA" w14:textId="77777777" w:rsidR="00A27D28" w:rsidRDefault="00A27D28" w:rsidP="00A27D28">
      <w:pPr>
        <w:pStyle w:val="Heading4"/>
        <w:numPr>
          <w:ilvl w:val="3"/>
          <w:numId w:val="5"/>
        </w:numPr>
        <w:rPr>
          <w:lang w:val="pt-BR"/>
        </w:rPr>
      </w:pPr>
      <w:r w:rsidRPr="00FA2E85">
        <w:rPr>
          <w:lang w:val="pt-BR"/>
        </w:rPr>
        <w:lastRenderedPageBreak/>
        <w:t xml:space="preserve">Activity Diagram </w:t>
      </w:r>
    </w:p>
    <w:p w14:paraId="3FB1855D" w14:textId="5974C1EF" w:rsidR="00A27D28" w:rsidRPr="00A27D28" w:rsidRDefault="000951D1" w:rsidP="00F36C6E">
      <w:pPr>
        <w:ind w:firstLine="0"/>
        <w:rPr>
          <w:lang w:val="pt-BR"/>
        </w:rPr>
      </w:pPr>
      <w:r>
        <w:rPr>
          <w:noProof/>
          <w:szCs w:val="26"/>
        </w:rPr>
        <w:drawing>
          <wp:inline distT="0" distB="0" distL="0" distR="0" wp14:anchorId="6F40E628" wp14:editId="192F5DD3">
            <wp:extent cx="5580380" cy="4636008"/>
            <wp:effectExtent l="0" t="0" r="1270" b="0"/>
            <wp:docPr id="3047994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80380" cy="4636008"/>
                    </a:xfrm>
                    <a:prstGeom prst="rect">
                      <a:avLst/>
                    </a:prstGeom>
                    <a:noFill/>
                    <a:ln>
                      <a:noFill/>
                    </a:ln>
                  </pic:spPr>
                </pic:pic>
              </a:graphicData>
            </a:graphic>
          </wp:inline>
        </w:drawing>
      </w:r>
    </w:p>
    <w:p w14:paraId="626FD897" w14:textId="77777777" w:rsidR="00A27D28" w:rsidRDefault="00A27D28" w:rsidP="00A27D28">
      <w:pPr>
        <w:pStyle w:val="Heading4"/>
        <w:rPr>
          <w:lang w:val="pt-BR"/>
        </w:rPr>
      </w:pPr>
      <w:r w:rsidRPr="005103C6">
        <w:rPr>
          <w:lang w:val="pt-BR"/>
        </w:rPr>
        <w:lastRenderedPageBreak/>
        <w:t>Sequence Diagram</w:t>
      </w:r>
    </w:p>
    <w:p w14:paraId="22872BAE" w14:textId="36A37C9E" w:rsidR="000951D1" w:rsidRPr="000951D1" w:rsidRDefault="000951D1" w:rsidP="000951D1">
      <w:pPr>
        <w:rPr>
          <w:lang w:val="pt-BR"/>
        </w:rPr>
      </w:pPr>
      <w:r>
        <w:rPr>
          <w:noProof/>
          <w:szCs w:val="26"/>
        </w:rPr>
        <w:drawing>
          <wp:inline distT="0" distB="0" distL="0" distR="0" wp14:anchorId="38F07B09" wp14:editId="4B7B1489">
            <wp:extent cx="5580380" cy="4899846"/>
            <wp:effectExtent l="0" t="0" r="1270" b="0"/>
            <wp:docPr id="2753413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80380" cy="4899846"/>
                    </a:xfrm>
                    <a:prstGeom prst="rect">
                      <a:avLst/>
                    </a:prstGeom>
                    <a:noFill/>
                    <a:ln>
                      <a:noFill/>
                    </a:ln>
                  </pic:spPr>
                </pic:pic>
              </a:graphicData>
            </a:graphic>
          </wp:inline>
        </w:drawing>
      </w:r>
    </w:p>
    <w:p w14:paraId="4A5E2659" w14:textId="1081F554" w:rsidR="00164F89" w:rsidRPr="00854063" w:rsidRDefault="00164F89" w:rsidP="00164F89">
      <w:pPr>
        <w:pStyle w:val="Heading3"/>
        <w:rPr>
          <w:color w:val="EE0000"/>
        </w:rPr>
      </w:pPr>
      <w:r>
        <w:t>UC</w:t>
      </w:r>
      <w:r w:rsidR="007070C9">
        <w:t>022</w:t>
      </w:r>
      <w:r>
        <w:t>_</w:t>
      </w:r>
      <w:r w:rsidRPr="00A27D28">
        <w:rPr>
          <w:i/>
          <w:iCs/>
        </w:rPr>
        <w:t xml:space="preserve"> </w:t>
      </w:r>
      <w:r w:rsidRPr="00A27D28">
        <w:t xml:space="preserve">Thêm </w:t>
      </w:r>
      <w:r>
        <w:t>thú cưng</w:t>
      </w:r>
      <w:r w:rsidR="00854063">
        <w:t xml:space="preserve"> </w:t>
      </w:r>
      <w:r w:rsidR="00854063" w:rsidRPr="00854063">
        <w:rPr>
          <w:color w:val="EE0000"/>
        </w:rPr>
        <w:t>****</w:t>
      </w:r>
    </w:p>
    <w:p w14:paraId="4BB6AB31" w14:textId="3F8C1A99" w:rsidR="00164F89" w:rsidRDefault="00164F89" w:rsidP="00164F89">
      <w:pPr>
        <w:pStyle w:val="Heading4"/>
      </w:pPr>
      <w:r w:rsidRPr="005103C6">
        <w:t>Mô tả use case UC0</w:t>
      </w:r>
      <w:r w:rsidR="007070C9">
        <w:t>22</w:t>
      </w:r>
    </w:p>
    <w:tbl>
      <w:tblPr>
        <w:tblStyle w:val="TableGrid"/>
        <w:tblW w:w="5000" w:type="pct"/>
        <w:tblLook w:val="01E0" w:firstRow="1" w:lastRow="1" w:firstColumn="1" w:lastColumn="1" w:noHBand="0" w:noVBand="0"/>
      </w:tblPr>
      <w:tblGrid>
        <w:gridCol w:w="4389"/>
        <w:gridCol w:w="4389"/>
      </w:tblGrid>
      <w:tr w:rsidR="000951D1" w:rsidRPr="00A97C19" w14:paraId="35BEF173"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7D1F52F8" w14:textId="0828EAB6" w:rsidR="000951D1" w:rsidRPr="00A97C19" w:rsidRDefault="000951D1" w:rsidP="00DA15B2">
            <w:pPr>
              <w:spacing w:after="160" w:line="278" w:lineRule="auto"/>
              <w:ind w:firstLine="0"/>
              <w:rPr>
                <w:b/>
              </w:rPr>
            </w:pPr>
            <w:r w:rsidRPr="00A97C19">
              <w:rPr>
                <w:b/>
              </w:rPr>
              <w:t xml:space="preserve">Use case: </w:t>
            </w:r>
            <w:r w:rsidRPr="00A97C19">
              <w:t>UC0</w:t>
            </w:r>
            <w:r w:rsidR="007070C9">
              <w:t>22</w:t>
            </w:r>
            <w:r w:rsidRPr="00A97C19">
              <w:t>_</w:t>
            </w:r>
            <w:r>
              <w:t xml:space="preserve"> </w:t>
            </w:r>
            <w:r w:rsidRPr="00C358C3">
              <w:rPr>
                <w:szCs w:val="26"/>
              </w:rPr>
              <w:t xml:space="preserve">Thêm </w:t>
            </w:r>
            <w:r>
              <w:rPr>
                <w:szCs w:val="26"/>
              </w:rPr>
              <w:t>thú cưng</w:t>
            </w:r>
          </w:p>
        </w:tc>
      </w:tr>
      <w:tr w:rsidR="000951D1" w:rsidRPr="00A97C19" w14:paraId="6561A092"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79419E44" w14:textId="0F29ACEE" w:rsidR="000951D1" w:rsidRPr="00A97C19" w:rsidRDefault="000951D1" w:rsidP="00DA15B2">
            <w:pPr>
              <w:spacing w:after="160" w:line="278" w:lineRule="auto"/>
              <w:ind w:firstLine="0"/>
            </w:pPr>
            <w:r w:rsidRPr="00A97C19">
              <w:rPr>
                <w:bCs/>
              </w:rPr>
              <w:t xml:space="preserve">Actor: </w:t>
            </w:r>
            <w:r w:rsidR="00807B48">
              <w:t>Nhân viên chăm sóc</w:t>
            </w:r>
            <w:r w:rsidRPr="00C358C3">
              <w:rPr>
                <w:szCs w:val="26"/>
              </w:rPr>
              <w:t>.</w:t>
            </w:r>
          </w:p>
        </w:tc>
      </w:tr>
      <w:tr w:rsidR="000951D1" w:rsidRPr="00A97C19" w14:paraId="2C70ACED"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6D59E345" w14:textId="76EAB65E" w:rsidR="000951D1" w:rsidRPr="00A97C19" w:rsidRDefault="000951D1" w:rsidP="00DA15B2">
            <w:pPr>
              <w:spacing w:after="160" w:line="278" w:lineRule="auto"/>
              <w:ind w:firstLine="0"/>
            </w:pPr>
            <w:r w:rsidRPr="00A97C19">
              <w:rPr>
                <w:bCs/>
              </w:rPr>
              <w:t>Mô tả:</w:t>
            </w:r>
            <w:r w:rsidRPr="00A97C19">
              <w:t xml:space="preserve"> </w:t>
            </w:r>
            <w:r w:rsidR="00807B48" w:rsidRPr="00B13A55">
              <w:t>Cho phép nhân viên chăm sóc tạo hồ sơ thú cưng mới và liên kết thú cưng với khách hàng sở hữu.</w:t>
            </w:r>
          </w:p>
        </w:tc>
      </w:tr>
      <w:tr w:rsidR="000951D1" w:rsidRPr="00A97C19" w14:paraId="10CA2073"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79A6D86F" w14:textId="04FF7267" w:rsidR="000951D1" w:rsidRPr="00A97C19" w:rsidRDefault="000951D1" w:rsidP="00DA15B2">
            <w:pPr>
              <w:spacing w:after="160" w:line="278" w:lineRule="auto"/>
              <w:ind w:firstLine="0"/>
            </w:pPr>
            <w:r w:rsidRPr="00A97C19">
              <w:rPr>
                <w:bCs/>
              </w:rPr>
              <w:t>Precondition:</w:t>
            </w:r>
            <w:r w:rsidRPr="00A97C19">
              <w:t xml:space="preserve"> </w:t>
            </w:r>
            <w:r w:rsidRPr="00C358C3">
              <w:rPr>
                <w:szCs w:val="26"/>
              </w:rPr>
              <w:t>Nhân viên đã đăng nhập vào hệ thống</w:t>
            </w:r>
            <w:r w:rsidR="00807B48">
              <w:rPr>
                <w:szCs w:val="26"/>
              </w:rPr>
              <w:t xml:space="preserve">, </w:t>
            </w:r>
            <w:r w:rsidR="00807B48" w:rsidRPr="00372B95">
              <w:t>Thú cưng chưa có hồ sơ trong hệ thống.</w:t>
            </w:r>
          </w:p>
        </w:tc>
      </w:tr>
      <w:tr w:rsidR="000951D1" w:rsidRPr="00A97C19" w14:paraId="2F9278FA"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354B94A6" w14:textId="0553412D" w:rsidR="000951D1" w:rsidRPr="00A97C19" w:rsidRDefault="000951D1" w:rsidP="00DA15B2">
            <w:pPr>
              <w:spacing w:after="160" w:line="278" w:lineRule="auto"/>
              <w:ind w:firstLine="0"/>
              <w:rPr>
                <w:bCs/>
              </w:rPr>
            </w:pPr>
            <w:r w:rsidRPr="00A97C19">
              <w:rPr>
                <w:bCs/>
              </w:rPr>
              <w:t>Poscondition:</w:t>
            </w:r>
            <w:r w:rsidRPr="00A97C19">
              <w:t xml:space="preserve"> </w:t>
            </w:r>
            <w:r w:rsidR="00807B48">
              <w:rPr>
                <w:szCs w:val="26"/>
              </w:rPr>
              <w:t xml:space="preserve">Hồ sơ thú cưng được cập nhật thành công, thú </w:t>
            </w:r>
            <w:r w:rsidR="00807B48" w:rsidRPr="00372B95">
              <w:t>cưng được liên kết với khách hàng tương ứng.</w:t>
            </w:r>
          </w:p>
        </w:tc>
      </w:tr>
      <w:tr w:rsidR="000951D1" w:rsidRPr="00A97C19" w14:paraId="749B5E77"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2137CC0A" w14:textId="77777777" w:rsidR="000951D1" w:rsidRPr="00A97C19" w:rsidRDefault="000951D1" w:rsidP="00DA15B2">
            <w:pPr>
              <w:spacing w:after="160" w:line="278" w:lineRule="auto"/>
              <w:ind w:firstLine="0"/>
            </w:pPr>
            <w:r w:rsidRPr="00A97C19">
              <w:rPr>
                <w:bCs/>
              </w:rPr>
              <w:t>Basic flows</w:t>
            </w:r>
          </w:p>
        </w:tc>
      </w:tr>
      <w:tr w:rsidR="000951D1" w:rsidRPr="00A97C19" w14:paraId="1B36C096" w14:textId="77777777" w:rsidTr="00DA15B2">
        <w:tc>
          <w:tcPr>
            <w:tcW w:w="2500" w:type="pct"/>
            <w:tcBorders>
              <w:top w:val="single" w:sz="4" w:space="0" w:color="auto"/>
              <w:left w:val="single" w:sz="4" w:space="0" w:color="auto"/>
              <w:bottom w:val="single" w:sz="4" w:space="0" w:color="auto"/>
              <w:right w:val="single" w:sz="4" w:space="0" w:color="auto"/>
            </w:tcBorders>
          </w:tcPr>
          <w:p w14:paraId="0783FC56" w14:textId="77777777" w:rsidR="000951D1" w:rsidRPr="00A97C19" w:rsidRDefault="000951D1" w:rsidP="00DA15B2">
            <w:pPr>
              <w:ind w:firstLine="0"/>
              <w:rPr>
                <w:bCs/>
              </w:rPr>
            </w:pPr>
            <w:r w:rsidRPr="00A97C19">
              <w:rPr>
                <w:bCs/>
              </w:rPr>
              <w:t>Actor</w:t>
            </w:r>
          </w:p>
        </w:tc>
        <w:tc>
          <w:tcPr>
            <w:tcW w:w="2500" w:type="pct"/>
            <w:tcBorders>
              <w:top w:val="single" w:sz="4" w:space="0" w:color="auto"/>
              <w:left w:val="single" w:sz="4" w:space="0" w:color="auto"/>
              <w:bottom w:val="single" w:sz="4" w:space="0" w:color="auto"/>
              <w:right w:val="single" w:sz="4" w:space="0" w:color="auto"/>
            </w:tcBorders>
          </w:tcPr>
          <w:p w14:paraId="6D742184" w14:textId="77777777" w:rsidR="000951D1" w:rsidRPr="00A97C19" w:rsidRDefault="000951D1" w:rsidP="00DA15B2">
            <w:pPr>
              <w:ind w:firstLine="0"/>
              <w:rPr>
                <w:bCs/>
              </w:rPr>
            </w:pPr>
            <w:r w:rsidRPr="00A97C19">
              <w:rPr>
                <w:bCs/>
              </w:rPr>
              <w:t>System</w:t>
            </w:r>
          </w:p>
        </w:tc>
      </w:tr>
      <w:tr w:rsidR="000951D1" w:rsidRPr="004C2738" w14:paraId="5EF5A472" w14:textId="77777777" w:rsidTr="00DA15B2">
        <w:tc>
          <w:tcPr>
            <w:tcW w:w="2500" w:type="pct"/>
            <w:tcBorders>
              <w:top w:val="single" w:sz="4" w:space="0" w:color="auto"/>
              <w:left w:val="single" w:sz="4" w:space="0" w:color="auto"/>
              <w:bottom w:val="single" w:sz="4" w:space="0" w:color="auto"/>
              <w:right w:val="single" w:sz="4" w:space="0" w:color="auto"/>
            </w:tcBorders>
            <w:vAlign w:val="top"/>
          </w:tcPr>
          <w:p w14:paraId="1E87093F" w14:textId="31E78CB1" w:rsidR="000951D1" w:rsidRPr="00807B48" w:rsidRDefault="000951D1" w:rsidP="00DA15B2">
            <w:pPr>
              <w:spacing w:line="240" w:lineRule="auto"/>
              <w:ind w:firstLine="0"/>
              <w:rPr>
                <w:bCs/>
              </w:rPr>
            </w:pPr>
            <w:r w:rsidRPr="00807B48">
              <w:rPr>
                <w:bCs/>
              </w:rPr>
              <w:lastRenderedPageBreak/>
              <w:t xml:space="preserve">1. </w:t>
            </w:r>
            <w:r w:rsidR="00807B48" w:rsidRPr="00807B48">
              <w:rPr>
                <w:bCs/>
              </w:rPr>
              <w:t>Người dùng chọn Quản lý thú cưng.</w:t>
            </w:r>
          </w:p>
          <w:p w14:paraId="1FD94FD3" w14:textId="77777777" w:rsidR="000951D1" w:rsidRPr="00807B48" w:rsidRDefault="00807B48" w:rsidP="00807B48">
            <w:pPr>
              <w:pStyle w:val="Heading3"/>
              <w:numPr>
                <w:ilvl w:val="0"/>
                <w:numId w:val="0"/>
              </w:numPr>
              <w:rPr>
                <w:rFonts w:cs="Times New Roman"/>
                <w:b w:val="0"/>
              </w:rPr>
            </w:pPr>
            <w:r w:rsidRPr="00807B48">
              <w:rPr>
                <w:b w:val="0"/>
              </w:rPr>
              <w:t xml:space="preserve">2. </w:t>
            </w:r>
            <w:r w:rsidRPr="00807B48">
              <w:rPr>
                <w:rFonts w:cs="Times New Roman"/>
                <w:b w:val="0"/>
              </w:rPr>
              <w:t>Chọn Thêm thú cưng.</w:t>
            </w:r>
          </w:p>
          <w:p w14:paraId="7069333C" w14:textId="77777777" w:rsidR="00807B48" w:rsidRPr="00807B48" w:rsidRDefault="00807B48" w:rsidP="00807B48">
            <w:pPr>
              <w:rPr>
                <w:bCs/>
              </w:rPr>
            </w:pPr>
          </w:p>
          <w:p w14:paraId="0A828AA0" w14:textId="25D7FE10" w:rsidR="00807B48" w:rsidRPr="00807B48" w:rsidRDefault="00807B48" w:rsidP="00807B48">
            <w:pPr>
              <w:ind w:firstLine="0"/>
              <w:rPr>
                <w:bCs/>
              </w:rPr>
            </w:pPr>
            <w:r w:rsidRPr="00807B48">
              <w:rPr>
                <w:bCs/>
              </w:rPr>
              <w:t>4. Nhân viên nhập thông tin thú cưng.</w:t>
            </w:r>
          </w:p>
          <w:p w14:paraId="634C1976" w14:textId="0EBC3BA2" w:rsidR="00807B48" w:rsidRPr="00807B48" w:rsidRDefault="00807B48" w:rsidP="00807B48">
            <w:pPr>
              <w:ind w:firstLine="0"/>
              <w:rPr>
                <w:bCs/>
              </w:rPr>
            </w:pPr>
            <w:r w:rsidRPr="00807B48">
              <w:rPr>
                <w:bCs/>
              </w:rPr>
              <w:t>5. Nhân viên chọn xác nhận thêm.</w:t>
            </w:r>
          </w:p>
          <w:p w14:paraId="4CA3AB40" w14:textId="4D0CC1BD" w:rsidR="00807B48" w:rsidRPr="00807B48" w:rsidRDefault="00807B48" w:rsidP="00807B48">
            <w:pPr>
              <w:ind w:firstLine="0"/>
              <w:rPr>
                <w:bCs/>
              </w:rPr>
            </w:pPr>
          </w:p>
        </w:tc>
        <w:tc>
          <w:tcPr>
            <w:tcW w:w="2500" w:type="pct"/>
            <w:tcBorders>
              <w:top w:val="single" w:sz="4" w:space="0" w:color="auto"/>
              <w:left w:val="single" w:sz="4" w:space="0" w:color="auto"/>
              <w:bottom w:val="single" w:sz="4" w:space="0" w:color="auto"/>
              <w:right w:val="single" w:sz="4" w:space="0" w:color="auto"/>
            </w:tcBorders>
            <w:vAlign w:val="top"/>
          </w:tcPr>
          <w:p w14:paraId="5EFF858B" w14:textId="15C301CF" w:rsidR="00807B48" w:rsidRPr="00807B48" w:rsidRDefault="00807B48" w:rsidP="00807B48">
            <w:pPr>
              <w:pStyle w:val="Heading3"/>
              <w:numPr>
                <w:ilvl w:val="0"/>
                <w:numId w:val="0"/>
              </w:numPr>
              <w:spacing w:line="240" w:lineRule="auto"/>
              <w:rPr>
                <w:b w:val="0"/>
              </w:rPr>
            </w:pPr>
          </w:p>
          <w:p w14:paraId="58CD33BE" w14:textId="77777777" w:rsidR="000951D1" w:rsidRPr="00807B48" w:rsidRDefault="000951D1" w:rsidP="00DA15B2">
            <w:pPr>
              <w:spacing w:line="240" w:lineRule="auto"/>
              <w:ind w:firstLine="0"/>
              <w:rPr>
                <w:bCs/>
                <w:szCs w:val="26"/>
              </w:rPr>
            </w:pPr>
          </w:p>
          <w:p w14:paraId="03AA3F5A" w14:textId="77777777" w:rsidR="00807B48" w:rsidRPr="00807B48" w:rsidRDefault="00807B48" w:rsidP="00DA15B2">
            <w:pPr>
              <w:spacing w:line="240" w:lineRule="auto"/>
              <w:ind w:firstLine="0"/>
              <w:rPr>
                <w:bCs/>
              </w:rPr>
            </w:pPr>
            <w:r w:rsidRPr="00807B48">
              <w:rPr>
                <w:bCs/>
                <w:szCs w:val="26"/>
              </w:rPr>
              <w:t xml:space="preserve">3. </w:t>
            </w:r>
            <w:r w:rsidRPr="00807B48">
              <w:rPr>
                <w:bCs/>
              </w:rPr>
              <w:t>Hệ thống hiển thị biểu mẫu nhập thông tin.</w:t>
            </w:r>
          </w:p>
          <w:p w14:paraId="67F0FBA6" w14:textId="77777777" w:rsidR="00807B48" w:rsidRPr="00807B48" w:rsidRDefault="00807B48" w:rsidP="00DA15B2">
            <w:pPr>
              <w:spacing w:line="240" w:lineRule="auto"/>
              <w:ind w:firstLine="0"/>
              <w:rPr>
                <w:bCs/>
              </w:rPr>
            </w:pPr>
          </w:p>
          <w:p w14:paraId="5C965A39" w14:textId="77777777" w:rsidR="00807B48" w:rsidRPr="00807B48" w:rsidRDefault="00807B48" w:rsidP="00DA15B2">
            <w:pPr>
              <w:spacing w:line="240" w:lineRule="auto"/>
              <w:ind w:firstLine="0"/>
              <w:rPr>
                <w:bCs/>
              </w:rPr>
            </w:pPr>
          </w:p>
          <w:p w14:paraId="15F67FB4" w14:textId="107071B1" w:rsidR="00807B48" w:rsidRPr="00807B48" w:rsidRDefault="00807B48" w:rsidP="00807B48">
            <w:pPr>
              <w:pStyle w:val="Heading3"/>
              <w:numPr>
                <w:ilvl w:val="0"/>
                <w:numId w:val="0"/>
              </w:numPr>
              <w:rPr>
                <w:b w:val="0"/>
              </w:rPr>
            </w:pPr>
            <w:r w:rsidRPr="00807B48">
              <w:rPr>
                <w:b w:val="0"/>
              </w:rPr>
              <w:t>6. Hệ thống kiểm tra tính hợp lệ của dữ liệu.</w:t>
            </w:r>
          </w:p>
          <w:p w14:paraId="7D4A2641" w14:textId="77777777" w:rsidR="00807B48" w:rsidRPr="00807B48" w:rsidRDefault="00807B48" w:rsidP="00DA15B2">
            <w:pPr>
              <w:spacing w:line="240" w:lineRule="auto"/>
              <w:ind w:firstLine="0"/>
              <w:rPr>
                <w:bCs/>
              </w:rPr>
            </w:pPr>
            <w:r w:rsidRPr="00807B48">
              <w:rPr>
                <w:bCs/>
              </w:rPr>
              <w:t>7. Hệ thống tạo hồ sơ với trạng thái “Đang quản lý”.</w:t>
            </w:r>
          </w:p>
          <w:p w14:paraId="3D862992" w14:textId="20AA7BEF" w:rsidR="00807B48" w:rsidRPr="00807B48" w:rsidRDefault="00807B48" w:rsidP="00DA15B2">
            <w:pPr>
              <w:spacing w:line="240" w:lineRule="auto"/>
              <w:ind w:firstLine="0"/>
              <w:rPr>
                <w:bCs/>
                <w:szCs w:val="26"/>
              </w:rPr>
            </w:pPr>
            <w:r w:rsidRPr="00807B48">
              <w:rPr>
                <w:bCs/>
              </w:rPr>
              <w:t>8. Hệ thống thông báo thêm thú cưng thành công.</w:t>
            </w:r>
          </w:p>
        </w:tc>
      </w:tr>
      <w:tr w:rsidR="000951D1" w:rsidRPr="00A97C19" w14:paraId="31833F5D" w14:textId="77777777" w:rsidTr="00DA15B2">
        <w:tc>
          <w:tcPr>
            <w:tcW w:w="2500" w:type="pct"/>
            <w:tcBorders>
              <w:top w:val="single" w:sz="4" w:space="0" w:color="auto"/>
              <w:left w:val="single" w:sz="4" w:space="0" w:color="auto"/>
              <w:bottom w:val="single" w:sz="4" w:space="0" w:color="auto"/>
              <w:right w:val="single" w:sz="4" w:space="0" w:color="auto"/>
            </w:tcBorders>
            <w:hideMark/>
          </w:tcPr>
          <w:p w14:paraId="10B2A486" w14:textId="77777777" w:rsidR="000951D1" w:rsidRPr="00A97C19" w:rsidRDefault="000951D1" w:rsidP="00DA15B2">
            <w:pPr>
              <w:spacing w:after="160" w:line="278" w:lineRule="auto"/>
              <w:ind w:firstLine="0"/>
              <w:rPr>
                <w:bCs/>
              </w:rPr>
            </w:pPr>
            <w:r w:rsidRPr="00A97C19">
              <w:rPr>
                <w:bCs/>
              </w:rPr>
              <w:t>Alternative Flows</w:t>
            </w:r>
          </w:p>
        </w:tc>
        <w:tc>
          <w:tcPr>
            <w:tcW w:w="2500" w:type="pct"/>
            <w:tcBorders>
              <w:top w:val="single" w:sz="4" w:space="0" w:color="auto"/>
              <w:left w:val="single" w:sz="4" w:space="0" w:color="auto"/>
              <w:bottom w:val="single" w:sz="4" w:space="0" w:color="auto"/>
              <w:right w:val="single" w:sz="4" w:space="0" w:color="auto"/>
            </w:tcBorders>
            <w:hideMark/>
          </w:tcPr>
          <w:p w14:paraId="305E6CDE" w14:textId="77777777" w:rsidR="000951D1" w:rsidRPr="00A97C19" w:rsidRDefault="000951D1" w:rsidP="00DA15B2">
            <w:pPr>
              <w:spacing w:after="160" w:line="278" w:lineRule="auto"/>
            </w:pPr>
          </w:p>
        </w:tc>
      </w:tr>
      <w:tr w:rsidR="000951D1" w:rsidRPr="00A97C19" w14:paraId="07C5EA99" w14:textId="77777777" w:rsidTr="00DA15B2">
        <w:tc>
          <w:tcPr>
            <w:tcW w:w="5000" w:type="pct"/>
            <w:gridSpan w:val="2"/>
            <w:tcBorders>
              <w:top w:val="single" w:sz="4" w:space="0" w:color="auto"/>
              <w:left w:val="single" w:sz="4" w:space="0" w:color="auto"/>
              <w:bottom w:val="single" w:sz="4" w:space="0" w:color="auto"/>
              <w:right w:val="single" w:sz="4" w:space="0" w:color="auto"/>
            </w:tcBorders>
          </w:tcPr>
          <w:p w14:paraId="4CA8EE2C" w14:textId="61D0B453" w:rsidR="000951D1" w:rsidRPr="00A97C19" w:rsidRDefault="00807B48" w:rsidP="00DA15B2">
            <w:pPr>
              <w:spacing w:after="160" w:line="278" w:lineRule="auto"/>
              <w:ind w:firstLine="0"/>
            </w:pPr>
            <w:r>
              <w:t xml:space="preserve">6.a. </w:t>
            </w:r>
            <w:r w:rsidRPr="00827974">
              <w:t>Hệ thống phát hiện một hoặc nhiều thông tin bắt buộc chưa được nhập</w:t>
            </w:r>
            <w:r>
              <w:t>, Hệ thống yêu cầu người dùng bổ sung thêm thông tin bắt buộc.</w:t>
            </w:r>
          </w:p>
        </w:tc>
      </w:tr>
    </w:tbl>
    <w:p w14:paraId="0BC419D2" w14:textId="77777777" w:rsidR="000951D1" w:rsidRPr="000951D1" w:rsidRDefault="000951D1" w:rsidP="000951D1"/>
    <w:p w14:paraId="39D25357" w14:textId="77777777" w:rsidR="00164F89" w:rsidRDefault="00164F89" w:rsidP="00164F89">
      <w:pPr>
        <w:pStyle w:val="Heading4"/>
        <w:numPr>
          <w:ilvl w:val="3"/>
          <w:numId w:val="5"/>
        </w:numPr>
        <w:rPr>
          <w:lang w:val="pt-BR"/>
        </w:rPr>
      </w:pPr>
      <w:r w:rsidRPr="00FA2E85">
        <w:rPr>
          <w:lang w:val="pt-BR"/>
        </w:rPr>
        <w:lastRenderedPageBreak/>
        <w:t xml:space="preserve">Activity Diagram </w:t>
      </w:r>
    </w:p>
    <w:p w14:paraId="16E06596" w14:textId="39A5F8BE" w:rsidR="00807B48" w:rsidRPr="00807B48" w:rsidRDefault="00807B48" w:rsidP="00807B48">
      <w:pPr>
        <w:rPr>
          <w:lang w:val="pt-BR"/>
        </w:rPr>
      </w:pPr>
      <w:r w:rsidRPr="00844F4C">
        <w:rPr>
          <w:noProof/>
        </w:rPr>
        <w:drawing>
          <wp:inline distT="0" distB="0" distL="0" distR="0" wp14:anchorId="2F447547" wp14:editId="7E03CBAB">
            <wp:extent cx="5580380" cy="4243712"/>
            <wp:effectExtent l="0" t="0" r="1270" b="4445"/>
            <wp:docPr id="763614133" name="Picture 763614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80380" cy="4243712"/>
                    </a:xfrm>
                    <a:prstGeom prst="rect">
                      <a:avLst/>
                    </a:prstGeom>
                  </pic:spPr>
                </pic:pic>
              </a:graphicData>
            </a:graphic>
          </wp:inline>
        </w:drawing>
      </w:r>
    </w:p>
    <w:p w14:paraId="54D3F098" w14:textId="77777777" w:rsidR="00164F89" w:rsidRPr="005103C6" w:rsidRDefault="00164F89" w:rsidP="00164F89">
      <w:pPr>
        <w:pStyle w:val="Heading4"/>
        <w:rPr>
          <w:lang w:val="pt-BR"/>
        </w:rPr>
      </w:pPr>
      <w:r w:rsidRPr="005103C6">
        <w:rPr>
          <w:lang w:val="pt-BR"/>
        </w:rPr>
        <w:lastRenderedPageBreak/>
        <w:t>Sequence Diagram</w:t>
      </w:r>
    </w:p>
    <w:p w14:paraId="451B847E" w14:textId="7B0866BB" w:rsidR="00164F89" w:rsidRPr="00164F89" w:rsidRDefault="00807B48" w:rsidP="00164F89">
      <w:r w:rsidRPr="00010B5A">
        <w:rPr>
          <w:noProof/>
          <w:color w:val="FF0000"/>
        </w:rPr>
        <w:drawing>
          <wp:inline distT="0" distB="0" distL="0" distR="0" wp14:anchorId="0C5A1B55" wp14:editId="12F167CA">
            <wp:extent cx="5580380" cy="4227615"/>
            <wp:effectExtent l="0" t="0" r="1270" b="1905"/>
            <wp:docPr id="247311558" name="Picture 247311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80380" cy="4227615"/>
                    </a:xfrm>
                    <a:prstGeom prst="rect">
                      <a:avLst/>
                    </a:prstGeom>
                  </pic:spPr>
                </pic:pic>
              </a:graphicData>
            </a:graphic>
          </wp:inline>
        </w:drawing>
      </w:r>
    </w:p>
    <w:p w14:paraId="164F7682" w14:textId="1C8367BD" w:rsidR="00164F89" w:rsidRDefault="00164F89" w:rsidP="00164F89">
      <w:pPr>
        <w:pStyle w:val="Heading3"/>
      </w:pPr>
      <w:r>
        <w:t>UC0</w:t>
      </w:r>
      <w:r w:rsidR="007070C9">
        <w:t>1</w:t>
      </w:r>
      <w:r w:rsidR="00807B48">
        <w:t>6</w:t>
      </w:r>
      <w:r>
        <w:t>_</w:t>
      </w:r>
      <w:r w:rsidRPr="00A27D28">
        <w:rPr>
          <w:i/>
          <w:iCs/>
        </w:rPr>
        <w:t xml:space="preserve"> </w:t>
      </w:r>
      <w:r>
        <w:rPr>
          <w:rFonts w:cs="Times New Roman"/>
        </w:rPr>
        <w:t>Thêm dịch vụ</w:t>
      </w:r>
    </w:p>
    <w:p w14:paraId="018212B3" w14:textId="4FCD850B" w:rsidR="00164F89" w:rsidRDefault="00164F89" w:rsidP="00164F89">
      <w:pPr>
        <w:pStyle w:val="Heading4"/>
      </w:pPr>
      <w:r w:rsidRPr="005103C6">
        <w:t>Mô tả use case UC0</w:t>
      </w:r>
      <w:r w:rsidR="007070C9">
        <w:t>1</w:t>
      </w:r>
      <w:r w:rsidR="00807B48">
        <w:t>6</w:t>
      </w:r>
    </w:p>
    <w:tbl>
      <w:tblPr>
        <w:tblStyle w:val="TableGrid"/>
        <w:tblW w:w="5000" w:type="pct"/>
        <w:tblLook w:val="01E0" w:firstRow="1" w:lastRow="1" w:firstColumn="1" w:lastColumn="1" w:noHBand="0" w:noVBand="0"/>
      </w:tblPr>
      <w:tblGrid>
        <w:gridCol w:w="4389"/>
        <w:gridCol w:w="4389"/>
      </w:tblGrid>
      <w:tr w:rsidR="00807B48" w:rsidRPr="00A97C19" w14:paraId="71C6D778"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25C42B88" w14:textId="38154E2B" w:rsidR="00807B48" w:rsidRPr="00A97C19" w:rsidRDefault="00807B48" w:rsidP="00DA15B2">
            <w:pPr>
              <w:spacing w:after="160" w:line="278" w:lineRule="auto"/>
              <w:ind w:firstLine="0"/>
              <w:rPr>
                <w:b/>
              </w:rPr>
            </w:pPr>
            <w:r w:rsidRPr="00A97C19">
              <w:rPr>
                <w:b/>
              </w:rPr>
              <w:t xml:space="preserve">Use case: </w:t>
            </w:r>
            <w:r w:rsidRPr="00A97C19">
              <w:t>UC0</w:t>
            </w:r>
            <w:r w:rsidR="007070C9">
              <w:t>1</w:t>
            </w:r>
            <w:r>
              <w:t>6</w:t>
            </w:r>
            <w:r w:rsidRPr="00A97C19">
              <w:t>_</w:t>
            </w:r>
            <w:r>
              <w:t xml:space="preserve"> Thêm dịch vụ</w:t>
            </w:r>
          </w:p>
        </w:tc>
      </w:tr>
      <w:tr w:rsidR="00807B48" w:rsidRPr="00A97C19" w14:paraId="19EA1D76"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74451957" w14:textId="77777777" w:rsidR="00807B48" w:rsidRPr="00A97C19" w:rsidRDefault="00807B48" w:rsidP="00DA15B2">
            <w:pPr>
              <w:spacing w:after="160" w:line="278" w:lineRule="auto"/>
              <w:ind w:firstLine="0"/>
            </w:pPr>
            <w:r w:rsidRPr="00A97C19">
              <w:rPr>
                <w:bCs/>
              </w:rPr>
              <w:t>Actor: Chủ cửa hàng.</w:t>
            </w:r>
          </w:p>
        </w:tc>
      </w:tr>
      <w:tr w:rsidR="00807B48" w:rsidRPr="00A97C19" w14:paraId="4DE5FE3D"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4578FF46" w14:textId="42448AAA" w:rsidR="00807B48" w:rsidRPr="00A97C19" w:rsidRDefault="00807B48" w:rsidP="00DA15B2">
            <w:pPr>
              <w:spacing w:after="160" w:line="278" w:lineRule="auto"/>
              <w:ind w:firstLine="0"/>
            </w:pPr>
            <w:r w:rsidRPr="00A97C19">
              <w:rPr>
                <w:bCs/>
              </w:rPr>
              <w:t>Mô tả:</w:t>
            </w:r>
            <w:r w:rsidRPr="00A97C19">
              <w:t xml:space="preserve"> </w:t>
            </w:r>
            <w:r w:rsidRPr="007B3E42">
              <w:t>Cho phép chủ cửa hàng thêm một dịch vụ chăm sóc thú cưng mới vào hệ thống để sử dụng trong các lịch hẹn chăm sóc.</w:t>
            </w:r>
          </w:p>
        </w:tc>
      </w:tr>
      <w:tr w:rsidR="00807B48" w:rsidRPr="00A97C19" w14:paraId="3039EA42"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0B5753E3" w14:textId="6E9E27DE" w:rsidR="00807B48" w:rsidRPr="00A97C19" w:rsidRDefault="00807B48" w:rsidP="00DA15B2">
            <w:pPr>
              <w:spacing w:after="160" w:line="278" w:lineRule="auto"/>
              <w:ind w:firstLine="0"/>
            </w:pPr>
            <w:r w:rsidRPr="00A97C19">
              <w:rPr>
                <w:bCs/>
              </w:rPr>
              <w:t>Precondition:</w:t>
            </w:r>
            <w:r w:rsidRPr="00A97C19">
              <w:t xml:space="preserve"> </w:t>
            </w:r>
            <w:r w:rsidRPr="00A97C19">
              <w:rPr>
                <w:bCs/>
              </w:rPr>
              <w:t>Chủ cửa hàng đã đăng nhập</w:t>
            </w:r>
            <w:r>
              <w:rPr>
                <w:bCs/>
              </w:rPr>
              <w:t xml:space="preserve">, dịch </w:t>
            </w:r>
            <w:r w:rsidRPr="00372B95">
              <w:t>vụ cần thêm chưa tồn tại trong hệ thống.</w:t>
            </w:r>
          </w:p>
        </w:tc>
      </w:tr>
      <w:tr w:rsidR="00807B48" w:rsidRPr="00A97C19" w14:paraId="0333FA97"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38DCA1B2" w14:textId="53CA6605" w:rsidR="00807B48" w:rsidRPr="00A97C19" w:rsidRDefault="00807B48" w:rsidP="00DA15B2">
            <w:pPr>
              <w:spacing w:after="160" w:line="278" w:lineRule="auto"/>
              <w:ind w:firstLine="0"/>
              <w:rPr>
                <w:bCs/>
              </w:rPr>
            </w:pPr>
            <w:r w:rsidRPr="00A97C19">
              <w:rPr>
                <w:bCs/>
              </w:rPr>
              <w:t>Poscondition:</w:t>
            </w:r>
            <w:r>
              <w:rPr>
                <w:bCs/>
              </w:rPr>
              <w:t xml:space="preserve"> Dịch</w:t>
            </w:r>
            <w:r w:rsidRPr="00A97C19">
              <w:t xml:space="preserve"> </w:t>
            </w:r>
            <w:r w:rsidRPr="00372B95">
              <w:t xml:space="preserve">vụ có trạng thái mặc định </w:t>
            </w:r>
            <w:r w:rsidRPr="00807B48">
              <w:t>“Đang cung cấp”</w:t>
            </w:r>
            <w:r>
              <w:t xml:space="preserve">, dịch </w:t>
            </w:r>
            <w:r w:rsidRPr="00372B95">
              <w:t>vụ có thể được lựa chọn khi tạo lịch hẹn chăm sóc.</w:t>
            </w:r>
          </w:p>
        </w:tc>
      </w:tr>
      <w:tr w:rsidR="00807B48" w:rsidRPr="00A97C19" w14:paraId="1FC5512D"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7C212CEC" w14:textId="77777777" w:rsidR="00807B48" w:rsidRPr="00A97C19" w:rsidRDefault="00807B48" w:rsidP="00DA15B2">
            <w:pPr>
              <w:spacing w:after="160" w:line="278" w:lineRule="auto"/>
              <w:ind w:firstLine="0"/>
            </w:pPr>
            <w:r w:rsidRPr="00A97C19">
              <w:rPr>
                <w:bCs/>
              </w:rPr>
              <w:t>Basic flows</w:t>
            </w:r>
          </w:p>
        </w:tc>
      </w:tr>
      <w:tr w:rsidR="00807B48" w:rsidRPr="00A97C19" w14:paraId="2EF23BE4" w14:textId="77777777" w:rsidTr="00DA15B2">
        <w:tc>
          <w:tcPr>
            <w:tcW w:w="2500" w:type="pct"/>
            <w:tcBorders>
              <w:top w:val="single" w:sz="4" w:space="0" w:color="auto"/>
              <w:left w:val="single" w:sz="4" w:space="0" w:color="auto"/>
              <w:bottom w:val="single" w:sz="4" w:space="0" w:color="auto"/>
              <w:right w:val="single" w:sz="4" w:space="0" w:color="auto"/>
            </w:tcBorders>
          </w:tcPr>
          <w:p w14:paraId="6FC7E411" w14:textId="77777777" w:rsidR="00807B48" w:rsidRPr="00A97C19" w:rsidRDefault="00807B48" w:rsidP="00DA15B2">
            <w:pPr>
              <w:ind w:firstLine="0"/>
              <w:rPr>
                <w:bCs/>
              </w:rPr>
            </w:pPr>
            <w:r w:rsidRPr="00A97C19">
              <w:rPr>
                <w:bCs/>
              </w:rPr>
              <w:t>Actor</w:t>
            </w:r>
          </w:p>
        </w:tc>
        <w:tc>
          <w:tcPr>
            <w:tcW w:w="2500" w:type="pct"/>
            <w:tcBorders>
              <w:top w:val="single" w:sz="4" w:space="0" w:color="auto"/>
              <w:left w:val="single" w:sz="4" w:space="0" w:color="auto"/>
              <w:bottom w:val="single" w:sz="4" w:space="0" w:color="auto"/>
              <w:right w:val="single" w:sz="4" w:space="0" w:color="auto"/>
            </w:tcBorders>
          </w:tcPr>
          <w:p w14:paraId="62854D45" w14:textId="77777777" w:rsidR="00807B48" w:rsidRPr="00A97C19" w:rsidRDefault="00807B48" w:rsidP="00DA15B2">
            <w:pPr>
              <w:ind w:firstLine="0"/>
              <w:rPr>
                <w:bCs/>
              </w:rPr>
            </w:pPr>
            <w:r w:rsidRPr="00A97C19">
              <w:rPr>
                <w:bCs/>
              </w:rPr>
              <w:t>System</w:t>
            </w:r>
          </w:p>
        </w:tc>
      </w:tr>
      <w:tr w:rsidR="00807B48" w:rsidRPr="00046C62" w14:paraId="54D38493" w14:textId="77777777" w:rsidTr="00DA15B2">
        <w:tc>
          <w:tcPr>
            <w:tcW w:w="2500" w:type="pct"/>
            <w:tcBorders>
              <w:top w:val="single" w:sz="4" w:space="0" w:color="auto"/>
              <w:left w:val="single" w:sz="4" w:space="0" w:color="auto"/>
              <w:bottom w:val="single" w:sz="4" w:space="0" w:color="auto"/>
              <w:right w:val="single" w:sz="4" w:space="0" w:color="auto"/>
            </w:tcBorders>
            <w:vAlign w:val="top"/>
          </w:tcPr>
          <w:p w14:paraId="433751F9" w14:textId="77777777" w:rsidR="00807B48" w:rsidRDefault="00807B48" w:rsidP="00DA15B2">
            <w:pPr>
              <w:spacing w:line="240" w:lineRule="auto"/>
              <w:ind w:firstLine="0"/>
            </w:pPr>
            <w:r>
              <w:t xml:space="preserve">1. </w:t>
            </w:r>
            <w:r w:rsidRPr="007B3E42">
              <w:t xml:space="preserve">Chủ cửa hàng chọn chức năng </w:t>
            </w:r>
            <w:r w:rsidRPr="003D4ABB">
              <w:t>Quản lý dịch vụ.</w:t>
            </w:r>
          </w:p>
          <w:p w14:paraId="6C14E61C" w14:textId="77777777" w:rsidR="00807B48" w:rsidRDefault="00807B48" w:rsidP="00DA15B2">
            <w:pPr>
              <w:spacing w:line="240" w:lineRule="auto"/>
              <w:ind w:firstLine="0"/>
            </w:pPr>
            <w:r>
              <w:t xml:space="preserve">2. </w:t>
            </w:r>
            <w:r w:rsidRPr="007B3E42">
              <w:t xml:space="preserve">Chọn </w:t>
            </w:r>
            <w:r w:rsidRPr="003D4ABB">
              <w:t>Thêm dịch vụ.</w:t>
            </w:r>
          </w:p>
          <w:p w14:paraId="5F4553EB" w14:textId="77777777" w:rsidR="00807B48" w:rsidRDefault="00807B48" w:rsidP="00DA15B2">
            <w:pPr>
              <w:spacing w:line="240" w:lineRule="auto"/>
              <w:ind w:firstLine="0"/>
            </w:pPr>
          </w:p>
          <w:p w14:paraId="3EDB62D5" w14:textId="464F03F8" w:rsidR="00807B48" w:rsidRDefault="00807B48" w:rsidP="00807B48">
            <w:pPr>
              <w:ind w:firstLine="0"/>
            </w:pPr>
            <w:r>
              <w:t xml:space="preserve">4. </w:t>
            </w:r>
            <w:r w:rsidRPr="007B3E42">
              <w:t>Chủ cửa hàng nhập</w:t>
            </w:r>
            <w:r>
              <w:t xml:space="preserve"> thông tin dịch vụ.</w:t>
            </w:r>
          </w:p>
          <w:p w14:paraId="071C9538" w14:textId="66EAC3ED" w:rsidR="00807B48" w:rsidRPr="007B3E42" w:rsidRDefault="00807B48" w:rsidP="00807B48">
            <w:pPr>
              <w:ind w:firstLine="0"/>
            </w:pPr>
            <w:r>
              <w:t xml:space="preserve">5. </w:t>
            </w:r>
            <w:r w:rsidRPr="007B3E42">
              <w:t>Chủ cửa hàng xác nhận thêm dịch vụ.</w:t>
            </w:r>
          </w:p>
          <w:p w14:paraId="0AAEC5AB" w14:textId="4AB28D16" w:rsidR="00807B48" w:rsidRPr="00A97C19" w:rsidRDefault="00807B48" w:rsidP="00DA15B2">
            <w:pPr>
              <w:spacing w:line="240" w:lineRule="auto"/>
              <w:ind w:firstLine="0"/>
              <w:rPr>
                <w:bCs/>
              </w:rPr>
            </w:pPr>
          </w:p>
        </w:tc>
        <w:tc>
          <w:tcPr>
            <w:tcW w:w="2500" w:type="pct"/>
            <w:tcBorders>
              <w:top w:val="single" w:sz="4" w:space="0" w:color="auto"/>
              <w:left w:val="single" w:sz="4" w:space="0" w:color="auto"/>
              <w:bottom w:val="single" w:sz="4" w:space="0" w:color="auto"/>
              <w:right w:val="single" w:sz="4" w:space="0" w:color="auto"/>
            </w:tcBorders>
            <w:vAlign w:val="top"/>
          </w:tcPr>
          <w:p w14:paraId="02B07808" w14:textId="77777777" w:rsidR="00807B48" w:rsidRDefault="00807B48" w:rsidP="00807B48">
            <w:pPr>
              <w:pStyle w:val="Heading3"/>
              <w:numPr>
                <w:ilvl w:val="0"/>
                <w:numId w:val="0"/>
              </w:numPr>
              <w:spacing w:line="240" w:lineRule="auto"/>
              <w:rPr>
                <w:bCs w:val="0"/>
              </w:rPr>
            </w:pPr>
          </w:p>
          <w:p w14:paraId="6C7DC6C2" w14:textId="77777777" w:rsidR="00807B48" w:rsidRDefault="00807B48" w:rsidP="00807B48"/>
          <w:p w14:paraId="61EF08C8" w14:textId="77777777" w:rsidR="00807B48" w:rsidRDefault="00807B48" w:rsidP="00807B48">
            <w:pPr>
              <w:ind w:firstLine="0"/>
            </w:pPr>
            <w:r>
              <w:lastRenderedPageBreak/>
              <w:t xml:space="preserve">3. </w:t>
            </w:r>
            <w:r w:rsidRPr="007B3E42">
              <w:t>Hệ thống hiển thị biểu mẫu nhập thông tin dịch vụ.</w:t>
            </w:r>
          </w:p>
          <w:p w14:paraId="2B69808F" w14:textId="77777777" w:rsidR="00807B48" w:rsidRDefault="00807B48" w:rsidP="00807B48">
            <w:pPr>
              <w:ind w:firstLine="0"/>
            </w:pPr>
          </w:p>
          <w:p w14:paraId="03A5E256" w14:textId="77777777" w:rsidR="00807B48" w:rsidRDefault="00807B48" w:rsidP="00807B48">
            <w:pPr>
              <w:ind w:firstLine="0"/>
            </w:pPr>
            <w:r>
              <w:t xml:space="preserve">6. </w:t>
            </w:r>
            <w:r w:rsidRPr="007B3E42">
              <w:t>Hệ thống kiểm tra tính hợp lệ của dữ liệu.</w:t>
            </w:r>
          </w:p>
          <w:p w14:paraId="3C3B6521" w14:textId="77777777" w:rsidR="00807B48" w:rsidRDefault="00807B48" w:rsidP="00807B48">
            <w:pPr>
              <w:ind w:firstLine="0"/>
            </w:pPr>
            <w:r>
              <w:t xml:space="preserve">7. </w:t>
            </w:r>
            <w:r w:rsidRPr="007B3E42">
              <w:t xml:space="preserve">Hệ thống tạo dịch vụ với trạng thái </w:t>
            </w:r>
            <w:r w:rsidRPr="003D4ABB">
              <w:t>“Đang cung cấp”.</w:t>
            </w:r>
          </w:p>
          <w:p w14:paraId="26FD0C74" w14:textId="4DA364ED" w:rsidR="00807B48" w:rsidRPr="00807B48" w:rsidRDefault="00807B48" w:rsidP="00807B48">
            <w:pPr>
              <w:ind w:firstLine="0"/>
            </w:pPr>
            <w:r>
              <w:t xml:space="preserve">8. </w:t>
            </w:r>
            <w:r w:rsidRPr="007B3E42">
              <w:t>Hệ thống thông báo thêm dịch vụ thành công.</w:t>
            </w:r>
          </w:p>
        </w:tc>
      </w:tr>
      <w:tr w:rsidR="00807B48" w:rsidRPr="00A97C19" w14:paraId="7EB726FC" w14:textId="77777777" w:rsidTr="00DA15B2">
        <w:tc>
          <w:tcPr>
            <w:tcW w:w="2500" w:type="pct"/>
            <w:tcBorders>
              <w:top w:val="single" w:sz="4" w:space="0" w:color="auto"/>
              <w:left w:val="single" w:sz="4" w:space="0" w:color="auto"/>
              <w:bottom w:val="single" w:sz="4" w:space="0" w:color="auto"/>
              <w:right w:val="single" w:sz="4" w:space="0" w:color="auto"/>
            </w:tcBorders>
            <w:hideMark/>
          </w:tcPr>
          <w:p w14:paraId="5191CB5A" w14:textId="77777777" w:rsidR="00807B48" w:rsidRPr="00A97C19" w:rsidRDefault="00807B48" w:rsidP="00DA15B2">
            <w:pPr>
              <w:spacing w:after="160" w:line="278" w:lineRule="auto"/>
              <w:ind w:firstLine="0"/>
              <w:rPr>
                <w:bCs/>
              </w:rPr>
            </w:pPr>
            <w:r w:rsidRPr="00A97C19">
              <w:rPr>
                <w:bCs/>
              </w:rPr>
              <w:lastRenderedPageBreak/>
              <w:t>Alternative Flows</w:t>
            </w:r>
          </w:p>
        </w:tc>
        <w:tc>
          <w:tcPr>
            <w:tcW w:w="2500" w:type="pct"/>
            <w:tcBorders>
              <w:top w:val="single" w:sz="4" w:space="0" w:color="auto"/>
              <w:left w:val="single" w:sz="4" w:space="0" w:color="auto"/>
              <w:bottom w:val="single" w:sz="4" w:space="0" w:color="auto"/>
              <w:right w:val="single" w:sz="4" w:space="0" w:color="auto"/>
            </w:tcBorders>
            <w:hideMark/>
          </w:tcPr>
          <w:p w14:paraId="61330E44" w14:textId="77777777" w:rsidR="00807B48" w:rsidRPr="00A97C19" w:rsidRDefault="00807B48" w:rsidP="00DA15B2">
            <w:pPr>
              <w:spacing w:after="160" w:line="278" w:lineRule="auto"/>
            </w:pPr>
          </w:p>
        </w:tc>
      </w:tr>
      <w:tr w:rsidR="00807B48" w:rsidRPr="00A97C19" w14:paraId="536167C1" w14:textId="77777777" w:rsidTr="00DA15B2">
        <w:tc>
          <w:tcPr>
            <w:tcW w:w="5000" w:type="pct"/>
            <w:gridSpan w:val="2"/>
            <w:tcBorders>
              <w:top w:val="single" w:sz="4" w:space="0" w:color="auto"/>
              <w:left w:val="single" w:sz="4" w:space="0" w:color="auto"/>
              <w:bottom w:val="single" w:sz="4" w:space="0" w:color="auto"/>
              <w:right w:val="single" w:sz="4" w:space="0" w:color="auto"/>
            </w:tcBorders>
          </w:tcPr>
          <w:p w14:paraId="11004B9C" w14:textId="701BA6EB" w:rsidR="00807B48" w:rsidRPr="00A97C19" w:rsidRDefault="00807B48" w:rsidP="00DA15B2">
            <w:pPr>
              <w:spacing w:after="160" w:line="278" w:lineRule="auto"/>
              <w:ind w:firstLine="0"/>
            </w:pPr>
            <w:r>
              <w:t xml:space="preserve">6a. </w:t>
            </w:r>
            <w:r w:rsidRPr="00827974">
              <w:t>Hệ thống phát hiện một hoặc nhiều thông tin bắt buộc chưa được nhập</w:t>
            </w:r>
            <w:r>
              <w:t xml:space="preserve">, </w:t>
            </w:r>
            <w:r w:rsidRPr="00827974">
              <w:t>Hệ thống thông báo các trường cần bổ sung</w:t>
            </w:r>
            <w:r>
              <w:t>, yêu cầu người dùng nhập lại thông tin.</w:t>
            </w:r>
          </w:p>
        </w:tc>
      </w:tr>
    </w:tbl>
    <w:p w14:paraId="47D26BC7" w14:textId="77777777" w:rsidR="00807B48" w:rsidRPr="00807B48" w:rsidRDefault="00807B48" w:rsidP="00807B48"/>
    <w:p w14:paraId="615E8413" w14:textId="0D82CC6F" w:rsidR="00807B48" w:rsidRPr="00807B48" w:rsidRDefault="00164F89" w:rsidP="00807B48">
      <w:pPr>
        <w:pStyle w:val="Heading4"/>
        <w:numPr>
          <w:ilvl w:val="3"/>
          <w:numId w:val="5"/>
        </w:numPr>
        <w:rPr>
          <w:lang w:val="pt-BR"/>
        </w:rPr>
      </w:pPr>
      <w:r w:rsidRPr="00FA2E85">
        <w:rPr>
          <w:lang w:val="pt-BR"/>
        </w:rPr>
        <w:t xml:space="preserve">Activity Diagram </w:t>
      </w:r>
    </w:p>
    <w:p w14:paraId="49A3B66E" w14:textId="289A6A83" w:rsidR="00807B48" w:rsidRPr="00807B48" w:rsidRDefault="00807B48" w:rsidP="00807B48">
      <w:pPr>
        <w:rPr>
          <w:lang w:val="pt-BR"/>
        </w:rPr>
      </w:pPr>
      <w:r w:rsidRPr="00844F4C">
        <w:rPr>
          <w:noProof/>
        </w:rPr>
        <w:drawing>
          <wp:inline distT="0" distB="0" distL="0" distR="0" wp14:anchorId="46F4E12E" wp14:editId="37D3765C">
            <wp:extent cx="5580380" cy="3342266"/>
            <wp:effectExtent l="0" t="0" r="1270" b="0"/>
            <wp:docPr id="642683969" name="Picture 642683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80380" cy="3342266"/>
                    </a:xfrm>
                    <a:prstGeom prst="rect">
                      <a:avLst/>
                    </a:prstGeom>
                  </pic:spPr>
                </pic:pic>
              </a:graphicData>
            </a:graphic>
          </wp:inline>
        </w:drawing>
      </w:r>
    </w:p>
    <w:p w14:paraId="7C9E8174" w14:textId="77777777" w:rsidR="00164F89" w:rsidRPr="005103C6" w:rsidRDefault="00164F89" w:rsidP="00164F89">
      <w:pPr>
        <w:pStyle w:val="Heading4"/>
        <w:rPr>
          <w:lang w:val="pt-BR"/>
        </w:rPr>
      </w:pPr>
      <w:r w:rsidRPr="005103C6">
        <w:rPr>
          <w:lang w:val="pt-BR"/>
        </w:rPr>
        <w:lastRenderedPageBreak/>
        <w:t>Sequence Diagram</w:t>
      </w:r>
    </w:p>
    <w:p w14:paraId="38F2817B" w14:textId="44C44B1C" w:rsidR="00164F89" w:rsidRPr="00164F89" w:rsidRDefault="00807B48" w:rsidP="00164F89">
      <w:pPr>
        <w:rPr>
          <w:lang w:val="pt-BR"/>
        </w:rPr>
      </w:pPr>
      <w:r w:rsidRPr="00844F4C">
        <w:rPr>
          <w:noProof/>
          <w:color w:val="FF0000"/>
        </w:rPr>
        <w:drawing>
          <wp:inline distT="0" distB="0" distL="0" distR="0" wp14:anchorId="39825CFF" wp14:editId="4389D743">
            <wp:extent cx="5580380" cy="4307505"/>
            <wp:effectExtent l="0" t="0" r="1270" b="0"/>
            <wp:docPr id="601333515" name="Picture 601333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80380" cy="4307505"/>
                    </a:xfrm>
                    <a:prstGeom prst="rect">
                      <a:avLst/>
                    </a:prstGeom>
                  </pic:spPr>
                </pic:pic>
              </a:graphicData>
            </a:graphic>
          </wp:inline>
        </w:drawing>
      </w:r>
    </w:p>
    <w:p w14:paraId="0C7ABBA2" w14:textId="1B39940B" w:rsidR="006C6FD5" w:rsidRPr="006C6FD5" w:rsidRDefault="006C6FD5" w:rsidP="00D82EC8">
      <w:pPr>
        <w:ind w:firstLine="0"/>
        <w:rPr>
          <w:lang w:val="pt-BR"/>
        </w:rPr>
      </w:pPr>
    </w:p>
    <w:p w14:paraId="77691530" w14:textId="2C3C31AE" w:rsidR="00A27D28" w:rsidRDefault="00A27D28" w:rsidP="00A27D28">
      <w:pPr>
        <w:pStyle w:val="Heading3"/>
      </w:pPr>
      <w:r>
        <w:t>UC0</w:t>
      </w:r>
      <w:r w:rsidR="007070C9">
        <w:t>33</w:t>
      </w:r>
      <w:r>
        <w:t>_</w:t>
      </w:r>
      <w:r w:rsidRPr="00A27D28">
        <w:rPr>
          <w:i/>
          <w:iCs/>
        </w:rPr>
        <w:t xml:space="preserve"> </w:t>
      </w:r>
      <w:r w:rsidRPr="00A27D28">
        <w:t>Thống kê doanh thu</w:t>
      </w:r>
    </w:p>
    <w:p w14:paraId="155ED9E9" w14:textId="03AEE2D1" w:rsidR="00A27D28" w:rsidRDefault="00A27D28" w:rsidP="00A27D28">
      <w:pPr>
        <w:pStyle w:val="Heading4"/>
      </w:pPr>
      <w:r w:rsidRPr="005103C6">
        <w:t>Mô tả use case UC0</w:t>
      </w:r>
      <w:r w:rsidR="007070C9">
        <w:t>33</w:t>
      </w:r>
    </w:p>
    <w:tbl>
      <w:tblPr>
        <w:tblStyle w:val="TableGrid"/>
        <w:tblW w:w="5000" w:type="pct"/>
        <w:tblLook w:val="01E0" w:firstRow="1" w:lastRow="1" w:firstColumn="1" w:lastColumn="1" w:noHBand="0" w:noVBand="0"/>
      </w:tblPr>
      <w:tblGrid>
        <w:gridCol w:w="4389"/>
        <w:gridCol w:w="4389"/>
      </w:tblGrid>
      <w:tr w:rsidR="006C6FD5" w:rsidRPr="00A97C19" w14:paraId="78E9E124"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3D0160C3" w14:textId="1F053662" w:rsidR="006C6FD5" w:rsidRPr="00A97C19" w:rsidRDefault="006C6FD5" w:rsidP="00DA15B2">
            <w:pPr>
              <w:spacing w:after="160" w:line="278" w:lineRule="auto"/>
              <w:ind w:firstLine="0"/>
              <w:rPr>
                <w:b/>
              </w:rPr>
            </w:pPr>
            <w:r w:rsidRPr="00A97C19">
              <w:rPr>
                <w:b/>
              </w:rPr>
              <w:t xml:space="preserve">Use case: </w:t>
            </w:r>
            <w:r w:rsidRPr="00A97C19">
              <w:t>UC0</w:t>
            </w:r>
            <w:r w:rsidR="007070C9">
              <w:t>33</w:t>
            </w:r>
            <w:r w:rsidRPr="00A97C19">
              <w:t>_</w:t>
            </w:r>
            <w:r>
              <w:t xml:space="preserve"> Thống kê doanh thu</w:t>
            </w:r>
          </w:p>
        </w:tc>
      </w:tr>
      <w:tr w:rsidR="006C6FD5" w:rsidRPr="00A97C19" w14:paraId="2723C314"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3F6F2D25" w14:textId="77777777" w:rsidR="006C6FD5" w:rsidRPr="00A97C19" w:rsidRDefault="006C6FD5" w:rsidP="00DA15B2">
            <w:pPr>
              <w:spacing w:after="160" w:line="278" w:lineRule="auto"/>
              <w:ind w:firstLine="0"/>
            </w:pPr>
            <w:r w:rsidRPr="00A97C19">
              <w:rPr>
                <w:bCs/>
              </w:rPr>
              <w:t>Actor: Chủ cửa hàng.</w:t>
            </w:r>
          </w:p>
        </w:tc>
      </w:tr>
      <w:tr w:rsidR="006C6FD5" w:rsidRPr="00A97C19" w14:paraId="65B29468"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21FF998E" w14:textId="5212F736" w:rsidR="006C6FD5" w:rsidRPr="00A97C19" w:rsidRDefault="006C6FD5" w:rsidP="00DA15B2">
            <w:pPr>
              <w:spacing w:after="160" w:line="278" w:lineRule="auto"/>
              <w:ind w:firstLine="0"/>
            </w:pPr>
            <w:r w:rsidRPr="00A97C19">
              <w:rPr>
                <w:bCs/>
              </w:rPr>
              <w:t>Mô tả:</w:t>
            </w:r>
            <w:r w:rsidRPr="00A97C19">
              <w:t xml:space="preserve"> </w:t>
            </w:r>
            <w:r w:rsidRPr="00444224">
              <w:t>Cho phép chủ cửa hàng theo dõi tình hình hoạt động kinh doanh thông qua các báo cáo và thống kê về doanh thu, sản phẩm, dịch vụ và tồn kho.</w:t>
            </w:r>
          </w:p>
        </w:tc>
      </w:tr>
      <w:tr w:rsidR="006C6FD5" w:rsidRPr="00A97C19" w14:paraId="4B477718"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0EF43FFD" w14:textId="019EFF2B" w:rsidR="006C6FD5" w:rsidRPr="00A97C19" w:rsidRDefault="006C6FD5" w:rsidP="00DA15B2">
            <w:pPr>
              <w:spacing w:after="160" w:line="278" w:lineRule="auto"/>
              <w:ind w:firstLine="0"/>
            </w:pPr>
            <w:r w:rsidRPr="00A97C19">
              <w:rPr>
                <w:bCs/>
              </w:rPr>
              <w:t>Precondition:</w:t>
            </w:r>
            <w:r w:rsidRPr="00A97C19">
              <w:t xml:space="preserve"> </w:t>
            </w:r>
            <w:r w:rsidRPr="00A97C19">
              <w:rPr>
                <w:bCs/>
              </w:rPr>
              <w:t>Chủ cửa hàng đã đăng nhập thành công</w:t>
            </w:r>
            <w:r>
              <w:rPr>
                <w:bCs/>
              </w:rPr>
              <w:t xml:space="preserve">, hệ </w:t>
            </w:r>
            <w:r w:rsidRPr="00372B95">
              <w:t>thống có dữ liệu giao dịch hoặc dữ liệu tồn kho để tổng hợp.</w:t>
            </w:r>
          </w:p>
        </w:tc>
      </w:tr>
      <w:tr w:rsidR="006C6FD5" w:rsidRPr="00A97C19" w14:paraId="0983272A"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0FB0B7AD" w14:textId="66E73CAE" w:rsidR="006C6FD5" w:rsidRPr="00A97C19" w:rsidRDefault="006C6FD5" w:rsidP="00DA15B2">
            <w:pPr>
              <w:spacing w:after="160" w:line="278" w:lineRule="auto"/>
              <w:ind w:firstLine="0"/>
              <w:rPr>
                <w:bCs/>
              </w:rPr>
            </w:pPr>
            <w:r w:rsidRPr="00A97C19">
              <w:rPr>
                <w:bCs/>
              </w:rPr>
              <w:t>Poscondition:</w:t>
            </w:r>
            <w:r w:rsidRPr="00A97C19">
              <w:t xml:space="preserve"> </w:t>
            </w:r>
            <w:r>
              <w:rPr>
                <w:bCs/>
              </w:rPr>
              <w:t xml:space="preserve">Hệ </w:t>
            </w:r>
            <w:r w:rsidRPr="00372B95">
              <w:t>thống hiển thị kết quả thống kê/báo cáo theo loại mà chủ cửa hàng lựa chọn</w:t>
            </w:r>
            <w:r w:rsidRPr="00A97C19">
              <w:rPr>
                <w:bCs/>
              </w:rPr>
              <w:t>.</w:t>
            </w:r>
          </w:p>
        </w:tc>
      </w:tr>
      <w:tr w:rsidR="006C6FD5" w:rsidRPr="00A97C19" w14:paraId="2A53A2C5"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07823C65" w14:textId="77777777" w:rsidR="006C6FD5" w:rsidRPr="00A97C19" w:rsidRDefault="006C6FD5" w:rsidP="00DA15B2">
            <w:pPr>
              <w:spacing w:after="160" w:line="278" w:lineRule="auto"/>
              <w:ind w:firstLine="0"/>
            </w:pPr>
            <w:r w:rsidRPr="00A97C19">
              <w:rPr>
                <w:bCs/>
              </w:rPr>
              <w:t>Basic flows</w:t>
            </w:r>
          </w:p>
        </w:tc>
      </w:tr>
      <w:tr w:rsidR="006C6FD5" w:rsidRPr="00A97C19" w14:paraId="48548010" w14:textId="77777777" w:rsidTr="00DA15B2">
        <w:tc>
          <w:tcPr>
            <w:tcW w:w="2500" w:type="pct"/>
            <w:tcBorders>
              <w:top w:val="single" w:sz="4" w:space="0" w:color="auto"/>
              <w:left w:val="single" w:sz="4" w:space="0" w:color="auto"/>
              <w:bottom w:val="single" w:sz="4" w:space="0" w:color="auto"/>
              <w:right w:val="single" w:sz="4" w:space="0" w:color="auto"/>
            </w:tcBorders>
          </w:tcPr>
          <w:p w14:paraId="65981C42" w14:textId="77777777" w:rsidR="006C6FD5" w:rsidRPr="00A97C19" w:rsidRDefault="006C6FD5" w:rsidP="00DA15B2">
            <w:pPr>
              <w:ind w:firstLine="0"/>
              <w:rPr>
                <w:bCs/>
              </w:rPr>
            </w:pPr>
            <w:r w:rsidRPr="00A97C19">
              <w:rPr>
                <w:bCs/>
              </w:rPr>
              <w:t>Actor</w:t>
            </w:r>
          </w:p>
        </w:tc>
        <w:tc>
          <w:tcPr>
            <w:tcW w:w="2500" w:type="pct"/>
            <w:tcBorders>
              <w:top w:val="single" w:sz="4" w:space="0" w:color="auto"/>
              <w:left w:val="single" w:sz="4" w:space="0" w:color="auto"/>
              <w:bottom w:val="single" w:sz="4" w:space="0" w:color="auto"/>
              <w:right w:val="single" w:sz="4" w:space="0" w:color="auto"/>
            </w:tcBorders>
          </w:tcPr>
          <w:p w14:paraId="1780EEC3" w14:textId="77777777" w:rsidR="006C6FD5" w:rsidRPr="00A97C19" w:rsidRDefault="006C6FD5" w:rsidP="00DA15B2">
            <w:pPr>
              <w:ind w:firstLine="0"/>
              <w:rPr>
                <w:bCs/>
              </w:rPr>
            </w:pPr>
            <w:r w:rsidRPr="00A97C19">
              <w:rPr>
                <w:bCs/>
              </w:rPr>
              <w:t>System</w:t>
            </w:r>
          </w:p>
        </w:tc>
      </w:tr>
      <w:tr w:rsidR="006C6FD5" w:rsidRPr="00046C62" w14:paraId="42BE8932" w14:textId="77777777" w:rsidTr="00DA15B2">
        <w:tc>
          <w:tcPr>
            <w:tcW w:w="2500" w:type="pct"/>
            <w:tcBorders>
              <w:top w:val="single" w:sz="4" w:space="0" w:color="auto"/>
              <w:left w:val="single" w:sz="4" w:space="0" w:color="auto"/>
              <w:bottom w:val="single" w:sz="4" w:space="0" w:color="auto"/>
              <w:right w:val="single" w:sz="4" w:space="0" w:color="auto"/>
            </w:tcBorders>
            <w:vAlign w:val="top"/>
          </w:tcPr>
          <w:p w14:paraId="1EBDCFD5" w14:textId="1AD11661" w:rsidR="006C6FD5" w:rsidRPr="00A97C19" w:rsidRDefault="006C6FD5" w:rsidP="006C6FD5">
            <w:pPr>
              <w:spacing w:line="240" w:lineRule="auto"/>
              <w:ind w:firstLine="0"/>
              <w:rPr>
                <w:bCs/>
              </w:rPr>
            </w:pPr>
            <w:r w:rsidRPr="00A97C19">
              <w:rPr>
                <w:bCs/>
              </w:rPr>
              <w:t xml:space="preserve">1. </w:t>
            </w:r>
            <w:r w:rsidRPr="00444224">
              <w:t>Chủ cửa hàng chọn chức năng</w:t>
            </w:r>
            <w:r w:rsidRPr="003D4ABB">
              <w:t xml:space="preserve"> Thống kê và báo cáo.</w:t>
            </w:r>
          </w:p>
          <w:p w14:paraId="00C8EC8E" w14:textId="77777777" w:rsidR="006C6FD5" w:rsidRDefault="006C6FD5" w:rsidP="00DA15B2">
            <w:pPr>
              <w:spacing w:line="240" w:lineRule="auto"/>
              <w:ind w:firstLine="0"/>
              <w:rPr>
                <w:bCs/>
              </w:rPr>
            </w:pPr>
          </w:p>
          <w:p w14:paraId="04C30E7C" w14:textId="77777777" w:rsidR="006C6FD5" w:rsidRDefault="006C6FD5" w:rsidP="00DA15B2">
            <w:pPr>
              <w:spacing w:line="240" w:lineRule="auto"/>
              <w:ind w:firstLine="0"/>
            </w:pPr>
            <w:r>
              <w:rPr>
                <w:bCs/>
              </w:rPr>
              <w:t xml:space="preserve">3. </w:t>
            </w:r>
            <w:r w:rsidRPr="00444224">
              <w:t>Chủ cửa hàng lựa chọn loại thống kê/báo cáo cần xem.</w:t>
            </w:r>
          </w:p>
          <w:p w14:paraId="72DAE70E" w14:textId="4A0F4EF0" w:rsidR="006C6FD5" w:rsidRPr="00A97C19" w:rsidRDefault="006C6FD5" w:rsidP="00DA15B2">
            <w:pPr>
              <w:spacing w:line="240" w:lineRule="auto"/>
              <w:ind w:firstLine="0"/>
              <w:rPr>
                <w:bCs/>
              </w:rPr>
            </w:pPr>
            <w:r>
              <w:t xml:space="preserve">4. </w:t>
            </w:r>
            <w:r w:rsidRPr="00702017">
              <w:t xml:space="preserve">Chọn khoảng thời gian </w:t>
            </w:r>
            <w:r>
              <w:t>(đối với thống kê)</w:t>
            </w:r>
            <w:r w:rsidRPr="00702017">
              <w:t>.</w:t>
            </w:r>
          </w:p>
        </w:tc>
        <w:tc>
          <w:tcPr>
            <w:tcW w:w="2500" w:type="pct"/>
            <w:tcBorders>
              <w:top w:val="single" w:sz="4" w:space="0" w:color="auto"/>
              <w:left w:val="single" w:sz="4" w:space="0" w:color="auto"/>
              <w:bottom w:val="single" w:sz="4" w:space="0" w:color="auto"/>
              <w:right w:val="single" w:sz="4" w:space="0" w:color="auto"/>
            </w:tcBorders>
            <w:vAlign w:val="top"/>
          </w:tcPr>
          <w:p w14:paraId="52DF0BA1" w14:textId="77777777" w:rsidR="006C6FD5" w:rsidRPr="00911D5B" w:rsidRDefault="006C6FD5" w:rsidP="00DA15B2">
            <w:pPr>
              <w:spacing w:line="240" w:lineRule="auto"/>
              <w:ind w:firstLine="0"/>
            </w:pPr>
          </w:p>
          <w:p w14:paraId="704F3639" w14:textId="77777777" w:rsidR="006C6FD5" w:rsidRDefault="006C6FD5" w:rsidP="00DA15B2">
            <w:pPr>
              <w:ind w:firstLine="0"/>
            </w:pPr>
            <w:r>
              <w:lastRenderedPageBreak/>
              <w:t xml:space="preserve">2. </w:t>
            </w:r>
            <w:r w:rsidRPr="00444224">
              <w:t>Hệ thống hiển thị các lựa chọn:</w:t>
            </w:r>
            <w:r>
              <w:t xml:space="preserve"> </w:t>
            </w:r>
            <w:r w:rsidRPr="00444224">
              <w:t>Thống kê doanh thu</w:t>
            </w:r>
            <w:r>
              <w:t xml:space="preserve">, </w:t>
            </w:r>
            <w:r w:rsidRPr="00444224">
              <w:t>Thống kê sản phẩm/dịch vụ</w:t>
            </w:r>
            <w:r>
              <w:t xml:space="preserve">, </w:t>
            </w:r>
            <w:r w:rsidRPr="00444224">
              <w:t>Báo cáo tồn kho.</w:t>
            </w:r>
          </w:p>
          <w:p w14:paraId="13107820" w14:textId="77777777" w:rsidR="006C6FD5" w:rsidRDefault="006C6FD5" w:rsidP="00DA15B2">
            <w:pPr>
              <w:ind w:firstLine="0"/>
            </w:pPr>
          </w:p>
          <w:p w14:paraId="4A448C13" w14:textId="78D2DDA2" w:rsidR="006C6FD5" w:rsidRPr="006C6FD5" w:rsidRDefault="006C6FD5" w:rsidP="00DA15B2">
            <w:pPr>
              <w:ind w:firstLine="0"/>
            </w:pPr>
            <w:r>
              <w:t xml:space="preserve">5. </w:t>
            </w:r>
            <w:r w:rsidRPr="00702017">
              <w:t>Hệ thống hiển thị</w:t>
            </w:r>
            <w:r>
              <w:t xml:space="preserve"> kết quả.</w:t>
            </w:r>
          </w:p>
        </w:tc>
      </w:tr>
      <w:tr w:rsidR="006C6FD5" w:rsidRPr="00A97C19" w14:paraId="1DF5464F" w14:textId="77777777" w:rsidTr="00DA15B2">
        <w:tc>
          <w:tcPr>
            <w:tcW w:w="2500" w:type="pct"/>
            <w:tcBorders>
              <w:top w:val="single" w:sz="4" w:space="0" w:color="auto"/>
              <w:left w:val="single" w:sz="4" w:space="0" w:color="auto"/>
              <w:bottom w:val="single" w:sz="4" w:space="0" w:color="auto"/>
              <w:right w:val="single" w:sz="4" w:space="0" w:color="auto"/>
            </w:tcBorders>
            <w:hideMark/>
          </w:tcPr>
          <w:p w14:paraId="22A22A44" w14:textId="77777777" w:rsidR="006C6FD5" w:rsidRPr="00A97C19" w:rsidRDefault="006C6FD5" w:rsidP="00DA15B2">
            <w:pPr>
              <w:spacing w:after="160" w:line="278" w:lineRule="auto"/>
              <w:ind w:firstLine="0"/>
              <w:rPr>
                <w:bCs/>
              </w:rPr>
            </w:pPr>
            <w:r w:rsidRPr="00A97C19">
              <w:rPr>
                <w:bCs/>
              </w:rPr>
              <w:lastRenderedPageBreak/>
              <w:t>Alternative Flows</w:t>
            </w:r>
          </w:p>
        </w:tc>
        <w:tc>
          <w:tcPr>
            <w:tcW w:w="2500" w:type="pct"/>
            <w:tcBorders>
              <w:top w:val="single" w:sz="4" w:space="0" w:color="auto"/>
              <w:left w:val="single" w:sz="4" w:space="0" w:color="auto"/>
              <w:bottom w:val="single" w:sz="4" w:space="0" w:color="auto"/>
              <w:right w:val="single" w:sz="4" w:space="0" w:color="auto"/>
            </w:tcBorders>
            <w:hideMark/>
          </w:tcPr>
          <w:p w14:paraId="423C4A25" w14:textId="77777777" w:rsidR="006C6FD5" w:rsidRPr="00A97C19" w:rsidRDefault="006C6FD5" w:rsidP="00DA15B2">
            <w:pPr>
              <w:spacing w:after="160" w:line="278" w:lineRule="auto"/>
            </w:pPr>
          </w:p>
        </w:tc>
      </w:tr>
      <w:tr w:rsidR="006C6FD5" w:rsidRPr="00A97C19" w14:paraId="011FCD60" w14:textId="77777777" w:rsidTr="00DA15B2">
        <w:tc>
          <w:tcPr>
            <w:tcW w:w="5000" w:type="pct"/>
            <w:gridSpan w:val="2"/>
            <w:tcBorders>
              <w:top w:val="single" w:sz="4" w:space="0" w:color="auto"/>
              <w:left w:val="single" w:sz="4" w:space="0" w:color="auto"/>
              <w:bottom w:val="single" w:sz="4" w:space="0" w:color="auto"/>
              <w:right w:val="single" w:sz="4" w:space="0" w:color="auto"/>
            </w:tcBorders>
          </w:tcPr>
          <w:p w14:paraId="6E2E4BD3" w14:textId="1762429D" w:rsidR="006C6FD5" w:rsidRPr="00A97C19" w:rsidRDefault="006C6FD5" w:rsidP="00DA15B2">
            <w:pPr>
              <w:spacing w:after="160" w:line="278" w:lineRule="auto"/>
              <w:ind w:firstLine="0"/>
            </w:pPr>
            <w:r>
              <w:t>4a. Nếu c</w:t>
            </w:r>
            <w:r w:rsidRPr="00702017">
              <w:t>họn khoảng thời gian không hợp lệ</w:t>
            </w:r>
            <w:r>
              <w:t>, h</w:t>
            </w:r>
            <w:r w:rsidRPr="00702017">
              <w:t>ệ thống thông báo lỗi</w:t>
            </w:r>
            <w:r>
              <w:t xml:space="preserve"> và yêu cầu chọn lại khoảng thời gian.</w:t>
            </w:r>
          </w:p>
        </w:tc>
      </w:tr>
    </w:tbl>
    <w:p w14:paraId="0570372D" w14:textId="77777777" w:rsidR="006C6FD5" w:rsidRPr="006C6FD5" w:rsidRDefault="006C6FD5" w:rsidP="006C6FD5"/>
    <w:p w14:paraId="72DA82B4" w14:textId="77777777" w:rsidR="00A27D28" w:rsidRDefault="00A27D28" w:rsidP="00A27D28">
      <w:pPr>
        <w:pStyle w:val="Heading4"/>
        <w:numPr>
          <w:ilvl w:val="3"/>
          <w:numId w:val="5"/>
        </w:numPr>
        <w:rPr>
          <w:lang w:val="pt-BR"/>
        </w:rPr>
      </w:pPr>
      <w:r w:rsidRPr="00FA2E85">
        <w:rPr>
          <w:lang w:val="pt-BR"/>
        </w:rPr>
        <w:t xml:space="preserve">Activity Diagram </w:t>
      </w:r>
    </w:p>
    <w:p w14:paraId="7D76E47E" w14:textId="5528BF57" w:rsidR="006C6FD5" w:rsidRPr="006C6FD5" w:rsidRDefault="006C6FD5" w:rsidP="006C6FD5">
      <w:pPr>
        <w:rPr>
          <w:lang w:val="pt-BR"/>
        </w:rPr>
      </w:pPr>
      <w:r w:rsidRPr="00844F4C">
        <w:rPr>
          <w:noProof/>
        </w:rPr>
        <w:drawing>
          <wp:inline distT="0" distB="0" distL="0" distR="0" wp14:anchorId="17415954" wp14:editId="3ED31A1D">
            <wp:extent cx="5580380" cy="3680308"/>
            <wp:effectExtent l="0" t="0" r="1270" b="0"/>
            <wp:docPr id="861666800" name="Picture 861666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80380" cy="3680308"/>
                    </a:xfrm>
                    <a:prstGeom prst="rect">
                      <a:avLst/>
                    </a:prstGeom>
                  </pic:spPr>
                </pic:pic>
              </a:graphicData>
            </a:graphic>
          </wp:inline>
        </w:drawing>
      </w:r>
    </w:p>
    <w:p w14:paraId="43D52309" w14:textId="77777777" w:rsidR="00A27D28" w:rsidRDefault="00A27D28" w:rsidP="00A27D28">
      <w:pPr>
        <w:pStyle w:val="Heading4"/>
        <w:rPr>
          <w:lang w:val="pt-BR"/>
        </w:rPr>
      </w:pPr>
      <w:r w:rsidRPr="005103C6">
        <w:rPr>
          <w:lang w:val="pt-BR"/>
        </w:rPr>
        <w:lastRenderedPageBreak/>
        <w:t>Sequence Diagram</w:t>
      </w:r>
    </w:p>
    <w:p w14:paraId="661484B0" w14:textId="3C333A5D" w:rsidR="006C6FD5" w:rsidRPr="006C6FD5" w:rsidRDefault="006C6FD5" w:rsidP="006C6FD5">
      <w:pPr>
        <w:rPr>
          <w:lang w:val="pt-BR"/>
        </w:rPr>
      </w:pPr>
      <w:r w:rsidRPr="00844F4C">
        <w:rPr>
          <w:noProof/>
          <w:color w:val="FF0000"/>
        </w:rPr>
        <w:drawing>
          <wp:inline distT="0" distB="0" distL="0" distR="0" wp14:anchorId="1452E73E" wp14:editId="03CA0232">
            <wp:extent cx="5580380" cy="5061691"/>
            <wp:effectExtent l="0" t="0" r="1270" b="5715"/>
            <wp:docPr id="48748322" name="Picture 48748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80380" cy="5061691"/>
                    </a:xfrm>
                    <a:prstGeom prst="rect">
                      <a:avLst/>
                    </a:prstGeom>
                  </pic:spPr>
                </pic:pic>
              </a:graphicData>
            </a:graphic>
          </wp:inline>
        </w:drawing>
      </w:r>
    </w:p>
    <w:p w14:paraId="5595D6A7" w14:textId="77777777" w:rsidR="006C6FD5" w:rsidRPr="006C6FD5" w:rsidRDefault="006C6FD5" w:rsidP="006C6FD5"/>
    <w:p w14:paraId="71EA4523" w14:textId="118DF814" w:rsidR="00A27D28" w:rsidRDefault="00A27D28" w:rsidP="00A27D28">
      <w:pPr>
        <w:pStyle w:val="Heading3"/>
      </w:pPr>
      <w:r>
        <w:t>UC0</w:t>
      </w:r>
      <w:r w:rsidR="00760FCE">
        <w:t>30</w:t>
      </w:r>
      <w:r>
        <w:t>_</w:t>
      </w:r>
      <w:r w:rsidRPr="00A27D28">
        <w:rPr>
          <w:i/>
          <w:iCs/>
        </w:rPr>
        <w:t xml:space="preserve"> </w:t>
      </w:r>
      <w:r w:rsidRPr="00A27D28">
        <w:t>Thanh toán</w:t>
      </w:r>
    </w:p>
    <w:p w14:paraId="436B35C4" w14:textId="4DF1BE95" w:rsidR="00A27D28" w:rsidRDefault="00A27D28" w:rsidP="00A27D28">
      <w:pPr>
        <w:pStyle w:val="Heading4"/>
      </w:pPr>
      <w:r w:rsidRPr="005103C6">
        <w:t>Mô tả use case UC0</w:t>
      </w:r>
      <w:r w:rsidR="00760FCE">
        <w:t>30</w:t>
      </w:r>
    </w:p>
    <w:tbl>
      <w:tblPr>
        <w:tblStyle w:val="TableGrid"/>
        <w:tblW w:w="5000" w:type="pct"/>
        <w:tblLook w:val="01E0" w:firstRow="1" w:lastRow="1" w:firstColumn="1" w:lastColumn="1" w:noHBand="0" w:noVBand="0"/>
      </w:tblPr>
      <w:tblGrid>
        <w:gridCol w:w="4389"/>
        <w:gridCol w:w="4389"/>
      </w:tblGrid>
      <w:tr w:rsidR="00EF1A7D" w:rsidRPr="00A97C19" w14:paraId="1E788FC0"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11705BA5" w14:textId="1626A8C1" w:rsidR="00EF1A7D" w:rsidRPr="00A97C19" w:rsidRDefault="00EF1A7D" w:rsidP="00DA15B2">
            <w:pPr>
              <w:spacing w:after="160" w:line="278" w:lineRule="auto"/>
              <w:ind w:firstLine="0"/>
              <w:rPr>
                <w:b/>
              </w:rPr>
            </w:pPr>
            <w:r w:rsidRPr="00A97C19">
              <w:rPr>
                <w:b/>
              </w:rPr>
              <w:t xml:space="preserve">Use case: </w:t>
            </w:r>
            <w:r w:rsidRPr="00A97C19">
              <w:t>UC0</w:t>
            </w:r>
            <w:r w:rsidR="00760FCE">
              <w:t>30</w:t>
            </w:r>
            <w:r w:rsidRPr="00A97C19">
              <w:t>_</w:t>
            </w:r>
            <w:r>
              <w:t xml:space="preserve"> </w:t>
            </w:r>
            <w:r w:rsidR="000D486B" w:rsidRPr="00A27D28">
              <w:t>Thanh toán</w:t>
            </w:r>
          </w:p>
        </w:tc>
      </w:tr>
      <w:tr w:rsidR="00EF1A7D" w:rsidRPr="00A97C19" w14:paraId="4414F3AD"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122F852E" w14:textId="46E33F6F" w:rsidR="00EF1A7D" w:rsidRPr="00A97C19" w:rsidRDefault="00EF1A7D" w:rsidP="00DA15B2">
            <w:pPr>
              <w:spacing w:after="160" w:line="278" w:lineRule="auto"/>
              <w:ind w:firstLine="0"/>
            </w:pPr>
            <w:r w:rsidRPr="00A97C19">
              <w:rPr>
                <w:bCs/>
              </w:rPr>
              <w:t xml:space="preserve">Actor: </w:t>
            </w:r>
            <w:r w:rsidRPr="00C358C3">
              <w:rPr>
                <w:szCs w:val="26"/>
              </w:rPr>
              <w:t>Nhân viên thu ngân.</w:t>
            </w:r>
          </w:p>
        </w:tc>
      </w:tr>
      <w:tr w:rsidR="00EF1A7D" w:rsidRPr="00A97C19" w14:paraId="73B9FC40"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72D51600" w14:textId="2D6D235C" w:rsidR="00EF1A7D" w:rsidRPr="00A97C19" w:rsidRDefault="00EF1A7D" w:rsidP="00DA15B2">
            <w:pPr>
              <w:spacing w:after="160" w:line="278" w:lineRule="auto"/>
              <w:ind w:firstLine="0"/>
            </w:pPr>
            <w:r w:rsidRPr="00A97C19">
              <w:rPr>
                <w:bCs/>
              </w:rPr>
              <w:t>Mô tả:</w:t>
            </w:r>
            <w:r w:rsidRPr="00A97C19">
              <w:t xml:space="preserve"> </w:t>
            </w:r>
            <w:r w:rsidRPr="00C358C3">
              <w:rPr>
                <w:szCs w:val="26"/>
              </w:rPr>
              <w:t>Sau khi hóa đơn đã được lập với đầy đủ sản phẩm và/hoặc dịch vụ, nhân viên thu ngân thực hiện thanh toán bằng hình thức tiền mặt hoặc chuyển khoản. Khi thanh toán thành công, hóa đơn chuyển sang trạng thái Đã thanh toán, số lượng tồn kho của sản phẩm đã bán được cập nhật giảm tương ứng và các dịch vụ trong hóa đơn được ghi nhận là đã thanh toán để phục vụ thống kê doanh thu.</w:t>
            </w:r>
          </w:p>
        </w:tc>
      </w:tr>
      <w:tr w:rsidR="00EF1A7D" w:rsidRPr="00A97C19" w14:paraId="7D31A67D"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410F2600" w14:textId="6DEEA539" w:rsidR="00EF1A7D" w:rsidRPr="00A97C19" w:rsidRDefault="00EF1A7D" w:rsidP="00DA15B2">
            <w:pPr>
              <w:spacing w:after="160" w:line="278" w:lineRule="auto"/>
              <w:ind w:firstLine="0"/>
            </w:pPr>
            <w:r w:rsidRPr="00A97C19">
              <w:rPr>
                <w:bCs/>
              </w:rPr>
              <w:t>Precondition:</w:t>
            </w:r>
            <w:r w:rsidRPr="00A97C19">
              <w:t xml:space="preserve"> </w:t>
            </w:r>
            <w:r w:rsidRPr="00C358C3">
              <w:rPr>
                <w:szCs w:val="26"/>
              </w:rPr>
              <w:t>Hóa đơn đã được lập, đang ở trạng thái Chưa thanh toán và có ít nhất một sản phẩm hoặc dịch vụ trong hóa đơn.</w:t>
            </w:r>
          </w:p>
        </w:tc>
      </w:tr>
      <w:tr w:rsidR="00EF1A7D" w:rsidRPr="00A97C19" w14:paraId="76309DA6"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74CCF71A" w14:textId="27142876" w:rsidR="00EF1A7D" w:rsidRPr="00A97C19" w:rsidRDefault="00EF1A7D" w:rsidP="00DA15B2">
            <w:pPr>
              <w:spacing w:after="160" w:line="278" w:lineRule="auto"/>
              <w:ind w:firstLine="0"/>
              <w:rPr>
                <w:bCs/>
              </w:rPr>
            </w:pPr>
            <w:r w:rsidRPr="00A97C19">
              <w:rPr>
                <w:bCs/>
              </w:rPr>
              <w:lastRenderedPageBreak/>
              <w:t>Poscondition:</w:t>
            </w:r>
            <w:r w:rsidRPr="00A97C19">
              <w:t xml:space="preserve"> </w:t>
            </w:r>
            <w:r w:rsidRPr="00C358C3">
              <w:rPr>
                <w:szCs w:val="26"/>
              </w:rPr>
              <w:t>Hóa đơn chuyển sang trạng thái Đã thanh toán; số lượng tồn kho của các sản phẩm trong hóa đơn giảm tương ứng số lượng đã bán; trạng thái thanh toán của các dịch vụ trong hóa đơn (nếu có) chuyển thành Đã thanh toán; thông tin thanh toán được lưu để phục vụ tra cứu và thống kê doanh thu.</w:t>
            </w:r>
          </w:p>
        </w:tc>
      </w:tr>
      <w:tr w:rsidR="00EF1A7D" w:rsidRPr="00A97C19" w14:paraId="67799187"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421CD73A" w14:textId="77777777" w:rsidR="00EF1A7D" w:rsidRPr="00A97C19" w:rsidRDefault="00EF1A7D" w:rsidP="00DA15B2">
            <w:pPr>
              <w:spacing w:after="160" w:line="278" w:lineRule="auto"/>
              <w:ind w:firstLine="0"/>
            </w:pPr>
            <w:r w:rsidRPr="00A97C19">
              <w:rPr>
                <w:bCs/>
              </w:rPr>
              <w:t>Basic flows</w:t>
            </w:r>
          </w:p>
        </w:tc>
      </w:tr>
      <w:tr w:rsidR="00EF1A7D" w:rsidRPr="00A97C19" w14:paraId="0F214A00" w14:textId="77777777" w:rsidTr="00DA15B2">
        <w:tc>
          <w:tcPr>
            <w:tcW w:w="2500" w:type="pct"/>
            <w:tcBorders>
              <w:top w:val="single" w:sz="4" w:space="0" w:color="auto"/>
              <w:left w:val="single" w:sz="4" w:space="0" w:color="auto"/>
              <w:bottom w:val="single" w:sz="4" w:space="0" w:color="auto"/>
              <w:right w:val="single" w:sz="4" w:space="0" w:color="auto"/>
            </w:tcBorders>
          </w:tcPr>
          <w:p w14:paraId="3DD0D07E" w14:textId="77777777" w:rsidR="00EF1A7D" w:rsidRPr="00A97C19" w:rsidRDefault="00EF1A7D" w:rsidP="00DA15B2">
            <w:pPr>
              <w:ind w:firstLine="0"/>
              <w:rPr>
                <w:bCs/>
              </w:rPr>
            </w:pPr>
            <w:r w:rsidRPr="00A97C19">
              <w:rPr>
                <w:bCs/>
              </w:rPr>
              <w:t>Actor</w:t>
            </w:r>
          </w:p>
        </w:tc>
        <w:tc>
          <w:tcPr>
            <w:tcW w:w="2500" w:type="pct"/>
            <w:tcBorders>
              <w:top w:val="single" w:sz="4" w:space="0" w:color="auto"/>
              <w:left w:val="single" w:sz="4" w:space="0" w:color="auto"/>
              <w:bottom w:val="single" w:sz="4" w:space="0" w:color="auto"/>
              <w:right w:val="single" w:sz="4" w:space="0" w:color="auto"/>
            </w:tcBorders>
          </w:tcPr>
          <w:p w14:paraId="0EDB538F" w14:textId="77777777" w:rsidR="00EF1A7D" w:rsidRPr="00A97C19" w:rsidRDefault="00EF1A7D" w:rsidP="00DA15B2">
            <w:pPr>
              <w:ind w:firstLine="0"/>
              <w:rPr>
                <w:bCs/>
              </w:rPr>
            </w:pPr>
            <w:r w:rsidRPr="00A97C19">
              <w:rPr>
                <w:bCs/>
              </w:rPr>
              <w:t>System</w:t>
            </w:r>
          </w:p>
        </w:tc>
      </w:tr>
      <w:tr w:rsidR="00EF1A7D" w:rsidRPr="006C6FD5" w14:paraId="413C72CA" w14:textId="77777777" w:rsidTr="00DA15B2">
        <w:tc>
          <w:tcPr>
            <w:tcW w:w="2500" w:type="pct"/>
            <w:tcBorders>
              <w:top w:val="single" w:sz="4" w:space="0" w:color="auto"/>
              <w:left w:val="single" w:sz="4" w:space="0" w:color="auto"/>
              <w:bottom w:val="single" w:sz="4" w:space="0" w:color="auto"/>
              <w:right w:val="single" w:sz="4" w:space="0" w:color="auto"/>
            </w:tcBorders>
            <w:vAlign w:val="top"/>
          </w:tcPr>
          <w:p w14:paraId="49765166" w14:textId="77777777" w:rsidR="00EF1A7D" w:rsidRDefault="00EF1A7D" w:rsidP="00DA15B2">
            <w:pPr>
              <w:spacing w:line="240" w:lineRule="auto"/>
              <w:ind w:firstLine="0"/>
              <w:rPr>
                <w:szCs w:val="26"/>
              </w:rPr>
            </w:pPr>
            <w:r w:rsidRPr="00A97C19">
              <w:rPr>
                <w:bCs/>
              </w:rPr>
              <w:t xml:space="preserve">1. </w:t>
            </w:r>
            <w:r w:rsidRPr="00C358C3">
              <w:rPr>
                <w:szCs w:val="26"/>
              </w:rPr>
              <w:t>Nhân viên thu ngân kiểm tra lại thông tin hóa đơn gồm khách hàng, sản phẩm, dịch vụ, số lượng, đơn giá và tổng tiền, đồng thời xác nhận lại với khách hàng.</w:t>
            </w:r>
          </w:p>
          <w:p w14:paraId="604D7146" w14:textId="3DEDA1B1" w:rsidR="00EF1A7D" w:rsidRDefault="00EF1A7D" w:rsidP="00DA15B2">
            <w:pPr>
              <w:spacing w:line="240" w:lineRule="auto"/>
              <w:ind w:firstLine="0"/>
              <w:rPr>
                <w:szCs w:val="26"/>
              </w:rPr>
            </w:pPr>
            <w:r w:rsidRPr="00C358C3">
              <w:rPr>
                <w:szCs w:val="26"/>
              </w:rPr>
              <w:t>2. Nhân viên thu ngân chọn chức năng Thanh toán.</w:t>
            </w:r>
          </w:p>
          <w:p w14:paraId="00E7EA8B" w14:textId="77777777" w:rsidR="00EF1A7D" w:rsidRPr="00EF1A7D" w:rsidRDefault="00EF1A7D" w:rsidP="00DA15B2">
            <w:pPr>
              <w:spacing w:line="240" w:lineRule="auto"/>
              <w:ind w:firstLine="0"/>
              <w:rPr>
                <w:szCs w:val="26"/>
              </w:rPr>
            </w:pPr>
          </w:p>
          <w:p w14:paraId="21C857F2" w14:textId="77777777" w:rsidR="00EF1A7D" w:rsidRDefault="00EF1A7D" w:rsidP="00DA15B2">
            <w:pPr>
              <w:spacing w:line="240" w:lineRule="auto"/>
              <w:ind w:firstLine="0"/>
              <w:rPr>
                <w:szCs w:val="26"/>
              </w:rPr>
            </w:pPr>
            <w:r w:rsidRPr="00C358C3">
              <w:rPr>
                <w:szCs w:val="26"/>
              </w:rPr>
              <w:t>4. Nhân viên thu ngân chọn phương thức thanh toán: Tiền mặt hoặc Chuyển khoản.</w:t>
            </w:r>
          </w:p>
          <w:p w14:paraId="0AC723C6" w14:textId="77777777" w:rsidR="00EF1A7D" w:rsidRDefault="00EF1A7D" w:rsidP="00DA15B2">
            <w:pPr>
              <w:spacing w:line="240" w:lineRule="auto"/>
              <w:ind w:firstLine="0"/>
              <w:rPr>
                <w:szCs w:val="26"/>
              </w:rPr>
            </w:pPr>
            <w:r w:rsidRPr="00C358C3">
              <w:rPr>
                <w:szCs w:val="26"/>
              </w:rPr>
              <w:t>5a.1 (Tiền mặt) Nhân viên nhập số tiền khách đưa.</w:t>
            </w:r>
          </w:p>
          <w:p w14:paraId="5E30A9E8" w14:textId="77777777" w:rsidR="00EF1A7D" w:rsidRDefault="00EF1A7D" w:rsidP="00DA15B2">
            <w:pPr>
              <w:spacing w:line="240" w:lineRule="auto"/>
              <w:ind w:firstLine="0"/>
              <w:rPr>
                <w:bCs/>
              </w:rPr>
            </w:pPr>
          </w:p>
          <w:p w14:paraId="0569A6D3" w14:textId="77777777" w:rsidR="00EF1A7D" w:rsidRDefault="00EF1A7D" w:rsidP="00DA15B2">
            <w:pPr>
              <w:spacing w:line="240" w:lineRule="auto"/>
              <w:ind w:firstLine="0"/>
              <w:rPr>
                <w:bCs/>
              </w:rPr>
            </w:pPr>
          </w:p>
          <w:p w14:paraId="4891F00C" w14:textId="77777777" w:rsidR="00EF1A7D" w:rsidRDefault="00EF1A7D" w:rsidP="00DA15B2">
            <w:pPr>
              <w:spacing w:line="240" w:lineRule="auto"/>
              <w:ind w:firstLine="0"/>
              <w:rPr>
                <w:szCs w:val="26"/>
              </w:rPr>
            </w:pPr>
            <w:r w:rsidRPr="00C358C3">
              <w:rPr>
                <w:szCs w:val="26"/>
              </w:rPr>
              <w:t>5b. (Chuyển khoản) Nhân viên xác nhận giao dịch chuyển khoản đã thực hiện thành công trên thực tế.</w:t>
            </w:r>
          </w:p>
          <w:p w14:paraId="65F5F582" w14:textId="21B2CC03" w:rsidR="00EF1A7D" w:rsidRPr="00A97C19" w:rsidRDefault="00EF1A7D" w:rsidP="00DA15B2">
            <w:pPr>
              <w:spacing w:line="240" w:lineRule="auto"/>
              <w:ind w:firstLine="0"/>
              <w:rPr>
                <w:bCs/>
              </w:rPr>
            </w:pPr>
            <w:r w:rsidRPr="00C358C3">
              <w:rPr>
                <w:szCs w:val="26"/>
              </w:rPr>
              <w:t>6. Nhân viên thu ngân xác nhận hoàn tất thanh toán.</w:t>
            </w:r>
          </w:p>
        </w:tc>
        <w:tc>
          <w:tcPr>
            <w:tcW w:w="2500" w:type="pct"/>
            <w:tcBorders>
              <w:top w:val="single" w:sz="4" w:space="0" w:color="auto"/>
              <w:left w:val="single" w:sz="4" w:space="0" w:color="auto"/>
              <w:bottom w:val="single" w:sz="4" w:space="0" w:color="auto"/>
              <w:right w:val="single" w:sz="4" w:space="0" w:color="auto"/>
            </w:tcBorders>
            <w:vAlign w:val="top"/>
          </w:tcPr>
          <w:p w14:paraId="32AD2959" w14:textId="77777777" w:rsidR="00EF1A7D" w:rsidRDefault="00EF1A7D" w:rsidP="00DA15B2">
            <w:pPr>
              <w:ind w:firstLine="0"/>
            </w:pPr>
          </w:p>
          <w:p w14:paraId="0DCEB7B9" w14:textId="77777777" w:rsidR="00EF1A7D" w:rsidRDefault="00EF1A7D" w:rsidP="00DA15B2">
            <w:pPr>
              <w:ind w:firstLine="0"/>
            </w:pPr>
          </w:p>
          <w:p w14:paraId="755860FA" w14:textId="77777777" w:rsidR="00EF1A7D" w:rsidRDefault="00EF1A7D" w:rsidP="00DA15B2">
            <w:pPr>
              <w:ind w:firstLine="0"/>
            </w:pPr>
          </w:p>
          <w:p w14:paraId="45BB2B5B" w14:textId="77777777" w:rsidR="00EF1A7D" w:rsidRDefault="00EF1A7D" w:rsidP="00DA15B2">
            <w:pPr>
              <w:ind w:firstLine="0"/>
              <w:rPr>
                <w:szCs w:val="26"/>
              </w:rPr>
            </w:pPr>
            <w:r w:rsidRPr="00C358C3">
              <w:rPr>
                <w:szCs w:val="26"/>
              </w:rPr>
              <w:t>3. Hệ thống kiểm tra hóa đơn có ít nhất một sản phẩm hoặc dịch vụ và hiển thị tổng số tiền cần thanh toán.</w:t>
            </w:r>
          </w:p>
          <w:p w14:paraId="41FA647B" w14:textId="77777777" w:rsidR="00EF1A7D" w:rsidRDefault="00EF1A7D" w:rsidP="00DA15B2">
            <w:pPr>
              <w:ind w:firstLine="0"/>
              <w:rPr>
                <w:szCs w:val="26"/>
              </w:rPr>
            </w:pPr>
          </w:p>
          <w:p w14:paraId="76650E8E" w14:textId="77777777" w:rsidR="00EF1A7D" w:rsidRDefault="00EF1A7D" w:rsidP="00DA15B2">
            <w:pPr>
              <w:ind w:firstLine="0"/>
              <w:rPr>
                <w:szCs w:val="26"/>
              </w:rPr>
            </w:pPr>
          </w:p>
          <w:p w14:paraId="13665113" w14:textId="77777777" w:rsidR="00EF1A7D" w:rsidRDefault="00EF1A7D" w:rsidP="00DA15B2">
            <w:pPr>
              <w:ind w:firstLine="0"/>
              <w:rPr>
                <w:szCs w:val="26"/>
              </w:rPr>
            </w:pPr>
            <w:r w:rsidRPr="00C358C3">
              <w:rPr>
                <w:szCs w:val="26"/>
              </w:rPr>
              <w:t>5a.2 Hệ thống kiểm tra số tiền khách đưa lớn hơn hoặc bằng tổng tiền hóa đơn và tính số tiền thừa.</w:t>
            </w:r>
          </w:p>
          <w:p w14:paraId="72331557" w14:textId="77777777" w:rsidR="00EF1A7D" w:rsidRDefault="00EF1A7D" w:rsidP="00DA15B2">
            <w:pPr>
              <w:ind w:firstLine="0"/>
            </w:pPr>
          </w:p>
          <w:p w14:paraId="59B3BA0D" w14:textId="77777777" w:rsidR="00EF1A7D" w:rsidRDefault="00EF1A7D" w:rsidP="00DA15B2">
            <w:pPr>
              <w:ind w:firstLine="0"/>
            </w:pPr>
          </w:p>
          <w:p w14:paraId="53B9E9CB" w14:textId="77777777" w:rsidR="00EF1A7D" w:rsidRDefault="00EF1A7D" w:rsidP="00DA15B2">
            <w:pPr>
              <w:ind w:firstLine="0"/>
              <w:rPr>
                <w:szCs w:val="26"/>
              </w:rPr>
            </w:pPr>
            <w:r w:rsidRPr="00C358C3">
              <w:rPr>
                <w:szCs w:val="26"/>
              </w:rPr>
              <w:t xml:space="preserve">7. Hệ thống </w:t>
            </w:r>
            <w:r>
              <w:rPr>
                <w:szCs w:val="26"/>
              </w:rPr>
              <w:t>tạo hóa đơn lưu vào cơ sở dữ liệu.</w:t>
            </w:r>
          </w:p>
          <w:p w14:paraId="49D6BF2E" w14:textId="77777777" w:rsidR="00EF1A7D" w:rsidRDefault="00EF1A7D" w:rsidP="00DA15B2">
            <w:pPr>
              <w:ind w:firstLine="0"/>
              <w:rPr>
                <w:szCs w:val="26"/>
              </w:rPr>
            </w:pPr>
            <w:r w:rsidRPr="00C358C3">
              <w:rPr>
                <w:szCs w:val="26"/>
              </w:rPr>
              <w:t>8. Hệ thống cập nhật giảm số lượng tồn kho của từng sản phẩm trong hóa đơn.</w:t>
            </w:r>
          </w:p>
          <w:p w14:paraId="7B5F7D4E" w14:textId="77777777" w:rsidR="00EF1A7D" w:rsidRDefault="00EF1A7D" w:rsidP="00DA15B2">
            <w:pPr>
              <w:ind w:firstLine="0"/>
              <w:rPr>
                <w:szCs w:val="26"/>
              </w:rPr>
            </w:pPr>
            <w:r w:rsidRPr="00C358C3">
              <w:rPr>
                <w:szCs w:val="26"/>
              </w:rPr>
              <w:t>9. Hệ thống cập nhật trạng thái thanh toán của các dịch vụ trong hóa đơn (nếu có) thành Đã thanh toán.</w:t>
            </w:r>
          </w:p>
          <w:p w14:paraId="6E39FA19" w14:textId="19570A68" w:rsidR="00EF1A7D" w:rsidRPr="006C6FD5" w:rsidRDefault="00EF1A7D" w:rsidP="00DA15B2">
            <w:pPr>
              <w:ind w:firstLine="0"/>
            </w:pPr>
            <w:r w:rsidRPr="00C358C3">
              <w:rPr>
                <w:szCs w:val="26"/>
              </w:rPr>
              <w:lastRenderedPageBreak/>
              <w:t>10. Hệ thống lưu thông tin thanh toán vào cơ sở dữ liệu và thông báo Thanh toán thành công.</w:t>
            </w:r>
          </w:p>
        </w:tc>
      </w:tr>
      <w:tr w:rsidR="00EF1A7D" w:rsidRPr="00A97C19" w14:paraId="5AB49780" w14:textId="77777777" w:rsidTr="00DA15B2">
        <w:tc>
          <w:tcPr>
            <w:tcW w:w="2500" w:type="pct"/>
            <w:tcBorders>
              <w:top w:val="single" w:sz="4" w:space="0" w:color="auto"/>
              <w:left w:val="single" w:sz="4" w:space="0" w:color="auto"/>
              <w:bottom w:val="single" w:sz="4" w:space="0" w:color="auto"/>
              <w:right w:val="single" w:sz="4" w:space="0" w:color="auto"/>
            </w:tcBorders>
            <w:hideMark/>
          </w:tcPr>
          <w:p w14:paraId="470C83D4" w14:textId="77777777" w:rsidR="00EF1A7D" w:rsidRPr="00A97C19" w:rsidRDefault="00EF1A7D" w:rsidP="00DA15B2">
            <w:pPr>
              <w:spacing w:after="160" w:line="278" w:lineRule="auto"/>
              <w:ind w:firstLine="0"/>
              <w:rPr>
                <w:bCs/>
              </w:rPr>
            </w:pPr>
            <w:r w:rsidRPr="00A97C19">
              <w:rPr>
                <w:bCs/>
              </w:rPr>
              <w:lastRenderedPageBreak/>
              <w:t>Alternative Flows</w:t>
            </w:r>
          </w:p>
        </w:tc>
        <w:tc>
          <w:tcPr>
            <w:tcW w:w="2500" w:type="pct"/>
            <w:tcBorders>
              <w:top w:val="single" w:sz="4" w:space="0" w:color="auto"/>
              <w:left w:val="single" w:sz="4" w:space="0" w:color="auto"/>
              <w:bottom w:val="single" w:sz="4" w:space="0" w:color="auto"/>
              <w:right w:val="single" w:sz="4" w:space="0" w:color="auto"/>
            </w:tcBorders>
            <w:hideMark/>
          </w:tcPr>
          <w:p w14:paraId="462A2AB1" w14:textId="77777777" w:rsidR="00EF1A7D" w:rsidRPr="00A97C19" w:rsidRDefault="00EF1A7D" w:rsidP="00DA15B2">
            <w:pPr>
              <w:spacing w:after="160" w:line="278" w:lineRule="auto"/>
            </w:pPr>
          </w:p>
        </w:tc>
      </w:tr>
      <w:tr w:rsidR="00EF1A7D" w:rsidRPr="00A97C19" w14:paraId="6B29B2AA" w14:textId="77777777" w:rsidTr="00DA15B2">
        <w:tc>
          <w:tcPr>
            <w:tcW w:w="5000" w:type="pct"/>
            <w:gridSpan w:val="2"/>
            <w:tcBorders>
              <w:top w:val="single" w:sz="4" w:space="0" w:color="auto"/>
              <w:left w:val="single" w:sz="4" w:space="0" w:color="auto"/>
              <w:bottom w:val="single" w:sz="4" w:space="0" w:color="auto"/>
              <w:right w:val="single" w:sz="4" w:space="0" w:color="auto"/>
            </w:tcBorders>
          </w:tcPr>
          <w:p w14:paraId="1409606D" w14:textId="77777777" w:rsidR="00EF1A7D" w:rsidRDefault="00EF1A7D" w:rsidP="00DA15B2">
            <w:pPr>
              <w:spacing w:after="160" w:line="278" w:lineRule="auto"/>
              <w:ind w:firstLine="0"/>
              <w:rPr>
                <w:szCs w:val="26"/>
              </w:rPr>
            </w:pPr>
            <w:r w:rsidRPr="00C358C3">
              <w:rPr>
                <w:szCs w:val="26"/>
              </w:rPr>
              <w:t>3</w:t>
            </w:r>
            <w:r>
              <w:rPr>
                <w:szCs w:val="26"/>
              </w:rPr>
              <w:t>a.</w:t>
            </w:r>
            <w:r w:rsidRPr="00C358C3">
              <w:rPr>
                <w:szCs w:val="26"/>
              </w:rPr>
              <w:t xml:space="preserve"> Hóa đơn chưa có sản phẩm hoặc dịch vụ nào</w:t>
            </w:r>
            <w:r>
              <w:rPr>
                <w:szCs w:val="26"/>
              </w:rPr>
              <w:t xml:space="preserve">, </w:t>
            </w:r>
            <w:r w:rsidRPr="00C358C3">
              <w:rPr>
                <w:szCs w:val="26"/>
              </w:rPr>
              <w:t xml:space="preserve">hệ thống không cho phép thanh toán và thông báo </w:t>
            </w:r>
            <w:r>
              <w:rPr>
                <w:szCs w:val="26"/>
              </w:rPr>
              <w:t>“</w:t>
            </w:r>
            <w:r w:rsidRPr="00C358C3">
              <w:rPr>
                <w:szCs w:val="26"/>
              </w:rPr>
              <w:t>Hóa đơn phải có ít nhất một sản phẩm hoặc dịch vụ</w:t>
            </w:r>
            <w:r>
              <w:rPr>
                <w:szCs w:val="26"/>
              </w:rPr>
              <w:t>”</w:t>
            </w:r>
            <w:r w:rsidRPr="00C358C3">
              <w:rPr>
                <w:szCs w:val="26"/>
              </w:rPr>
              <w:t>.</w:t>
            </w:r>
          </w:p>
          <w:p w14:paraId="0B73C056" w14:textId="77777777" w:rsidR="00EF1A7D" w:rsidRDefault="00EF1A7D" w:rsidP="00DA15B2">
            <w:pPr>
              <w:spacing w:after="160" w:line="278" w:lineRule="auto"/>
              <w:ind w:firstLine="0"/>
              <w:rPr>
                <w:szCs w:val="26"/>
              </w:rPr>
            </w:pPr>
            <w:r w:rsidRPr="00C358C3">
              <w:rPr>
                <w:szCs w:val="26"/>
              </w:rPr>
              <w:t xml:space="preserve">5a.2.1 Số tiền khách đưa (tiền mặt) nhỏ hơn tổng tiền hóa đơn </w:t>
            </w:r>
            <w:r>
              <w:rPr>
                <w:szCs w:val="26"/>
              </w:rPr>
              <w:t xml:space="preserve">- </w:t>
            </w:r>
            <w:r w:rsidRPr="00C358C3">
              <w:rPr>
                <w:szCs w:val="26"/>
              </w:rPr>
              <w:t xml:space="preserve">hệ thống thông báo </w:t>
            </w:r>
            <w:r>
              <w:rPr>
                <w:szCs w:val="26"/>
              </w:rPr>
              <w:t>“</w:t>
            </w:r>
            <w:r w:rsidRPr="00C358C3">
              <w:rPr>
                <w:szCs w:val="26"/>
              </w:rPr>
              <w:t>Số tiền không đủ để thanh toán</w:t>
            </w:r>
            <w:r>
              <w:rPr>
                <w:szCs w:val="26"/>
              </w:rPr>
              <w:t>”</w:t>
            </w:r>
            <w:r w:rsidRPr="00C358C3">
              <w:rPr>
                <w:szCs w:val="26"/>
              </w:rPr>
              <w:t xml:space="preserve"> và yêu cầu nhân viên nhập lại.</w:t>
            </w:r>
          </w:p>
          <w:p w14:paraId="5D24E31D" w14:textId="1F521966" w:rsidR="00EF1A7D" w:rsidRPr="00A97C19" w:rsidRDefault="00EF1A7D" w:rsidP="00DA15B2">
            <w:pPr>
              <w:spacing w:after="160" w:line="278" w:lineRule="auto"/>
              <w:ind w:firstLine="0"/>
            </w:pPr>
            <w:r w:rsidRPr="00C358C3">
              <w:rPr>
                <w:szCs w:val="26"/>
              </w:rPr>
              <w:t>6</w:t>
            </w:r>
            <w:r>
              <w:rPr>
                <w:szCs w:val="26"/>
              </w:rPr>
              <w:t>a.</w:t>
            </w:r>
            <w:r w:rsidRPr="00C358C3">
              <w:rPr>
                <w:szCs w:val="26"/>
              </w:rPr>
              <w:t xml:space="preserve"> Nhân viên thu ngân hủy thao tác thanh toán trước bước 7</w:t>
            </w:r>
            <w:r>
              <w:rPr>
                <w:szCs w:val="26"/>
              </w:rPr>
              <w:t>, h</w:t>
            </w:r>
            <w:r w:rsidRPr="00C358C3">
              <w:rPr>
                <w:szCs w:val="26"/>
              </w:rPr>
              <w:t>ệ thống quay về màn hình lập hóa đơn, hóa đơn vẫn giữ nguyên trạng thái Chưa thanh toán.</w:t>
            </w:r>
          </w:p>
        </w:tc>
      </w:tr>
    </w:tbl>
    <w:p w14:paraId="299698CB" w14:textId="77777777" w:rsidR="00EF1A7D" w:rsidRPr="00EF1A7D" w:rsidRDefault="00EF1A7D" w:rsidP="00EF1A7D"/>
    <w:p w14:paraId="02FA8955" w14:textId="77777777" w:rsidR="00A27D28" w:rsidRDefault="00A27D28" w:rsidP="00A27D28">
      <w:pPr>
        <w:pStyle w:val="Heading4"/>
        <w:numPr>
          <w:ilvl w:val="3"/>
          <w:numId w:val="5"/>
        </w:numPr>
        <w:rPr>
          <w:lang w:val="pt-BR"/>
        </w:rPr>
      </w:pPr>
      <w:r w:rsidRPr="00FA2E85">
        <w:rPr>
          <w:lang w:val="pt-BR"/>
        </w:rPr>
        <w:lastRenderedPageBreak/>
        <w:t xml:space="preserve">Activity Diagram </w:t>
      </w:r>
    </w:p>
    <w:p w14:paraId="282D619E" w14:textId="7006C3DC" w:rsidR="00EF1A7D" w:rsidRPr="00EF1A7D" w:rsidRDefault="00EF1A7D" w:rsidP="00EF1A7D">
      <w:pPr>
        <w:rPr>
          <w:lang w:val="pt-BR"/>
        </w:rPr>
      </w:pPr>
      <w:r>
        <w:rPr>
          <w:noProof/>
          <w:szCs w:val="26"/>
        </w:rPr>
        <w:drawing>
          <wp:inline distT="0" distB="0" distL="0" distR="0" wp14:anchorId="4E94CA7A" wp14:editId="1CD5B09B">
            <wp:extent cx="5580380" cy="6138418"/>
            <wp:effectExtent l="0" t="0" r="1270" b="0"/>
            <wp:docPr id="482324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80380" cy="6138418"/>
                    </a:xfrm>
                    <a:prstGeom prst="rect">
                      <a:avLst/>
                    </a:prstGeom>
                    <a:noFill/>
                    <a:ln>
                      <a:noFill/>
                    </a:ln>
                  </pic:spPr>
                </pic:pic>
              </a:graphicData>
            </a:graphic>
          </wp:inline>
        </w:drawing>
      </w:r>
    </w:p>
    <w:p w14:paraId="60732F49" w14:textId="77777777" w:rsidR="00A27D28" w:rsidRDefault="00A27D28" w:rsidP="00A27D28">
      <w:pPr>
        <w:pStyle w:val="Heading4"/>
        <w:rPr>
          <w:lang w:val="pt-BR"/>
        </w:rPr>
      </w:pPr>
      <w:r w:rsidRPr="005103C6">
        <w:rPr>
          <w:lang w:val="pt-BR"/>
        </w:rPr>
        <w:lastRenderedPageBreak/>
        <w:t>Sequence Diagram</w:t>
      </w:r>
    </w:p>
    <w:p w14:paraId="5AC62924" w14:textId="7F252D5B" w:rsidR="00EF1A7D" w:rsidRDefault="00EF1A7D" w:rsidP="00EF1A7D">
      <w:pPr>
        <w:rPr>
          <w:lang w:val="pt-BR"/>
        </w:rPr>
      </w:pPr>
      <w:r>
        <w:rPr>
          <w:noProof/>
          <w:szCs w:val="26"/>
        </w:rPr>
        <w:drawing>
          <wp:inline distT="0" distB="0" distL="0" distR="0" wp14:anchorId="5049EFBF" wp14:editId="3C23B0A8">
            <wp:extent cx="5580380" cy="3997243"/>
            <wp:effectExtent l="0" t="0" r="1270" b="3810"/>
            <wp:docPr id="6049037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580380" cy="3997243"/>
                    </a:xfrm>
                    <a:prstGeom prst="rect">
                      <a:avLst/>
                    </a:prstGeom>
                    <a:noFill/>
                    <a:ln>
                      <a:noFill/>
                    </a:ln>
                  </pic:spPr>
                </pic:pic>
              </a:graphicData>
            </a:graphic>
          </wp:inline>
        </w:drawing>
      </w:r>
    </w:p>
    <w:p w14:paraId="75C07685" w14:textId="710C91AF" w:rsidR="001E1385" w:rsidRDefault="001E1385" w:rsidP="001E1385">
      <w:pPr>
        <w:pStyle w:val="Heading3"/>
      </w:pPr>
      <w:r>
        <w:t>UC0</w:t>
      </w:r>
      <w:r w:rsidR="00760FCE">
        <w:t>2</w:t>
      </w:r>
      <w:r w:rsidR="00134C36">
        <w:t>9</w:t>
      </w:r>
      <w:r>
        <w:t>_</w:t>
      </w:r>
      <w:r w:rsidRPr="00A27D28">
        <w:rPr>
          <w:i/>
          <w:iCs/>
        </w:rPr>
        <w:t xml:space="preserve"> </w:t>
      </w:r>
      <w:r>
        <w:t>Tạo hoá đơn LÀM</w:t>
      </w:r>
    </w:p>
    <w:p w14:paraId="738FBA29" w14:textId="0155AE4B" w:rsidR="001E1385" w:rsidRDefault="001E1385" w:rsidP="001E1385">
      <w:pPr>
        <w:pStyle w:val="Heading4"/>
      </w:pPr>
      <w:r w:rsidRPr="005103C6">
        <w:t>Mô tả use case UC0</w:t>
      </w:r>
      <w:r w:rsidR="00760FCE">
        <w:t>2</w:t>
      </w:r>
      <w:r w:rsidR="00134C36">
        <w:t>9</w:t>
      </w:r>
    </w:p>
    <w:tbl>
      <w:tblPr>
        <w:tblStyle w:val="TableGrid"/>
        <w:tblW w:w="5000" w:type="pct"/>
        <w:tblLook w:val="01E0" w:firstRow="1" w:lastRow="1" w:firstColumn="1" w:lastColumn="1" w:noHBand="0" w:noVBand="0"/>
      </w:tblPr>
      <w:tblGrid>
        <w:gridCol w:w="4389"/>
        <w:gridCol w:w="4389"/>
      </w:tblGrid>
      <w:tr w:rsidR="001E1385" w:rsidRPr="00A97C19" w14:paraId="6297BAE7" w14:textId="77777777" w:rsidTr="00C72674">
        <w:tc>
          <w:tcPr>
            <w:tcW w:w="5000" w:type="pct"/>
            <w:gridSpan w:val="2"/>
            <w:tcBorders>
              <w:top w:val="single" w:sz="4" w:space="0" w:color="auto"/>
              <w:left w:val="single" w:sz="4" w:space="0" w:color="auto"/>
              <w:bottom w:val="single" w:sz="4" w:space="0" w:color="auto"/>
              <w:right w:val="single" w:sz="4" w:space="0" w:color="auto"/>
            </w:tcBorders>
            <w:hideMark/>
          </w:tcPr>
          <w:p w14:paraId="6BE59BD2" w14:textId="1D6A9916" w:rsidR="001E1385" w:rsidRPr="00A97C19" w:rsidRDefault="001E1385" w:rsidP="00C72674">
            <w:pPr>
              <w:spacing w:after="160" w:line="278" w:lineRule="auto"/>
              <w:ind w:firstLine="0"/>
              <w:rPr>
                <w:b/>
              </w:rPr>
            </w:pPr>
            <w:r w:rsidRPr="00A97C19">
              <w:rPr>
                <w:b/>
              </w:rPr>
              <w:t xml:space="preserve">Use case: </w:t>
            </w:r>
            <w:r w:rsidRPr="00A97C19">
              <w:t>UC0</w:t>
            </w:r>
            <w:r w:rsidR="00760FCE">
              <w:t>2</w:t>
            </w:r>
            <w:r>
              <w:t>9</w:t>
            </w:r>
            <w:r w:rsidRPr="00A97C19">
              <w:t>_</w:t>
            </w:r>
            <w:r>
              <w:t xml:space="preserve"> </w:t>
            </w:r>
            <w:r w:rsidR="004C130D">
              <w:t>Tạo hoá đơn</w:t>
            </w:r>
          </w:p>
        </w:tc>
      </w:tr>
      <w:tr w:rsidR="001E1385" w:rsidRPr="00A97C19" w14:paraId="3C17970B" w14:textId="77777777" w:rsidTr="00C72674">
        <w:tc>
          <w:tcPr>
            <w:tcW w:w="5000" w:type="pct"/>
            <w:gridSpan w:val="2"/>
            <w:tcBorders>
              <w:top w:val="single" w:sz="4" w:space="0" w:color="auto"/>
              <w:left w:val="single" w:sz="4" w:space="0" w:color="auto"/>
              <w:bottom w:val="single" w:sz="4" w:space="0" w:color="auto"/>
              <w:right w:val="single" w:sz="4" w:space="0" w:color="auto"/>
            </w:tcBorders>
            <w:hideMark/>
          </w:tcPr>
          <w:p w14:paraId="71EA143F" w14:textId="77777777" w:rsidR="001E1385" w:rsidRPr="00A97C19" w:rsidRDefault="001E1385" w:rsidP="00C72674">
            <w:pPr>
              <w:spacing w:after="160" w:line="278" w:lineRule="auto"/>
              <w:ind w:firstLine="0"/>
            </w:pPr>
            <w:r w:rsidRPr="00A97C19">
              <w:rPr>
                <w:bCs/>
              </w:rPr>
              <w:t xml:space="preserve">Actor: </w:t>
            </w:r>
            <w:r w:rsidRPr="00C358C3">
              <w:rPr>
                <w:szCs w:val="26"/>
              </w:rPr>
              <w:t>Nhân viên thu ngân.</w:t>
            </w:r>
          </w:p>
        </w:tc>
      </w:tr>
      <w:tr w:rsidR="001E1385" w:rsidRPr="00A97C19" w14:paraId="58069884" w14:textId="77777777" w:rsidTr="00C72674">
        <w:tc>
          <w:tcPr>
            <w:tcW w:w="5000" w:type="pct"/>
            <w:gridSpan w:val="2"/>
            <w:tcBorders>
              <w:top w:val="single" w:sz="4" w:space="0" w:color="auto"/>
              <w:left w:val="single" w:sz="4" w:space="0" w:color="auto"/>
              <w:bottom w:val="single" w:sz="4" w:space="0" w:color="auto"/>
              <w:right w:val="single" w:sz="4" w:space="0" w:color="auto"/>
            </w:tcBorders>
            <w:hideMark/>
          </w:tcPr>
          <w:p w14:paraId="700A5909" w14:textId="2DCA19A2" w:rsidR="001E1385" w:rsidRPr="00A97C19" w:rsidRDefault="001E1385" w:rsidP="00C72674">
            <w:pPr>
              <w:spacing w:after="160" w:line="278" w:lineRule="auto"/>
              <w:ind w:firstLine="0"/>
            </w:pPr>
            <w:r w:rsidRPr="00A97C19">
              <w:rPr>
                <w:bCs/>
              </w:rPr>
              <w:t>Mô tả:</w:t>
            </w:r>
            <w:r w:rsidRPr="00A97C19">
              <w:t xml:space="preserve"> </w:t>
            </w:r>
            <w:r w:rsidR="00A14A3E" w:rsidRPr="00A14A3E">
              <w:t>Lập giao dịch bán hàng trực tiếp tại quầy, cho phép kết hợp cả sản phẩm mua và các dịch vụ chăm sóc đã hoàn thành nhưng chưa thanh toán vào chung một hóa đơn duy nhất</w:t>
            </w:r>
          </w:p>
        </w:tc>
      </w:tr>
      <w:tr w:rsidR="001E1385" w:rsidRPr="00A97C19" w14:paraId="34986CA8" w14:textId="77777777" w:rsidTr="00C72674">
        <w:tc>
          <w:tcPr>
            <w:tcW w:w="5000" w:type="pct"/>
            <w:gridSpan w:val="2"/>
            <w:tcBorders>
              <w:top w:val="single" w:sz="4" w:space="0" w:color="auto"/>
              <w:left w:val="single" w:sz="4" w:space="0" w:color="auto"/>
              <w:bottom w:val="single" w:sz="4" w:space="0" w:color="auto"/>
              <w:right w:val="single" w:sz="4" w:space="0" w:color="auto"/>
            </w:tcBorders>
            <w:hideMark/>
          </w:tcPr>
          <w:p w14:paraId="1015EFAD" w14:textId="4CCC09FD" w:rsidR="001E1385" w:rsidRPr="00A97C19" w:rsidRDefault="001E1385" w:rsidP="00C72674">
            <w:pPr>
              <w:spacing w:after="160" w:line="278" w:lineRule="auto"/>
              <w:ind w:firstLine="0"/>
            </w:pPr>
            <w:r w:rsidRPr="00A97C19">
              <w:rPr>
                <w:bCs/>
              </w:rPr>
              <w:t>Precondition:</w:t>
            </w:r>
            <w:r w:rsidRPr="00A97C19">
              <w:t xml:space="preserve"> </w:t>
            </w:r>
            <w:r w:rsidR="00A14A3E" w:rsidRPr="00A14A3E">
              <w:t>Thu ngân đã đăng nhập, xác định được thông tin khách hàng và có giỏ hàng (sản phẩm/dịch vụ)</w:t>
            </w:r>
          </w:p>
        </w:tc>
      </w:tr>
      <w:tr w:rsidR="001E1385" w:rsidRPr="00A97C19" w14:paraId="021D8FC7" w14:textId="77777777" w:rsidTr="00C72674">
        <w:tc>
          <w:tcPr>
            <w:tcW w:w="5000" w:type="pct"/>
            <w:gridSpan w:val="2"/>
            <w:tcBorders>
              <w:top w:val="single" w:sz="4" w:space="0" w:color="auto"/>
              <w:left w:val="single" w:sz="4" w:space="0" w:color="auto"/>
              <w:bottom w:val="single" w:sz="4" w:space="0" w:color="auto"/>
              <w:right w:val="single" w:sz="4" w:space="0" w:color="auto"/>
            </w:tcBorders>
            <w:hideMark/>
          </w:tcPr>
          <w:p w14:paraId="568D3455" w14:textId="002290C6" w:rsidR="001E1385" w:rsidRPr="00A97C19" w:rsidRDefault="001E1385" w:rsidP="00C72674">
            <w:pPr>
              <w:spacing w:after="160" w:line="278" w:lineRule="auto"/>
              <w:ind w:firstLine="0"/>
              <w:rPr>
                <w:bCs/>
              </w:rPr>
            </w:pPr>
            <w:r w:rsidRPr="00A97C19">
              <w:rPr>
                <w:bCs/>
              </w:rPr>
              <w:t>Poscondition:</w:t>
            </w:r>
            <w:r w:rsidRPr="00A97C19">
              <w:t xml:space="preserve"> </w:t>
            </w:r>
            <w:r w:rsidR="00A14A3E" w:rsidRPr="00A14A3E">
              <w:t>Hóa đơn được khởi tạo trên giao diện tạm tính (chưa lưu vào CSDL cho đến khi thanh toán thành công)</w:t>
            </w:r>
          </w:p>
        </w:tc>
      </w:tr>
      <w:tr w:rsidR="001E1385" w:rsidRPr="00A97C19" w14:paraId="7525FA9E" w14:textId="77777777" w:rsidTr="00C72674">
        <w:tc>
          <w:tcPr>
            <w:tcW w:w="5000" w:type="pct"/>
            <w:gridSpan w:val="2"/>
            <w:tcBorders>
              <w:top w:val="single" w:sz="4" w:space="0" w:color="auto"/>
              <w:left w:val="single" w:sz="4" w:space="0" w:color="auto"/>
              <w:bottom w:val="single" w:sz="4" w:space="0" w:color="auto"/>
              <w:right w:val="single" w:sz="4" w:space="0" w:color="auto"/>
            </w:tcBorders>
            <w:hideMark/>
          </w:tcPr>
          <w:p w14:paraId="4321722D" w14:textId="77777777" w:rsidR="001E1385" w:rsidRPr="00A97C19" w:rsidRDefault="001E1385" w:rsidP="00C72674">
            <w:pPr>
              <w:spacing w:after="160" w:line="278" w:lineRule="auto"/>
              <w:ind w:firstLine="0"/>
            </w:pPr>
            <w:r w:rsidRPr="00A97C19">
              <w:rPr>
                <w:bCs/>
              </w:rPr>
              <w:t>Basic flows</w:t>
            </w:r>
          </w:p>
        </w:tc>
      </w:tr>
      <w:tr w:rsidR="001E1385" w:rsidRPr="00A97C19" w14:paraId="50861E7E" w14:textId="77777777" w:rsidTr="00C72674">
        <w:tc>
          <w:tcPr>
            <w:tcW w:w="2500" w:type="pct"/>
            <w:tcBorders>
              <w:top w:val="single" w:sz="4" w:space="0" w:color="auto"/>
              <w:left w:val="single" w:sz="4" w:space="0" w:color="auto"/>
              <w:bottom w:val="single" w:sz="4" w:space="0" w:color="auto"/>
              <w:right w:val="single" w:sz="4" w:space="0" w:color="auto"/>
            </w:tcBorders>
          </w:tcPr>
          <w:p w14:paraId="4D0C812C" w14:textId="77777777" w:rsidR="001E1385" w:rsidRPr="00A97C19" w:rsidRDefault="001E1385" w:rsidP="00C72674">
            <w:pPr>
              <w:ind w:firstLine="0"/>
              <w:rPr>
                <w:bCs/>
              </w:rPr>
            </w:pPr>
            <w:r w:rsidRPr="00A97C19">
              <w:rPr>
                <w:bCs/>
              </w:rPr>
              <w:t>Actor</w:t>
            </w:r>
          </w:p>
        </w:tc>
        <w:tc>
          <w:tcPr>
            <w:tcW w:w="2500" w:type="pct"/>
            <w:tcBorders>
              <w:top w:val="single" w:sz="4" w:space="0" w:color="auto"/>
              <w:left w:val="single" w:sz="4" w:space="0" w:color="auto"/>
              <w:bottom w:val="single" w:sz="4" w:space="0" w:color="auto"/>
              <w:right w:val="single" w:sz="4" w:space="0" w:color="auto"/>
            </w:tcBorders>
          </w:tcPr>
          <w:p w14:paraId="73C465E6" w14:textId="77777777" w:rsidR="001E1385" w:rsidRPr="00A97C19" w:rsidRDefault="001E1385" w:rsidP="00C72674">
            <w:pPr>
              <w:ind w:firstLine="0"/>
              <w:rPr>
                <w:bCs/>
              </w:rPr>
            </w:pPr>
            <w:r w:rsidRPr="00A97C19">
              <w:rPr>
                <w:bCs/>
              </w:rPr>
              <w:t>System</w:t>
            </w:r>
          </w:p>
        </w:tc>
      </w:tr>
      <w:tr w:rsidR="001E1385" w:rsidRPr="006C6FD5" w14:paraId="38CAF9F2" w14:textId="77777777" w:rsidTr="00C72674">
        <w:tc>
          <w:tcPr>
            <w:tcW w:w="2500" w:type="pct"/>
            <w:tcBorders>
              <w:top w:val="single" w:sz="4" w:space="0" w:color="auto"/>
              <w:left w:val="single" w:sz="4" w:space="0" w:color="auto"/>
              <w:bottom w:val="single" w:sz="4" w:space="0" w:color="auto"/>
              <w:right w:val="single" w:sz="4" w:space="0" w:color="auto"/>
            </w:tcBorders>
            <w:vAlign w:val="top"/>
          </w:tcPr>
          <w:p w14:paraId="1F554CC5" w14:textId="77777777" w:rsidR="001E1385" w:rsidRDefault="00A14A3E" w:rsidP="00C72674">
            <w:pPr>
              <w:spacing w:line="240" w:lineRule="auto"/>
              <w:ind w:firstLine="0"/>
              <w:rPr>
                <w:bCs/>
              </w:rPr>
            </w:pPr>
            <w:r>
              <w:rPr>
                <w:bCs/>
              </w:rPr>
              <w:t xml:space="preserve">1. </w:t>
            </w:r>
            <w:r w:rsidRPr="00A14A3E">
              <w:rPr>
                <w:bCs/>
              </w:rPr>
              <w:t>Thu ngân tìm kiếm và chọn khách hàng (hoặc thêm khách mới nếu chưa có)</w:t>
            </w:r>
          </w:p>
          <w:p w14:paraId="6CEE71C2" w14:textId="1C09503A" w:rsidR="00A14A3E" w:rsidRDefault="00A14A3E" w:rsidP="00C72674">
            <w:pPr>
              <w:spacing w:line="240" w:lineRule="auto"/>
              <w:ind w:firstLine="0"/>
              <w:rPr>
                <w:bCs/>
              </w:rPr>
            </w:pPr>
            <w:r>
              <w:rPr>
                <w:bCs/>
              </w:rPr>
              <w:lastRenderedPageBreak/>
              <w:t xml:space="preserve">2. </w:t>
            </w:r>
            <w:r w:rsidRPr="00A14A3E">
              <w:rPr>
                <w:bCs/>
              </w:rPr>
              <w:t>Thu ngân tìm kiếm sản phẩm để đưa vào danh sách thanh toán, điều chỉnh số lượng nếu cần</w:t>
            </w:r>
          </w:p>
          <w:p w14:paraId="179CA983" w14:textId="77777777" w:rsidR="00A14A3E" w:rsidRDefault="00A14A3E" w:rsidP="00C72674">
            <w:pPr>
              <w:spacing w:line="240" w:lineRule="auto"/>
              <w:ind w:firstLine="0"/>
              <w:rPr>
                <w:bCs/>
              </w:rPr>
            </w:pPr>
          </w:p>
          <w:p w14:paraId="42445701" w14:textId="77777777" w:rsidR="00A14A3E" w:rsidRDefault="00A14A3E" w:rsidP="00C72674">
            <w:pPr>
              <w:spacing w:line="240" w:lineRule="auto"/>
              <w:ind w:firstLine="0"/>
              <w:rPr>
                <w:bCs/>
              </w:rPr>
            </w:pPr>
            <w:r>
              <w:rPr>
                <w:bCs/>
              </w:rPr>
              <w:t xml:space="preserve">4. </w:t>
            </w:r>
            <w:r w:rsidRPr="00A14A3E">
              <w:rPr>
                <w:bCs/>
              </w:rPr>
              <w:t>Thu ngân kiểm tra và chọn bổ sung các dịch vụ chăm sóc của thú cưng thuộc lịch hẹn đã "Hoàn thành" nhưng chưa thanh toán vào danh sách</w:t>
            </w:r>
          </w:p>
          <w:p w14:paraId="42DBDE1D" w14:textId="77777777" w:rsidR="00A14A3E" w:rsidRDefault="00A14A3E" w:rsidP="00C72674">
            <w:pPr>
              <w:spacing w:line="240" w:lineRule="auto"/>
              <w:ind w:firstLine="0"/>
              <w:rPr>
                <w:bCs/>
              </w:rPr>
            </w:pPr>
          </w:p>
          <w:p w14:paraId="2AF764CC" w14:textId="1599714A" w:rsidR="00A14A3E" w:rsidRPr="00A97C19" w:rsidRDefault="00A14A3E" w:rsidP="00C72674">
            <w:pPr>
              <w:spacing w:line="240" w:lineRule="auto"/>
              <w:ind w:firstLine="0"/>
              <w:rPr>
                <w:bCs/>
              </w:rPr>
            </w:pPr>
            <w:r>
              <w:rPr>
                <w:bCs/>
              </w:rPr>
              <w:t xml:space="preserve">6. </w:t>
            </w:r>
            <w:r w:rsidRPr="00A14A3E">
              <w:rPr>
                <w:bCs/>
              </w:rPr>
              <w:t>Thu ngân nhấn "Tạo hóa đơn", hệ thống kiểm tra tính hợp lệ lần cuối và chuyển sang màn hình thanh toán</w:t>
            </w:r>
          </w:p>
        </w:tc>
        <w:tc>
          <w:tcPr>
            <w:tcW w:w="2500" w:type="pct"/>
            <w:tcBorders>
              <w:top w:val="single" w:sz="4" w:space="0" w:color="auto"/>
              <w:left w:val="single" w:sz="4" w:space="0" w:color="auto"/>
              <w:bottom w:val="single" w:sz="4" w:space="0" w:color="auto"/>
              <w:right w:val="single" w:sz="4" w:space="0" w:color="auto"/>
            </w:tcBorders>
            <w:vAlign w:val="top"/>
          </w:tcPr>
          <w:p w14:paraId="69327BB7" w14:textId="77777777" w:rsidR="001E1385" w:rsidRDefault="001E1385" w:rsidP="00C72674">
            <w:pPr>
              <w:ind w:firstLine="0"/>
            </w:pPr>
          </w:p>
          <w:p w14:paraId="5665E562" w14:textId="77777777" w:rsidR="00A14A3E" w:rsidRDefault="00A14A3E" w:rsidP="00C72674">
            <w:pPr>
              <w:ind w:firstLine="0"/>
            </w:pPr>
          </w:p>
          <w:p w14:paraId="79E48069" w14:textId="77777777" w:rsidR="00A14A3E" w:rsidRDefault="00A14A3E" w:rsidP="00C72674">
            <w:pPr>
              <w:ind w:firstLine="0"/>
            </w:pPr>
          </w:p>
          <w:p w14:paraId="208306D6" w14:textId="1DE87857" w:rsidR="00A14A3E" w:rsidRDefault="00A14A3E" w:rsidP="00C72674">
            <w:pPr>
              <w:ind w:firstLine="0"/>
            </w:pPr>
            <w:r>
              <w:t>3.</w:t>
            </w:r>
            <w:r w:rsidRPr="00A14A3E">
              <w:t xml:space="preserve"> </w:t>
            </w:r>
            <w:r w:rsidRPr="00A14A3E">
              <w:t>Hệ thống tự động kiểm tra trạng thái kinh doanh và số lượng tồn kho của sản phẩm</w:t>
            </w:r>
          </w:p>
          <w:p w14:paraId="778742DE" w14:textId="77777777" w:rsidR="00A14A3E" w:rsidRDefault="00A14A3E" w:rsidP="00C72674">
            <w:pPr>
              <w:ind w:firstLine="0"/>
            </w:pPr>
          </w:p>
          <w:p w14:paraId="48C52830" w14:textId="54FEC76E" w:rsidR="00A14A3E" w:rsidRDefault="00A14A3E" w:rsidP="00C72674">
            <w:pPr>
              <w:ind w:firstLine="0"/>
            </w:pPr>
            <w:r>
              <w:t xml:space="preserve">5. </w:t>
            </w:r>
            <w:r w:rsidRPr="00A14A3E">
              <w:t>Hệ thống tự động tính thành tiền từng dòng và tổng số tiền cần thanh toán</w:t>
            </w:r>
          </w:p>
          <w:p w14:paraId="50C10102" w14:textId="77777777" w:rsidR="001E1385" w:rsidRDefault="001E1385" w:rsidP="00C72674">
            <w:pPr>
              <w:ind w:firstLine="0"/>
            </w:pPr>
          </w:p>
          <w:p w14:paraId="0D0FF8DD" w14:textId="18E429B1" w:rsidR="001E1385" w:rsidRPr="006C6FD5" w:rsidRDefault="001E1385" w:rsidP="00154378">
            <w:pPr>
              <w:ind w:firstLine="0"/>
            </w:pPr>
          </w:p>
        </w:tc>
      </w:tr>
      <w:tr w:rsidR="001E1385" w:rsidRPr="00A97C19" w14:paraId="10E0D036" w14:textId="77777777" w:rsidTr="00C72674">
        <w:tc>
          <w:tcPr>
            <w:tcW w:w="2500" w:type="pct"/>
            <w:tcBorders>
              <w:top w:val="single" w:sz="4" w:space="0" w:color="auto"/>
              <w:left w:val="single" w:sz="4" w:space="0" w:color="auto"/>
              <w:bottom w:val="single" w:sz="4" w:space="0" w:color="auto"/>
              <w:right w:val="single" w:sz="4" w:space="0" w:color="auto"/>
            </w:tcBorders>
            <w:hideMark/>
          </w:tcPr>
          <w:p w14:paraId="5DE39393" w14:textId="77777777" w:rsidR="001E1385" w:rsidRPr="00A97C19" w:rsidRDefault="001E1385" w:rsidP="00C72674">
            <w:pPr>
              <w:spacing w:after="160" w:line="278" w:lineRule="auto"/>
              <w:ind w:firstLine="0"/>
              <w:rPr>
                <w:bCs/>
              </w:rPr>
            </w:pPr>
            <w:r w:rsidRPr="00A97C19">
              <w:rPr>
                <w:bCs/>
              </w:rPr>
              <w:lastRenderedPageBreak/>
              <w:t>Alternative Flows</w:t>
            </w:r>
          </w:p>
        </w:tc>
        <w:tc>
          <w:tcPr>
            <w:tcW w:w="2500" w:type="pct"/>
            <w:tcBorders>
              <w:top w:val="single" w:sz="4" w:space="0" w:color="auto"/>
              <w:left w:val="single" w:sz="4" w:space="0" w:color="auto"/>
              <w:bottom w:val="single" w:sz="4" w:space="0" w:color="auto"/>
              <w:right w:val="single" w:sz="4" w:space="0" w:color="auto"/>
            </w:tcBorders>
            <w:hideMark/>
          </w:tcPr>
          <w:p w14:paraId="7EA1665C" w14:textId="77777777" w:rsidR="001E1385" w:rsidRPr="00A97C19" w:rsidRDefault="001E1385" w:rsidP="00C72674">
            <w:pPr>
              <w:spacing w:after="160" w:line="278" w:lineRule="auto"/>
            </w:pPr>
          </w:p>
        </w:tc>
      </w:tr>
      <w:tr w:rsidR="001E1385" w:rsidRPr="00A97C19" w14:paraId="12726EDF" w14:textId="77777777" w:rsidTr="00C72674">
        <w:tc>
          <w:tcPr>
            <w:tcW w:w="5000" w:type="pct"/>
            <w:gridSpan w:val="2"/>
            <w:tcBorders>
              <w:top w:val="single" w:sz="4" w:space="0" w:color="auto"/>
              <w:left w:val="single" w:sz="4" w:space="0" w:color="auto"/>
              <w:bottom w:val="single" w:sz="4" w:space="0" w:color="auto"/>
              <w:right w:val="single" w:sz="4" w:space="0" w:color="auto"/>
            </w:tcBorders>
          </w:tcPr>
          <w:p w14:paraId="727A29EF" w14:textId="77777777" w:rsidR="001E1385" w:rsidRPr="00A14A3E" w:rsidRDefault="00A14A3E" w:rsidP="00C72674">
            <w:pPr>
              <w:spacing w:after="160" w:line="278" w:lineRule="auto"/>
              <w:ind w:firstLine="0"/>
              <w:rPr>
                <w:szCs w:val="26"/>
              </w:rPr>
            </w:pPr>
            <w:r w:rsidRPr="00A14A3E">
              <w:rPr>
                <w:szCs w:val="26"/>
              </w:rPr>
              <w:t>3a. Tồn kho không đủ: Hệ thống hiển thị thông báo lỗi và không cho phép thêm vượt số lượng tồn</w:t>
            </w:r>
          </w:p>
          <w:p w14:paraId="45636DA7" w14:textId="4C936FC3" w:rsidR="00A14A3E" w:rsidRPr="00A97C19" w:rsidRDefault="00A14A3E" w:rsidP="00C72674">
            <w:pPr>
              <w:spacing w:after="160" w:line="278" w:lineRule="auto"/>
              <w:ind w:firstLine="0"/>
            </w:pPr>
            <w:r w:rsidRPr="00A14A3E">
              <w:t>6a. Hóa đơn trống: Hệ thống thông báo "Hóa đơn phải có ít nhất một sản phẩm hoặc dịch vụ".</w:t>
            </w:r>
          </w:p>
        </w:tc>
      </w:tr>
    </w:tbl>
    <w:p w14:paraId="20AF0786" w14:textId="77777777" w:rsidR="001E1385" w:rsidRPr="00EF1A7D" w:rsidRDefault="001E1385" w:rsidP="00EF1A7D">
      <w:pPr>
        <w:rPr>
          <w:lang w:val="pt-BR"/>
        </w:rPr>
      </w:pPr>
    </w:p>
    <w:p w14:paraId="3DE9E035" w14:textId="1B347D1C" w:rsidR="00A27D28" w:rsidRDefault="00A27D28" w:rsidP="00A27D28">
      <w:pPr>
        <w:pStyle w:val="Heading3"/>
      </w:pPr>
      <w:r>
        <w:t>UC00</w:t>
      </w:r>
      <w:r w:rsidR="00EF1A7D">
        <w:t>10</w:t>
      </w:r>
      <w:r>
        <w:t>_</w:t>
      </w:r>
      <w:r w:rsidRPr="00A27D28">
        <w:rPr>
          <w:i/>
          <w:iCs/>
        </w:rPr>
        <w:t xml:space="preserve"> </w:t>
      </w:r>
      <w:r w:rsidRPr="00A27D28">
        <w:t xml:space="preserve">Tạo lịch hẹn </w:t>
      </w:r>
      <w:r w:rsidR="00134C36">
        <w:t>LÀM</w:t>
      </w:r>
    </w:p>
    <w:p w14:paraId="504B362F" w14:textId="30A46471" w:rsidR="00A27D28" w:rsidRPr="005103C6" w:rsidRDefault="00A27D28" w:rsidP="00A27D28">
      <w:pPr>
        <w:pStyle w:val="Heading4"/>
      </w:pPr>
      <w:r w:rsidRPr="005103C6">
        <w:t>Mô tả use case UC0</w:t>
      </w:r>
      <w:r w:rsidR="00760FCE">
        <w:t>25</w:t>
      </w:r>
    </w:p>
    <w:p w14:paraId="706A763F" w14:textId="77777777" w:rsidR="00A27D28" w:rsidRDefault="00A27D28" w:rsidP="00A27D28">
      <w:pPr>
        <w:pStyle w:val="Heading4"/>
        <w:numPr>
          <w:ilvl w:val="3"/>
          <w:numId w:val="5"/>
        </w:numPr>
        <w:rPr>
          <w:lang w:val="pt-BR"/>
        </w:rPr>
      </w:pPr>
      <w:r w:rsidRPr="00FA2E85">
        <w:rPr>
          <w:lang w:val="pt-BR"/>
        </w:rPr>
        <w:t xml:space="preserve">Activity Diagram </w:t>
      </w:r>
    </w:p>
    <w:p w14:paraId="3F475289" w14:textId="77777777" w:rsidR="00A27D28" w:rsidRDefault="00A27D28" w:rsidP="00A27D28">
      <w:pPr>
        <w:pStyle w:val="Heading4"/>
        <w:rPr>
          <w:lang w:val="pt-BR"/>
        </w:rPr>
      </w:pPr>
      <w:r w:rsidRPr="005103C6">
        <w:rPr>
          <w:lang w:val="pt-BR"/>
        </w:rPr>
        <w:t>Sequence Diagram</w:t>
      </w:r>
    </w:p>
    <w:p w14:paraId="00B87C0C" w14:textId="7B63BEAE" w:rsidR="00134C36" w:rsidRDefault="00134C36" w:rsidP="00134C36">
      <w:pPr>
        <w:pStyle w:val="Heading3"/>
      </w:pPr>
      <w:r>
        <w:t>UC0</w:t>
      </w:r>
      <w:r w:rsidR="00760FCE">
        <w:t>32</w:t>
      </w:r>
      <w:r>
        <w:t>_</w:t>
      </w:r>
      <w:r w:rsidRPr="00A27D28">
        <w:rPr>
          <w:i/>
          <w:iCs/>
        </w:rPr>
        <w:t xml:space="preserve"> </w:t>
      </w:r>
      <w:r w:rsidRPr="00134C36">
        <w:t>Trả hàng và hoàn tiền</w:t>
      </w:r>
      <w:r>
        <w:t xml:space="preserve"> LÀM</w:t>
      </w:r>
    </w:p>
    <w:p w14:paraId="407B86BE" w14:textId="22270662" w:rsidR="00134C36" w:rsidRPr="005103C6" w:rsidRDefault="00134C36" w:rsidP="00134C36">
      <w:pPr>
        <w:pStyle w:val="Heading4"/>
      </w:pPr>
      <w:r w:rsidRPr="005103C6">
        <w:t>Mô tả use case UC0</w:t>
      </w:r>
      <w:r w:rsidR="00760FCE">
        <w:t>32</w:t>
      </w:r>
    </w:p>
    <w:p w14:paraId="5DECEB35" w14:textId="77777777" w:rsidR="00134C36" w:rsidRDefault="00134C36" w:rsidP="00134C36">
      <w:pPr>
        <w:pStyle w:val="Heading4"/>
        <w:numPr>
          <w:ilvl w:val="3"/>
          <w:numId w:val="5"/>
        </w:numPr>
        <w:rPr>
          <w:lang w:val="pt-BR"/>
        </w:rPr>
      </w:pPr>
      <w:r w:rsidRPr="00FA2E85">
        <w:rPr>
          <w:lang w:val="pt-BR"/>
        </w:rPr>
        <w:t xml:space="preserve">Activity Diagram </w:t>
      </w:r>
    </w:p>
    <w:p w14:paraId="650840CB" w14:textId="77777777" w:rsidR="00134C36" w:rsidRPr="005103C6" w:rsidRDefault="00134C36" w:rsidP="00134C36">
      <w:pPr>
        <w:pStyle w:val="Heading4"/>
        <w:rPr>
          <w:lang w:val="pt-BR"/>
        </w:rPr>
      </w:pPr>
      <w:r w:rsidRPr="005103C6">
        <w:rPr>
          <w:lang w:val="pt-BR"/>
        </w:rPr>
        <w:t>Sequence Diagram</w:t>
      </w:r>
    </w:p>
    <w:p w14:paraId="05B4B60B" w14:textId="77777777" w:rsidR="00134C36" w:rsidRPr="00134C36" w:rsidRDefault="00134C36" w:rsidP="00134C36">
      <w:pPr>
        <w:rPr>
          <w:lang w:val="pt-BR"/>
        </w:rPr>
      </w:pPr>
    </w:p>
    <w:p w14:paraId="2E363128" w14:textId="1B55566B" w:rsidR="00A27D28" w:rsidRDefault="00A27D28" w:rsidP="00A27D28">
      <w:pPr>
        <w:pStyle w:val="Heading3"/>
      </w:pPr>
      <w:r>
        <w:t>UC0</w:t>
      </w:r>
      <w:r w:rsidR="00760FCE">
        <w:t>28</w:t>
      </w:r>
      <w:r>
        <w:t>_</w:t>
      </w:r>
      <w:r w:rsidRPr="00A27D28">
        <w:rPr>
          <w:i/>
          <w:iCs/>
        </w:rPr>
        <w:t xml:space="preserve"> </w:t>
      </w:r>
      <w:r w:rsidR="00760FCE">
        <w:t>Tra cứu</w:t>
      </w:r>
      <w:r w:rsidRPr="00A27D28">
        <w:t xml:space="preserve"> lịch sử chăm sóc</w:t>
      </w:r>
      <w:r w:rsidR="00760FCE">
        <w:t xml:space="preserve"> ****</w:t>
      </w:r>
    </w:p>
    <w:p w14:paraId="700887C5" w14:textId="24791076" w:rsidR="00A27D28" w:rsidRDefault="00A27D28" w:rsidP="00A27D28">
      <w:pPr>
        <w:pStyle w:val="Heading4"/>
      </w:pPr>
      <w:r w:rsidRPr="005103C6">
        <w:t>Mô tả use case UC0</w:t>
      </w:r>
      <w:r w:rsidR="00760FCE">
        <w:t>28</w:t>
      </w:r>
    </w:p>
    <w:tbl>
      <w:tblPr>
        <w:tblStyle w:val="TableGrid"/>
        <w:tblW w:w="5000" w:type="pct"/>
        <w:tblLook w:val="01E0" w:firstRow="1" w:lastRow="1" w:firstColumn="1" w:lastColumn="1" w:noHBand="0" w:noVBand="0"/>
      </w:tblPr>
      <w:tblGrid>
        <w:gridCol w:w="4389"/>
        <w:gridCol w:w="4389"/>
      </w:tblGrid>
      <w:tr w:rsidR="00413E27" w:rsidRPr="00A97C19" w14:paraId="722D2E3D"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16A5D01A" w14:textId="6C07B81A" w:rsidR="00413E27" w:rsidRPr="00A97C19" w:rsidRDefault="00413E27" w:rsidP="00DA15B2">
            <w:pPr>
              <w:spacing w:after="160" w:line="278" w:lineRule="auto"/>
              <w:ind w:firstLine="0"/>
              <w:rPr>
                <w:b/>
              </w:rPr>
            </w:pPr>
            <w:r w:rsidRPr="00A97C19">
              <w:rPr>
                <w:b/>
              </w:rPr>
              <w:t xml:space="preserve">Use case: </w:t>
            </w:r>
            <w:r w:rsidRPr="00A97C19">
              <w:t>UC0</w:t>
            </w:r>
            <w:r w:rsidR="00760FCE">
              <w:t>28</w:t>
            </w:r>
            <w:r w:rsidRPr="00A97C19">
              <w:t>_</w:t>
            </w:r>
            <w:r>
              <w:t xml:space="preserve"> </w:t>
            </w:r>
            <w:r w:rsidRPr="00A27D28">
              <w:t>Xem lịch sử chăm sóc</w:t>
            </w:r>
          </w:p>
        </w:tc>
      </w:tr>
      <w:tr w:rsidR="00413E27" w:rsidRPr="00A97C19" w14:paraId="0C1B487C"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4A53CE39" w14:textId="397E1718" w:rsidR="00413E27" w:rsidRPr="00A97C19" w:rsidRDefault="00413E27" w:rsidP="00DA15B2">
            <w:pPr>
              <w:spacing w:after="160" w:line="278" w:lineRule="auto"/>
              <w:ind w:firstLine="0"/>
            </w:pPr>
            <w:r w:rsidRPr="00A97C19">
              <w:rPr>
                <w:bCs/>
              </w:rPr>
              <w:lastRenderedPageBreak/>
              <w:t>Actor: Nhân viên chăm sóc, Nhân viên bán hàng.</w:t>
            </w:r>
          </w:p>
        </w:tc>
      </w:tr>
      <w:tr w:rsidR="00413E27" w:rsidRPr="00A97C19" w14:paraId="7B0BD075"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0DB8867B" w14:textId="32F7A190" w:rsidR="00413E27" w:rsidRPr="00A97C19" w:rsidRDefault="00413E27" w:rsidP="00DA15B2">
            <w:pPr>
              <w:spacing w:after="160" w:line="278" w:lineRule="auto"/>
              <w:ind w:firstLine="0"/>
            </w:pPr>
            <w:r w:rsidRPr="00A97C19">
              <w:rPr>
                <w:bCs/>
              </w:rPr>
              <w:t>Mô tả:</w:t>
            </w:r>
            <w:r w:rsidRPr="00A97C19">
              <w:t xml:space="preserve"> </w:t>
            </w:r>
            <w:r w:rsidRPr="00A97C19">
              <w:rPr>
                <w:bCs/>
              </w:rPr>
              <w:t>Giúp nhân viên hiểu rõ thói quen, lịch sử sức khỏe của thú cưng để tư vấn dịch vụ phù hợp.</w:t>
            </w:r>
          </w:p>
        </w:tc>
      </w:tr>
      <w:tr w:rsidR="00413E27" w:rsidRPr="00A97C19" w14:paraId="7F79E9C6"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0F49060D" w14:textId="01AC2E62" w:rsidR="00413E27" w:rsidRPr="00A97C19" w:rsidRDefault="00413E27" w:rsidP="00DA15B2">
            <w:pPr>
              <w:spacing w:after="160" w:line="278" w:lineRule="auto"/>
              <w:ind w:firstLine="0"/>
            </w:pPr>
            <w:r w:rsidRPr="00A97C19">
              <w:rPr>
                <w:bCs/>
              </w:rPr>
              <w:t>Precondition:</w:t>
            </w:r>
            <w:r w:rsidRPr="00A97C19">
              <w:t xml:space="preserve"> </w:t>
            </w:r>
            <w:r>
              <w:rPr>
                <w:bCs/>
              </w:rPr>
              <w:t>Đang ở giao diện Quản lý lịch sử chăm sóc.</w:t>
            </w:r>
          </w:p>
        </w:tc>
      </w:tr>
      <w:tr w:rsidR="00413E27" w:rsidRPr="00A97C19" w14:paraId="3E69F094"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030A54F5" w14:textId="300010C2" w:rsidR="00413E27" w:rsidRPr="00A97C19" w:rsidRDefault="00413E27" w:rsidP="00DA15B2">
            <w:pPr>
              <w:spacing w:after="160" w:line="278" w:lineRule="auto"/>
              <w:ind w:firstLine="0"/>
              <w:rPr>
                <w:bCs/>
              </w:rPr>
            </w:pPr>
            <w:r w:rsidRPr="00A97C19">
              <w:rPr>
                <w:bCs/>
              </w:rPr>
              <w:t>Poscondition:</w:t>
            </w:r>
            <w:r w:rsidRPr="00A97C19">
              <w:t xml:space="preserve"> Hệ thống liệt kê toàn bộ các Lịch hẹn đã hoàn thành của thú cưng đó.</w:t>
            </w:r>
          </w:p>
        </w:tc>
      </w:tr>
      <w:tr w:rsidR="00413E27" w:rsidRPr="00A97C19" w14:paraId="708A4663"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013F32BE" w14:textId="77777777" w:rsidR="00413E27" w:rsidRPr="00A97C19" w:rsidRDefault="00413E27" w:rsidP="00DA15B2">
            <w:pPr>
              <w:spacing w:after="160" w:line="278" w:lineRule="auto"/>
              <w:ind w:firstLine="0"/>
            </w:pPr>
            <w:r w:rsidRPr="00A97C19">
              <w:rPr>
                <w:bCs/>
              </w:rPr>
              <w:t>Basic flows</w:t>
            </w:r>
          </w:p>
        </w:tc>
      </w:tr>
      <w:tr w:rsidR="00413E27" w:rsidRPr="00A97C19" w14:paraId="249B1C76" w14:textId="77777777" w:rsidTr="00DA15B2">
        <w:tc>
          <w:tcPr>
            <w:tcW w:w="2500" w:type="pct"/>
            <w:tcBorders>
              <w:top w:val="single" w:sz="4" w:space="0" w:color="auto"/>
              <w:left w:val="single" w:sz="4" w:space="0" w:color="auto"/>
              <w:bottom w:val="single" w:sz="4" w:space="0" w:color="auto"/>
              <w:right w:val="single" w:sz="4" w:space="0" w:color="auto"/>
            </w:tcBorders>
          </w:tcPr>
          <w:p w14:paraId="03BB39FB" w14:textId="77777777" w:rsidR="00413E27" w:rsidRPr="00A97C19" w:rsidRDefault="00413E27" w:rsidP="00DA15B2">
            <w:pPr>
              <w:ind w:firstLine="0"/>
              <w:rPr>
                <w:bCs/>
              </w:rPr>
            </w:pPr>
            <w:r w:rsidRPr="00A97C19">
              <w:rPr>
                <w:bCs/>
              </w:rPr>
              <w:t>Actor</w:t>
            </w:r>
          </w:p>
        </w:tc>
        <w:tc>
          <w:tcPr>
            <w:tcW w:w="2500" w:type="pct"/>
            <w:tcBorders>
              <w:top w:val="single" w:sz="4" w:space="0" w:color="auto"/>
              <w:left w:val="single" w:sz="4" w:space="0" w:color="auto"/>
              <w:bottom w:val="single" w:sz="4" w:space="0" w:color="auto"/>
              <w:right w:val="single" w:sz="4" w:space="0" w:color="auto"/>
            </w:tcBorders>
          </w:tcPr>
          <w:p w14:paraId="40AC147F" w14:textId="77777777" w:rsidR="00413E27" w:rsidRPr="00A97C19" w:rsidRDefault="00413E27" w:rsidP="00DA15B2">
            <w:pPr>
              <w:ind w:firstLine="0"/>
              <w:rPr>
                <w:bCs/>
              </w:rPr>
            </w:pPr>
            <w:r w:rsidRPr="00A97C19">
              <w:rPr>
                <w:bCs/>
              </w:rPr>
              <w:t>System</w:t>
            </w:r>
          </w:p>
        </w:tc>
      </w:tr>
      <w:tr w:rsidR="00413E27" w:rsidRPr="006C6FD5" w14:paraId="20275099" w14:textId="77777777" w:rsidTr="00DA15B2">
        <w:tc>
          <w:tcPr>
            <w:tcW w:w="2500" w:type="pct"/>
            <w:tcBorders>
              <w:top w:val="single" w:sz="4" w:space="0" w:color="auto"/>
              <w:left w:val="single" w:sz="4" w:space="0" w:color="auto"/>
              <w:bottom w:val="single" w:sz="4" w:space="0" w:color="auto"/>
              <w:right w:val="single" w:sz="4" w:space="0" w:color="auto"/>
            </w:tcBorders>
            <w:vAlign w:val="top"/>
          </w:tcPr>
          <w:p w14:paraId="01A810AB" w14:textId="75FD7B28" w:rsidR="00413E27" w:rsidRPr="00413E27" w:rsidRDefault="00413E27" w:rsidP="00413E27">
            <w:pPr>
              <w:ind w:firstLine="0"/>
              <w:rPr>
                <w:bCs/>
              </w:rPr>
            </w:pPr>
            <w:r w:rsidRPr="00413E27">
              <w:rPr>
                <w:bCs/>
              </w:rPr>
              <w:t>1.</w:t>
            </w:r>
            <w:r>
              <w:rPr>
                <w:bCs/>
              </w:rPr>
              <w:t xml:space="preserve"> </w:t>
            </w:r>
            <w:r w:rsidRPr="00413E27">
              <w:rPr>
                <w:bCs/>
              </w:rPr>
              <w:t>Chọn “</w:t>
            </w:r>
            <w:r w:rsidR="00760FCE">
              <w:rPr>
                <w:bCs/>
              </w:rPr>
              <w:t>Tra cứu</w:t>
            </w:r>
            <w:r w:rsidRPr="00413E27">
              <w:rPr>
                <w:bCs/>
              </w:rPr>
              <w:t xml:space="preserve"> lịch sử chăm sóc”.</w:t>
            </w:r>
          </w:p>
          <w:p w14:paraId="3CB77943" w14:textId="77777777" w:rsidR="00413E27" w:rsidRPr="00A97C19" w:rsidRDefault="00413E27" w:rsidP="00413E27">
            <w:pPr>
              <w:ind w:firstLine="0"/>
              <w:rPr>
                <w:bCs/>
              </w:rPr>
            </w:pPr>
            <w:r>
              <w:rPr>
                <w:bCs/>
              </w:rPr>
              <w:t>2</w:t>
            </w:r>
            <w:r w:rsidRPr="00A97C19">
              <w:rPr>
                <w:bCs/>
              </w:rPr>
              <w:t>. nhập số điện thoại khách hàng hoặc mã thú cưng vào ô tra cứu.</w:t>
            </w:r>
          </w:p>
          <w:p w14:paraId="70FE5E52" w14:textId="77777777" w:rsidR="00413E27" w:rsidRPr="00A97C19" w:rsidRDefault="00413E27" w:rsidP="00413E27">
            <w:pPr>
              <w:ind w:firstLine="0"/>
            </w:pPr>
            <w:r>
              <w:t>3</w:t>
            </w:r>
            <w:r w:rsidRPr="00A97C19">
              <w:t>. Chọn nút "Xem lịch sử chăm sóc".</w:t>
            </w:r>
          </w:p>
          <w:p w14:paraId="649EFCB6" w14:textId="77777777" w:rsidR="00413E27" w:rsidRPr="00413E27" w:rsidRDefault="00413E27" w:rsidP="00413E27">
            <w:pPr>
              <w:ind w:firstLine="0"/>
            </w:pPr>
          </w:p>
          <w:p w14:paraId="38042A73" w14:textId="08C827B5" w:rsidR="00413E27" w:rsidRPr="00A97C19" w:rsidRDefault="00413E27" w:rsidP="00413E27">
            <w:pPr>
              <w:ind w:firstLine="0"/>
              <w:rPr>
                <w:bCs/>
              </w:rPr>
            </w:pPr>
          </w:p>
        </w:tc>
        <w:tc>
          <w:tcPr>
            <w:tcW w:w="2500" w:type="pct"/>
            <w:tcBorders>
              <w:top w:val="single" w:sz="4" w:space="0" w:color="auto"/>
              <w:left w:val="single" w:sz="4" w:space="0" w:color="auto"/>
              <w:bottom w:val="single" w:sz="4" w:space="0" w:color="auto"/>
              <w:right w:val="single" w:sz="4" w:space="0" w:color="auto"/>
            </w:tcBorders>
            <w:vAlign w:val="top"/>
          </w:tcPr>
          <w:p w14:paraId="29F41A45" w14:textId="77777777" w:rsidR="00413E27" w:rsidRDefault="00413E27" w:rsidP="00DA15B2">
            <w:pPr>
              <w:ind w:firstLine="0"/>
            </w:pPr>
          </w:p>
          <w:p w14:paraId="712654FE" w14:textId="77777777" w:rsidR="00413E27" w:rsidRDefault="00413E27" w:rsidP="00DA15B2">
            <w:pPr>
              <w:ind w:firstLine="0"/>
            </w:pPr>
          </w:p>
          <w:p w14:paraId="612D725F" w14:textId="77777777" w:rsidR="00413E27" w:rsidRDefault="00413E27" w:rsidP="00DA15B2">
            <w:pPr>
              <w:ind w:firstLine="0"/>
            </w:pPr>
          </w:p>
          <w:p w14:paraId="645DC837" w14:textId="77777777" w:rsidR="00413E27" w:rsidRDefault="00413E27" w:rsidP="00DA15B2">
            <w:pPr>
              <w:ind w:firstLine="0"/>
            </w:pPr>
          </w:p>
          <w:p w14:paraId="7CD6CB48" w14:textId="77777777" w:rsidR="00413E27" w:rsidRPr="00A97C19" w:rsidRDefault="00413E27" w:rsidP="00413E27">
            <w:pPr>
              <w:ind w:firstLine="0"/>
              <w:rPr>
                <w:bCs/>
              </w:rPr>
            </w:pPr>
            <w:r>
              <w:rPr>
                <w:bCs/>
              </w:rPr>
              <w:t>4</w:t>
            </w:r>
            <w:r w:rsidRPr="00A97C19">
              <w:rPr>
                <w:bCs/>
              </w:rPr>
              <w:t>. Hệ thống truy xuất dữ liệu từ bảng Lịch hẹn.</w:t>
            </w:r>
          </w:p>
          <w:p w14:paraId="166AF435" w14:textId="3B8B7C61" w:rsidR="00413E27" w:rsidRPr="006C6FD5" w:rsidRDefault="00413E27" w:rsidP="00DA15B2">
            <w:pPr>
              <w:ind w:firstLine="0"/>
            </w:pPr>
            <w:r>
              <w:rPr>
                <w:bCs/>
              </w:rPr>
              <w:t>5</w:t>
            </w:r>
            <w:r w:rsidRPr="00A97C19">
              <w:rPr>
                <w:bCs/>
              </w:rPr>
              <w:t>. Hệ thống hiển thị danh sách lịch sử chăm sóc.</w:t>
            </w:r>
          </w:p>
        </w:tc>
      </w:tr>
      <w:tr w:rsidR="00413E27" w:rsidRPr="00A97C19" w14:paraId="3831A48B" w14:textId="77777777" w:rsidTr="00DA15B2">
        <w:tc>
          <w:tcPr>
            <w:tcW w:w="2500" w:type="pct"/>
            <w:tcBorders>
              <w:top w:val="single" w:sz="4" w:space="0" w:color="auto"/>
              <w:left w:val="single" w:sz="4" w:space="0" w:color="auto"/>
              <w:bottom w:val="single" w:sz="4" w:space="0" w:color="auto"/>
              <w:right w:val="single" w:sz="4" w:space="0" w:color="auto"/>
            </w:tcBorders>
            <w:hideMark/>
          </w:tcPr>
          <w:p w14:paraId="1F4BD207" w14:textId="77777777" w:rsidR="00413E27" w:rsidRPr="00A97C19" w:rsidRDefault="00413E27" w:rsidP="00DA15B2">
            <w:pPr>
              <w:spacing w:after="160" w:line="278" w:lineRule="auto"/>
              <w:ind w:firstLine="0"/>
              <w:rPr>
                <w:bCs/>
              </w:rPr>
            </w:pPr>
            <w:r w:rsidRPr="00A97C19">
              <w:rPr>
                <w:bCs/>
              </w:rPr>
              <w:t>Alternative Flows</w:t>
            </w:r>
          </w:p>
        </w:tc>
        <w:tc>
          <w:tcPr>
            <w:tcW w:w="2500" w:type="pct"/>
            <w:tcBorders>
              <w:top w:val="single" w:sz="4" w:space="0" w:color="auto"/>
              <w:left w:val="single" w:sz="4" w:space="0" w:color="auto"/>
              <w:bottom w:val="single" w:sz="4" w:space="0" w:color="auto"/>
              <w:right w:val="single" w:sz="4" w:space="0" w:color="auto"/>
            </w:tcBorders>
            <w:hideMark/>
          </w:tcPr>
          <w:p w14:paraId="3AC52538" w14:textId="77777777" w:rsidR="00413E27" w:rsidRPr="00A97C19" w:rsidRDefault="00413E27" w:rsidP="00DA15B2">
            <w:pPr>
              <w:spacing w:after="160" w:line="278" w:lineRule="auto"/>
            </w:pPr>
          </w:p>
        </w:tc>
      </w:tr>
      <w:tr w:rsidR="00413E27" w:rsidRPr="00A97C19" w14:paraId="172F0F4E" w14:textId="77777777" w:rsidTr="00DA15B2">
        <w:tc>
          <w:tcPr>
            <w:tcW w:w="5000" w:type="pct"/>
            <w:gridSpan w:val="2"/>
            <w:tcBorders>
              <w:top w:val="single" w:sz="4" w:space="0" w:color="auto"/>
              <w:left w:val="single" w:sz="4" w:space="0" w:color="auto"/>
              <w:bottom w:val="single" w:sz="4" w:space="0" w:color="auto"/>
              <w:right w:val="single" w:sz="4" w:space="0" w:color="auto"/>
            </w:tcBorders>
          </w:tcPr>
          <w:p w14:paraId="6382421C" w14:textId="2E574F40" w:rsidR="00413E27" w:rsidRPr="00A97C19" w:rsidRDefault="00413E27" w:rsidP="00DA15B2">
            <w:pPr>
              <w:spacing w:after="160" w:line="278" w:lineRule="auto"/>
              <w:ind w:firstLine="0"/>
            </w:pPr>
            <w:r>
              <w:t>4</w:t>
            </w:r>
            <w:r w:rsidRPr="00A97C19">
              <w:t>a. Thú cưng chưa từng dùng dịch vụ</w:t>
            </w:r>
            <w:r>
              <w:t>,</w:t>
            </w:r>
            <w:r w:rsidRPr="00A97C19">
              <w:t xml:space="preserve"> </w:t>
            </w:r>
            <w:r>
              <w:t>h</w:t>
            </w:r>
            <w:r w:rsidRPr="00A97C19">
              <w:t>ệ thống hiển thị bảng trống kèm thông báo "Chưa có lịch sử giao dịch"</w:t>
            </w:r>
            <w:r>
              <w:t>, thực hiện lại bước 1.</w:t>
            </w:r>
          </w:p>
        </w:tc>
      </w:tr>
    </w:tbl>
    <w:p w14:paraId="657A0F32" w14:textId="77777777" w:rsidR="00413E27" w:rsidRPr="00413E27" w:rsidRDefault="00413E27" w:rsidP="00413E27"/>
    <w:p w14:paraId="124D9245" w14:textId="77777777" w:rsidR="00A27D28" w:rsidRDefault="00A27D28" w:rsidP="00A27D28">
      <w:pPr>
        <w:pStyle w:val="Heading4"/>
        <w:numPr>
          <w:ilvl w:val="3"/>
          <w:numId w:val="5"/>
        </w:numPr>
        <w:rPr>
          <w:lang w:val="pt-BR"/>
        </w:rPr>
      </w:pPr>
      <w:r w:rsidRPr="00FA2E85">
        <w:rPr>
          <w:lang w:val="pt-BR"/>
        </w:rPr>
        <w:lastRenderedPageBreak/>
        <w:t xml:space="preserve">Activity Diagram </w:t>
      </w:r>
    </w:p>
    <w:p w14:paraId="2E60A721" w14:textId="4CF85D20" w:rsidR="00413E27" w:rsidRPr="00413E27" w:rsidRDefault="00413E27" w:rsidP="00413E27">
      <w:pPr>
        <w:rPr>
          <w:lang w:val="pt-BR"/>
        </w:rPr>
      </w:pPr>
      <w:r w:rsidRPr="00A6787A">
        <w:rPr>
          <w:noProof/>
        </w:rPr>
        <w:drawing>
          <wp:inline distT="0" distB="0" distL="0" distR="0" wp14:anchorId="6F19810B" wp14:editId="2FF7619D">
            <wp:extent cx="5580380" cy="3705348"/>
            <wp:effectExtent l="0" t="0" r="1270" b="9525"/>
            <wp:docPr id="1297902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902692" name=""/>
                    <pic:cNvPicPr/>
                  </pic:nvPicPr>
                  <pic:blipFill>
                    <a:blip r:embed="rId27"/>
                    <a:stretch>
                      <a:fillRect/>
                    </a:stretch>
                  </pic:blipFill>
                  <pic:spPr>
                    <a:xfrm>
                      <a:off x="0" y="0"/>
                      <a:ext cx="5580380" cy="3705348"/>
                    </a:xfrm>
                    <a:prstGeom prst="rect">
                      <a:avLst/>
                    </a:prstGeom>
                  </pic:spPr>
                </pic:pic>
              </a:graphicData>
            </a:graphic>
          </wp:inline>
        </w:drawing>
      </w:r>
    </w:p>
    <w:p w14:paraId="44F124BA" w14:textId="77777777" w:rsidR="00A27D28" w:rsidRDefault="00A27D28" w:rsidP="00A27D28">
      <w:pPr>
        <w:pStyle w:val="Heading4"/>
        <w:rPr>
          <w:lang w:val="pt-BR"/>
        </w:rPr>
      </w:pPr>
      <w:r w:rsidRPr="005103C6">
        <w:rPr>
          <w:lang w:val="pt-BR"/>
        </w:rPr>
        <w:t>Sequence Diagram</w:t>
      </w:r>
    </w:p>
    <w:p w14:paraId="7EB44BEA" w14:textId="65D15EBF" w:rsidR="00413E27" w:rsidRPr="00413E27" w:rsidRDefault="00413E27" w:rsidP="00413E27">
      <w:pPr>
        <w:rPr>
          <w:lang w:val="pt-BR"/>
        </w:rPr>
      </w:pPr>
      <w:r w:rsidRPr="00A6787A">
        <w:rPr>
          <w:noProof/>
        </w:rPr>
        <w:drawing>
          <wp:inline distT="0" distB="0" distL="0" distR="0" wp14:anchorId="2C2CA047" wp14:editId="5D99B604">
            <wp:extent cx="5580380" cy="2417568"/>
            <wp:effectExtent l="0" t="0" r="1270" b="1905"/>
            <wp:docPr id="1506091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091774" name=""/>
                    <pic:cNvPicPr/>
                  </pic:nvPicPr>
                  <pic:blipFill>
                    <a:blip r:embed="rId28"/>
                    <a:stretch>
                      <a:fillRect/>
                    </a:stretch>
                  </pic:blipFill>
                  <pic:spPr>
                    <a:xfrm>
                      <a:off x="0" y="0"/>
                      <a:ext cx="5580380" cy="2417568"/>
                    </a:xfrm>
                    <a:prstGeom prst="rect">
                      <a:avLst/>
                    </a:prstGeom>
                  </pic:spPr>
                </pic:pic>
              </a:graphicData>
            </a:graphic>
          </wp:inline>
        </w:drawing>
      </w:r>
    </w:p>
    <w:p w14:paraId="709D0B38" w14:textId="2E54200F" w:rsidR="00164F89" w:rsidRDefault="00164F89" w:rsidP="00164F89">
      <w:pPr>
        <w:pStyle w:val="Heading3"/>
      </w:pPr>
      <w:r>
        <w:t>UC0</w:t>
      </w:r>
      <w:r w:rsidR="00760FCE">
        <w:t>05</w:t>
      </w:r>
      <w:r>
        <w:t>_</w:t>
      </w:r>
      <w:r w:rsidRPr="00A27D28">
        <w:rPr>
          <w:i/>
          <w:iCs/>
        </w:rPr>
        <w:t xml:space="preserve"> </w:t>
      </w:r>
      <w:r w:rsidRPr="00A27D28">
        <w:rPr>
          <w:rFonts w:cs="Times New Roman"/>
        </w:rPr>
        <w:t xml:space="preserve">Cập nhật </w:t>
      </w:r>
      <w:r>
        <w:rPr>
          <w:rFonts w:cs="Times New Roman"/>
        </w:rPr>
        <w:t>nhân viên</w:t>
      </w:r>
    </w:p>
    <w:p w14:paraId="53C450F7" w14:textId="11CB1946" w:rsidR="00164F89" w:rsidRDefault="00164F89" w:rsidP="00164F89">
      <w:pPr>
        <w:pStyle w:val="Heading4"/>
      </w:pPr>
      <w:r w:rsidRPr="005103C6">
        <w:t>Mô tả use case UC0</w:t>
      </w:r>
      <w:r w:rsidR="00760FCE">
        <w:t>05</w:t>
      </w:r>
    </w:p>
    <w:tbl>
      <w:tblPr>
        <w:tblStyle w:val="TableGrid"/>
        <w:tblW w:w="5000" w:type="pct"/>
        <w:tblLook w:val="01E0" w:firstRow="1" w:lastRow="1" w:firstColumn="1" w:lastColumn="1" w:noHBand="0" w:noVBand="0"/>
      </w:tblPr>
      <w:tblGrid>
        <w:gridCol w:w="4389"/>
        <w:gridCol w:w="4389"/>
      </w:tblGrid>
      <w:tr w:rsidR="00EF1A7D" w:rsidRPr="00A97C19" w14:paraId="481D40F6"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059F3768" w14:textId="0B6DB8D7" w:rsidR="00EF1A7D" w:rsidRPr="00A97C19" w:rsidRDefault="00EF1A7D" w:rsidP="00DA15B2">
            <w:pPr>
              <w:spacing w:after="160" w:line="278" w:lineRule="auto"/>
              <w:ind w:firstLine="0"/>
              <w:rPr>
                <w:b/>
              </w:rPr>
            </w:pPr>
            <w:r w:rsidRPr="00A97C19">
              <w:rPr>
                <w:b/>
              </w:rPr>
              <w:t xml:space="preserve">Use case: </w:t>
            </w:r>
            <w:r w:rsidRPr="00A97C19">
              <w:t>UC0</w:t>
            </w:r>
            <w:r w:rsidR="00760FCE">
              <w:t>05</w:t>
            </w:r>
            <w:r w:rsidRPr="00A97C19">
              <w:t>_</w:t>
            </w:r>
            <w:r>
              <w:t xml:space="preserve"> </w:t>
            </w:r>
            <w:r w:rsidRPr="00A27D28">
              <w:t xml:space="preserve">Cập nhật </w:t>
            </w:r>
            <w:r>
              <w:t>nhân viên</w:t>
            </w:r>
          </w:p>
        </w:tc>
      </w:tr>
      <w:tr w:rsidR="00EF1A7D" w:rsidRPr="00A97C19" w14:paraId="5357AB81"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2551EF57" w14:textId="28867A35" w:rsidR="00EF1A7D" w:rsidRPr="00A97C19" w:rsidRDefault="00EF1A7D" w:rsidP="00DA15B2">
            <w:pPr>
              <w:spacing w:after="160" w:line="278" w:lineRule="auto"/>
              <w:ind w:firstLine="0"/>
            </w:pPr>
            <w:r w:rsidRPr="00A97C19">
              <w:rPr>
                <w:bCs/>
              </w:rPr>
              <w:t>Actor: Chủ cửa hàng.</w:t>
            </w:r>
          </w:p>
        </w:tc>
      </w:tr>
      <w:tr w:rsidR="00EF1A7D" w:rsidRPr="00A97C19" w14:paraId="7C4A9257"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655B57F7" w14:textId="6ED75F64" w:rsidR="00EF1A7D" w:rsidRPr="00A97C19" w:rsidRDefault="00EF1A7D" w:rsidP="00DA15B2">
            <w:pPr>
              <w:spacing w:after="160" w:line="278" w:lineRule="auto"/>
              <w:ind w:firstLine="0"/>
            </w:pPr>
            <w:r w:rsidRPr="00A97C19">
              <w:rPr>
                <w:bCs/>
              </w:rPr>
              <w:t>Mô tả:</w:t>
            </w:r>
            <w:r w:rsidRPr="00A97C19">
              <w:t xml:space="preserve"> </w:t>
            </w:r>
            <w:r w:rsidRPr="00A97C19">
              <w:rPr>
                <w:bCs/>
              </w:rPr>
              <w:t>Chủ cửa hàng có thể cập nhật trạng thái làm việc (Hoạt động / Nghỉ việc) để thu hồi quyền đăng nhập.</w:t>
            </w:r>
          </w:p>
        </w:tc>
      </w:tr>
      <w:tr w:rsidR="00EF1A7D" w:rsidRPr="00A97C19" w14:paraId="64DD4C0B"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53DD1E39" w14:textId="174DB071" w:rsidR="00EF1A7D" w:rsidRPr="00A97C19" w:rsidRDefault="00EF1A7D" w:rsidP="00DA15B2">
            <w:pPr>
              <w:spacing w:after="160" w:line="278" w:lineRule="auto"/>
              <w:ind w:firstLine="0"/>
            </w:pPr>
            <w:r w:rsidRPr="00A97C19">
              <w:rPr>
                <w:bCs/>
              </w:rPr>
              <w:lastRenderedPageBreak/>
              <w:t>Precondition:</w:t>
            </w:r>
            <w:r w:rsidRPr="00A97C19">
              <w:t xml:space="preserve"> </w:t>
            </w:r>
            <w:r>
              <w:rPr>
                <w:bCs/>
              </w:rPr>
              <w:t>Chủ cửa hàng đã truy cập trang quản lý nhân viên</w:t>
            </w:r>
            <w:r w:rsidR="000D486B">
              <w:rPr>
                <w:bCs/>
              </w:rPr>
              <w:t>, h</w:t>
            </w:r>
            <w:r w:rsidR="000D486B" w:rsidRPr="000D486B">
              <w:rPr>
                <w:bCs/>
              </w:rPr>
              <w:t>ệ thống đã có sẵn danh sách nhân viên cần cập nhật</w:t>
            </w:r>
            <w:r w:rsidR="000D486B">
              <w:rPr>
                <w:bCs/>
              </w:rPr>
              <w:t>.</w:t>
            </w:r>
          </w:p>
        </w:tc>
      </w:tr>
      <w:tr w:rsidR="00EF1A7D" w:rsidRPr="00A97C19" w14:paraId="5F91B69B"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18BB2BF3" w14:textId="7C0723EE" w:rsidR="00EF1A7D" w:rsidRPr="00A97C19" w:rsidRDefault="00EF1A7D" w:rsidP="00DA15B2">
            <w:pPr>
              <w:spacing w:after="160" w:line="278" w:lineRule="auto"/>
              <w:ind w:firstLine="0"/>
              <w:rPr>
                <w:bCs/>
              </w:rPr>
            </w:pPr>
            <w:r w:rsidRPr="00A97C19">
              <w:rPr>
                <w:bCs/>
              </w:rPr>
              <w:t>Poscondition:</w:t>
            </w:r>
            <w:r w:rsidRPr="00A97C19">
              <w:t xml:space="preserve"> Dữ liệu nhân viên được cập nhật.</w:t>
            </w:r>
          </w:p>
        </w:tc>
      </w:tr>
      <w:tr w:rsidR="00EF1A7D" w:rsidRPr="00A97C19" w14:paraId="3E0D5260"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74175463" w14:textId="77777777" w:rsidR="00EF1A7D" w:rsidRPr="00A97C19" w:rsidRDefault="00EF1A7D" w:rsidP="00DA15B2">
            <w:pPr>
              <w:spacing w:after="160" w:line="278" w:lineRule="auto"/>
              <w:ind w:firstLine="0"/>
            </w:pPr>
            <w:r w:rsidRPr="00A97C19">
              <w:rPr>
                <w:bCs/>
              </w:rPr>
              <w:t>Basic flows</w:t>
            </w:r>
          </w:p>
        </w:tc>
      </w:tr>
      <w:tr w:rsidR="00EF1A7D" w:rsidRPr="00A97C19" w14:paraId="67986B3E" w14:textId="77777777" w:rsidTr="00DA15B2">
        <w:tc>
          <w:tcPr>
            <w:tcW w:w="2500" w:type="pct"/>
            <w:tcBorders>
              <w:top w:val="single" w:sz="4" w:space="0" w:color="auto"/>
              <w:left w:val="single" w:sz="4" w:space="0" w:color="auto"/>
              <w:bottom w:val="single" w:sz="4" w:space="0" w:color="auto"/>
              <w:right w:val="single" w:sz="4" w:space="0" w:color="auto"/>
            </w:tcBorders>
          </w:tcPr>
          <w:p w14:paraId="201E02D2" w14:textId="77777777" w:rsidR="00EF1A7D" w:rsidRPr="00A97C19" w:rsidRDefault="00EF1A7D" w:rsidP="00DA15B2">
            <w:pPr>
              <w:ind w:firstLine="0"/>
              <w:rPr>
                <w:bCs/>
              </w:rPr>
            </w:pPr>
            <w:r w:rsidRPr="00A97C19">
              <w:rPr>
                <w:bCs/>
              </w:rPr>
              <w:t>Actor</w:t>
            </w:r>
          </w:p>
        </w:tc>
        <w:tc>
          <w:tcPr>
            <w:tcW w:w="2500" w:type="pct"/>
            <w:tcBorders>
              <w:top w:val="single" w:sz="4" w:space="0" w:color="auto"/>
              <w:left w:val="single" w:sz="4" w:space="0" w:color="auto"/>
              <w:bottom w:val="single" w:sz="4" w:space="0" w:color="auto"/>
              <w:right w:val="single" w:sz="4" w:space="0" w:color="auto"/>
            </w:tcBorders>
          </w:tcPr>
          <w:p w14:paraId="3A5EF2E1" w14:textId="77777777" w:rsidR="00EF1A7D" w:rsidRPr="00A97C19" w:rsidRDefault="00EF1A7D" w:rsidP="00DA15B2">
            <w:pPr>
              <w:ind w:firstLine="0"/>
              <w:rPr>
                <w:bCs/>
              </w:rPr>
            </w:pPr>
            <w:r w:rsidRPr="00A97C19">
              <w:rPr>
                <w:bCs/>
              </w:rPr>
              <w:t>System</w:t>
            </w:r>
          </w:p>
        </w:tc>
      </w:tr>
      <w:tr w:rsidR="00EF1A7D" w:rsidRPr="006C6FD5" w14:paraId="7C33121B" w14:textId="77777777" w:rsidTr="00DA15B2">
        <w:tc>
          <w:tcPr>
            <w:tcW w:w="2500" w:type="pct"/>
            <w:tcBorders>
              <w:top w:val="single" w:sz="4" w:space="0" w:color="auto"/>
              <w:left w:val="single" w:sz="4" w:space="0" w:color="auto"/>
              <w:bottom w:val="single" w:sz="4" w:space="0" w:color="auto"/>
              <w:right w:val="single" w:sz="4" w:space="0" w:color="auto"/>
            </w:tcBorders>
            <w:vAlign w:val="top"/>
          </w:tcPr>
          <w:p w14:paraId="23BEFF78" w14:textId="77777777" w:rsidR="00EF1A7D" w:rsidRDefault="00EF1A7D" w:rsidP="00EF1A7D">
            <w:pPr>
              <w:ind w:firstLine="0"/>
              <w:rPr>
                <w:bCs/>
              </w:rPr>
            </w:pPr>
            <w:r w:rsidRPr="00A97C19">
              <w:rPr>
                <w:bCs/>
              </w:rPr>
              <w:t>1. Chọn nhân viên cần sửa.</w:t>
            </w:r>
          </w:p>
          <w:p w14:paraId="13EFA7C5" w14:textId="77777777" w:rsidR="00EF1A7D" w:rsidRPr="00A97C19" w:rsidRDefault="00EF1A7D" w:rsidP="00EF1A7D">
            <w:pPr>
              <w:ind w:firstLine="0"/>
            </w:pPr>
            <w:r w:rsidRPr="00A97C19">
              <w:t>2. N</w:t>
            </w:r>
            <w:r w:rsidRPr="00A97C19">
              <w:rPr>
                <w:bCs/>
              </w:rPr>
              <w:t>hấn "Cập nhật".</w:t>
            </w:r>
          </w:p>
          <w:p w14:paraId="51029B47" w14:textId="77777777" w:rsidR="00EF1A7D" w:rsidRDefault="00EF1A7D" w:rsidP="00EF1A7D">
            <w:pPr>
              <w:ind w:firstLine="0"/>
              <w:rPr>
                <w:bCs/>
              </w:rPr>
            </w:pPr>
          </w:p>
          <w:p w14:paraId="2CC888FF" w14:textId="77777777" w:rsidR="00EF1A7D" w:rsidRDefault="00EF1A7D" w:rsidP="00EF1A7D">
            <w:pPr>
              <w:ind w:firstLine="0"/>
              <w:rPr>
                <w:bCs/>
              </w:rPr>
            </w:pPr>
            <w:r w:rsidRPr="00A97C19">
              <w:rPr>
                <w:bCs/>
              </w:rPr>
              <w:t>4. Chủ cửa hàng đổi thông tin (VD: Đổi trạng thái sang "Đã nghỉ việc").</w:t>
            </w:r>
          </w:p>
          <w:p w14:paraId="0D8119D4" w14:textId="21E6ECB7" w:rsidR="00EF1A7D" w:rsidRPr="00A97C19" w:rsidRDefault="00EF1A7D" w:rsidP="00EF1A7D">
            <w:pPr>
              <w:ind w:firstLine="0"/>
              <w:rPr>
                <w:bCs/>
              </w:rPr>
            </w:pPr>
            <w:r>
              <w:rPr>
                <w:bCs/>
              </w:rPr>
              <w:t xml:space="preserve">5. </w:t>
            </w:r>
            <w:r w:rsidRPr="00A97C19">
              <w:rPr>
                <w:bCs/>
              </w:rPr>
              <w:t>Nhấn "Lưu".</w:t>
            </w:r>
          </w:p>
          <w:p w14:paraId="4D8FC97C" w14:textId="492B789D" w:rsidR="00EF1A7D" w:rsidRPr="00A97C19" w:rsidRDefault="00EF1A7D" w:rsidP="00EF1A7D">
            <w:pPr>
              <w:spacing w:line="240" w:lineRule="auto"/>
              <w:ind w:firstLine="0"/>
              <w:rPr>
                <w:bCs/>
              </w:rPr>
            </w:pPr>
          </w:p>
        </w:tc>
        <w:tc>
          <w:tcPr>
            <w:tcW w:w="2500" w:type="pct"/>
            <w:tcBorders>
              <w:top w:val="single" w:sz="4" w:space="0" w:color="auto"/>
              <w:left w:val="single" w:sz="4" w:space="0" w:color="auto"/>
              <w:bottom w:val="single" w:sz="4" w:space="0" w:color="auto"/>
              <w:right w:val="single" w:sz="4" w:space="0" w:color="auto"/>
            </w:tcBorders>
            <w:vAlign w:val="top"/>
          </w:tcPr>
          <w:p w14:paraId="38DF183F" w14:textId="77777777" w:rsidR="00EF1A7D" w:rsidRDefault="00EF1A7D" w:rsidP="00DA15B2">
            <w:pPr>
              <w:ind w:firstLine="0"/>
            </w:pPr>
          </w:p>
          <w:p w14:paraId="03E0599A" w14:textId="77777777" w:rsidR="00EF1A7D" w:rsidRDefault="00EF1A7D" w:rsidP="00DA15B2">
            <w:pPr>
              <w:ind w:firstLine="0"/>
            </w:pPr>
          </w:p>
          <w:p w14:paraId="1D0F1B44" w14:textId="77777777" w:rsidR="00EF1A7D" w:rsidRPr="00A97C19" w:rsidRDefault="00EF1A7D" w:rsidP="00EF1A7D">
            <w:pPr>
              <w:ind w:firstLine="0"/>
              <w:rPr>
                <w:bCs/>
              </w:rPr>
            </w:pPr>
            <w:r w:rsidRPr="00A97C19">
              <w:rPr>
                <w:bCs/>
              </w:rPr>
              <w:t>3. Hệ thống tải dữ liệu hiện tại lên form.</w:t>
            </w:r>
          </w:p>
          <w:p w14:paraId="4CD93C4E" w14:textId="77777777" w:rsidR="00EF1A7D" w:rsidRDefault="00EF1A7D" w:rsidP="00DA15B2">
            <w:pPr>
              <w:ind w:firstLine="0"/>
            </w:pPr>
          </w:p>
          <w:p w14:paraId="1691A8C7" w14:textId="77777777" w:rsidR="00EF1A7D" w:rsidRDefault="00EF1A7D" w:rsidP="00DA15B2">
            <w:pPr>
              <w:ind w:firstLine="0"/>
            </w:pPr>
          </w:p>
          <w:p w14:paraId="6D048FB7" w14:textId="77777777" w:rsidR="00EF1A7D" w:rsidRDefault="00EF1A7D" w:rsidP="00EF1A7D">
            <w:pPr>
              <w:ind w:firstLine="0"/>
              <w:rPr>
                <w:bCs/>
              </w:rPr>
            </w:pPr>
            <w:r w:rsidRPr="00A97C19">
              <w:rPr>
                <w:bCs/>
              </w:rPr>
              <w:t>6. Hệ thống ghi nhận thay đổi vào CSDL</w:t>
            </w:r>
          </w:p>
          <w:p w14:paraId="3AE4F260" w14:textId="3F9CBC71" w:rsidR="00EF1A7D" w:rsidRPr="006C6FD5" w:rsidRDefault="00EF1A7D" w:rsidP="00DA15B2">
            <w:pPr>
              <w:ind w:firstLine="0"/>
            </w:pPr>
            <w:r>
              <w:rPr>
                <w:bCs/>
              </w:rPr>
              <w:t>7.</w:t>
            </w:r>
            <w:r w:rsidRPr="00A97C19">
              <w:rPr>
                <w:bCs/>
              </w:rPr>
              <w:t xml:space="preserve"> </w:t>
            </w:r>
            <w:r>
              <w:rPr>
                <w:bCs/>
              </w:rPr>
              <w:t xml:space="preserve">Hệ thống </w:t>
            </w:r>
            <w:r w:rsidRPr="00A97C19">
              <w:rPr>
                <w:bCs/>
              </w:rPr>
              <w:t>làm mới lại danh sách.</w:t>
            </w:r>
          </w:p>
        </w:tc>
      </w:tr>
      <w:tr w:rsidR="00EF1A7D" w:rsidRPr="00A97C19" w14:paraId="2B49AD49" w14:textId="77777777" w:rsidTr="00DA15B2">
        <w:tc>
          <w:tcPr>
            <w:tcW w:w="2500" w:type="pct"/>
            <w:tcBorders>
              <w:top w:val="single" w:sz="4" w:space="0" w:color="auto"/>
              <w:left w:val="single" w:sz="4" w:space="0" w:color="auto"/>
              <w:bottom w:val="single" w:sz="4" w:space="0" w:color="auto"/>
              <w:right w:val="single" w:sz="4" w:space="0" w:color="auto"/>
            </w:tcBorders>
            <w:hideMark/>
          </w:tcPr>
          <w:p w14:paraId="4E4A8FB7" w14:textId="77777777" w:rsidR="00EF1A7D" w:rsidRPr="00A97C19" w:rsidRDefault="00EF1A7D" w:rsidP="00DA15B2">
            <w:pPr>
              <w:spacing w:after="160" w:line="278" w:lineRule="auto"/>
              <w:ind w:firstLine="0"/>
              <w:rPr>
                <w:bCs/>
              </w:rPr>
            </w:pPr>
            <w:r w:rsidRPr="00A97C19">
              <w:rPr>
                <w:bCs/>
              </w:rPr>
              <w:t>Alternative Flows</w:t>
            </w:r>
          </w:p>
        </w:tc>
        <w:tc>
          <w:tcPr>
            <w:tcW w:w="2500" w:type="pct"/>
            <w:tcBorders>
              <w:top w:val="single" w:sz="4" w:space="0" w:color="auto"/>
              <w:left w:val="single" w:sz="4" w:space="0" w:color="auto"/>
              <w:bottom w:val="single" w:sz="4" w:space="0" w:color="auto"/>
              <w:right w:val="single" w:sz="4" w:space="0" w:color="auto"/>
            </w:tcBorders>
            <w:hideMark/>
          </w:tcPr>
          <w:p w14:paraId="1D784DB4" w14:textId="77777777" w:rsidR="00EF1A7D" w:rsidRPr="00A97C19" w:rsidRDefault="00EF1A7D" w:rsidP="00DA15B2">
            <w:pPr>
              <w:spacing w:after="160" w:line="278" w:lineRule="auto"/>
            </w:pPr>
          </w:p>
        </w:tc>
      </w:tr>
      <w:tr w:rsidR="00EF1A7D" w:rsidRPr="00A97C19" w14:paraId="2424548C" w14:textId="77777777" w:rsidTr="00DA15B2">
        <w:tc>
          <w:tcPr>
            <w:tcW w:w="5000" w:type="pct"/>
            <w:gridSpan w:val="2"/>
            <w:tcBorders>
              <w:top w:val="single" w:sz="4" w:space="0" w:color="auto"/>
              <w:left w:val="single" w:sz="4" w:space="0" w:color="auto"/>
              <w:bottom w:val="single" w:sz="4" w:space="0" w:color="auto"/>
              <w:right w:val="single" w:sz="4" w:space="0" w:color="auto"/>
            </w:tcBorders>
          </w:tcPr>
          <w:p w14:paraId="1CAFED03" w14:textId="222B7C29" w:rsidR="00EF1A7D" w:rsidRPr="00A97C19" w:rsidRDefault="00EF1A7D" w:rsidP="00DA15B2">
            <w:pPr>
              <w:spacing w:after="160" w:line="278" w:lineRule="auto"/>
              <w:ind w:firstLine="0"/>
            </w:pPr>
          </w:p>
        </w:tc>
      </w:tr>
    </w:tbl>
    <w:p w14:paraId="4488CC91" w14:textId="77777777" w:rsidR="00EF1A7D" w:rsidRPr="00EF1A7D" w:rsidRDefault="00EF1A7D" w:rsidP="00EF1A7D"/>
    <w:p w14:paraId="2D62E3AE" w14:textId="77777777" w:rsidR="00164F89" w:rsidRDefault="00164F89" w:rsidP="00164F89">
      <w:pPr>
        <w:pStyle w:val="Heading4"/>
        <w:numPr>
          <w:ilvl w:val="3"/>
          <w:numId w:val="5"/>
        </w:numPr>
        <w:rPr>
          <w:lang w:val="pt-BR"/>
        </w:rPr>
      </w:pPr>
      <w:r w:rsidRPr="00FA2E85">
        <w:rPr>
          <w:lang w:val="pt-BR"/>
        </w:rPr>
        <w:lastRenderedPageBreak/>
        <w:t xml:space="preserve">Activity Diagram </w:t>
      </w:r>
    </w:p>
    <w:p w14:paraId="34DE26B2" w14:textId="497F4451" w:rsidR="00EF1A7D" w:rsidRPr="00EF1A7D" w:rsidRDefault="00EF1A7D" w:rsidP="00EF1A7D">
      <w:pPr>
        <w:rPr>
          <w:lang w:val="pt-BR"/>
        </w:rPr>
      </w:pPr>
      <w:r w:rsidRPr="00A97C19">
        <w:rPr>
          <w:noProof/>
        </w:rPr>
        <w:drawing>
          <wp:inline distT="0" distB="0" distL="0" distR="0" wp14:anchorId="326CC678" wp14:editId="70BAC6D8">
            <wp:extent cx="5580380" cy="3426329"/>
            <wp:effectExtent l="0" t="0" r="1270" b="3175"/>
            <wp:docPr id="1192072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072243" name=""/>
                    <pic:cNvPicPr/>
                  </pic:nvPicPr>
                  <pic:blipFill>
                    <a:blip r:embed="rId29"/>
                    <a:stretch>
                      <a:fillRect/>
                    </a:stretch>
                  </pic:blipFill>
                  <pic:spPr>
                    <a:xfrm>
                      <a:off x="0" y="0"/>
                      <a:ext cx="5580380" cy="3426329"/>
                    </a:xfrm>
                    <a:prstGeom prst="rect">
                      <a:avLst/>
                    </a:prstGeom>
                  </pic:spPr>
                </pic:pic>
              </a:graphicData>
            </a:graphic>
          </wp:inline>
        </w:drawing>
      </w:r>
    </w:p>
    <w:p w14:paraId="45C55CC8" w14:textId="77777777" w:rsidR="00164F89" w:rsidRDefault="00164F89" w:rsidP="00164F89">
      <w:pPr>
        <w:pStyle w:val="Heading4"/>
        <w:rPr>
          <w:lang w:val="pt-BR"/>
        </w:rPr>
      </w:pPr>
      <w:r w:rsidRPr="005103C6">
        <w:rPr>
          <w:lang w:val="pt-BR"/>
        </w:rPr>
        <w:t>Sequence Diagram</w:t>
      </w:r>
    </w:p>
    <w:p w14:paraId="72FD0B07" w14:textId="0720D545" w:rsidR="00164F89" w:rsidRPr="00164F89" w:rsidRDefault="00EF1A7D" w:rsidP="00164F89">
      <w:pPr>
        <w:rPr>
          <w:lang w:val="pt-BR"/>
        </w:rPr>
      </w:pPr>
      <w:r w:rsidRPr="00A97C19">
        <w:rPr>
          <w:noProof/>
        </w:rPr>
        <w:drawing>
          <wp:inline distT="0" distB="0" distL="0" distR="0" wp14:anchorId="11A25A03" wp14:editId="4EE3CE3F">
            <wp:extent cx="5580380" cy="2543366"/>
            <wp:effectExtent l="0" t="0" r="1270" b="9525"/>
            <wp:docPr id="318994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994418" name=""/>
                    <pic:cNvPicPr/>
                  </pic:nvPicPr>
                  <pic:blipFill>
                    <a:blip r:embed="rId30"/>
                    <a:stretch>
                      <a:fillRect/>
                    </a:stretch>
                  </pic:blipFill>
                  <pic:spPr>
                    <a:xfrm>
                      <a:off x="0" y="0"/>
                      <a:ext cx="5580380" cy="2543366"/>
                    </a:xfrm>
                    <a:prstGeom prst="rect">
                      <a:avLst/>
                    </a:prstGeom>
                  </pic:spPr>
                </pic:pic>
              </a:graphicData>
            </a:graphic>
          </wp:inline>
        </w:drawing>
      </w:r>
    </w:p>
    <w:p w14:paraId="2C7F744F" w14:textId="5F809146" w:rsidR="00A27D28" w:rsidRDefault="00A27D28" w:rsidP="00A27D28">
      <w:pPr>
        <w:pStyle w:val="Heading3"/>
      </w:pPr>
      <w:r>
        <w:t>UC0</w:t>
      </w:r>
      <w:r w:rsidR="00760FCE">
        <w:t>20</w:t>
      </w:r>
      <w:r>
        <w:t>_</w:t>
      </w:r>
      <w:r w:rsidRPr="00A27D28">
        <w:rPr>
          <w:i/>
          <w:iCs/>
        </w:rPr>
        <w:t xml:space="preserve"> </w:t>
      </w:r>
      <w:r w:rsidRPr="00A27D28">
        <w:rPr>
          <w:rFonts w:cs="Times New Roman"/>
        </w:rPr>
        <w:t>Cập nhật khách hàng</w:t>
      </w:r>
      <w:r w:rsidR="00D53323">
        <w:rPr>
          <w:rFonts w:cs="Times New Roman"/>
        </w:rPr>
        <w:t xml:space="preserve"> </w:t>
      </w:r>
      <w:r w:rsidR="00D53323" w:rsidRPr="00D53323">
        <w:rPr>
          <w:rFonts w:cs="Times New Roman"/>
          <w:color w:val="EE0000"/>
        </w:rPr>
        <w:t>****</w:t>
      </w:r>
    </w:p>
    <w:p w14:paraId="309DBE96" w14:textId="137F97FC" w:rsidR="00A27D28" w:rsidRDefault="00A27D28" w:rsidP="00A27D28">
      <w:pPr>
        <w:pStyle w:val="Heading4"/>
      </w:pPr>
      <w:r w:rsidRPr="005103C6">
        <w:t>Mô tả use case UC0</w:t>
      </w:r>
      <w:r w:rsidR="00760FCE">
        <w:t>20</w:t>
      </w:r>
    </w:p>
    <w:tbl>
      <w:tblPr>
        <w:tblStyle w:val="TableGrid"/>
        <w:tblW w:w="5000" w:type="pct"/>
        <w:tblLook w:val="01E0" w:firstRow="1" w:lastRow="1" w:firstColumn="1" w:lastColumn="1" w:noHBand="0" w:noVBand="0"/>
      </w:tblPr>
      <w:tblGrid>
        <w:gridCol w:w="4389"/>
        <w:gridCol w:w="4389"/>
      </w:tblGrid>
      <w:tr w:rsidR="000D486B" w:rsidRPr="00A97C19" w14:paraId="080BE445"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07E8C64B" w14:textId="539EEC73" w:rsidR="000D486B" w:rsidRPr="00A97C19" w:rsidRDefault="000D486B" w:rsidP="00DA15B2">
            <w:pPr>
              <w:spacing w:after="160" w:line="278" w:lineRule="auto"/>
              <w:ind w:firstLine="0"/>
              <w:rPr>
                <w:b/>
              </w:rPr>
            </w:pPr>
            <w:r w:rsidRPr="00A97C19">
              <w:rPr>
                <w:b/>
              </w:rPr>
              <w:t xml:space="preserve">Use case: </w:t>
            </w:r>
            <w:r w:rsidRPr="00A97C19">
              <w:t>UC0</w:t>
            </w:r>
            <w:r w:rsidR="00760FCE">
              <w:t>20</w:t>
            </w:r>
            <w:r w:rsidRPr="00A97C19">
              <w:t>_</w:t>
            </w:r>
            <w:r>
              <w:t xml:space="preserve"> </w:t>
            </w:r>
            <w:r w:rsidRPr="00A27D28">
              <w:t>Cập nhật khách hàng</w:t>
            </w:r>
          </w:p>
        </w:tc>
      </w:tr>
      <w:tr w:rsidR="000D486B" w:rsidRPr="00A97C19" w14:paraId="13F69D0A"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4B40E74F" w14:textId="6219DD0E" w:rsidR="000D486B" w:rsidRPr="00A97C19" w:rsidRDefault="000D486B" w:rsidP="00DA15B2">
            <w:pPr>
              <w:spacing w:after="160" w:line="278" w:lineRule="auto"/>
              <w:ind w:firstLine="0"/>
            </w:pPr>
            <w:r w:rsidRPr="00A97C19">
              <w:rPr>
                <w:bCs/>
              </w:rPr>
              <w:t xml:space="preserve">Actor: </w:t>
            </w:r>
            <w:r w:rsidRPr="00C358C3">
              <w:rPr>
                <w:szCs w:val="26"/>
              </w:rPr>
              <w:t>Nhân viên thu ngân, Nhân viên chăm sóc.</w:t>
            </w:r>
          </w:p>
        </w:tc>
      </w:tr>
      <w:tr w:rsidR="000D486B" w:rsidRPr="00A97C19" w14:paraId="6EBFD409"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76F34C37" w14:textId="1C8311EF" w:rsidR="000D486B" w:rsidRPr="00A97C19" w:rsidRDefault="000D486B" w:rsidP="00DA15B2">
            <w:pPr>
              <w:spacing w:after="160" w:line="278" w:lineRule="auto"/>
              <w:ind w:firstLine="0"/>
            </w:pPr>
            <w:r w:rsidRPr="00A97C19">
              <w:rPr>
                <w:bCs/>
              </w:rPr>
              <w:t>Mô tả:</w:t>
            </w:r>
            <w:r w:rsidRPr="00A97C19">
              <w:t xml:space="preserve"> </w:t>
            </w:r>
            <w:r w:rsidRPr="00C358C3">
              <w:rPr>
                <w:szCs w:val="26"/>
              </w:rPr>
              <w:t xml:space="preserve">Khi khách hàng thay đổi thông tin cá nhân như số điện thoại hoặc địa chỉ, nhân viên thu ngân hoặc nhân viên chăm sóc tra cứu khách hàng cần cập nhật, chỉnh </w:t>
            </w:r>
            <w:r w:rsidRPr="00C358C3">
              <w:rPr>
                <w:szCs w:val="26"/>
              </w:rPr>
              <w:lastRenderedPageBreak/>
              <w:t>sửa các thông tin phù hợp và lưu lại vào hệ thống sau khi thông tin đã được kiểm tra hợp lệ.</w:t>
            </w:r>
          </w:p>
        </w:tc>
      </w:tr>
      <w:tr w:rsidR="000D486B" w:rsidRPr="00A97C19" w14:paraId="501183B0"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5036596D" w14:textId="1E725AD4" w:rsidR="000D486B" w:rsidRPr="00A97C19" w:rsidRDefault="000D486B" w:rsidP="00DA15B2">
            <w:pPr>
              <w:spacing w:after="160" w:line="278" w:lineRule="auto"/>
              <w:ind w:firstLine="0"/>
            </w:pPr>
            <w:r w:rsidRPr="00A97C19">
              <w:rPr>
                <w:bCs/>
              </w:rPr>
              <w:lastRenderedPageBreak/>
              <w:t>Precondition:</w:t>
            </w:r>
            <w:r w:rsidRPr="00A97C19">
              <w:t xml:space="preserve"> </w:t>
            </w:r>
            <w:r w:rsidRPr="00C358C3">
              <w:rPr>
                <w:szCs w:val="26"/>
              </w:rPr>
              <w:t>Khách hàng cần cập nhật đã tồn tại trong hệ thống và đã được nhân viên tìm kiếm, lựa chọn</w:t>
            </w:r>
          </w:p>
        </w:tc>
      </w:tr>
      <w:tr w:rsidR="000D486B" w:rsidRPr="00A97C19" w14:paraId="532C15E7"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4AF5CFA7" w14:textId="1CEEA5AD" w:rsidR="000D486B" w:rsidRPr="00A97C19" w:rsidRDefault="000D486B" w:rsidP="00DA15B2">
            <w:pPr>
              <w:spacing w:after="160" w:line="278" w:lineRule="auto"/>
              <w:ind w:firstLine="0"/>
              <w:rPr>
                <w:bCs/>
              </w:rPr>
            </w:pPr>
            <w:r w:rsidRPr="00A97C19">
              <w:rPr>
                <w:bCs/>
              </w:rPr>
              <w:t>Poscondition:</w:t>
            </w:r>
            <w:r w:rsidRPr="00A97C19">
              <w:t xml:space="preserve"> </w:t>
            </w:r>
            <w:r w:rsidRPr="00C358C3">
              <w:rPr>
                <w:szCs w:val="26"/>
              </w:rPr>
              <w:t>Thông tin khách hàng được cập nhật và lưu lại trong hệ thống; các nghiệp vụ liên quan sau đó sử dụng thông tin khách hàng đã được cập nhật.</w:t>
            </w:r>
          </w:p>
        </w:tc>
      </w:tr>
      <w:tr w:rsidR="000D486B" w:rsidRPr="00A97C19" w14:paraId="0EA21473"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5D512FC2" w14:textId="77777777" w:rsidR="000D486B" w:rsidRPr="00A97C19" w:rsidRDefault="000D486B" w:rsidP="00DA15B2">
            <w:pPr>
              <w:spacing w:after="160" w:line="278" w:lineRule="auto"/>
              <w:ind w:firstLine="0"/>
            </w:pPr>
            <w:r w:rsidRPr="00A97C19">
              <w:rPr>
                <w:bCs/>
              </w:rPr>
              <w:t>Basic flows</w:t>
            </w:r>
          </w:p>
        </w:tc>
      </w:tr>
      <w:tr w:rsidR="000D486B" w:rsidRPr="00A97C19" w14:paraId="0CA1D971" w14:textId="77777777" w:rsidTr="00DA15B2">
        <w:tc>
          <w:tcPr>
            <w:tcW w:w="2500" w:type="pct"/>
            <w:tcBorders>
              <w:top w:val="single" w:sz="4" w:space="0" w:color="auto"/>
              <w:left w:val="single" w:sz="4" w:space="0" w:color="auto"/>
              <w:bottom w:val="single" w:sz="4" w:space="0" w:color="auto"/>
              <w:right w:val="single" w:sz="4" w:space="0" w:color="auto"/>
            </w:tcBorders>
          </w:tcPr>
          <w:p w14:paraId="7AF733A0" w14:textId="77777777" w:rsidR="000D486B" w:rsidRPr="00A97C19" w:rsidRDefault="000D486B" w:rsidP="00DA15B2">
            <w:pPr>
              <w:ind w:firstLine="0"/>
              <w:rPr>
                <w:bCs/>
              </w:rPr>
            </w:pPr>
            <w:r w:rsidRPr="00A97C19">
              <w:rPr>
                <w:bCs/>
              </w:rPr>
              <w:t>Actor</w:t>
            </w:r>
          </w:p>
        </w:tc>
        <w:tc>
          <w:tcPr>
            <w:tcW w:w="2500" w:type="pct"/>
            <w:tcBorders>
              <w:top w:val="single" w:sz="4" w:space="0" w:color="auto"/>
              <w:left w:val="single" w:sz="4" w:space="0" w:color="auto"/>
              <w:bottom w:val="single" w:sz="4" w:space="0" w:color="auto"/>
              <w:right w:val="single" w:sz="4" w:space="0" w:color="auto"/>
            </w:tcBorders>
          </w:tcPr>
          <w:p w14:paraId="788475A3" w14:textId="77777777" w:rsidR="000D486B" w:rsidRPr="00A97C19" w:rsidRDefault="000D486B" w:rsidP="00DA15B2">
            <w:pPr>
              <w:ind w:firstLine="0"/>
              <w:rPr>
                <w:bCs/>
              </w:rPr>
            </w:pPr>
            <w:r w:rsidRPr="00A97C19">
              <w:rPr>
                <w:bCs/>
              </w:rPr>
              <w:t>System</w:t>
            </w:r>
          </w:p>
        </w:tc>
      </w:tr>
      <w:tr w:rsidR="000D486B" w:rsidRPr="006C6FD5" w14:paraId="2183FE40" w14:textId="77777777" w:rsidTr="00DA15B2">
        <w:tc>
          <w:tcPr>
            <w:tcW w:w="2500" w:type="pct"/>
            <w:tcBorders>
              <w:top w:val="single" w:sz="4" w:space="0" w:color="auto"/>
              <w:left w:val="single" w:sz="4" w:space="0" w:color="auto"/>
              <w:bottom w:val="single" w:sz="4" w:space="0" w:color="auto"/>
              <w:right w:val="single" w:sz="4" w:space="0" w:color="auto"/>
            </w:tcBorders>
            <w:vAlign w:val="top"/>
          </w:tcPr>
          <w:p w14:paraId="6B9F932A" w14:textId="77777777" w:rsidR="000D486B" w:rsidRDefault="000D486B" w:rsidP="000D486B">
            <w:pPr>
              <w:ind w:firstLine="0"/>
              <w:rPr>
                <w:szCs w:val="26"/>
              </w:rPr>
            </w:pPr>
            <w:r>
              <w:rPr>
                <w:szCs w:val="26"/>
              </w:rPr>
              <w:t xml:space="preserve">1. </w:t>
            </w:r>
            <w:r w:rsidRPr="00C358C3">
              <w:rPr>
                <w:szCs w:val="26"/>
              </w:rPr>
              <w:t>Nhân viên tìm kiếm và chọn khách hàng cần cập nhật thông tin.</w:t>
            </w:r>
          </w:p>
          <w:p w14:paraId="76BEA59A" w14:textId="77777777" w:rsidR="000D486B" w:rsidRDefault="000D486B" w:rsidP="000D486B">
            <w:pPr>
              <w:ind w:firstLine="0"/>
              <w:rPr>
                <w:bCs/>
              </w:rPr>
            </w:pPr>
          </w:p>
          <w:p w14:paraId="6EF22839" w14:textId="77777777" w:rsidR="000D486B" w:rsidRDefault="000D486B" w:rsidP="000D486B">
            <w:pPr>
              <w:ind w:firstLine="0"/>
              <w:rPr>
                <w:szCs w:val="26"/>
              </w:rPr>
            </w:pPr>
            <w:r>
              <w:rPr>
                <w:szCs w:val="26"/>
              </w:rPr>
              <w:t xml:space="preserve">3. </w:t>
            </w:r>
            <w:r w:rsidRPr="00C358C3">
              <w:rPr>
                <w:szCs w:val="26"/>
              </w:rPr>
              <w:t>Nhân viên chọn chức năng Cập nhật và chỉnh sửa các thông tin cần thay đổi.</w:t>
            </w:r>
          </w:p>
          <w:p w14:paraId="44A5585A" w14:textId="5AFE0D70" w:rsidR="000D486B" w:rsidRPr="00A97C19" w:rsidRDefault="000D486B" w:rsidP="000D486B">
            <w:pPr>
              <w:ind w:firstLine="0"/>
              <w:rPr>
                <w:bCs/>
              </w:rPr>
            </w:pPr>
            <w:r>
              <w:rPr>
                <w:szCs w:val="26"/>
              </w:rPr>
              <w:t xml:space="preserve">4. </w:t>
            </w:r>
            <w:r w:rsidRPr="00C358C3">
              <w:rPr>
                <w:szCs w:val="26"/>
              </w:rPr>
              <w:t>Nhân viên chọn Lưu để xác nhận cập nhật.</w:t>
            </w:r>
          </w:p>
        </w:tc>
        <w:tc>
          <w:tcPr>
            <w:tcW w:w="2500" w:type="pct"/>
            <w:tcBorders>
              <w:top w:val="single" w:sz="4" w:space="0" w:color="auto"/>
              <w:left w:val="single" w:sz="4" w:space="0" w:color="auto"/>
              <w:bottom w:val="single" w:sz="4" w:space="0" w:color="auto"/>
              <w:right w:val="single" w:sz="4" w:space="0" w:color="auto"/>
            </w:tcBorders>
            <w:vAlign w:val="top"/>
          </w:tcPr>
          <w:p w14:paraId="22F25F90" w14:textId="77777777" w:rsidR="000D486B" w:rsidRDefault="000D486B" w:rsidP="00DA15B2">
            <w:pPr>
              <w:ind w:firstLine="0"/>
            </w:pPr>
          </w:p>
          <w:p w14:paraId="19F5DD23" w14:textId="77777777" w:rsidR="000D486B" w:rsidRDefault="000D486B" w:rsidP="00DA15B2">
            <w:pPr>
              <w:ind w:firstLine="0"/>
              <w:rPr>
                <w:szCs w:val="26"/>
              </w:rPr>
            </w:pPr>
            <w:r>
              <w:rPr>
                <w:szCs w:val="26"/>
              </w:rPr>
              <w:t xml:space="preserve">2. </w:t>
            </w:r>
            <w:r w:rsidRPr="00C358C3">
              <w:rPr>
                <w:szCs w:val="26"/>
              </w:rPr>
              <w:t>Hệ thống hiển thị thông tin hiện tại của khách hàng gồm: mã khách hàng, họ tên, giới tính, số điện thoại, địa chỉ</w:t>
            </w:r>
            <w:r>
              <w:rPr>
                <w:szCs w:val="26"/>
              </w:rPr>
              <w:t>, trạng thái.</w:t>
            </w:r>
          </w:p>
          <w:p w14:paraId="646AD074" w14:textId="77777777" w:rsidR="000D486B" w:rsidRDefault="000D486B" w:rsidP="00DA15B2">
            <w:pPr>
              <w:ind w:firstLine="0"/>
              <w:rPr>
                <w:szCs w:val="26"/>
              </w:rPr>
            </w:pPr>
          </w:p>
          <w:p w14:paraId="57401821" w14:textId="77777777" w:rsidR="000D486B" w:rsidRDefault="000D486B" w:rsidP="00DA15B2">
            <w:pPr>
              <w:ind w:firstLine="0"/>
              <w:rPr>
                <w:szCs w:val="26"/>
              </w:rPr>
            </w:pPr>
          </w:p>
          <w:p w14:paraId="11681A01" w14:textId="77777777" w:rsidR="000D486B" w:rsidRDefault="000D486B" w:rsidP="00DA15B2">
            <w:pPr>
              <w:ind w:firstLine="0"/>
              <w:rPr>
                <w:szCs w:val="26"/>
              </w:rPr>
            </w:pPr>
            <w:r>
              <w:rPr>
                <w:szCs w:val="26"/>
              </w:rPr>
              <w:t xml:space="preserve">5. </w:t>
            </w:r>
            <w:r w:rsidRPr="00C358C3">
              <w:rPr>
                <w:szCs w:val="26"/>
              </w:rPr>
              <w:t>Hệ thống kiểm tra các trường bắt buộc (Họ tên, Số điện thoại) không được để trống.</w:t>
            </w:r>
          </w:p>
          <w:p w14:paraId="4C2629D0" w14:textId="77777777" w:rsidR="000D486B" w:rsidRDefault="000D486B" w:rsidP="00DA15B2">
            <w:pPr>
              <w:ind w:firstLine="0"/>
              <w:rPr>
                <w:szCs w:val="26"/>
              </w:rPr>
            </w:pPr>
            <w:r>
              <w:rPr>
                <w:szCs w:val="26"/>
              </w:rPr>
              <w:t xml:space="preserve">6. </w:t>
            </w:r>
            <w:r w:rsidRPr="00C358C3">
              <w:rPr>
                <w:szCs w:val="26"/>
              </w:rPr>
              <w:t>Hệ thống kiểm tra định dạng số điện thoại hợp lệ (nếu số điện thoại có thay đổi).</w:t>
            </w:r>
          </w:p>
          <w:p w14:paraId="6F228A25" w14:textId="77777777" w:rsidR="000D486B" w:rsidRDefault="000D486B" w:rsidP="00DA15B2">
            <w:pPr>
              <w:ind w:firstLine="0"/>
              <w:rPr>
                <w:szCs w:val="26"/>
              </w:rPr>
            </w:pPr>
            <w:r>
              <w:rPr>
                <w:szCs w:val="26"/>
              </w:rPr>
              <w:t xml:space="preserve">7. </w:t>
            </w:r>
            <w:r w:rsidRPr="00C358C3">
              <w:rPr>
                <w:szCs w:val="26"/>
              </w:rPr>
              <w:t>Hệ thống kiểm tra số điện thoại mới (nếu thay đổi) không trùng với khách hàng khác trong hệ thống.</w:t>
            </w:r>
          </w:p>
          <w:p w14:paraId="4895C340" w14:textId="77777777" w:rsidR="000D486B" w:rsidRDefault="000D486B" w:rsidP="00DA15B2">
            <w:pPr>
              <w:ind w:firstLine="0"/>
              <w:rPr>
                <w:szCs w:val="26"/>
              </w:rPr>
            </w:pPr>
            <w:r>
              <w:rPr>
                <w:szCs w:val="26"/>
              </w:rPr>
              <w:t xml:space="preserve">8. </w:t>
            </w:r>
            <w:r w:rsidRPr="009D045D">
              <w:rPr>
                <w:szCs w:val="26"/>
              </w:rPr>
              <w:t>Nếu thông tin hợp lệ, hệ thống lưu thông tin khách hàng đã cập nhật vào cơ sở dữ liệu.</w:t>
            </w:r>
          </w:p>
          <w:p w14:paraId="5391F57F" w14:textId="34705A26" w:rsidR="000D486B" w:rsidRPr="006C6FD5" w:rsidRDefault="000D486B" w:rsidP="00DA15B2">
            <w:pPr>
              <w:ind w:firstLine="0"/>
            </w:pPr>
            <w:r>
              <w:rPr>
                <w:szCs w:val="26"/>
              </w:rPr>
              <w:t xml:space="preserve">9. </w:t>
            </w:r>
            <w:r w:rsidRPr="009D045D">
              <w:rPr>
                <w:szCs w:val="26"/>
              </w:rPr>
              <w:t>Hệ thống thông báo Cập nhật thông tin khách hàng thành công.</w:t>
            </w:r>
          </w:p>
        </w:tc>
      </w:tr>
      <w:tr w:rsidR="000D486B" w:rsidRPr="00A97C19" w14:paraId="03A4044B" w14:textId="77777777" w:rsidTr="00DA15B2">
        <w:tc>
          <w:tcPr>
            <w:tcW w:w="2500" w:type="pct"/>
            <w:tcBorders>
              <w:top w:val="single" w:sz="4" w:space="0" w:color="auto"/>
              <w:left w:val="single" w:sz="4" w:space="0" w:color="auto"/>
              <w:bottom w:val="single" w:sz="4" w:space="0" w:color="auto"/>
              <w:right w:val="single" w:sz="4" w:space="0" w:color="auto"/>
            </w:tcBorders>
            <w:hideMark/>
          </w:tcPr>
          <w:p w14:paraId="5FBDB36A" w14:textId="77777777" w:rsidR="000D486B" w:rsidRPr="00A97C19" w:rsidRDefault="000D486B" w:rsidP="00DA15B2">
            <w:pPr>
              <w:spacing w:after="160" w:line="278" w:lineRule="auto"/>
              <w:ind w:firstLine="0"/>
              <w:rPr>
                <w:bCs/>
              </w:rPr>
            </w:pPr>
            <w:r w:rsidRPr="00A97C19">
              <w:rPr>
                <w:bCs/>
              </w:rPr>
              <w:t>Alternative Flows</w:t>
            </w:r>
          </w:p>
        </w:tc>
        <w:tc>
          <w:tcPr>
            <w:tcW w:w="2500" w:type="pct"/>
            <w:tcBorders>
              <w:top w:val="single" w:sz="4" w:space="0" w:color="auto"/>
              <w:left w:val="single" w:sz="4" w:space="0" w:color="auto"/>
              <w:bottom w:val="single" w:sz="4" w:space="0" w:color="auto"/>
              <w:right w:val="single" w:sz="4" w:space="0" w:color="auto"/>
            </w:tcBorders>
            <w:hideMark/>
          </w:tcPr>
          <w:p w14:paraId="0B98E55E" w14:textId="77777777" w:rsidR="000D486B" w:rsidRPr="00A97C19" w:rsidRDefault="000D486B" w:rsidP="00DA15B2">
            <w:pPr>
              <w:spacing w:after="160" w:line="278" w:lineRule="auto"/>
            </w:pPr>
          </w:p>
        </w:tc>
      </w:tr>
      <w:tr w:rsidR="000D486B" w:rsidRPr="00A97C19" w14:paraId="7077D064" w14:textId="77777777" w:rsidTr="00DA15B2">
        <w:tc>
          <w:tcPr>
            <w:tcW w:w="5000" w:type="pct"/>
            <w:gridSpan w:val="2"/>
            <w:tcBorders>
              <w:top w:val="single" w:sz="4" w:space="0" w:color="auto"/>
              <w:left w:val="single" w:sz="4" w:space="0" w:color="auto"/>
              <w:bottom w:val="single" w:sz="4" w:space="0" w:color="auto"/>
              <w:right w:val="single" w:sz="4" w:space="0" w:color="auto"/>
            </w:tcBorders>
          </w:tcPr>
          <w:p w14:paraId="21B2762A" w14:textId="77777777" w:rsidR="000D486B" w:rsidRDefault="000D486B" w:rsidP="00DA15B2">
            <w:pPr>
              <w:spacing w:after="160" w:line="278" w:lineRule="auto"/>
              <w:ind w:firstLine="0"/>
              <w:rPr>
                <w:szCs w:val="26"/>
              </w:rPr>
            </w:pPr>
            <w:r>
              <w:rPr>
                <w:szCs w:val="26"/>
              </w:rPr>
              <w:lastRenderedPageBreak/>
              <w:t>4a. Nếu n</w:t>
            </w:r>
            <w:r w:rsidRPr="009D045D">
              <w:rPr>
                <w:szCs w:val="26"/>
              </w:rPr>
              <w:t>hân viên chọn Hủy</w:t>
            </w:r>
            <w:r>
              <w:rPr>
                <w:szCs w:val="26"/>
              </w:rPr>
              <w:t>, h</w:t>
            </w:r>
            <w:r w:rsidRPr="009D045D">
              <w:rPr>
                <w:szCs w:val="26"/>
              </w:rPr>
              <w:t>ệ thống giữ nguyên thông tin khách hàng ban đầu, không lưu thay đổi, kết thúc use case.</w:t>
            </w:r>
          </w:p>
          <w:p w14:paraId="411823BC" w14:textId="77777777" w:rsidR="000D486B" w:rsidRDefault="000D486B" w:rsidP="00DA15B2">
            <w:pPr>
              <w:spacing w:after="160" w:line="278" w:lineRule="auto"/>
              <w:ind w:firstLine="0"/>
              <w:rPr>
                <w:szCs w:val="26"/>
              </w:rPr>
            </w:pPr>
            <w:r>
              <w:rPr>
                <w:szCs w:val="26"/>
              </w:rPr>
              <w:t xml:space="preserve">5a. </w:t>
            </w:r>
            <w:r w:rsidRPr="009D045D">
              <w:rPr>
                <w:szCs w:val="26"/>
              </w:rPr>
              <w:t>Trường bắt buộc bị bỏ trống sau khi chỉnh sửa</w:t>
            </w:r>
            <w:r>
              <w:rPr>
                <w:szCs w:val="26"/>
              </w:rPr>
              <w:t xml:space="preserve">, </w:t>
            </w:r>
            <w:r w:rsidRPr="009D045D">
              <w:rPr>
                <w:szCs w:val="26"/>
              </w:rPr>
              <w:t>hệ thống thông báo lỗi, quay về bước 3.</w:t>
            </w:r>
          </w:p>
          <w:p w14:paraId="34439C9A" w14:textId="77777777" w:rsidR="000D486B" w:rsidRDefault="000D486B" w:rsidP="00DA15B2">
            <w:pPr>
              <w:spacing w:after="160" w:line="278" w:lineRule="auto"/>
              <w:ind w:firstLine="0"/>
              <w:rPr>
                <w:szCs w:val="26"/>
              </w:rPr>
            </w:pPr>
            <w:r>
              <w:rPr>
                <w:szCs w:val="26"/>
              </w:rPr>
              <w:t xml:space="preserve">5b. </w:t>
            </w:r>
            <w:r w:rsidRPr="009D045D">
              <w:rPr>
                <w:szCs w:val="26"/>
              </w:rPr>
              <w:t>Số điện thoại mới không đúng định dạng</w:t>
            </w:r>
            <w:r>
              <w:rPr>
                <w:szCs w:val="26"/>
              </w:rPr>
              <w:t xml:space="preserve">, </w:t>
            </w:r>
            <w:r w:rsidRPr="009D045D">
              <w:rPr>
                <w:szCs w:val="26"/>
              </w:rPr>
              <w:t>hệ thống thông báo lỗi định dạng, quay về bước 3.</w:t>
            </w:r>
          </w:p>
          <w:p w14:paraId="46456D1D" w14:textId="4F812840" w:rsidR="000D486B" w:rsidRPr="00A97C19" w:rsidRDefault="000D486B" w:rsidP="00DA15B2">
            <w:pPr>
              <w:spacing w:after="160" w:line="278" w:lineRule="auto"/>
              <w:ind w:firstLine="0"/>
            </w:pPr>
            <w:r>
              <w:rPr>
                <w:szCs w:val="26"/>
              </w:rPr>
              <w:t xml:space="preserve">5c. </w:t>
            </w:r>
            <w:r w:rsidRPr="009D045D">
              <w:rPr>
                <w:szCs w:val="26"/>
              </w:rPr>
              <w:t>Số điện thoại mới trùng với một khách hàng khác đã tồn tại</w:t>
            </w:r>
            <w:r>
              <w:rPr>
                <w:szCs w:val="26"/>
              </w:rPr>
              <w:t xml:space="preserve">, </w:t>
            </w:r>
            <w:r w:rsidRPr="009D045D">
              <w:rPr>
                <w:szCs w:val="26"/>
              </w:rPr>
              <w:t xml:space="preserve">hệ thống thông báo </w:t>
            </w:r>
            <w:r>
              <w:rPr>
                <w:szCs w:val="26"/>
              </w:rPr>
              <w:t>“</w:t>
            </w:r>
            <w:r w:rsidRPr="009D045D">
              <w:rPr>
                <w:szCs w:val="26"/>
              </w:rPr>
              <w:t>Số điện thoại đã được sử dụng bởi khách hàng khác</w:t>
            </w:r>
            <w:r>
              <w:rPr>
                <w:szCs w:val="26"/>
              </w:rPr>
              <w:t>”</w:t>
            </w:r>
            <w:r w:rsidRPr="009D045D">
              <w:rPr>
                <w:szCs w:val="26"/>
              </w:rPr>
              <w:t>, quay về bước 3.</w:t>
            </w:r>
          </w:p>
        </w:tc>
      </w:tr>
    </w:tbl>
    <w:p w14:paraId="46A6CBE4" w14:textId="77777777" w:rsidR="000D486B" w:rsidRPr="000D486B" w:rsidRDefault="000D486B" w:rsidP="000D486B"/>
    <w:p w14:paraId="2EA549B3" w14:textId="77777777" w:rsidR="00A27D28" w:rsidRDefault="00A27D28" w:rsidP="00A27D28">
      <w:pPr>
        <w:pStyle w:val="Heading4"/>
        <w:numPr>
          <w:ilvl w:val="3"/>
          <w:numId w:val="5"/>
        </w:numPr>
        <w:rPr>
          <w:lang w:val="pt-BR"/>
        </w:rPr>
      </w:pPr>
      <w:r w:rsidRPr="00FA2E85">
        <w:rPr>
          <w:lang w:val="pt-BR"/>
        </w:rPr>
        <w:lastRenderedPageBreak/>
        <w:t xml:space="preserve">Activity Diagram </w:t>
      </w:r>
    </w:p>
    <w:p w14:paraId="12FA3C67" w14:textId="24EBFE1B" w:rsidR="000D486B" w:rsidRPr="000D486B" w:rsidRDefault="000D486B" w:rsidP="000D486B">
      <w:pPr>
        <w:rPr>
          <w:lang w:val="pt-BR"/>
        </w:rPr>
      </w:pPr>
      <w:r>
        <w:rPr>
          <w:noProof/>
          <w:szCs w:val="26"/>
        </w:rPr>
        <w:drawing>
          <wp:inline distT="0" distB="0" distL="0" distR="0" wp14:anchorId="0C801E9D" wp14:editId="5773CF18">
            <wp:extent cx="5580380" cy="5902738"/>
            <wp:effectExtent l="0" t="0" r="1270" b="3175"/>
            <wp:docPr id="1970482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580380" cy="5902738"/>
                    </a:xfrm>
                    <a:prstGeom prst="rect">
                      <a:avLst/>
                    </a:prstGeom>
                    <a:noFill/>
                    <a:ln>
                      <a:noFill/>
                    </a:ln>
                  </pic:spPr>
                </pic:pic>
              </a:graphicData>
            </a:graphic>
          </wp:inline>
        </w:drawing>
      </w:r>
    </w:p>
    <w:p w14:paraId="16091D44" w14:textId="77777777" w:rsidR="00A27D28" w:rsidRDefault="00A27D28" w:rsidP="00A27D28">
      <w:pPr>
        <w:pStyle w:val="Heading4"/>
        <w:rPr>
          <w:lang w:val="pt-BR"/>
        </w:rPr>
      </w:pPr>
      <w:r w:rsidRPr="005103C6">
        <w:rPr>
          <w:lang w:val="pt-BR"/>
        </w:rPr>
        <w:lastRenderedPageBreak/>
        <w:t>Sequence Diagram</w:t>
      </w:r>
    </w:p>
    <w:p w14:paraId="77B43405" w14:textId="573CAD3C" w:rsidR="000D486B" w:rsidRPr="000D486B" w:rsidRDefault="000D486B" w:rsidP="000D486B">
      <w:pPr>
        <w:rPr>
          <w:lang w:val="pt-BR"/>
        </w:rPr>
      </w:pPr>
      <w:r>
        <w:rPr>
          <w:noProof/>
          <w:szCs w:val="26"/>
        </w:rPr>
        <w:drawing>
          <wp:inline distT="0" distB="0" distL="0" distR="0" wp14:anchorId="4DCECCA9" wp14:editId="236058F1">
            <wp:extent cx="5580380" cy="5008033"/>
            <wp:effectExtent l="0" t="0" r="1270" b="2540"/>
            <wp:docPr id="10408561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580380" cy="5008033"/>
                    </a:xfrm>
                    <a:prstGeom prst="rect">
                      <a:avLst/>
                    </a:prstGeom>
                    <a:noFill/>
                    <a:ln>
                      <a:noFill/>
                    </a:ln>
                  </pic:spPr>
                </pic:pic>
              </a:graphicData>
            </a:graphic>
          </wp:inline>
        </w:drawing>
      </w:r>
    </w:p>
    <w:p w14:paraId="0404F9ED" w14:textId="6CE3CC80" w:rsidR="00164F89" w:rsidRDefault="00164F89" w:rsidP="00164F89">
      <w:pPr>
        <w:pStyle w:val="Heading3"/>
      </w:pPr>
      <w:r>
        <w:t>UC0</w:t>
      </w:r>
      <w:r w:rsidR="00760FCE">
        <w:t>23</w:t>
      </w:r>
      <w:r>
        <w:t>_</w:t>
      </w:r>
      <w:r w:rsidRPr="00A27D28">
        <w:rPr>
          <w:i/>
          <w:iCs/>
        </w:rPr>
        <w:t xml:space="preserve"> </w:t>
      </w:r>
      <w:r w:rsidRPr="00A27D28">
        <w:rPr>
          <w:rFonts w:cs="Times New Roman"/>
        </w:rPr>
        <w:t xml:space="preserve">Cập nhật </w:t>
      </w:r>
      <w:r>
        <w:rPr>
          <w:rFonts w:cs="Times New Roman"/>
        </w:rPr>
        <w:t>thú cưng</w:t>
      </w:r>
    </w:p>
    <w:p w14:paraId="4DF4A348" w14:textId="557503CD" w:rsidR="00164F89" w:rsidRDefault="00164F89" w:rsidP="00164F89">
      <w:pPr>
        <w:pStyle w:val="Heading4"/>
      </w:pPr>
      <w:r w:rsidRPr="005103C6">
        <w:t>Mô tả use case UC0</w:t>
      </w:r>
      <w:r w:rsidR="00760FCE">
        <w:t>23</w:t>
      </w:r>
    </w:p>
    <w:tbl>
      <w:tblPr>
        <w:tblStyle w:val="TableGrid"/>
        <w:tblW w:w="5000" w:type="pct"/>
        <w:tblLook w:val="01E0" w:firstRow="1" w:lastRow="1" w:firstColumn="1" w:lastColumn="1" w:noHBand="0" w:noVBand="0"/>
      </w:tblPr>
      <w:tblGrid>
        <w:gridCol w:w="4389"/>
        <w:gridCol w:w="4389"/>
      </w:tblGrid>
      <w:tr w:rsidR="000D486B" w:rsidRPr="00A97C19" w14:paraId="5616B061"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311036E5" w14:textId="00C129C5" w:rsidR="000D486B" w:rsidRPr="00A97C19" w:rsidRDefault="000D486B" w:rsidP="00DA15B2">
            <w:pPr>
              <w:spacing w:after="160" w:line="278" w:lineRule="auto"/>
              <w:ind w:firstLine="0"/>
              <w:rPr>
                <w:b/>
              </w:rPr>
            </w:pPr>
            <w:r w:rsidRPr="00A97C19">
              <w:rPr>
                <w:b/>
              </w:rPr>
              <w:t xml:space="preserve">Use case: </w:t>
            </w:r>
            <w:r w:rsidRPr="00A97C19">
              <w:t>UC0</w:t>
            </w:r>
            <w:r w:rsidR="00760FCE">
              <w:t>23</w:t>
            </w:r>
            <w:r w:rsidRPr="00A97C19">
              <w:t>_</w:t>
            </w:r>
            <w:r>
              <w:t xml:space="preserve"> </w:t>
            </w:r>
            <w:r w:rsidRPr="00A27D28">
              <w:t xml:space="preserve">Cập nhật </w:t>
            </w:r>
            <w:r>
              <w:t>thú cưng</w:t>
            </w:r>
          </w:p>
        </w:tc>
      </w:tr>
      <w:tr w:rsidR="000D486B" w:rsidRPr="00A97C19" w14:paraId="2C9D3621"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3F795420" w14:textId="2182DF1A" w:rsidR="000D486B" w:rsidRPr="00A97C19" w:rsidRDefault="000D486B" w:rsidP="00DA15B2">
            <w:pPr>
              <w:spacing w:after="160" w:line="278" w:lineRule="auto"/>
              <w:ind w:firstLine="0"/>
            </w:pPr>
            <w:r w:rsidRPr="00A97C19">
              <w:rPr>
                <w:bCs/>
              </w:rPr>
              <w:t xml:space="preserve">Actor: </w:t>
            </w:r>
            <w:r w:rsidRPr="00C358C3">
              <w:rPr>
                <w:szCs w:val="26"/>
              </w:rPr>
              <w:t>Nhân viên chăm sóc.</w:t>
            </w:r>
          </w:p>
        </w:tc>
      </w:tr>
      <w:tr w:rsidR="000D486B" w:rsidRPr="00A97C19" w14:paraId="741BDDD4"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2632560C" w14:textId="43304E1B" w:rsidR="000D486B" w:rsidRPr="00A97C19" w:rsidRDefault="000D486B" w:rsidP="00DA15B2">
            <w:pPr>
              <w:spacing w:after="160" w:line="278" w:lineRule="auto"/>
              <w:ind w:firstLine="0"/>
            </w:pPr>
            <w:r w:rsidRPr="00A97C19">
              <w:rPr>
                <w:bCs/>
              </w:rPr>
              <w:t>Mô tả:</w:t>
            </w:r>
            <w:r w:rsidRPr="00A97C19">
              <w:t xml:space="preserve"> </w:t>
            </w:r>
            <w:r w:rsidRPr="00053C45">
              <w:t>Cho phép nhân viên chăm sóc cập nhật thông tin của thú cưng khi thông tin thay đổi hoặc khi có cân nặng mới trong quá trình chăm sóc.</w:t>
            </w:r>
          </w:p>
        </w:tc>
      </w:tr>
      <w:tr w:rsidR="000D486B" w:rsidRPr="00A97C19" w14:paraId="3AE03749"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6C19F531" w14:textId="6CE53C26" w:rsidR="000D486B" w:rsidRPr="00A97C19" w:rsidRDefault="000D486B" w:rsidP="00DA15B2">
            <w:pPr>
              <w:spacing w:after="160" w:line="278" w:lineRule="auto"/>
              <w:ind w:firstLine="0"/>
            </w:pPr>
            <w:r w:rsidRPr="00A97C19">
              <w:rPr>
                <w:bCs/>
              </w:rPr>
              <w:t>Precondition:</w:t>
            </w:r>
            <w:r w:rsidRPr="00A97C19">
              <w:t xml:space="preserve"> </w:t>
            </w:r>
            <w:r>
              <w:rPr>
                <w:szCs w:val="26"/>
              </w:rPr>
              <w:t xml:space="preserve">Nhân </w:t>
            </w:r>
            <w:r w:rsidRPr="00372B95">
              <w:t>viên chăm sóc đã đăng nhập</w:t>
            </w:r>
            <w:r>
              <w:t xml:space="preserve">, thú </w:t>
            </w:r>
            <w:r w:rsidRPr="00372B95">
              <w:t>cưng cần cập nhật đã tồn tại trong hệ thống</w:t>
            </w:r>
          </w:p>
        </w:tc>
      </w:tr>
      <w:tr w:rsidR="000D486B" w:rsidRPr="00A97C19" w14:paraId="46ABE8BB"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46B5C74E" w14:textId="7BE68370" w:rsidR="000D486B" w:rsidRPr="00A97C19" w:rsidRDefault="000D486B" w:rsidP="00DA15B2">
            <w:pPr>
              <w:spacing w:after="160" w:line="278" w:lineRule="auto"/>
              <w:ind w:firstLine="0"/>
              <w:rPr>
                <w:bCs/>
              </w:rPr>
            </w:pPr>
            <w:r w:rsidRPr="00A97C19">
              <w:rPr>
                <w:bCs/>
              </w:rPr>
              <w:t>Poscondition:</w:t>
            </w:r>
            <w:r w:rsidRPr="00A97C19">
              <w:t xml:space="preserve"> </w:t>
            </w:r>
            <w:r>
              <w:rPr>
                <w:szCs w:val="26"/>
              </w:rPr>
              <w:t xml:space="preserve">Thông </w:t>
            </w:r>
            <w:r w:rsidRPr="00372B95">
              <w:t>tin thú cưng được cập nhật thành công.</w:t>
            </w:r>
          </w:p>
        </w:tc>
      </w:tr>
      <w:tr w:rsidR="000D486B" w:rsidRPr="00A97C19" w14:paraId="0A7E1BAC"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4C0C2F44" w14:textId="77777777" w:rsidR="000D486B" w:rsidRPr="00A97C19" w:rsidRDefault="000D486B" w:rsidP="00DA15B2">
            <w:pPr>
              <w:spacing w:after="160" w:line="278" w:lineRule="auto"/>
              <w:ind w:firstLine="0"/>
            </w:pPr>
            <w:r w:rsidRPr="00A97C19">
              <w:rPr>
                <w:bCs/>
              </w:rPr>
              <w:t>Basic flows</w:t>
            </w:r>
          </w:p>
        </w:tc>
      </w:tr>
      <w:tr w:rsidR="000D486B" w:rsidRPr="00A97C19" w14:paraId="1CD59240" w14:textId="77777777" w:rsidTr="00DA15B2">
        <w:tc>
          <w:tcPr>
            <w:tcW w:w="2500" w:type="pct"/>
            <w:tcBorders>
              <w:top w:val="single" w:sz="4" w:space="0" w:color="auto"/>
              <w:left w:val="single" w:sz="4" w:space="0" w:color="auto"/>
              <w:bottom w:val="single" w:sz="4" w:space="0" w:color="auto"/>
              <w:right w:val="single" w:sz="4" w:space="0" w:color="auto"/>
            </w:tcBorders>
          </w:tcPr>
          <w:p w14:paraId="22F85267" w14:textId="77777777" w:rsidR="000D486B" w:rsidRPr="00A97C19" w:rsidRDefault="000D486B" w:rsidP="00DA15B2">
            <w:pPr>
              <w:ind w:firstLine="0"/>
              <w:rPr>
                <w:bCs/>
              </w:rPr>
            </w:pPr>
            <w:r w:rsidRPr="00A97C19">
              <w:rPr>
                <w:bCs/>
              </w:rPr>
              <w:t>Actor</w:t>
            </w:r>
          </w:p>
        </w:tc>
        <w:tc>
          <w:tcPr>
            <w:tcW w:w="2500" w:type="pct"/>
            <w:tcBorders>
              <w:top w:val="single" w:sz="4" w:space="0" w:color="auto"/>
              <w:left w:val="single" w:sz="4" w:space="0" w:color="auto"/>
              <w:bottom w:val="single" w:sz="4" w:space="0" w:color="auto"/>
              <w:right w:val="single" w:sz="4" w:space="0" w:color="auto"/>
            </w:tcBorders>
          </w:tcPr>
          <w:p w14:paraId="2B7E06BF" w14:textId="77777777" w:rsidR="000D486B" w:rsidRPr="00A97C19" w:rsidRDefault="000D486B" w:rsidP="00DA15B2">
            <w:pPr>
              <w:ind w:firstLine="0"/>
              <w:rPr>
                <w:bCs/>
              </w:rPr>
            </w:pPr>
            <w:r w:rsidRPr="00A97C19">
              <w:rPr>
                <w:bCs/>
              </w:rPr>
              <w:t>System</w:t>
            </w:r>
          </w:p>
        </w:tc>
      </w:tr>
      <w:tr w:rsidR="000D486B" w:rsidRPr="006C6FD5" w14:paraId="7928F964" w14:textId="77777777" w:rsidTr="00DA15B2">
        <w:tc>
          <w:tcPr>
            <w:tcW w:w="2500" w:type="pct"/>
            <w:tcBorders>
              <w:top w:val="single" w:sz="4" w:space="0" w:color="auto"/>
              <w:left w:val="single" w:sz="4" w:space="0" w:color="auto"/>
              <w:bottom w:val="single" w:sz="4" w:space="0" w:color="auto"/>
              <w:right w:val="single" w:sz="4" w:space="0" w:color="auto"/>
            </w:tcBorders>
            <w:vAlign w:val="top"/>
          </w:tcPr>
          <w:p w14:paraId="2BB29D0B" w14:textId="77777777" w:rsidR="000D486B" w:rsidRDefault="000D486B" w:rsidP="000D486B">
            <w:pPr>
              <w:ind w:firstLine="0"/>
              <w:rPr>
                <w:b/>
                <w:bCs/>
              </w:rPr>
            </w:pPr>
            <w:r>
              <w:t xml:space="preserve">1. </w:t>
            </w:r>
            <w:r w:rsidRPr="00B6650A">
              <w:t xml:space="preserve">Người dùng </w:t>
            </w:r>
            <w:r w:rsidRPr="00053C45">
              <w:t xml:space="preserve">chọn </w:t>
            </w:r>
            <w:r w:rsidRPr="00E21E7E">
              <w:t>Quản lý thú cưng.</w:t>
            </w:r>
          </w:p>
          <w:p w14:paraId="485851F4" w14:textId="27A53DC3" w:rsidR="000D486B" w:rsidRPr="00A97C19" w:rsidRDefault="000D486B" w:rsidP="000D486B">
            <w:pPr>
              <w:ind w:firstLine="0"/>
              <w:rPr>
                <w:bCs/>
              </w:rPr>
            </w:pPr>
            <w:r>
              <w:lastRenderedPageBreak/>
              <w:t xml:space="preserve">2. </w:t>
            </w:r>
            <w:r w:rsidRPr="00053C45">
              <w:t>Tìm kiếm và lựa chọn thú cưng cần cập nhật.</w:t>
            </w:r>
            <w:r w:rsidRPr="00C358C3">
              <w:rPr>
                <w:szCs w:val="26"/>
              </w:rPr>
              <w:t xml:space="preserve"> </w:t>
            </w:r>
          </w:p>
          <w:p w14:paraId="7F6BAC4E" w14:textId="77777777" w:rsidR="000D486B" w:rsidRDefault="000D486B" w:rsidP="00DA15B2">
            <w:pPr>
              <w:ind w:firstLine="0"/>
            </w:pPr>
            <w:r>
              <w:t xml:space="preserve">4. </w:t>
            </w:r>
            <w:r w:rsidRPr="00053C45">
              <w:t>Nhân viên chỉnh sửa thông tin cần thay đổi.</w:t>
            </w:r>
          </w:p>
          <w:p w14:paraId="555E9BBB" w14:textId="60BE1AB4" w:rsidR="000D486B" w:rsidRPr="00A97C19" w:rsidRDefault="000D486B" w:rsidP="00DA15B2">
            <w:pPr>
              <w:ind w:firstLine="0"/>
              <w:rPr>
                <w:bCs/>
              </w:rPr>
            </w:pPr>
            <w:r>
              <w:t xml:space="preserve">5. </w:t>
            </w:r>
            <w:r w:rsidRPr="00053C45">
              <w:t>Nhân viên xác nhận cập nhật.</w:t>
            </w:r>
          </w:p>
        </w:tc>
        <w:tc>
          <w:tcPr>
            <w:tcW w:w="2500" w:type="pct"/>
            <w:tcBorders>
              <w:top w:val="single" w:sz="4" w:space="0" w:color="auto"/>
              <w:left w:val="single" w:sz="4" w:space="0" w:color="auto"/>
              <w:bottom w:val="single" w:sz="4" w:space="0" w:color="auto"/>
              <w:right w:val="single" w:sz="4" w:space="0" w:color="auto"/>
            </w:tcBorders>
            <w:vAlign w:val="top"/>
          </w:tcPr>
          <w:p w14:paraId="5933EA0B" w14:textId="77777777" w:rsidR="000D486B" w:rsidRDefault="000D486B" w:rsidP="000D486B">
            <w:pPr>
              <w:ind w:firstLine="0"/>
              <w:rPr>
                <w:szCs w:val="26"/>
              </w:rPr>
            </w:pPr>
            <w:r w:rsidRPr="00C358C3">
              <w:rPr>
                <w:szCs w:val="26"/>
              </w:rPr>
              <w:lastRenderedPageBreak/>
              <w:t xml:space="preserve"> </w:t>
            </w:r>
          </w:p>
          <w:p w14:paraId="09B021D7" w14:textId="77777777" w:rsidR="000D486B" w:rsidRDefault="000D486B" w:rsidP="000D486B">
            <w:pPr>
              <w:ind w:firstLine="0"/>
            </w:pPr>
          </w:p>
          <w:p w14:paraId="7019152E" w14:textId="77777777" w:rsidR="000D486B" w:rsidRDefault="000D486B" w:rsidP="000D486B">
            <w:pPr>
              <w:ind w:firstLine="0"/>
            </w:pPr>
            <w:r>
              <w:t xml:space="preserve">3. </w:t>
            </w:r>
            <w:r w:rsidRPr="00053C45">
              <w:t>Hệ thống hiển thị thông tin hiện tại.</w:t>
            </w:r>
          </w:p>
          <w:p w14:paraId="192C2B7B" w14:textId="77777777" w:rsidR="000D486B" w:rsidRDefault="000D486B" w:rsidP="000D486B">
            <w:pPr>
              <w:ind w:firstLine="0"/>
            </w:pPr>
          </w:p>
          <w:p w14:paraId="0A8D200B" w14:textId="77777777" w:rsidR="000D486B" w:rsidRDefault="000D486B" w:rsidP="000D486B">
            <w:pPr>
              <w:ind w:firstLine="0"/>
            </w:pPr>
          </w:p>
          <w:p w14:paraId="1312B62D" w14:textId="77777777" w:rsidR="000D486B" w:rsidRDefault="000D486B" w:rsidP="000D486B">
            <w:pPr>
              <w:ind w:firstLine="0"/>
            </w:pPr>
            <w:r>
              <w:t xml:space="preserve">6. </w:t>
            </w:r>
            <w:r w:rsidRPr="00053C45">
              <w:t>Hệ thống kiểm tra tính hợp lệ.</w:t>
            </w:r>
          </w:p>
          <w:p w14:paraId="7DB08D48" w14:textId="4FE390DF" w:rsidR="000D486B" w:rsidRPr="006C6FD5" w:rsidRDefault="000D486B" w:rsidP="000D486B">
            <w:pPr>
              <w:ind w:firstLine="0"/>
            </w:pPr>
            <w:r>
              <w:t xml:space="preserve">7. </w:t>
            </w:r>
            <w:r w:rsidRPr="00053C45">
              <w:t>Hệ thống thông báo cập nhật thành công.</w:t>
            </w:r>
          </w:p>
        </w:tc>
      </w:tr>
      <w:tr w:rsidR="000D486B" w:rsidRPr="00A97C19" w14:paraId="79583514" w14:textId="77777777" w:rsidTr="00DA15B2">
        <w:tc>
          <w:tcPr>
            <w:tcW w:w="2500" w:type="pct"/>
            <w:tcBorders>
              <w:top w:val="single" w:sz="4" w:space="0" w:color="auto"/>
              <w:left w:val="single" w:sz="4" w:space="0" w:color="auto"/>
              <w:bottom w:val="single" w:sz="4" w:space="0" w:color="auto"/>
              <w:right w:val="single" w:sz="4" w:space="0" w:color="auto"/>
            </w:tcBorders>
            <w:hideMark/>
          </w:tcPr>
          <w:p w14:paraId="33F46372" w14:textId="77777777" w:rsidR="000D486B" w:rsidRPr="00A97C19" w:rsidRDefault="000D486B" w:rsidP="00DA15B2">
            <w:pPr>
              <w:spacing w:after="160" w:line="278" w:lineRule="auto"/>
              <w:ind w:firstLine="0"/>
              <w:rPr>
                <w:bCs/>
              </w:rPr>
            </w:pPr>
            <w:r w:rsidRPr="00A97C19">
              <w:rPr>
                <w:bCs/>
              </w:rPr>
              <w:lastRenderedPageBreak/>
              <w:t>Alternative Flows</w:t>
            </w:r>
          </w:p>
        </w:tc>
        <w:tc>
          <w:tcPr>
            <w:tcW w:w="2500" w:type="pct"/>
            <w:tcBorders>
              <w:top w:val="single" w:sz="4" w:space="0" w:color="auto"/>
              <w:left w:val="single" w:sz="4" w:space="0" w:color="auto"/>
              <w:bottom w:val="single" w:sz="4" w:space="0" w:color="auto"/>
              <w:right w:val="single" w:sz="4" w:space="0" w:color="auto"/>
            </w:tcBorders>
            <w:hideMark/>
          </w:tcPr>
          <w:p w14:paraId="4197D877" w14:textId="77777777" w:rsidR="000D486B" w:rsidRPr="00A97C19" w:rsidRDefault="000D486B" w:rsidP="00DA15B2">
            <w:pPr>
              <w:spacing w:after="160" w:line="278" w:lineRule="auto"/>
            </w:pPr>
          </w:p>
        </w:tc>
      </w:tr>
      <w:tr w:rsidR="000D486B" w:rsidRPr="00A97C19" w14:paraId="76E4885F" w14:textId="77777777" w:rsidTr="00DA15B2">
        <w:tc>
          <w:tcPr>
            <w:tcW w:w="5000" w:type="pct"/>
            <w:gridSpan w:val="2"/>
            <w:tcBorders>
              <w:top w:val="single" w:sz="4" w:space="0" w:color="auto"/>
              <w:left w:val="single" w:sz="4" w:space="0" w:color="auto"/>
              <w:bottom w:val="single" w:sz="4" w:space="0" w:color="auto"/>
              <w:right w:val="single" w:sz="4" w:space="0" w:color="auto"/>
            </w:tcBorders>
          </w:tcPr>
          <w:p w14:paraId="0A082E4A" w14:textId="0520D2C5" w:rsidR="000D486B" w:rsidRPr="00A97C19" w:rsidRDefault="000D486B" w:rsidP="00DA15B2">
            <w:pPr>
              <w:spacing w:after="160" w:line="278" w:lineRule="auto"/>
              <w:ind w:firstLine="0"/>
            </w:pPr>
            <w:r>
              <w:t xml:space="preserve">6a. </w:t>
            </w:r>
            <w:r w:rsidRPr="00053C45">
              <w:t>Hệ thống phát hiện dữ liệu không hợp lệ</w:t>
            </w:r>
            <w:r>
              <w:t>, thông báo lỗi và yêu cầu người dùng chỉnh sửa lại thông tin.</w:t>
            </w:r>
          </w:p>
        </w:tc>
      </w:tr>
    </w:tbl>
    <w:p w14:paraId="13D01708" w14:textId="77777777" w:rsidR="000D486B" w:rsidRPr="000D486B" w:rsidRDefault="000D486B" w:rsidP="000D486B"/>
    <w:p w14:paraId="3D28E51C" w14:textId="77777777" w:rsidR="00164F89" w:rsidRDefault="00164F89" w:rsidP="00164F89">
      <w:pPr>
        <w:pStyle w:val="Heading4"/>
        <w:numPr>
          <w:ilvl w:val="3"/>
          <w:numId w:val="5"/>
        </w:numPr>
        <w:rPr>
          <w:lang w:val="pt-BR"/>
        </w:rPr>
      </w:pPr>
      <w:r w:rsidRPr="00FA2E85">
        <w:rPr>
          <w:lang w:val="pt-BR"/>
        </w:rPr>
        <w:t xml:space="preserve">Activity Diagram </w:t>
      </w:r>
    </w:p>
    <w:p w14:paraId="0F885B6C" w14:textId="7D27F5FA" w:rsidR="000D486B" w:rsidRPr="000D486B" w:rsidRDefault="000D486B" w:rsidP="000D486B">
      <w:pPr>
        <w:rPr>
          <w:lang w:val="pt-BR"/>
        </w:rPr>
      </w:pPr>
      <w:r w:rsidRPr="00844F4C">
        <w:rPr>
          <w:noProof/>
        </w:rPr>
        <w:drawing>
          <wp:inline distT="0" distB="0" distL="0" distR="0" wp14:anchorId="01147D6C" wp14:editId="0AA7488D">
            <wp:extent cx="5580380" cy="3585513"/>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580380" cy="3585513"/>
                    </a:xfrm>
                    <a:prstGeom prst="rect">
                      <a:avLst/>
                    </a:prstGeom>
                  </pic:spPr>
                </pic:pic>
              </a:graphicData>
            </a:graphic>
          </wp:inline>
        </w:drawing>
      </w:r>
    </w:p>
    <w:p w14:paraId="64EA48D9" w14:textId="77777777" w:rsidR="00164F89" w:rsidRDefault="00164F89" w:rsidP="00164F89">
      <w:pPr>
        <w:pStyle w:val="Heading4"/>
        <w:rPr>
          <w:lang w:val="pt-BR"/>
        </w:rPr>
      </w:pPr>
      <w:r w:rsidRPr="005103C6">
        <w:rPr>
          <w:lang w:val="pt-BR"/>
        </w:rPr>
        <w:lastRenderedPageBreak/>
        <w:t>Sequence Diagram</w:t>
      </w:r>
    </w:p>
    <w:p w14:paraId="1A09CFCA" w14:textId="05753AA0" w:rsidR="000D486B" w:rsidRPr="000D486B" w:rsidRDefault="000D486B" w:rsidP="000D486B">
      <w:pPr>
        <w:rPr>
          <w:lang w:val="pt-BR"/>
        </w:rPr>
      </w:pPr>
      <w:r w:rsidRPr="00844F4C">
        <w:rPr>
          <w:noProof/>
          <w:color w:val="FF0000"/>
        </w:rPr>
        <w:drawing>
          <wp:inline distT="0" distB="0" distL="0" distR="0" wp14:anchorId="7D56AF1D" wp14:editId="09B6C3E0">
            <wp:extent cx="5580380" cy="4834541"/>
            <wp:effectExtent l="0" t="0" r="1270" b="4445"/>
            <wp:docPr id="1367317497" name="Picture 1367317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580380" cy="4834541"/>
                    </a:xfrm>
                    <a:prstGeom prst="rect">
                      <a:avLst/>
                    </a:prstGeom>
                  </pic:spPr>
                </pic:pic>
              </a:graphicData>
            </a:graphic>
          </wp:inline>
        </w:drawing>
      </w:r>
    </w:p>
    <w:p w14:paraId="51FD9A1D" w14:textId="406A9428" w:rsidR="00164F89" w:rsidRDefault="00164F89" w:rsidP="00164F89">
      <w:pPr>
        <w:pStyle w:val="Heading3"/>
      </w:pPr>
      <w:r>
        <w:t>UC0</w:t>
      </w:r>
      <w:r w:rsidR="000D486B">
        <w:t>1</w:t>
      </w:r>
      <w:r w:rsidR="00760FCE">
        <w:t>7</w:t>
      </w:r>
      <w:r>
        <w:t>_</w:t>
      </w:r>
      <w:r w:rsidRPr="00A27D28">
        <w:rPr>
          <w:i/>
          <w:iCs/>
        </w:rPr>
        <w:t xml:space="preserve"> </w:t>
      </w:r>
      <w:r w:rsidRPr="00A27D28">
        <w:rPr>
          <w:rFonts w:cs="Times New Roman"/>
        </w:rPr>
        <w:t xml:space="preserve">Cập nhật </w:t>
      </w:r>
      <w:r>
        <w:rPr>
          <w:rFonts w:cs="Times New Roman"/>
        </w:rPr>
        <w:t>dịch vụ</w:t>
      </w:r>
    </w:p>
    <w:p w14:paraId="090E2F64" w14:textId="6D37ABB2" w:rsidR="00164F89" w:rsidRDefault="00164F89" w:rsidP="00164F89">
      <w:pPr>
        <w:pStyle w:val="Heading4"/>
      </w:pPr>
      <w:r w:rsidRPr="005103C6">
        <w:t>Mô tả use case UC01</w:t>
      </w:r>
      <w:r w:rsidR="00760FCE">
        <w:t>7</w:t>
      </w:r>
    </w:p>
    <w:tbl>
      <w:tblPr>
        <w:tblStyle w:val="TableGrid"/>
        <w:tblW w:w="5000" w:type="pct"/>
        <w:tblLook w:val="01E0" w:firstRow="1" w:lastRow="1" w:firstColumn="1" w:lastColumn="1" w:noHBand="0" w:noVBand="0"/>
      </w:tblPr>
      <w:tblGrid>
        <w:gridCol w:w="4389"/>
        <w:gridCol w:w="4389"/>
      </w:tblGrid>
      <w:tr w:rsidR="00E21E7E" w:rsidRPr="00A97C19" w14:paraId="1261337C"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148D78D5" w14:textId="4AD4983D" w:rsidR="00E21E7E" w:rsidRPr="00A97C19" w:rsidRDefault="00E21E7E" w:rsidP="00DA15B2">
            <w:pPr>
              <w:spacing w:after="160" w:line="278" w:lineRule="auto"/>
              <w:ind w:firstLine="0"/>
              <w:rPr>
                <w:b/>
              </w:rPr>
            </w:pPr>
            <w:r w:rsidRPr="00A97C19">
              <w:rPr>
                <w:b/>
              </w:rPr>
              <w:t xml:space="preserve">Use case: </w:t>
            </w:r>
            <w:r w:rsidRPr="00A97C19">
              <w:t>UC0</w:t>
            </w:r>
            <w:r>
              <w:t>1</w:t>
            </w:r>
            <w:r w:rsidR="00760FCE">
              <w:t>7</w:t>
            </w:r>
            <w:r w:rsidRPr="00A97C19">
              <w:t>_</w:t>
            </w:r>
            <w:r>
              <w:t xml:space="preserve"> </w:t>
            </w:r>
            <w:r w:rsidRPr="00A27D28">
              <w:t xml:space="preserve">Cập nhật </w:t>
            </w:r>
            <w:r>
              <w:t>dịch vụ</w:t>
            </w:r>
          </w:p>
        </w:tc>
      </w:tr>
      <w:tr w:rsidR="00E21E7E" w:rsidRPr="00A97C19" w14:paraId="5BACB0BE"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3600E70D" w14:textId="4C729C67" w:rsidR="00E21E7E" w:rsidRPr="00A97C19" w:rsidRDefault="00E21E7E" w:rsidP="00DA15B2">
            <w:pPr>
              <w:spacing w:after="160" w:line="278" w:lineRule="auto"/>
              <w:ind w:firstLine="0"/>
            </w:pPr>
            <w:r w:rsidRPr="00A97C19">
              <w:rPr>
                <w:bCs/>
              </w:rPr>
              <w:t xml:space="preserve">Actor: </w:t>
            </w:r>
            <w:r>
              <w:t>Chủ cửa hàng.</w:t>
            </w:r>
          </w:p>
        </w:tc>
      </w:tr>
      <w:tr w:rsidR="00E21E7E" w:rsidRPr="00A97C19" w14:paraId="655E58E2"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0B054CC2" w14:textId="5129B3D8" w:rsidR="00E21E7E" w:rsidRPr="00A97C19" w:rsidRDefault="00E21E7E" w:rsidP="00DA15B2">
            <w:pPr>
              <w:spacing w:after="160" w:line="278" w:lineRule="auto"/>
              <w:ind w:firstLine="0"/>
            </w:pPr>
            <w:r w:rsidRPr="00A97C19">
              <w:rPr>
                <w:bCs/>
              </w:rPr>
              <w:t>Mô tả:</w:t>
            </w:r>
            <w:r w:rsidRPr="00A97C19">
              <w:t xml:space="preserve"> </w:t>
            </w:r>
            <w:r w:rsidRPr="00827974">
              <w:t>Cho phép chủ cửa hàng thay đổi thông tin của một dịch vụ đã tồn tại trong hệ thống.</w:t>
            </w:r>
          </w:p>
        </w:tc>
      </w:tr>
      <w:tr w:rsidR="00E21E7E" w:rsidRPr="00A97C19" w14:paraId="55048CAE"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6F84CEF5" w14:textId="6F377665" w:rsidR="00E21E7E" w:rsidRPr="00A97C19" w:rsidRDefault="00E21E7E" w:rsidP="00DA15B2">
            <w:pPr>
              <w:spacing w:after="160" w:line="278" w:lineRule="auto"/>
              <w:ind w:firstLine="0"/>
            </w:pPr>
            <w:r w:rsidRPr="00A97C19">
              <w:rPr>
                <w:bCs/>
              </w:rPr>
              <w:t>Precondition:</w:t>
            </w:r>
            <w:r w:rsidRPr="00A97C19">
              <w:t xml:space="preserve"> </w:t>
            </w:r>
            <w:r>
              <w:rPr>
                <w:szCs w:val="26"/>
              </w:rPr>
              <w:t xml:space="preserve">Chủ </w:t>
            </w:r>
            <w:r w:rsidRPr="00372B95">
              <w:t>cửa hàng đã đăng nhập</w:t>
            </w:r>
            <w:r>
              <w:t xml:space="preserve">, dịch </w:t>
            </w:r>
            <w:r w:rsidRPr="00372B95">
              <w:t>vụ cần cập nhật đã tồn tại trong hệ thống</w:t>
            </w:r>
            <w:r>
              <w:t>.</w:t>
            </w:r>
          </w:p>
        </w:tc>
      </w:tr>
      <w:tr w:rsidR="00E21E7E" w:rsidRPr="00A97C19" w14:paraId="5245A740"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2A95DCD5" w14:textId="5D3BA1FE" w:rsidR="00E21E7E" w:rsidRPr="00A97C19" w:rsidRDefault="00E21E7E" w:rsidP="00DA15B2">
            <w:pPr>
              <w:spacing w:after="160" w:line="278" w:lineRule="auto"/>
              <w:ind w:firstLine="0"/>
              <w:rPr>
                <w:bCs/>
              </w:rPr>
            </w:pPr>
            <w:r w:rsidRPr="00A97C19">
              <w:rPr>
                <w:bCs/>
              </w:rPr>
              <w:t>Poscondition:</w:t>
            </w:r>
            <w:r w:rsidRPr="00A97C19">
              <w:t xml:space="preserve"> </w:t>
            </w:r>
            <w:r>
              <w:rPr>
                <w:szCs w:val="26"/>
              </w:rPr>
              <w:t xml:space="preserve">Thông </w:t>
            </w:r>
            <w:r w:rsidRPr="00372B95">
              <w:t>tin dịch vụ được cập nhật thành công.</w:t>
            </w:r>
          </w:p>
        </w:tc>
      </w:tr>
      <w:tr w:rsidR="00E21E7E" w:rsidRPr="00A97C19" w14:paraId="68960662"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552E3437" w14:textId="77777777" w:rsidR="00E21E7E" w:rsidRPr="00A97C19" w:rsidRDefault="00E21E7E" w:rsidP="00DA15B2">
            <w:pPr>
              <w:spacing w:after="160" w:line="278" w:lineRule="auto"/>
              <w:ind w:firstLine="0"/>
            </w:pPr>
            <w:r w:rsidRPr="00A97C19">
              <w:rPr>
                <w:bCs/>
              </w:rPr>
              <w:t>Basic flows</w:t>
            </w:r>
          </w:p>
        </w:tc>
      </w:tr>
      <w:tr w:rsidR="00E21E7E" w:rsidRPr="00A97C19" w14:paraId="44F5634B" w14:textId="77777777" w:rsidTr="00DA15B2">
        <w:tc>
          <w:tcPr>
            <w:tcW w:w="2500" w:type="pct"/>
            <w:tcBorders>
              <w:top w:val="single" w:sz="4" w:space="0" w:color="auto"/>
              <w:left w:val="single" w:sz="4" w:space="0" w:color="auto"/>
              <w:bottom w:val="single" w:sz="4" w:space="0" w:color="auto"/>
              <w:right w:val="single" w:sz="4" w:space="0" w:color="auto"/>
            </w:tcBorders>
          </w:tcPr>
          <w:p w14:paraId="5E7FC6B9" w14:textId="77777777" w:rsidR="00E21E7E" w:rsidRPr="00A97C19" w:rsidRDefault="00E21E7E" w:rsidP="00DA15B2">
            <w:pPr>
              <w:ind w:firstLine="0"/>
              <w:rPr>
                <w:bCs/>
              </w:rPr>
            </w:pPr>
            <w:r w:rsidRPr="00A97C19">
              <w:rPr>
                <w:bCs/>
              </w:rPr>
              <w:t>Actor</w:t>
            </w:r>
          </w:p>
        </w:tc>
        <w:tc>
          <w:tcPr>
            <w:tcW w:w="2500" w:type="pct"/>
            <w:tcBorders>
              <w:top w:val="single" w:sz="4" w:space="0" w:color="auto"/>
              <w:left w:val="single" w:sz="4" w:space="0" w:color="auto"/>
              <w:bottom w:val="single" w:sz="4" w:space="0" w:color="auto"/>
              <w:right w:val="single" w:sz="4" w:space="0" w:color="auto"/>
            </w:tcBorders>
          </w:tcPr>
          <w:p w14:paraId="66F7A157" w14:textId="77777777" w:rsidR="00E21E7E" w:rsidRPr="00A97C19" w:rsidRDefault="00E21E7E" w:rsidP="00DA15B2">
            <w:pPr>
              <w:ind w:firstLine="0"/>
              <w:rPr>
                <w:bCs/>
              </w:rPr>
            </w:pPr>
            <w:r w:rsidRPr="00A97C19">
              <w:rPr>
                <w:bCs/>
              </w:rPr>
              <w:t>System</w:t>
            </w:r>
          </w:p>
        </w:tc>
      </w:tr>
      <w:tr w:rsidR="00E21E7E" w:rsidRPr="006C6FD5" w14:paraId="42228BD3" w14:textId="77777777" w:rsidTr="00DA15B2">
        <w:tc>
          <w:tcPr>
            <w:tcW w:w="2500" w:type="pct"/>
            <w:tcBorders>
              <w:top w:val="single" w:sz="4" w:space="0" w:color="auto"/>
              <w:left w:val="single" w:sz="4" w:space="0" w:color="auto"/>
              <w:bottom w:val="single" w:sz="4" w:space="0" w:color="auto"/>
              <w:right w:val="single" w:sz="4" w:space="0" w:color="auto"/>
            </w:tcBorders>
            <w:vAlign w:val="top"/>
          </w:tcPr>
          <w:p w14:paraId="382DBFEA" w14:textId="518397F4" w:rsidR="00E21E7E" w:rsidRDefault="00E21E7E" w:rsidP="00E21E7E">
            <w:pPr>
              <w:ind w:firstLine="0"/>
            </w:pPr>
            <w:r>
              <w:t xml:space="preserve">1. </w:t>
            </w:r>
            <w:r w:rsidRPr="00827974">
              <w:t xml:space="preserve">Chủ cửa hàng chọn </w:t>
            </w:r>
            <w:r w:rsidRPr="003D4ABB">
              <w:t>Quản lý dịch vụ.</w:t>
            </w:r>
          </w:p>
          <w:p w14:paraId="644328B6" w14:textId="5EA77093" w:rsidR="00E21E7E" w:rsidRDefault="00E21E7E" w:rsidP="00E21E7E">
            <w:pPr>
              <w:ind w:firstLine="0"/>
            </w:pPr>
            <w:r>
              <w:lastRenderedPageBreak/>
              <w:t xml:space="preserve">2. </w:t>
            </w:r>
            <w:r w:rsidRPr="00827974">
              <w:t>Tìm kiếm và lựa chọn dịch vụ cần cập nhật.</w:t>
            </w:r>
          </w:p>
          <w:p w14:paraId="277C1916" w14:textId="77777777" w:rsidR="00E21E7E" w:rsidRPr="00E21E7E" w:rsidRDefault="00E21E7E" w:rsidP="00E21E7E">
            <w:pPr>
              <w:ind w:firstLine="0"/>
            </w:pPr>
          </w:p>
          <w:p w14:paraId="1E272C9A" w14:textId="77777777" w:rsidR="00E21E7E" w:rsidRDefault="00E21E7E" w:rsidP="00E21E7E">
            <w:pPr>
              <w:ind w:firstLine="0"/>
            </w:pPr>
            <w:r>
              <w:t xml:space="preserve">4. </w:t>
            </w:r>
            <w:r w:rsidRPr="00827974">
              <w:t>Chủ cửa hàng chỉnh sửa các thông tin cần thay đổi.</w:t>
            </w:r>
          </w:p>
          <w:p w14:paraId="1995E1CB" w14:textId="5FE6D0C2" w:rsidR="00E21E7E" w:rsidRPr="00E21E7E" w:rsidRDefault="00E21E7E" w:rsidP="00E21E7E">
            <w:pPr>
              <w:ind w:firstLine="0"/>
              <w:rPr>
                <w:bCs/>
              </w:rPr>
            </w:pPr>
            <w:r>
              <w:t xml:space="preserve">5. </w:t>
            </w:r>
            <w:r w:rsidRPr="00827974">
              <w:t>Chủ cửa hàng xác nhận cập nhật.</w:t>
            </w:r>
          </w:p>
        </w:tc>
        <w:tc>
          <w:tcPr>
            <w:tcW w:w="2500" w:type="pct"/>
            <w:tcBorders>
              <w:top w:val="single" w:sz="4" w:space="0" w:color="auto"/>
              <w:left w:val="single" w:sz="4" w:space="0" w:color="auto"/>
              <w:bottom w:val="single" w:sz="4" w:space="0" w:color="auto"/>
              <w:right w:val="single" w:sz="4" w:space="0" w:color="auto"/>
            </w:tcBorders>
            <w:vAlign w:val="top"/>
          </w:tcPr>
          <w:p w14:paraId="58234D05" w14:textId="77777777" w:rsidR="00E21E7E" w:rsidRDefault="00E21E7E" w:rsidP="00DA15B2">
            <w:pPr>
              <w:ind w:firstLine="0"/>
            </w:pPr>
          </w:p>
          <w:p w14:paraId="2D1D4905" w14:textId="77777777" w:rsidR="00E21E7E" w:rsidRDefault="00E21E7E" w:rsidP="00DA15B2">
            <w:pPr>
              <w:ind w:firstLine="0"/>
            </w:pPr>
          </w:p>
          <w:p w14:paraId="400306E0" w14:textId="77777777" w:rsidR="00E21E7E" w:rsidRDefault="00E21E7E" w:rsidP="00DA15B2">
            <w:pPr>
              <w:ind w:firstLine="0"/>
            </w:pPr>
            <w:r>
              <w:t xml:space="preserve">3. </w:t>
            </w:r>
            <w:r w:rsidRPr="00827974">
              <w:t>Hệ thống hiển thị thông tin hiện tại của dịch vụ.</w:t>
            </w:r>
          </w:p>
          <w:p w14:paraId="58289310" w14:textId="77777777" w:rsidR="00E21E7E" w:rsidRDefault="00E21E7E" w:rsidP="00DA15B2">
            <w:pPr>
              <w:ind w:firstLine="0"/>
            </w:pPr>
          </w:p>
          <w:p w14:paraId="0E99CD41" w14:textId="77777777" w:rsidR="00E21E7E" w:rsidRDefault="00E21E7E" w:rsidP="00DA15B2">
            <w:pPr>
              <w:ind w:firstLine="0"/>
            </w:pPr>
          </w:p>
          <w:p w14:paraId="3D7DAF9A" w14:textId="77777777" w:rsidR="00E21E7E" w:rsidRDefault="00E21E7E" w:rsidP="00DA15B2">
            <w:pPr>
              <w:ind w:firstLine="0"/>
            </w:pPr>
            <w:r>
              <w:t xml:space="preserve">6. </w:t>
            </w:r>
            <w:r w:rsidRPr="00827974">
              <w:t>Hệ thống kiểm tra tính hợp lệ của dữ liệu.</w:t>
            </w:r>
          </w:p>
          <w:p w14:paraId="21D34C4B" w14:textId="19C6692F" w:rsidR="00E21E7E" w:rsidRPr="006C6FD5" w:rsidRDefault="00E21E7E" w:rsidP="00DA15B2">
            <w:pPr>
              <w:ind w:firstLine="0"/>
            </w:pPr>
            <w:r>
              <w:t xml:space="preserve">7. </w:t>
            </w:r>
            <w:r w:rsidRPr="00827974">
              <w:t xml:space="preserve">Hệ thống </w:t>
            </w:r>
            <w:r>
              <w:t xml:space="preserve">lưu thông tin mới và </w:t>
            </w:r>
            <w:r w:rsidRPr="00827974">
              <w:t>thông báo cập nhật thành công.</w:t>
            </w:r>
          </w:p>
        </w:tc>
      </w:tr>
      <w:tr w:rsidR="00E21E7E" w:rsidRPr="00A97C19" w14:paraId="1FB1C0C8" w14:textId="77777777" w:rsidTr="00DA15B2">
        <w:tc>
          <w:tcPr>
            <w:tcW w:w="2500" w:type="pct"/>
            <w:tcBorders>
              <w:top w:val="single" w:sz="4" w:space="0" w:color="auto"/>
              <w:left w:val="single" w:sz="4" w:space="0" w:color="auto"/>
              <w:bottom w:val="single" w:sz="4" w:space="0" w:color="auto"/>
              <w:right w:val="single" w:sz="4" w:space="0" w:color="auto"/>
            </w:tcBorders>
            <w:hideMark/>
          </w:tcPr>
          <w:p w14:paraId="425AE86E" w14:textId="77777777" w:rsidR="00E21E7E" w:rsidRPr="00A97C19" w:rsidRDefault="00E21E7E" w:rsidP="00DA15B2">
            <w:pPr>
              <w:spacing w:after="160" w:line="278" w:lineRule="auto"/>
              <w:ind w:firstLine="0"/>
              <w:rPr>
                <w:bCs/>
              </w:rPr>
            </w:pPr>
            <w:r w:rsidRPr="00A97C19">
              <w:rPr>
                <w:bCs/>
              </w:rPr>
              <w:lastRenderedPageBreak/>
              <w:t>Alternative Flows</w:t>
            </w:r>
          </w:p>
        </w:tc>
        <w:tc>
          <w:tcPr>
            <w:tcW w:w="2500" w:type="pct"/>
            <w:tcBorders>
              <w:top w:val="single" w:sz="4" w:space="0" w:color="auto"/>
              <w:left w:val="single" w:sz="4" w:space="0" w:color="auto"/>
              <w:bottom w:val="single" w:sz="4" w:space="0" w:color="auto"/>
              <w:right w:val="single" w:sz="4" w:space="0" w:color="auto"/>
            </w:tcBorders>
            <w:hideMark/>
          </w:tcPr>
          <w:p w14:paraId="3493A871" w14:textId="77777777" w:rsidR="00E21E7E" w:rsidRPr="00A97C19" w:rsidRDefault="00E21E7E" w:rsidP="00DA15B2">
            <w:pPr>
              <w:spacing w:after="160" w:line="278" w:lineRule="auto"/>
            </w:pPr>
          </w:p>
        </w:tc>
      </w:tr>
      <w:tr w:rsidR="00E21E7E" w:rsidRPr="00A97C19" w14:paraId="30A2F566" w14:textId="77777777" w:rsidTr="00DA15B2">
        <w:tc>
          <w:tcPr>
            <w:tcW w:w="5000" w:type="pct"/>
            <w:gridSpan w:val="2"/>
            <w:tcBorders>
              <w:top w:val="single" w:sz="4" w:space="0" w:color="auto"/>
              <w:left w:val="single" w:sz="4" w:space="0" w:color="auto"/>
              <w:bottom w:val="single" w:sz="4" w:space="0" w:color="auto"/>
              <w:right w:val="single" w:sz="4" w:space="0" w:color="auto"/>
            </w:tcBorders>
          </w:tcPr>
          <w:p w14:paraId="013D884F" w14:textId="41FD0BDA" w:rsidR="00E21E7E" w:rsidRPr="00A97C19" w:rsidRDefault="00E21E7E" w:rsidP="00DA15B2">
            <w:pPr>
              <w:spacing w:after="160" w:line="278" w:lineRule="auto"/>
              <w:ind w:firstLine="0"/>
            </w:pPr>
            <w:r>
              <w:t xml:space="preserve">6a. </w:t>
            </w:r>
            <w:r w:rsidRPr="00827974">
              <w:t>Hệ thống phát hiện dữ liệu không đáp ứng quy định</w:t>
            </w:r>
            <w:r>
              <w:t>, hệ thống thông báo lỗi tương ứng và yêu cầu người dùng chỉnh sửa lại thông tin.</w:t>
            </w:r>
          </w:p>
        </w:tc>
      </w:tr>
    </w:tbl>
    <w:p w14:paraId="5F31CCDF" w14:textId="77777777" w:rsidR="00E21E7E" w:rsidRPr="00E21E7E" w:rsidRDefault="00E21E7E" w:rsidP="00E21E7E"/>
    <w:p w14:paraId="003CD58A" w14:textId="77777777" w:rsidR="00164F89" w:rsidRDefault="00164F89" w:rsidP="00164F89">
      <w:pPr>
        <w:pStyle w:val="Heading4"/>
        <w:numPr>
          <w:ilvl w:val="3"/>
          <w:numId w:val="5"/>
        </w:numPr>
        <w:rPr>
          <w:lang w:val="pt-BR"/>
        </w:rPr>
      </w:pPr>
      <w:r w:rsidRPr="00FA2E85">
        <w:rPr>
          <w:lang w:val="pt-BR"/>
        </w:rPr>
        <w:t xml:space="preserve">Activity Diagram </w:t>
      </w:r>
    </w:p>
    <w:p w14:paraId="475BECF7" w14:textId="2C9E87BD" w:rsidR="00E21E7E" w:rsidRPr="00E21E7E" w:rsidRDefault="00E21E7E" w:rsidP="00E21E7E">
      <w:pPr>
        <w:rPr>
          <w:lang w:val="pt-BR"/>
        </w:rPr>
      </w:pPr>
      <w:r w:rsidRPr="00844F4C">
        <w:rPr>
          <w:noProof/>
        </w:rPr>
        <w:drawing>
          <wp:inline distT="0" distB="0" distL="0" distR="0" wp14:anchorId="58CA267D" wp14:editId="73327239">
            <wp:extent cx="5580380" cy="3488930"/>
            <wp:effectExtent l="0" t="0" r="1270" b="0"/>
            <wp:docPr id="318711454" name="Picture 318711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580380" cy="3488930"/>
                    </a:xfrm>
                    <a:prstGeom prst="rect">
                      <a:avLst/>
                    </a:prstGeom>
                  </pic:spPr>
                </pic:pic>
              </a:graphicData>
            </a:graphic>
          </wp:inline>
        </w:drawing>
      </w:r>
    </w:p>
    <w:p w14:paraId="38D8CA2D" w14:textId="77777777" w:rsidR="00164F89" w:rsidRPr="005103C6" w:rsidRDefault="00164F89" w:rsidP="00164F89">
      <w:pPr>
        <w:pStyle w:val="Heading4"/>
        <w:rPr>
          <w:lang w:val="pt-BR"/>
        </w:rPr>
      </w:pPr>
      <w:r w:rsidRPr="005103C6">
        <w:rPr>
          <w:lang w:val="pt-BR"/>
        </w:rPr>
        <w:lastRenderedPageBreak/>
        <w:t>Sequence Diagram</w:t>
      </w:r>
    </w:p>
    <w:p w14:paraId="77FEC629" w14:textId="6EB3A35C" w:rsidR="00164F89" w:rsidRPr="00164F89" w:rsidRDefault="00E21E7E" w:rsidP="00164F89">
      <w:pPr>
        <w:rPr>
          <w:lang w:val="pt-BR"/>
        </w:rPr>
      </w:pPr>
      <w:r w:rsidRPr="00844F4C">
        <w:rPr>
          <w:noProof/>
          <w:color w:val="FF0000"/>
        </w:rPr>
        <w:drawing>
          <wp:inline distT="0" distB="0" distL="0" distR="0" wp14:anchorId="7C8EEA24" wp14:editId="46C09CE5">
            <wp:extent cx="5580380" cy="4922181"/>
            <wp:effectExtent l="0" t="0" r="1270" b="0"/>
            <wp:docPr id="470169237" name="Picture 470169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580380" cy="4922181"/>
                    </a:xfrm>
                    <a:prstGeom prst="rect">
                      <a:avLst/>
                    </a:prstGeom>
                  </pic:spPr>
                </pic:pic>
              </a:graphicData>
            </a:graphic>
          </wp:inline>
        </w:drawing>
      </w:r>
    </w:p>
    <w:p w14:paraId="76B466E2" w14:textId="68EFD9E3" w:rsidR="00A27D28" w:rsidRDefault="00A27D28" w:rsidP="00A27D28">
      <w:pPr>
        <w:pStyle w:val="Heading3"/>
      </w:pPr>
      <w:r>
        <w:t>UC0</w:t>
      </w:r>
      <w:r w:rsidR="00760FCE">
        <w:t>21</w:t>
      </w:r>
      <w:r>
        <w:t>_</w:t>
      </w:r>
      <w:r w:rsidRPr="00A27D28">
        <w:rPr>
          <w:i/>
          <w:iCs/>
        </w:rPr>
        <w:t xml:space="preserve"> </w:t>
      </w:r>
      <w:r w:rsidR="00760FCE">
        <w:rPr>
          <w:rFonts w:cs="Times New Roman"/>
        </w:rPr>
        <w:t>Tra cứu</w:t>
      </w:r>
      <w:r w:rsidRPr="00A27D28">
        <w:rPr>
          <w:rFonts w:cs="Times New Roman"/>
        </w:rPr>
        <w:t xml:space="preserve"> khách hàng</w:t>
      </w:r>
      <w:r w:rsidR="00D53323" w:rsidRPr="00D53323">
        <w:rPr>
          <w:rFonts w:cs="Times New Roman"/>
          <w:color w:val="EE0000"/>
        </w:rPr>
        <w:t xml:space="preserve"> ****</w:t>
      </w:r>
    </w:p>
    <w:p w14:paraId="01DBDA40" w14:textId="2FCB0390" w:rsidR="00A27D28" w:rsidRDefault="00A27D28" w:rsidP="00A27D28">
      <w:pPr>
        <w:pStyle w:val="Heading4"/>
      </w:pPr>
      <w:r w:rsidRPr="005103C6">
        <w:t>Mô tả use case UC0</w:t>
      </w:r>
      <w:r w:rsidR="00760FCE">
        <w:t>21</w:t>
      </w:r>
    </w:p>
    <w:tbl>
      <w:tblPr>
        <w:tblStyle w:val="TableGrid"/>
        <w:tblW w:w="5000" w:type="pct"/>
        <w:tblLook w:val="01E0" w:firstRow="1" w:lastRow="1" w:firstColumn="1" w:lastColumn="1" w:noHBand="0" w:noVBand="0"/>
      </w:tblPr>
      <w:tblGrid>
        <w:gridCol w:w="4389"/>
        <w:gridCol w:w="4389"/>
      </w:tblGrid>
      <w:tr w:rsidR="00E21E7E" w:rsidRPr="00A97C19" w14:paraId="3403E20A"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4E15C3C3" w14:textId="397112B9" w:rsidR="00E21E7E" w:rsidRPr="00A97C19" w:rsidRDefault="00E21E7E" w:rsidP="00DA15B2">
            <w:pPr>
              <w:spacing w:after="160" w:line="278" w:lineRule="auto"/>
              <w:ind w:firstLine="0"/>
              <w:rPr>
                <w:b/>
              </w:rPr>
            </w:pPr>
            <w:r w:rsidRPr="00A97C19">
              <w:rPr>
                <w:b/>
              </w:rPr>
              <w:t xml:space="preserve">Use case: </w:t>
            </w:r>
            <w:r w:rsidRPr="00A97C19">
              <w:t>UC0</w:t>
            </w:r>
            <w:r w:rsidR="00760FCE">
              <w:t>21</w:t>
            </w:r>
            <w:r w:rsidRPr="00A97C19">
              <w:t>_</w:t>
            </w:r>
            <w:r>
              <w:t xml:space="preserve"> </w:t>
            </w:r>
            <w:r w:rsidR="00760FCE">
              <w:t>Tra cứu</w:t>
            </w:r>
            <w:r w:rsidRPr="00A27D28">
              <w:t xml:space="preserve"> khách hàng</w:t>
            </w:r>
          </w:p>
        </w:tc>
      </w:tr>
      <w:tr w:rsidR="00E21E7E" w:rsidRPr="00A97C19" w14:paraId="5F304BA4"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14035714" w14:textId="36A42F00" w:rsidR="00E21E7E" w:rsidRPr="00A97C19" w:rsidRDefault="00E21E7E" w:rsidP="00DA15B2">
            <w:pPr>
              <w:spacing w:after="160" w:line="278" w:lineRule="auto"/>
              <w:ind w:firstLine="0"/>
            </w:pPr>
            <w:r w:rsidRPr="00A97C19">
              <w:rPr>
                <w:bCs/>
              </w:rPr>
              <w:t xml:space="preserve">Actor: </w:t>
            </w:r>
            <w:r w:rsidRPr="00C16CF6">
              <w:rPr>
                <w:szCs w:val="26"/>
              </w:rPr>
              <w:t>Nhân viên thu ngân, Nhân viên chăm sóc.</w:t>
            </w:r>
          </w:p>
        </w:tc>
      </w:tr>
      <w:tr w:rsidR="00E21E7E" w:rsidRPr="00A97C19" w14:paraId="6335481D"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5AD2C751" w14:textId="7F039E13" w:rsidR="00E21E7E" w:rsidRPr="00A97C19" w:rsidRDefault="00E21E7E" w:rsidP="00DA15B2">
            <w:pPr>
              <w:spacing w:after="160" w:line="278" w:lineRule="auto"/>
              <w:ind w:firstLine="0"/>
            </w:pPr>
            <w:r w:rsidRPr="00A97C19">
              <w:rPr>
                <w:bCs/>
              </w:rPr>
              <w:t>Mô tả:</w:t>
            </w:r>
            <w:r w:rsidRPr="00A97C19">
              <w:t xml:space="preserve"> </w:t>
            </w:r>
            <w:r w:rsidRPr="00C16CF6">
              <w:rPr>
                <w:szCs w:val="26"/>
              </w:rPr>
              <w:t>Khi khách hàng quay lại cửa hàng để mua sản phẩm hoặc sử dụng dịch vụ, nhân viên thu ngân hoặc nhân viên chăm sóc thực hiện tìm kiếm thông tin khách hàng dựa trên mã khách hàng, họ tên hoặc số điện thoại thay vì phải nhập lại thông tin từ đầu.</w:t>
            </w:r>
          </w:p>
        </w:tc>
      </w:tr>
      <w:tr w:rsidR="00E21E7E" w:rsidRPr="00A97C19" w14:paraId="7333AA7B"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0E1C6AA3" w14:textId="5E715F1C" w:rsidR="00E21E7E" w:rsidRPr="00A97C19" w:rsidRDefault="00E21E7E" w:rsidP="00DA15B2">
            <w:pPr>
              <w:spacing w:after="160" w:line="278" w:lineRule="auto"/>
              <w:ind w:firstLine="0"/>
            </w:pPr>
            <w:r w:rsidRPr="00A97C19">
              <w:rPr>
                <w:bCs/>
              </w:rPr>
              <w:t>Precondition:</w:t>
            </w:r>
            <w:r w:rsidRPr="00A97C19">
              <w:t xml:space="preserve"> </w:t>
            </w:r>
            <w:r w:rsidRPr="00C16CF6">
              <w:rPr>
                <w:szCs w:val="26"/>
              </w:rPr>
              <w:t>Nhân viên đã đăng nhập vào hệ thống.</w:t>
            </w:r>
          </w:p>
        </w:tc>
      </w:tr>
      <w:tr w:rsidR="00E21E7E" w:rsidRPr="00A97C19" w14:paraId="0C25FBA1"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20202486" w14:textId="24FC2B4C" w:rsidR="00E21E7E" w:rsidRPr="00A97C19" w:rsidRDefault="00E21E7E" w:rsidP="00DA15B2">
            <w:pPr>
              <w:spacing w:after="160" w:line="278" w:lineRule="auto"/>
              <w:ind w:firstLine="0"/>
              <w:rPr>
                <w:bCs/>
              </w:rPr>
            </w:pPr>
            <w:r w:rsidRPr="00A97C19">
              <w:rPr>
                <w:bCs/>
              </w:rPr>
              <w:t>Poscondition:</w:t>
            </w:r>
            <w:r w:rsidRPr="00A97C19">
              <w:t xml:space="preserve"> </w:t>
            </w:r>
            <w:r w:rsidRPr="00C16CF6">
              <w:rPr>
                <w:szCs w:val="26"/>
              </w:rPr>
              <w:t>Hệ thống hiển thị thông tin chi tiết của khách hàng phù hợp với điều kiện tìm kiếm để nhân viên sử dụng cho các nghiệp vụ tiếp theo.</w:t>
            </w:r>
          </w:p>
        </w:tc>
      </w:tr>
      <w:tr w:rsidR="00E21E7E" w:rsidRPr="00A97C19" w14:paraId="4875AA5C"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283305E3" w14:textId="77777777" w:rsidR="00E21E7E" w:rsidRPr="00A97C19" w:rsidRDefault="00E21E7E" w:rsidP="00DA15B2">
            <w:pPr>
              <w:spacing w:after="160" w:line="278" w:lineRule="auto"/>
              <w:ind w:firstLine="0"/>
            </w:pPr>
            <w:r w:rsidRPr="00A97C19">
              <w:rPr>
                <w:bCs/>
              </w:rPr>
              <w:t>Basic flows</w:t>
            </w:r>
          </w:p>
        </w:tc>
      </w:tr>
      <w:tr w:rsidR="00E21E7E" w:rsidRPr="00A97C19" w14:paraId="7D0BEABD" w14:textId="77777777" w:rsidTr="00DA15B2">
        <w:tc>
          <w:tcPr>
            <w:tcW w:w="2500" w:type="pct"/>
            <w:tcBorders>
              <w:top w:val="single" w:sz="4" w:space="0" w:color="auto"/>
              <w:left w:val="single" w:sz="4" w:space="0" w:color="auto"/>
              <w:bottom w:val="single" w:sz="4" w:space="0" w:color="auto"/>
              <w:right w:val="single" w:sz="4" w:space="0" w:color="auto"/>
            </w:tcBorders>
          </w:tcPr>
          <w:p w14:paraId="65155D8B" w14:textId="77777777" w:rsidR="00E21E7E" w:rsidRPr="00A97C19" w:rsidRDefault="00E21E7E" w:rsidP="00DA15B2">
            <w:pPr>
              <w:ind w:firstLine="0"/>
              <w:rPr>
                <w:bCs/>
              </w:rPr>
            </w:pPr>
            <w:r w:rsidRPr="00A97C19">
              <w:rPr>
                <w:bCs/>
              </w:rPr>
              <w:t>Actor</w:t>
            </w:r>
          </w:p>
        </w:tc>
        <w:tc>
          <w:tcPr>
            <w:tcW w:w="2500" w:type="pct"/>
            <w:tcBorders>
              <w:top w:val="single" w:sz="4" w:space="0" w:color="auto"/>
              <w:left w:val="single" w:sz="4" w:space="0" w:color="auto"/>
              <w:bottom w:val="single" w:sz="4" w:space="0" w:color="auto"/>
              <w:right w:val="single" w:sz="4" w:space="0" w:color="auto"/>
            </w:tcBorders>
          </w:tcPr>
          <w:p w14:paraId="7FB27A54" w14:textId="77777777" w:rsidR="00E21E7E" w:rsidRPr="00A97C19" w:rsidRDefault="00E21E7E" w:rsidP="00DA15B2">
            <w:pPr>
              <w:ind w:firstLine="0"/>
              <w:rPr>
                <w:bCs/>
              </w:rPr>
            </w:pPr>
            <w:r w:rsidRPr="00A97C19">
              <w:rPr>
                <w:bCs/>
              </w:rPr>
              <w:t>System</w:t>
            </w:r>
          </w:p>
        </w:tc>
      </w:tr>
      <w:tr w:rsidR="00E21E7E" w:rsidRPr="006C6FD5" w14:paraId="0D70331C" w14:textId="77777777" w:rsidTr="00DA15B2">
        <w:tc>
          <w:tcPr>
            <w:tcW w:w="2500" w:type="pct"/>
            <w:tcBorders>
              <w:top w:val="single" w:sz="4" w:space="0" w:color="auto"/>
              <w:left w:val="single" w:sz="4" w:space="0" w:color="auto"/>
              <w:bottom w:val="single" w:sz="4" w:space="0" w:color="auto"/>
              <w:right w:val="single" w:sz="4" w:space="0" w:color="auto"/>
            </w:tcBorders>
            <w:vAlign w:val="top"/>
          </w:tcPr>
          <w:p w14:paraId="33B1502E" w14:textId="611C26C9" w:rsidR="00E21E7E" w:rsidRPr="00E21E7E" w:rsidRDefault="00E21E7E" w:rsidP="00E21E7E">
            <w:pPr>
              <w:ind w:firstLine="0"/>
              <w:rPr>
                <w:szCs w:val="26"/>
              </w:rPr>
            </w:pPr>
            <w:r w:rsidRPr="00E21E7E">
              <w:rPr>
                <w:szCs w:val="26"/>
              </w:rPr>
              <w:lastRenderedPageBreak/>
              <w:t>1.</w:t>
            </w:r>
            <w:r>
              <w:rPr>
                <w:szCs w:val="26"/>
              </w:rPr>
              <w:t xml:space="preserve"> </w:t>
            </w:r>
            <w:r w:rsidRPr="00E21E7E">
              <w:rPr>
                <w:szCs w:val="26"/>
              </w:rPr>
              <w:t>Nhân viên chọn chức năng Tìm kiếm khách hàng.</w:t>
            </w:r>
          </w:p>
          <w:p w14:paraId="008623ED" w14:textId="77777777" w:rsidR="00E21E7E" w:rsidRDefault="00E21E7E" w:rsidP="00E21E7E">
            <w:pPr>
              <w:ind w:firstLine="0"/>
              <w:rPr>
                <w:szCs w:val="26"/>
              </w:rPr>
            </w:pPr>
            <w:r>
              <w:rPr>
                <w:szCs w:val="26"/>
              </w:rPr>
              <w:t xml:space="preserve">2. </w:t>
            </w:r>
            <w:r w:rsidRPr="00C16CF6">
              <w:rPr>
                <w:szCs w:val="26"/>
              </w:rPr>
              <w:t>Nhân viên nhập từ khóa tìm kiếm: mã khách hàng hoặc số điện thoại.</w:t>
            </w:r>
          </w:p>
          <w:p w14:paraId="303EA2FE" w14:textId="77777777" w:rsidR="00E21E7E" w:rsidRDefault="00E21E7E" w:rsidP="00E21E7E">
            <w:pPr>
              <w:ind w:firstLine="0"/>
              <w:rPr>
                <w:bCs/>
                <w:szCs w:val="26"/>
              </w:rPr>
            </w:pPr>
          </w:p>
          <w:p w14:paraId="78B094C3" w14:textId="6DFFBDA1" w:rsidR="00E21E7E" w:rsidRPr="00E21E7E" w:rsidRDefault="00E21E7E" w:rsidP="00E21E7E">
            <w:pPr>
              <w:ind w:firstLine="0"/>
              <w:rPr>
                <w:bCs/>
              </w:rPr>
            </w:pPr>
            <w:r>
              <w:rPr>
                <w:szCs w:val="26"/>
              </w:rPr>
              <w:t xml:space="preserve">4. </w:t>
            </w:r>
            <w:r w:rsidRPr="00C16CF6">
              <w:rPr>
                <w:szCs w:val="26"/>
              </w:rPr>
              <w:t>Nhân viên chọn một khách hàng trong danh sách kết quả.</w:t>
            </w:r>
          </w:p>
        </w:tc>
        <w:tc>
          <w:tcPr>
            <w:tcW w:w="2500" w:type="pct"/>
            <w:tcBorders>
              <w:top w:val="single" w:sz="4" w:space="0" w:color="auto"/>
              <w:left w:val="single" w:sz="4" w:space="0" w:color="auto"/>
              <w:bottom w:val="single" w:sz="4" w:space="0" w:color="auto"/>
              <w:right w:val="single" w:sz="4" w:space="0" w:color="auto"/>
            </w:tcBorders>
            <w:vAlign w:val="top"/>
          </w:tcPr>
          <w:p w14:paraId="02679468" w14:textId="77777777" w:rsidR="00E21E7E" w:rsidRDefault="00E21E7E" w:rsidP="00DA15B2">
            <w:pPr>
              <w:ind w:firstLine="0"/>
            </w:pPr>
          </w:p>
          <w:p w14:paraId="714891F0" w14:textId="77777777" w:rsidR="00E21E7E" w:rsidRDefault="00E21E7E" w:rsidP="00DA15B2">
            <w:pPr>
              <w:ind w:firstLine="0"/>
            </w:pPr>
          </w:p>
          <w:p w14:paraId="73181359" w14:textId="77777777" w:rsidR="00E21E7E" w:rsidRDefault="00E21E7E" w:rsidP="00DA15B2">
            <w:pPr>
              <w:ind w:firstLine="0"/>
            </w:pPr>
          </w:p>
          <w:p w14:paraId="4AA6A140" w14:textId="77777777" w:rsidR="00E21E7E" w:rsidRDefault="00E21E7E" w:rsidP="00DA15B2">
            <w:pPr>
              <w:ind w:firstLine="0"/>
              <w:rPr>
                <w:szCs w:val="26"/>
              </w:rPr>
            </w:pPr>
            <w:r>
              <w:rPr>
                <w:szCs w:val="26"/>
              </w:rPr>
              <w:t xml:space="preserve">3. </w:t>
            </w:r>
            <w:r w:rsidRPr="00C16CF6">
              <w:rPr>
                <w:szCs w:val="26"/>
              </w:rPr>
              <w:t>Hệ thống tìm kiếm và hiển thị danh sách khách hàng phù hợp với từ khóa.</w:t>
            </w:r>
          </w:p>
          <w:p w14:paraId="07895BB6" w14:textId="77777777" w:rsidR="00E21E7E" w:rsidRDefault="00E21E7E" w:rsidP="00DA15B2">
            <w:pPr>
              <w:ind w:firstLine="0"/>
              <w:rPr>
                <w:szCs w:val="26"/>
              </w:rPr>
            </w:pPr>
          </w:p>
          <w:p w14:paraId="2B483D9B" w14:textId="3B90176E" w:rsidR="00E21E7E" w:rsidRPr="006C6FD5" w:rsidRDefault="00E21E7E" w:rsidP="00DA15B2">
            <w:pPr>
              <w:ind w:firstLine="0"/>
            </w:pPr>
            <w:r>
              <w:rPr>
                <w:szCs w:val="26"/>
              </w:rPr>
              <w:t xml:space="preserve">5. </w:t>
            </w:r>
            <w:r w:rsidRPr="00C16CF6">
              <w:rPr>
                <w:szCs w:val="26"/>
              </w:rPr>
              <w:t>Hệ thống hiển thị đầy đủ thông tin chi tiết của khách hàng gồm: mã khách hàng, họ tên, giới tính, số điện thoại, địa chỉ</w:t>
            </w:r>
            <w:r>
              <w:rPr>
                <w:szCs w:val="26"/>
              </w:rPr>
              <w:t>.</w:t>
            </w:r>
          </w:p>
        </w:tc>
      </w:tr>
      <w:tr w:rsidR="00E21E7E" w:rsidRPr="00A97C19" w14:paraId="3D84222C" w14:textId="77777777" w:rsidTr="00DA15B2">
        <w:tc>
          <w:tcPr>
            <w:tcW w:w="2500" w:type="pct"/>
            <w:tcBorders>
              <w:top w:val="single" w:sz="4" w:space="0" w:color="auto"/>
              <w:left w:val="single" w:sz="4" w:space="0" w:color="auto"/>
              <w:bottom w:val="single" w:sz="4" w:space="0" w:color="auto"/>
              <w:right w:val="single" w:sz="4" w:space="0" w:color="auto"/>
            </w:tcBorders>
            <w:hideMark/>
          </w:tcPr>
          <w:p w14:paraId="24657DCF" w14:textId="77777777" w:rsidR="00E21E7E" w:rsidRPr="00A97C19" w:rsidRDefault="00E21E7E" w:rsidP="00DA15B2">
            <w:pPr>
              <w:spacing w:after="160" w:line="278" w:lineRule="auto"/>
              <w:ind w:firstLine="0"/>
              <w:rPr>
                <w:bCs/>
              </w:rPr>
            </w:pPr>
            <w:r w:rsidRPr="00A97C19">
              <w:rPr>
                <w:bCs/>
              </w:rPr>
              <w:t>Alternative Flows</w:t>
            </w:r>
          </w:p>
        </w:tc>
        <w:tc>
          <w:tcPr>
            <w:tcW w:w="2500" w:type="pct"/>
            <w:tcBorders>
              <w:top w:val="single" w:sz="4" w:space="0" w:color="auto"/>
              <w:left w:val="single" w:sz="4" w:space="0" w:color="auto"/>
              <w:bottom w:val="single" w:sz="4" w:space="0" w:color="auto"/>
              <w:right w:val="single" w:sz="4" w:space="0" w:color="auto"/>
            </w:tcBorders>
            <w:hideMark/>
          </w:tcPr>
          <w:p w14:paraId="6498305C" w14:textId="77777777" w:rsidR="00E21E7E" w:rsidRPr="00A97C19" w:rsidRDefault="00E21E7E" w:rsidP="00DA15B2">
            <w:pPr>
              <w:spacing w:after="160" w:line="278" w:lineRule="auto"/>
            </w:pPr>
          </w:p>
        </w:tc>
      </w:tr>
      <w:tr w:rsidR="00E21E7E" w:rsidRPr="00A97C19" w14:paraId="0B7973BA" w14:textId="77777777" w:rsidTr="00DA15B2">
        <w:tc>
          <w:tcPr>
            <w:tcW w:w="5000" w:type="pct"/>
            <w:gridSpan w:val="2"/>
            <w:tcBorders>
              <w:top w:val="single" w:sz="4" w:space="0" w:color="auto"/>
              <w:left w:val="single" w:sz="4" w:space="0" w:color="auto"/>
              <w:bottom w:val="single" w:sz="4" w:space="0" w:color="auto"/>
              <w:right w:val="single" w:sz="4" w:space="0" w:color="auto"/>
            </w:tcBorders>
          </w:tcPr>
          <w:p w14:paraId="40BDAEC3" w14:textId="77777777" w:rsidR="00E21E7E" w:rsidRDefault="00E21E7E" w:rsidP="00DA15B2">
            <w:pPr>
              <w:spacing w:after="160" w:line="278" w:lineRule="auto"/>
              <w:ind w:firstLine="0"/>
              <w:rPr>
                <w:szCs w:val="26"/>
              </w:rPr>
            </w:pPr>
            <w:r>
              <w:rPr>
                <w:szCs w:val="26"/>
              </w:rPr>
              <w:t>2a. Nếu n</w:t>
            </w:r>
            <w:r w:rsidRPr="00C16CF6">
              <w:rPr>
                <w:szCs w:val="26"/>
              </w:rPr>
              <w:t>hân viên không nhập từ khóa tìm kiếm nào</w:t>
            </w:r>
            <w:r>
              <w:rPr>
                <w:szCs w:val="26"/>
              </w:rPr>
              <w:t>, h</w:t>
            </w:r>
            <w:r w:rsidRPr="00C16CF6">
              <w:rPr>
                <w:szCs w:val="26"/>
              </w:rPr>
              <w:t>ệ thống thông báo yêu cầu nhập ít nhất một điều kiện tìm kiếm.</w:t>
            </w:r>
          </w:p>
          <w:p w14:paraId="111FC947" w14:textId="0C7F572A" w:rsidR="00E21E7E" w:rsidRPr="00A97C19" w:rsidRDefault="00E21E7E" w:rsidP="00DA15B2">
            <w:pPr>
              <w:spacing w:after="160" w:line="278" w:lineRule="auto"/>
              <w:ind w:firstLine="0"/>
            </w:pPr>
            <w:r>
              <w:rPr>
                <w:szCs w:val="26"/>
              </w:rPr>
              <w:t xml:space="preserve">3a. </w:t>
            </w:r>
            <w:r w:rsidRPr="00C16CF6">
              <w:rPr>
                <w:szCs w:val="26"/>
              </w:rPr>
              <w:t>Không tìm thấy khách hàng phù hợp với từ khóa</w:t>
            </w:r>
            <w:r>
              <w:rPr>
                <w:szCs w:val="26"/>
              </w:rPr>
              <w:t xml:space="preserve">, </w:t>
            </w:r>
            <w:r w:rsidRPr="00C16CF6">
              <w:rPr>
                <w:szCs w:val="26"/>
              </w:rPr>
              <w:t>hệ thống thông báo "Không tìm thấy khách hàng" và đề nghị nhân viên thực hiện chức năng Thêm khách hàng nếu đây là khách hàng mới.</w:t>
            </w:r>
          </w:p>
        </w:tc>
      </w:tr>
    </w:tbl>
    <w:p w14:paraId="1C0A3165" w14:textId="77777777" w:rsidR="00E21E7E" w:rsidRPr="00E21E7E" w:rsidRDefault="00E21E7E" w:rsidP="00E21E7E"/>
    <w:p w14:paraId="6A507D53" w14:textId="77777777" w:rsidR="00A27D28" w:rsidRDefault="00A27D28" w:rsidP="00A27D28">
      <w:pPr>
        <w:pStyle w:val="Heading4"/>
        <w:numPr>
          <w:ilvl w:val="3"/>
          <w:numId w:val="5"/>
        </w:numPr>
        <w:rPr>
          <w:lang w:val="pt-BR"/>
        </w:rPr>
      </w:pPr>
      <w:r w:rsidRPr="00FA2E85">
        <w:rPr>
          <w:lang w:val="pt-BR"/>
        </w:rPr>
        <w:lastRenderedPageBreak/>
        <w:t xml:space="preserve">Activity Diagram </w:t>
      </w:r>
    </w:p>
    <w:p w14:paraId="264842FC" w14:textId="3D3E9570" w:rsidR="00E21E7E" w:rsidRPr="00E21E7E" w:rsidRDefault="00E21E7E" w:rsidP="00E21E7E">
      <w:pPr>
        <w:rPr>
          <w:lang w:val="pt-BR"/>
        </w:rPr>
      </w:pPr>
      <w:r>
        <w:rPr>
          <w:noProof/>
          <w:szCs w:val="26"/>
        </w:rPr>
        <w:drawing>
          <wp:inline distT="0" distB="0" distL="0" distR="0" wp14:anchorId="24F7C600" wp14:editId="5073BF72">
            <wp:extent cx="5402580" cy="5288280"/>
            <wp:effectExtent l="0" t="0" r="7620" b="7620"/>
            <wp:docPr id="522971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402580" cy="5288280"/>
                    </a:xfrm>
                    <a:prstGeom prst="rect">
                      <a:avLst/>
                    </a:prstGeom>
                    <a:noFill/>
                    <a:ln>
                      <a:noFill/>
                    </a:ln>
                  </pic:spPr>
                </pic:pic>
              </a:graphicData>
            </a:graphic>
          </wp:inline>
        </w:drawing>
      </w:r>
    </w:p>
    <w:p w14:paraId="2CE4BC36" w14:textId="77777777" w:rsidR="00A27D28" w:rsidRDefault="00A27D28" w:rsidP="00A27D28">
      <w:pPr>
        <w:pStyle w:val="Heading4"/>
        <w:rPr>
          <w:lang w:val="pt-BR"/>
        </w:rPr>
      </w:pPr>
      <w:r w:rsidRPr="005103C6">
        <w:rPr>
          <w:lang w:val="pt-BR"/>
        </w:rPr>
        <w:lastRenderedPageBreak/>
        <w:t>Sequence Diagram</w:t>
      </w:r>
    </w:p>
    <w:p w14:paraId="6BE12588" w14:textId="3769CDD0" w:rsidR="00E21E7E" w:rsidRPr="00E21E7E" w:rsidRDefault="00E21E7E" w:rsidP="00E21E7E">
      <w:pPr>
        <w:rPr>
          <w:lang w:val="pt-BR"/>
        </w:rPr>
      </w:pPr>
      <w:r>
        <w:rPr>
          <w:noProof/>
          <w:szCs w:val="26"/>
        </w:rPr>
        <w:drawing>
          <wp:inline distT="0" distB="0" distL="0" distR="0" wp14:anchorId="710984B1" wp14:editId="3A0B36E9">
            <wp:extent cx="5580380" cy="3305302"/>
            <wp:effectExtent l="0" t="0" r="1270" b="9525"/>
            <wp:docPr id="3810274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580380" cy="3305302"/>
                    </a:xfrm>
                    <a:prstGeom prst="rect">
                      <a:avLst/>
                    </a:prstGeom>
                    <a:noFill/>
                    <a:ln>
                      <a:noFill/>
                    </a:ln>
                  </pic:spPr>
                </pic:pic>
              </a:graphicData>
            </a:graphic>
          </wp:inline>
        </w:drawing>
      </w:r>
    </w:p>
    <w:p w14:paraId="5E15330A" w14:textId="00B4A906" w:rsidR="00A27D28" w:rsidRDefault="00A27D28" w:rsidP="00A27D28">
      <w:pPr>
        <w:pStyle w:val="Heading3"/>
      </w:pPr>
      <w:r>
        <w:t>UC0</w:t>
      </w:r>
      <w:r w:rsidR="00760FCE">
        <w:t>31</w:t>
      </w:r>
      <w:r>
        <w:t>_</w:t>
      </w:r>
      <w:r w:rsidRPr="00A27D28">
        <w:rPr>
          <w:i/>
          <w:iCs/>
        </w:rPr>
        <w:t xml:space="preserve"> </w:t>
      </w:r>
      <w:r w:rsidR="001E1385">
        <w:rPr>
          <w:rFonts w:cs="Times New Roman"/>
        </w:rPr>
        <w:t>tra cứu</w:t>
      </w:r>
      <w:r w:rsidR="00F36C6E">
        <w:rPr>
          <w:rFonts w:cs="Times New Roman"/>
        </w:rPr>
        <w:t xml:space="preserve"> hóa đơn</w:t>
      </w:r>
      <w:r w:rsidR="00D53323" w:rsidRPr="00D53323">
        <w:rPr>
          <w:rFonts w:cs="Times New Roman"/>
          <w:color w:val="EE0000"/>
        </w:rPr>
        <w:t xml:space="preserve"> ****</w:t>
      </w:r>
    </w:p>
    <w:p w14:paraId="6E53F526" w14:textId="23FC6986" w:rsidR="00A27D28" w:rsidRDefault="00A27D28" w:rsidP="00A27D28">
      <w:pPr>
        <w:pStyle w:val="Heading4"/>
      </w:pPr>
      <w:r w:rsidRPr="005103C6">
        <w:t>Mô tả use case UC0</w:t>
      </w:r>
      <w:r w:rsidR="00760FCE">
        <w:t>31</w:t>
      </w:r>
    </w:p>
    <w:tbl>
      <w:tblPr>
        <w:tblStyle w:val="TableGrid"/>
        <w:tblW w:w="5000" w:type="pct"/>
        <w:tblLook w:val="01E0" w:firstRow="1" w:lastRow="1" w:firstColumn="1" w:lastColumn="1" w:noHBand="0" w:noVBand="0"/>
      </w:tblPr>
      <w:tblGrid>
        <w:gridCol w:w="4389"/>
        <w:gridCol w:w="4389"/>
      </w:tblGrid>
      <w:tr w:rsidR="00E21E7E" w:rsidRPr="00A97C19" w14:paraId="0A44A86A"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7DA050B2" w14:textId="4541AAFA" w:rsidR="00E21E7E" w:rsidRPr="00A97C19" w:rsidRDefault="00E21E7E" w:rsidP="00DA15B2">
            <w:pPr>
              <w:spacing w:after="160" w:line="278" w:lineRule="auto"/>
              <w:ind w:firstLine="0"/>
              <w:rPr>
                <w:b/>
              </w:rPr>
            </w:pPr>
            <w:r w:rsidRPr="00A97C19">
              <w:rPr>
                <w:b/>
              </w:rPr>
              <w:t xml:space="preserve">Use case: </w:t>
            </w:r>
            <w:r w:rsidRPr="00A97C19">
              <w:t>UC0</w:t>
            </w:r>
            <w:r w:rsidR="00760FCE">
              <w:t>31</w:t>
            </w:r>
            <w:r w:rsidRPr="00A97C19">
              <w:t>_</w:t>
            </w:r>
            <w:r>
              <w:t xml:space="preserve"> </w:t>
            </w:r>
            <w:r w:rsidR="001E1385">
              <w:t>tra cứu</w:t>
            </w:r>
            <w:r w:rsidRPr="00A27D28">
              <w:t xml:space="preserve"> </w:t>
            </w:r>
            <w:r>
              <w:t>hóa đơn</w:t>
            </w:r>
          </w:p>
        </w:tc>
      </w:tr>
      <w:tr w:rsidR="00E21E7E" w:rsidRPr="00A97C19" w14:paraId="4BCD90C5"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06FDA5C8" w14:textId="3101C0DA" w:rsidR="00E21E7E" w:rsidRPr="00A97C19" w:rsidRDefault="00E21E7E" w:rsidP="00DA15B2">
            <w:pPr>
              <w:spacing w:after="160" w:line="278" w:lineRule="auto"/>
              <w:ind w:firstLine="0"/>
            </w:pPr>
            <w:r w:rsidRPr="00A97C19">
              <w:rPr>
                <w:bCs/>
              </w:rPr>
              <w:t xml:space="preserve">Actor: </w:t>
            </w:r>
            <w:r w:rsidRPr="00536167">
              <w:rPr>
                <w:szCs w:val="26"/>
              </w:rPr>
              <w:t>Nhân viên thu ngân, Chủ cửa hàng.</w:t>
            </w:r>
          </w:p>
        </w:tc>
      </w:tr>
      <w:tr w:rsidR="00E21E7E" w:rsidRPr="00A97C19" w14:paraId="7A42C69B"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2837A85D" w14:textId="22F0023E" w:rsidR="00E21E7E" w:rsidRPr="00A97C19" w:rsidRDefault="00E21E7E" w:rsidP="00DA15B2">
            <w:pPr>
              <w:spacing w:after="160" w:line="278" w:lineRule="auto"/>
              <w:ind w:firstLine="0"/>
            </w:pPr>
            <w:r w:rsidRPr="00A97C19">
              <w:rPr>
                <w:bCs/>
              </w:rPr>
              <w:t>Mô tả:</w:t>
            </w:r>
            <w:r w:rsidRPr="00A97C19">
              <w:t xml:space="preserve"> </w:t>
            </w:r>
            <w:r w:rsidRPr="00536167">
              <w:rPr>
                <w:szCs w:val="26"/>
              </w:rPr>
              <w:t>Nhân viên thu ngân hoặc chủ cửa hàng nhập điều kiện tìm kiếm như mã hóa đơn, ngày lập, khách hàng, nhân viên lập hoặc trạng thái hóa đơn. Hệ thống hiển thị danh sách các hóa đơn phù hợp và cho phép xem đầy đủ thông tin chi tiết của hóa đơn được chọn.</w:t>
            </w:r>
          </w:p>
        </w:tc>
      </w:tr>
      <w:tr w:rsidR="00E21E7E" w:rsidRPr="00A97C19" w14:paraId="5CFF75A5"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6ECA2BCE" w14:textId="49F18288" w:rsidR="00E21E7E" w:rsidRPr="00A97C19" w:rsidRDefault="00E21E7E" w:rsidP="00DA15B2">
            <w:pPr>
              <w:spacing w:after="160" w:line="278" w:lineRule="auto"/>
              <w:ind w:firstLine="0"/>
            </w:pPr>
            <w:r w:rsidRPr="00A97C19">
              <w:rPr>
                <w:bCs/>
              </w:rPr>
              <w:t>Precondition:</w:t>
            </w:r>
            <w:r w:rsidRPr="00A97C19">
              <w:t xml:space="preserve"> </w:t>
            </w:r>
            <w:r w:rsidRPr="00536167">
              <w:rPr>
                <w:szCs w:val="26"/>
              </w:rPr>
              <w:t>Người dùng đã đăng nhập vào hệ thống.</w:t>
            </w:r>
          </w:p>
        </w:tc>
      </w:tr>
      <w:tr w:rsidR="00E21E7E" w:rsidRPr="00A97C19" w14:paraId="772670D7"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4F5125DD" w14:textId="341872C6" w:rsidR="00E21E7E" w:rsidRPr="00A97C19" w:rsidRDefault="00E21E7E" w:rsidP="00DA15B2">
            <w:pPr>
              <w:spacing w:after="160" w:line="278" w:lineRule="auto"/>
              <w:ind w:firstLine="0"/>
              <w:rPr>
                <w:bCs/>
              </w:rPr>
            </w:pPr>
            <w:r w:rsidRPr="00A97C19">
              <w:rPr>
                <w:bCs/>
              </w:rPr>
              <w:t>Poscondition:</w:t>
            </w:r>
            <w:r w:rsidRPr="00A97C19">
              <w:t xml:space="preserve"> </w:t>
            </w:r>
            <w:r w:rsidRPr="00536167">
              <w:rPr>
                <w:szCs w:val="26"/>
              </w:rPr>
              <w:t>Hệ thống hiển thị danh sách hóa đơn phù hợp với điều kiện tìm kiếm và thông tin chi tiết của hóa đơn được chọn để phục vụ các nghiệp vụ tiếp theo.</w:t>
            </w:r>
          </w:p>
        </w:tc>
      </w:tr>
      <w:tr w:rsidR="00E21E7E" w:rsidRPr="00A97C19" w14:paraId="2BCE51D0"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18C3D4FB" w14:textId="77777777" w:rsidR="00E21E7E" w:rsidRPr="00A97C19" w:rsidRDefault="00E21E7E" w:rsidP="00DA15B2">
            <w:pPr>
              <w:spacing w:after="160" w:line="278" w:lineRule="auto"/>
              <w:ind w:firstLine="0"/>
            </w:pPr>
            <w:r w:rsidRPr="00A97C19">
              <w:rPr>
                <w:bCs/>
              </w:rPr>
              <w:t>Basic flows</w:t>
            </w:r>
          </w:p>
        </w:tc>
      </w:tr>
      <w:tr w:rsidR="00E21E7E" w:rsidRPr="00A97C19" w14:paraId="19500333" w14:textId="77777777" w:rsidTr="00DA15B2">
        <w:tc>
          <w:tcPr>
            <w:tcW w:w="2500" w:type="pct"/>
            <w:tcBorders>
              <w:top w:val="single" w:sz="4" w:space="0" w:color="auto"/>
              <w:left w:val="single" w:sz="4" w:space="0" w:color="auto"/>
              <w:bottom w:val="single" w:sz="4" w:space="0" w:color="auto"/>
              <w:right w:val="single" w:sz="4" w:space="0" w:color="auto"/>
            </w:tcBorders>
          </w:tcPr>
          <w:p w14:paraId="25256DFC" w14:textId="77777777" w:rsidR="00E21E7E" w:rsidRPr="00A97C19" w:rsidRDefault="00E21E7E" w:rsidP="00DA15B2">
            <w:pPr>
              <w:ind w:firstLine="0"/>
              <w:rPr>
                <w:bCs/>
              </w:rPr>
            </w:pPr>
            <w:r w:rsidRPr="00A97C19">
              <w:rPr>
                <w:bCs/>
              </w:rPr>
              <w:t>Actor</w:t>
            </w:r>
          </w:p>
        </w:tc>
        <w:tc>
          <w:tcPr>
            <w:tcW w:w="2500" w:type="pct"/>
            <w:tcBorders>
              <w:top w:val="single" w:sz="4" w:space="0" w:color="auto"/>
              <w:left w:val="single" w:sz="4" w:space="0" w:color="auto"/>
              <w:bottom w:val="single" w:sz="4" w:space="0" w:color="auto"/>
              <w:right w:val="single" w:sz="4" w:space="0" w:color="auto"/>
            </w:tcBorders>
          </w:tcPr>
          <w:p w14:paraId="27F912B9" w14:textId="77777777" w:rsidR="00E21E7E" w:rsidRPr="00A97C19" w:rsidRDefault="00E21E7E" w:rsidP="00DA15B2">
            <w:pPr>
              <w:ind w:firstLine="0"/>
              <w:rPr>
                <w:bCs/>
              </w:rPr>
            </w:pPr>
            <w:r w:rsidRPr="00A97C19">
              <w:rPr>
                <w:bCs/>
              </w:rPr>
              <w:t>System</w:t>
            </w:r>
          </w:p>
        </w:tc>
      </w:tr>
      <w:tr w:rsidR="00E21E7E" w:rsidRPr="006C6FD5" w14:paraId="624ED3EF" w14:textId="77777777" w:rsidTr="00DA15B2">
        <w:tc>
          <w:tcPr>
            <w:tcW w:w="2500" w:type="pct"/>
            <w:tcBorders>
              <w:top w:val="single" w:sz="4" w:space="0" w:color="auto"/>
              <w:left w:val="single" w:sz="4" w:space="0" w:color="auto"/>
              <w:bottom w:val="single" w:sz="4" w:space="0" w:color="auto"/>
              <w:right w:val="single" w:sz="4" w:space="0" w:color="auto"/>
            </w:tcBorders>
            <w:vAlign w:val="top"/>
          </w:tcPr>
          <w:p w14:paraId="2D9773A6" w14:textId="7DCE867C" w:rsidR="00E21E7E" w:rsidRDefault="00E21E7E" w:rsidP="00E21E7E">
            <w:pPr>
              <w:ind w:firstLine="0"/>
              <w:rPr>
                <w:szCs w:val="26"/>
              </w:rPr>
            </w:pPr>
            <w:r>
              <w:rPr>
                <w:szCs w:val="26"/>
              </w:rPr>
              <w:t xml:space="preserve">1. </w:t>
            </w:r>
            <w:r w:rsidRPr="00536167">
              <w:rPr>
                <w:szCs w:val="26"/>
              </w:rPr>
              <w:t xml:space="preserve">Người dùng chọn chức năng </w:t>
            </w:r>
            <w:r w:rsidR="00502E21">
              <w:rPr>
                <w:szCs w:val="26"/>
              </w:rPr>
              <w:t>Tra cứu</w:t>
            </w:r>
            <w:r w:rsidRPr="00536167">
              <w:rPr>
                <w:szCs w:val="26"/>
              </w:rPr>
              <w:t xml:space="preserve"> hóa đơn.</w:t>
            </w:r>
          </w:p>
          <w:p w14:paraId="5C4E6C0B" w14:textId="21844A78" w:rsidR="00E21E7E" w:rsidRDefault="00E21E7E" w:rsidP="00E21E7E">
            <w:pPr>
              <w:ind w:firstLine="0"/>
              <w:rPr>
                <w:szCs w:val="26"/>
              </w:rPr>
            </w:pPr>
            <w:r>
              <w:rPr>
                <w:szCs w:val="26"/>
              </w:rPr>
              <w:t xml:space="preserve">2. </w:t>
            </w:r>
            <w:r w:rsidRPr="00536167">
              <w:rPr>
                <w:szCs w:val="26"/>
              </w:rPr>
              <w:t>Người dùng nhập điều kiện tìm kiếm: mã hóa đơn, khách hàng</w:t>
            </w:r>
            <w:r>
              <w:rPr>
                <w:szCs w:val="26"/>
              </w:rPr>
              <w:t xml:space="preserve"> hoặc</w:t>
            </w:r>
            <w:r w:rsidRPr="00536167">
              <w:rPr>
                <w:szCs w:val="26"/>
              </w:rPr>
              <w:t xml:space="preserve"> nhân viên lập</w:t>
            </w:r>
            <w:r>
              <w:rPr>
                <w:szCs w:val="26"/>
              </w:rPr>
              <w:t>.</w:t>
            </w:r>
          </w:p>
          <w:p w14:paraId="34D1AFA9" w14:textId="77777777" w:rsidR="00E21E7E" w:rsidRDefault="00E21E7E" w:rsidP="00E21E7E">
            <w:pPr>
              <w:ind w:firstLine="0"/>
              <w:rPr>
                <w:bCs/>
              </w:rPr>
            </w:pPr>
          </w:p>
          <w:p w14:paraId="78C2A320" w14:textId="77777777" w:rsidR="00E21E7E" w:rsidRDefault="00E21E7E" w:rsidP="00E21E7E">
            <w:pPr>
              <w:ind w:firstLine="0"/>
              <w:rPr>
                <w:bCs/>
              </w:rPr>
            </w:pPr>
          </w:p>
          <w:p w14:paraId="3105FDC5" w14:textId="4DE5373F" w:rsidR="00E21E7E" w:rsidRPr="00E21E7E" w:rsidRDefault="00E21E7E" w:rsidP="00E21E7E">
            <w:pPr>
              <w:ind w:firstLine="0"/>
              <w:rPr>
                <w:bCs/>
              </w:rPr>
            </w:pPr>
            <w:r>
              <w:rPr>
                <w:szCs w:val="26"/>
              </w:rPr>
              <w:t xml:space="preserve">4. </w:t>
            </w:r>
            <w:r w:rsidRPr="00536167">
              <w:rPr>
                <w:szCs w:val="26"/>
              </w:rPr>
              <w:t>Người dùng chọn một hóa đơn trong danh sách kết quả</w:t>
            </w:r>
          </w:p>
          <w:p w14:paraId="5F299B31" w14:textId="5F972A4D" w:rsidR="00E21E7E" w:rsidRPr="00E21E7E" w:rsidRDefault="00E21E7E" w:rsidP="00DA15B2">
            <w:pPr>
              <w:ind w:firstLine="0"/>
              <w:rPr>
                <w:bCs/>
              </w:rPr>
            </w:pPr>
          </w:p>
        </w:tc>
        <w:tc>
          <w:tcPr>
            <w:tcW w:w="2500" w:type="pct"/>
            <w:tcBorders>
              <w:top w:val="single" w:sz="4" w:space="0" w:color="auto"/>
              <w:left w:val="single" w:sz="4" w:space="0" w:color="auto"/>
              <w:bottom w:val="single" w:sz="4" w:space="0" w:color="auto"/>
              <w:right w:val="single" w:sz="4" w:space="0" w:color="auto"/>
            </w:tcBorders>
            <w:vAlign w:val="top"/>
          </w:tcPr>
          <w:p w14:paraId="048A68E0" w14:textId="77777777" w:rsidR="00E21E7E" w:rsidRDefault="00E21E7E" w:rsidP="00DA15B2">
            <w:pPr>
              <w:ind w:firstLine="0"/>
            </w:pPr>
          </w:p>
          <w:p w14:paraId="5F6BC4B0" w14:textId="77777777" w:rsidR="00E21E7E" w:rsidRDefault="00E21E7E" w:rsidP="00DA15B2">
            <w:pPr>
              <w:ind w:firstLine="0"/>
            </w:pPr>
          </w:p>
          <w:p w14:paraId="03CF2A59" w14:textId="77777777" w:rsidR="00E21E7E" w:rsidRDefault="00E21E7E" w:rsidP="00DA15B2">
            <w:pPr>
              <w:ind w:firstLine="0"/>
            </w:pPr>
          </w:p>
          <w:p w14:paraId="67D79F8C" w14:textId="77777777" w:rsidR="00E21E7E" w:rsidRDefault="00E21E7E" w:rsidP="00DA15B2">
            <w:pPr>
              <w:ind w:firstLine="0"/>
              <w:rPr>
                <w:szCs w:val="26"/>
              </w:rPr>
            </w:pPr>
            <w:r>
              <w:rPr>
                <w:szCs w:val="26"/>
              </w:rPr>
              <w:lastRenderedPageBreak/>
              <w:t xml:space="preserve">3. </w:t>
            </w:r>
            <w:r w:rsidRPr="00536167">
              <w:rPr>
                <w:szCs w:val="26"/>
              </w:rPr>
              <w:t>Hệ thống kiểm tra và hiển thị danh sách các hóa đơn phù hợp với điều kiện tìm kiếm.</w:t>
            </w:r>
          </w:p>
          <w:p w14:paraId="5B389EE8" w14:textId="77777777" w:rsidR="00E21E7E" w:rsidRDefault="00E21E7E" w:rsidP="00DA15B2">
            <w:pPr>
              <w:ind w:firstLine="0"/>
            </w:pPr>
          </w:p>
          <w:p w14:paraId="59CB2B73" w14:textId="26350AA4" w:rsidR="00E21E7E" w:rsidRPr="006C6FD5" w:rsidRDefault="00E21E7E" w:rsidP="00DA15B2">
            <w:pPr>
              <w:ind w:firstLine="0"/>
            </w:pPr>
            <w:r>
              <w:rPr>
                <w:szCs w:val="26"/>
              </w:rPr>
              <w:t xml:space="preserve">5. </w:t>
            </w:r>
            <w:r w:rsidRPr="00536167">
              <w:rPr>
                <w:szCs w:val="26"/>
              </w:rPr>
              <w:t>Hệ thống hiển thị đầy đủ thông tin chi tiết của hóa đơn gồm: mã hóa đơn, ngày lập, nhân viên lập, khách hàng, danh sách sản phẩm, dịch vụ, số lượng, đơn giá, thành tiền, tổng tiền, trạng thái thanh toán và lý do hủy (áp dụng khi hóa đơn ở trạng thái Đã hủy).</w:t>
            </w:r>
          </w:p>
        </w:tc>
      </w:tr>
      <w:tr w:rsidR="00E21E7E" w:rsidRPr="00A97C19" w14:paraId="67A72771" w14:textId="77777777" w:rsidTr="00DA15B2">
        <w:tc>
          <w:tcPr>
            <w:tcW w:w="2500" w:type="pct"/>
            <w:tcBorders>
              <w:top w:val="single" w:sz="4" w:space="0" w:color="auto"/>
              <w:left w:val="single" w:sz="4" w:space="0" w:color="auto"/>
              <w:bottom w:val="single" w:sz="4" w:space="0" w:color="auto"/>
              <w:right w:val="single" w:sz="4" w:space="0" w:color="auto"/>
            </w:tcBorders>
            <w:hideMark/>
          </w:tcPr>
          <w:p w14:paraId="05256D04" w14:textId="77777777" w:rsidR="00E21E7E" w:rsidRPr="00A97C19" w:rsidRDefault="00E21E7E" w:rsidP="00DA15B2">
            <w:pPr>
              <w:spacing w:after="160" w:line="278" w:lineRule="auto"/>
              <w:ind w:firstLine="0"/>
              <w:rPr>
                <w:bCs/>
              </w:rPr>
            </w:pPr>
            <w:r w:rsidRPr="00A97C19">
              <w:rPr>
                <w:bCs/>
              </w:rPr>
              <w:lastRenderedPageBreak/>
              <w:t>Alternative Flows</w:t>
            </w:r>
          </w:p>
        </w:tc>
        <w:tc>
          <w:tcPr>
            <w:tcW w:w="2500" w:type="pct"/>
            <w:tcBorders>
              <w:top w:val="single" w:sz="4" w:space="0" w:color="auto"/>
              <w:left w:val="single" w:sz="4" w:space="0" w:color="auto"/>
              <w:bottom w:val="single" w:sz="4" w:space="0" w:color="auto"/>
              <w:right w:val="single" w:sz="4" w:space="0" w:color="auto"/>
            </w:tcBorders>
            <w:hideMark/>
          </w:tcPr>
          <w:p w14:paraId="07D3E93B" w14:textId="77777777" w:rsidR="00E21E7E" w:rsidRPr="00A97C19" w:rsidRDefault="00E21E7E" w:rsidP="00DA15B2">
            <w:pPr>
              <w:spacing w:after="160" w:line="278" w:lineRule="auto"/>
            </w:pPr>
          </w:p>
        </w:tc>
      </w:tr>
      <w:tr w:rsidR="00E21E7E" w:rsidRPr="00A97C19" w14:paraId="6E3ACC3C" w14:textId="77777777" w:rsidTr="00DA15B2">
        <w:tc>
          <w:tcPr>
            <w:tcW w:w="5000" w:type="pct"/>
            <w:gridSpan w:val="2"/>
            <w:tcBorders>
              <w:top w:val="single" w:sz="4" w:space="0" w:color="auto"/>
              <w:left w:val="single" w:sz="4" w:space="0" w:color="auto"/>
              <w:bottom w:val="single" w:sz="4" w:space="0" w:color="auto"/>
              <w:right w:val="single" w:sz="4" w:space="0" w:color="auto"/>
            </w:tcBorders>
          </w:tcPr>
          <w:p w14:paraId="28A1385D" w14:textId="77777777" w:rsidR="00E21E7E" w:rsidRDefault="00E21E7E" w:rsidP="00DA15B2">
            <w:pPr>
              <w:spacing w:after="160" w:line="278" w:lineRule="auto"/>
              <w:ind w:firstLine="0"/>
              <w:rPr>
                <w:szCs w:val="26"/>
              </w:rPr>
            </w:pPr>
            <w:r>
              <w:rPr>
                <w:szCs w:val="26"/>
              </w:rPr>
              <w:t>2a. Nếu n</w:t>
            </w:r>
            <w:r w:rsidRPr="00536167">
              <w:rPr>
                <w:szCs w:val="26"/>
              </w:rPr>
              <w:t>gười dùng không nhập điều kiện tìm kiếm nào</w:t>
            </w:r>
            <w:r>
              <w:rPr>
                <w:szCs w:val="26"/>
              </w:rPr>
              <w:t>, h</w:t>
            </w:r>
            <w:r w:rsidRPr="00536167">
              <w:rPr>
                <w:szCs w:val="26"/>
              </w:rPr>
              <w:t>ệ thống hiển thị toàn bộ danh sách hóa đơn theo thứ tự ngày lập gần nhất.</w:t>
            </w:r>
          </w:p>
          <w:p w14:paraId="453A722C" w14:textId="53A9B9C3" w:rsidR="00E21E7E" w:rsidRPr="00A97C19" w:rsidRDefault="00E21E7E" w:rsidP="00DA15B2">
            <w:pPr>
              <w:spacing w:after="160" w:line="278" w:lineRule="auto"/>
              <w:ind w:firstLine="0"/>
            </w:pPr>
            <w:r>
              <w:rPr>
                <w:szCs w:val="26"/>
              </w:rPr>
              <w:t xml:space="preserve">3a. </w:t>
            </w:r>
            <w:r w:rsidRPr="00536167">
              <w:rPr>
                <w:szCs w:val="26"/>
              </w:rPr>
              <w:t xml:space="preserve">Không có hóa đơn nào phù hợp với điều kiện tìm kiếm </w:t>
            </w:r>
            <w:r>
              <w:rPr>
                <w:szCs w:val="26"/>
              </w:rPr>
              <w:t>-</w:t>
            </w:r>
            <w:r w:rsidRPr="00536167">
              <w:rPr>
                <w:szCs w:val="26"/>
              </w:rPr>
              <w:t xml:space="preserve"> hệ thống thông báo </w:t>
            </w:r>
            <w:r>
              <w:rPr>
                <w:szCs w:val="26"/>
              </w:rPr>
              <w:t>“</w:t>
            </w:r>
            <w:r w:rsidRPr="00536167">
              <w:rPr>
                <w:szCs w:val="26"/>
              </w:rPr>
              <w:t>Không tìm thấy hóa đơn phù hợp</w:t>
            </w:r>
            <w:r>
              <w:rPr>
                <w:szCs w:val="26"/>
              </w:rPr>
              <w:t>”.</w:t>
            </w:r>
          </w:p>
        </w:tc>
      </w:tr>
    </w:tbl>
    <w:p w14:paraId="693A5373" w14:textId="77777777" w:rsidR="00E21E7E" w:rsidRPr="00E21E7E" w:rsidRDefault="00E21E7E" w:rsidP="00E21E7E"/>
    <w:p w14:paraId="25F0AFF0" w14:textId="77777777" w:rsidR="00A27D28" w:rsidRDefault="00A27D28" w:rsidP="00A27D28">
      <w:pPr>
        <w:pStyle w:val="Heading4"/>
        <w:numPr>
          <w:ilvl w:val="3"/>
          <w:numId w:val="5"/>
        </w:numPr>
        <w:rPr>
          <w:lang w:val="pt-BR"/>
        </w:rPr>
      </w:pPr>
      <w:r w:rsidRPr="00FA2E85">
        <w:rPr>
          <w:lang w:val="pt-BR"/>
        </w:rPr>
        <w:lastRenderedPageBreak/>
        <w:t xml:space="preserve">Activity Diagram </w:t>
      </w:r>
    </w:p>
    <w:p w14:paraId="23BB5BC4" w14:textId="65BC35FC" w:rsidR="00E21E7E" w:rsidRPr="00E21E7E" w:rsidRDefault="00E21E7E" w:rsidP="00E21E7E">
      <w:pPr>
        <w:rPr>
          <w:lang w:val="pt-BR"/>
        </w:rPr>
      </w:pPr>
      <w:r>
        <w:rPr>
          <w:noProof/>
          <w:szCs w:val="26"/>
        </w:rPr>
        <w:drawing>
          <wp:inline distT="0" distB="0" distL="0" distR="0" wp14:anchorId="006FDED7" wp14:editId="46AA69D9">
            <wp:extent cx="5580380" cy="4025897"/>
            <wp:effectExtent l="0" t="0" r="1270" b="0"/>
            <wp:docPr id="104901588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580380" cy="4025897"/>
                    </a:xfrm>
                    <a:prstGeom prst="rect">
                      <a:avLst/>
                    </a:prstGeom>
                    <a:noFill/>
                    <a:ln>
                      <a:noFill/>
                    </a:ln>
                  </pic:spPr>
                </pic:pic>
              </a:graphicData>
            </a:graphic>
          </wp:inline>
        </w:drawing>
      </w:r>
    </w:p>
    <w:p w14:paraId="1D9A4ADA" w14:textId="77777777" w:rsidR="00A27D28" w:rsidRDefault="00A27D28" w:rsidP="00A27D28">
      <w:pPr>
        <w:pStyle w:val="Heading4"/>
        <w:rPr>
          <w:lang w:val="pt-BR"/>
        </w:rPr>
      </w:pPr>
      <w:r w:rsidRPr="005103C6">
        <w:rPr>
          <w:lang w:val="pt-BR"/>
        </w:rPr>
        <w:t>Sequence Diagram</w:t>
      </w:r>
    </w:p>
    <w:p w14:paraId="129DB738" w14:textId="478A906C" w:rsidR="00E21E7E" w:rsidRPr="00E21E7E" w:rsidRDefault="00E21E7E" w:rsidP="00E21E7E">
      <w:pPr>
        <w:rPr>
          <w:lang w:val="pt-BR"/>
        </w:rPr>
      </w:pPr>
      <w:r>
        <w:rPr>
          <w:noProof/>
          <w:szCs w:val="26"/>
        </w:rPr>
        <w:drawing>
          <wp:inline distT="0" distB="0" distL="0" distR="0" wp14:anchorId="29D3581A" wp14:editId="23CAD71F">
            <wp:extent cx="5580380" cy="3570012"/>
            <wp:effectExtent l="0" t="0" r="1270" b="0"/>
            <wp:docPr id="172892536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580380" cy="3570012"/>
                    </a:xfrm>
                    <a:prstGeom prst="rect">
                      <a:avLst/>
                    </a:prstGeom>
                    <a:noFill/>
                    <a:ln>
                      <a:noFill/>
                    </a:ln>
                  </pic:spPr>
                </pic:pic>
              </a:graphicData>
            </a:graphic>
          </wp:inline>
        </w:drawing>
      </w:r>
    </w:p>
    <w:p w14:paraId="6BC1AF27" w14:textId="1CAB3E4D" w:rsidR="00164F89" w:rsidRDefault="00164F89" w:rsidP="00164F89">
      <w:pPr>
        <w:pStyle w:val="Heading3"/>
      </w:pPr>
      <w:r>
        <w:lastRenderedPageBreak/>
        <w:t>UC0</w:t>
      </w:r>
      <w:r w:rsidR="00760FCE">
        <w:t>24</w:t>
      </w:r>
      <w:r>
        <w:t>_</w:t>
      </w:r>
      <w:r w:rsidRPr="00A27D28">
        <w:rPr>
          <w:i/>
          <w:iCs/>
        </w:rPr>
        <w:t xml:space="preserve"> </w:t>
      </w:r>
      <w:r>
        <w:rPr>
          <w:rFonts w:cs="Times New Roman"/>
        </w:rPr>
        <w:t>Tìm kiếm thú cưng</w:t>
      </w:r>
    </w:p>
    <w:p w14:paraId="00694D71" w14:textId="4B717B01" w:rsidR="00164F89" w:rsidRDefault="00164F89" w:rsidP="00164F89">
      <w:pPr>
        <w:pStyle w:val="Heading4"/>
      </w:pPr>
      <w:r w:rsidRPr="005103C6">
        <w:t>Mô tả use case UC0</w:t>
      </w:r>
      <w:r w:rsidR="00760FCE">
        <w:t>24</w:t>
      </w:r>
    </w:p>
    <w:tbl>
      <w:tblPr>
        <w:tblStyle w:val="TableGrid"/>
        <w:tblW w:w="5000" w:type="pct"/>
        <w:tblLook w:val="01E0" w:firstRow="1" w:lastRow="1" w:firstColumn="1" w:lastColumn="1" w:noHBand="0" w:noVBand="0"/>
      </w:tblPr>
      <w:tblGrid>
        <w:gridCol w:w="4389"/>
        <w:gridCol w:w="4389"/>
      </w:tblGrid>
      <w:tr w:rsidR="00413E27" w:rsidRPr="00A97C19" w14:paraId="5CC35251"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6A3A61B5" w14:textId="342FAAA2" w:rsidR="00413E27" w:rsidRPr="00A97C19" w:rsidRDefault="00413E27" w:rsidP="00DA15B2">
            <w:pPr>
              <w:spacing w:after="160" w:line="278" w:lineRule="auto"/>
              <w:ind w:firstLine="0"/>
              <w:rPr>
                <w:b/>
              </w:rPr>
            </w:pPr>
            <w:r w:rsidRPr="00A97C19">
              <w:rPr>
                <w:b/>
              </w:rPr>
              <w:t xml:space="preserve">Use case: </w:t>
            </w:r>
            <w:r w:rsidRPr="00A97C19">
              <w:t>UC0</w:t>
            </w:r>
            <w:r w:rsidR="00760FCE">
              <w:t>24</w:t>
            </w:r>
            <w:r w:rsidRPr="00A97C19">
              <w:t>_</w:t>
            </w:r>
            <w:r>
              <w:t xml:space="preserve"> </w:t>
            </w:r>
            <w:r w:rsidRPr="00A27D28">
              <w:t xml:space="preserve">Tìm kiếm </w:t>
            </w:r>
            <w:r>
              <w:t>thú cưng</w:t>
            </w:r>
          </w:p>
        </w:tc>
      </w:tr>
      <w:tr w:rsidR="00413E27" w:rsidRPr="00A97C19" w14:paraId="5F95ADC3"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4C39C70A" w14:textId="4FC02C5C" w:rsidR="00413E27" w:rsidRPr="00A97C19" w:rsidRDefault="00413E27" w:rsidP="00DA15B2">
            <w:pPr>
              <w:spacing w:after="160" w:line="278" w:lineRule="auto"/>
              <w:ind w:firstLine="0"/>
            </w:pPr>
            <w:r w:rsidRPr="00A97C19">
              <w:rPr>
                <w:bCs/>
              </w:rPr>
              <w:t xml:space="preserve">Actor: </w:t>
            </w:r>
            <w:r w:rsidRPr="00536167">
              <w:rPr>
                <w:szCs w:val="26"/>
              </w:rPr>
              <w:t xml:space="preserve">Nhân viên thu ngân, </w:t>
            </w:r>
            <w:r>
              <w:rPr>
                <w:szCs w:val="26"/>
              </w:rPr>
              <w:t>nhân viên chăm sóc, c</w:t>
            </w:r>
            <w:r w:rsidRPr="00536167">
              <w:rPr>
                <w:szCs w:val="26"/>
              </w:rPr>
              <w:t>hủ cửa hàng.</w:t>
            </w:r>
          </w:p>
        </w:tc>
      </w:tr>
      <w:tr w:rsidR="00413E27" w:rsidRPr="00A97C19" w14:paraId="5A224F52"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0C37F799" w14:textId="51F98AC8" w:rsidR="00413E27" w:rsidRPr="00A97C19" w:rsidRDefault="00413E27" w:rsidP="00DA15B2">
            <w:pPr>
              <w:spacing w:after="160" w:line="278" w:lineRule="auto"/>
              <w:ind w:firstLine="0"/>
            </w:pPr>
            <w:r w:rsidRPr="00A97C19">
              <w:rPr>
                <w:bCs/>
              </w:rPr>
              <w:t>Mô tả:</w:t>
            </w:r>
            <w:r w:rsidRPr="00A97C19">
              <w:t xml:space="preserve"> </w:t>
            </w:r>
            <w:r w:rsidRPr="00B6297E">
              <w:t xml:space="preserve">Cho phép </w:t>
            </w:r>
            <w:r>
              <w:t>người dùng</w:t>
            </w:r>
            <w:r w:rsidRPr="00B6297E">
              <w:t xml:space="preserve"> tra cứu hồ sơ thú cưng để phục vụ các nghiệp vụ chăm sóc hoặc giao dịch.</w:t>
            </w:r>
          </w:p>
        </w:tc>
      </w:tr>
      <w:tr w:rsidR="00413E27" w:rsidRPr="00A97C19" w14:paraId="3834963D"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7149D31B" w14:textId="24A49C85" w:rsidR="00413E27" w:rsidRPr="00A97C19" w:rsidRDefault="00413E27" w:rsidP="00DA15B2">
            <w:pPr>
              <w:spacing w:after="160" w:line="278" w:lineRule="auto"/>
              <w:ind w:firstLine="0"/>
            </w:pPr>
            <w:r w:rsidRPr="00A97C19">
              <w:rPr>
                <w:bCs/>
              </w:rPr>
              <w:t>Precondition:</w:t>
            </w:r>
            <w:r w:rsidRPr="00A97C19">
              <w:t xml:space="preserve"> </w:t>
            </w:r>
            <w:r w:rsidRPr="00B6650A">
              <w:t>Người dùng đã đăng nhập thành công vào hệ thống.</w:t>
            </w:r>
          </w:p>
        </w:tc>
      </w:tr>
      <w:tr w:rsidR="00413E27" w:rsidRPr="00A97C19" w14:paraId="13FF5B17"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54747D7F" w14:textId="5C855A8B" w:rsidR="00413E27" w:rsidRPr="00A97C19" w:rsidRDefault="00413E27" w:rsidP="00DA15B2">
            <w:pPr>
              <w:spacing w:after="160" w:line="278" w:lineRule="auto"/>
              <w:ind w:firstLine="0"/>
              <w:rPr>
                <w:bCs/>
              </w:rPr>
            </w:pPr>
            <w:r w:rsidRPr="00A97C19">
              <w:rPr>
                <w:bCs/>
              </w:rPr>
              <w:t>Poscondition:</w:t>
            </w:r>
            <w:r w:rsidRPr="00A97C19">
              <w:t xml:space="preserve"> </w:t>
            </w:r>
            <w:r w:rsidRPr="00536167">
              <w:rPr>
                <w:szCs w:val="26"/>
              </w:rPr>
              <w:t xml:space="preserve">Hệ </w:t>
            </w:r>
            <w:r w:rsidRPr="00372B95">
              <w:t>thống hiển thị danh sách thú cưng phù hợp.</w:t>
            </w:r>
          </w:p>
        </w:tc>
      </w:tr>
      <w:tr w:rsidR="00413E27" w:rsidRPr="00A97C19" w14:paraId="7349EBA7" w14:textId="77777777" w:rsidTr="00DA15B2">
        <w:tc>
          <w:tcPr>
            <w:tcW w:w="5000" w:type="pct"/>
            <w:gridSpan w:val="2"/>
            <w:tcBorders>
              <w:top w:val="single" w:sz="4" w:space="0" w:color="auto"/>
              <w:left w:val="single" w:sz="4" w:space="0" w:color="auto"/>
              <w:bottom w:val="single" w:sz="4" w:space="0" w:color="auto"/>
              <w:right w:val="single" w:sz="4" w:space="0" w:color="auto"/>
            </w:tcBorders>
            <w:hideMark/>
          </w:tcPr>
          <w:p w14:paraId="46562EB0" w14:textId="77777777" w:rsidR="00413E27" w:rsidRPr="00A97C19" w:rsidRDefault="00413E27" w:rsidP="00DA15B2">
            <w:pPr>
              <w:spacing w:after="160" w:line="278" w:lineRule="auto"/>
              <w:ind w:firstLine="0"/>
            </w:pPr>
            <w:r w:rsidRPr="00A97C19">
              <w:rPr>
                <w:bCs/>
              </w:rPr>
              <w:t>Basic flows</w:t>
            </w:r>
          </w:p>
        </w:tc>
      </w:tr>
      <w:tr w:rsidR="00413E27" w:rsidRPr="00A97C19" w14:paraId="19950748" w14:textId="77777777" w:rsidTr="00DA15B2">
        <w:tc>
          <w:tcPr>
            <w:tcW w:w="2500" w:type="pct"/>
            <w:tcBorders>
              <w:top w:val="single" w:sz="4" w:space="0" w:color="auto"/>
              <w:left w:val="single" w:sz="4" w:space="0" w:color="auto"/>
              <w:bottom w:val="single" w:sz="4" w:space="0" w:color="auto"/>
              <w:right w:val="single" w:sz="4" w:space="0" w:color="auto"/>
            </w:tcBorders>
          </w:tcPr>
          <w:p w14:paraId="75E25E13" w14:textId="77777777" w:rsidR="00413E27" w:rsidRPr="00A97C19" w:rsidRDefault="00413E27" w:rsidP="00DA15B2">
            <w:pPr>
              <w:ind w:firstLine="0"/>
              <w:rPr>
                <w:bCs/>
              </w:rPr>
            </w:pPr>
            <w:r w:rsidRPr="00A97C19">
              <w:rPr>
                <w:bCs/>
              </w:rPr>
              <w:t>Actor</w:t>
            </w:r>
          </w:p>
        </w:tc>
        <w:tc>
          <w:tcPr>
            <w:tcW w:w="2500" w:type="pct"/>
            <w:tcBorders>
              <w:top w:val="single" w:sz="4" w:space="0" w:color="auto"/>
              <w:left w:val="single" w:sz="4" w:space="0" w:color="auto"/>
              <w:bottom w:val="single" w:sz="4" w:space="0" w:color="auto"/>
              <w:right w:val="single" w:sz="4" w:space="0" w:color="auto"/>
            </w:tcBorders>
          </w:tcPr>
          <w:p w14:paraId="083FFB36" w14:textId="77777777" w:rsidR="00413E27" w:rsidRPr="00A97C19" w:rsidRDefault="00413E27" w:rsidP="00DA15B2">
            <w:pPr>
              <w:ind w:firstLine="0"/>
              <w:rPr>
                <w:bCs/>
              </w:rPr>
            </w:pPr>
            <w:r w:rsidRPr="00A97C19">
              <w:rPr>
                <w:bCs/>
              </w:rPr>
              <w:t>System</w:t>
            </w:r>
          </w:p>
        </w:tc>
      </w:tr>
      <w:tr w:rsidR="00413E27" w:rsidRPr="006C6FD5" w14:paraId="7FA0D4F7" w14:textId="77777777" w:rsidTr="00DA15B2">
        <w:tc>
          <w:tcPr>
            <w:tcW w:w="2500" w:type="pct"/>
            <w:tcBorders>
              <w:top w:val="single" w:sz="4" w:space="0" w:color="auto"/>
              <w:left w:val="single" w:sz="4" w:space="0" w:color="auto"/>
              <w:bottom w:val="single" w:sz="4" w:space="0" w:color="auto"/>
              <w:right w:val="single" w:sz="4" w:space="0" w:color="auto"/>
            </w:tcBorders>
            <w:vAlign w:val="top"/>
          </w:tcPr>
          <w:p w14:paraId="1970C56B" w14:textId="77777777" w:rsidR="00413E27" w:rsidRPr="003D4ABB" w:rsidRDefault="00413E27" w:rsidP="00413E27">
            <w:pPr>
              <w:ind w:firstLine="0"/>
            </w:pPr>
            <w:r>
              <w:t xml:space="preserve">1. </w:t>
            </w:r>
            <w:r w:rsidRPr="00444224">
              <w:t xml:space="preserve">Người </w:t>
            </w:r>
            <w:r w:rsidRPr="003D4ABB">
              <w:t>dùng chọn Quản lý thú cưng.</w:t>
            </w:r>
          </w:p>
          <w:p w14:paraId="32C86C76" w14:textId="77777777" w:rsidR="00413E27" w:rsidRPr="003D4ABB" w:rsidRDefault="00413E27" w:rsidP="00413E27">
            <w:pPr>
              <w:ind w:firstLine="0"/>
            </w:pPr>
            <w:r w:rsidRPr="003D4ABB">
              <w:t>2. Chọn Tìm kiếm thú cưng.</w:t>
            </w:r>
          </w:p>
          <w:p w14:paraId="4DF5CA53" w14:textId="77777777" w:rsidR="00413E27" w:rsidRPr="00444224" w:rsidRDefault="00413E27" w:rsidP="00413E27">
            <w:pPr>
              <w:ind w:firstLine="0"/>
            </w:pPr>
            <w:r>
              <w:t xml:space="preserve">3. </w:t>
            </w:r>
            <w:r w:rsidRPr="00444224">
              <w:t>Người dùng nhập:</w:t>
            </w:r>
            <w:r>
              <w:t xml:space="preserve"> </w:t>
            </w:r>
            <w:r w:rsidRPr="00444224">
              <w:t>Mã thú cưng hoặc</w:t>
            </w:r>
            <w:r>
              <w:t xml:space="preserve"> t</w:t>
            </w:r>
            <w:r w:rsidRPr="00444224">
              <w:t>hông tin khách hàng sở hữu.</w:t>
            </w:r>
          </w:p>
          <w:p w14:paraId="2845902C" w14:textId="77777777" w:rsidR="00413E27" w:rsidRDefault="00413E27" w:rsidP="00413E27">
            <w:pPr>
              <w:ind w:firstLine="0"/>
            </w:pPr>
            <w:r>
              <w:t>4. Nhấn “tìm kiếm”</w:t>
            </w:r>
          </w:p>
          <w:p w14:paraId="3D441516" w14:textId="77777777" w:rsidR="00413E27" w:rsidRDefault="00413E27" w:rsidP="00413E27">
            <w:pPr>
              <w:ind w:firstLine="0"/>
              <w:rPr>
                <w:bCs/>
              </w:rPr>
            </w:pPr>
          </w:p>
          <w:p w14:paraId="5B3C108E" w14:textId="77777777" w:rsidR="00413E27" w:rsidRDefault="00413E27" w:rsidP="00413E27">
            <w:pPr>
              <w:ind w:firstLine="0"/>
              <w:rPr>
                <w:bCs/>
              </w:rPr>
            </w:pPr>
          </w:p>
          <w:p w14:paraId="634F0FC6" w14:textId="2A53F6D2" w:rsidR="00413E27" w:rsidRPr="00E21E7E" w:rsidRDefault="00413E27" w:rsidP="00413E27">
            <w:pPr>
              <w:ind w:firstLine="0"/>
              <w:rPr>
                <w:bCs/>
              </w:rPr>
            </w:pPr>
            <w:r>
              <w:t xml:space="preserve">7. </w:t>
            </w:r>
            <w:r w:rsidRPr="00444224">
              <w:t>Người dùng chọn thú cưng cần xem.</w:t>
            </w:r>
          </w:p>
        </w:tc>
        <w:tc>
          <w:tcPr>
            <w:tcW w:w="2500" w:type="pct"/>
            <w:tcBorders>
              <w:top w:val="single" w:sz="4" w:space="0" w:color="auto"/>
              <w:left w:val="single" w:sz="4" w:space="0" w:color="auto"/>
              <w:bottom w:val="single" w:sz="4" w:space="0" w:color="auto"/>
              <w:right w:val="single" w:sz="4" w:space="0" w:color="auto"/>
            </w:tcBorders>
            <w:vAlign w:val="top"/>
          </w:tcPr>
          <w:p w14:paraId="3511A713" w14:textId="77777777" w:rsidR="00413E27" w:rsidRDefault="00413E27" w:rsidP="00DA15B2">
            <w:pPr>
              <w:ind w:firstLine="0"/>
            </w:pPr>
          </w:p>
          <w:p w14:paraId="0C626263" w14:textId="77777777" w:rsidR="00413E27" w:rsidRDefault="00413E27" w:rsidP="00DA15B2">
            <w:pPr>
              <w:ind w:firstLine="0"/>
            </w:pPr>
          </w:p>
          <w:p w14:paraId="02B7729E" w14:textId="77777777" w:rsidR="00413E27" w:rsidRDefault="00413E27" w:rsidP="00DA15B2">
            <w:pPr>
              <w:ind w:firstLine="0"/>
            </w:pPr>
          </w:p>
          <w:p w14:paraId="7DBADAD4" w14:textId="77777777" w:rsidR="00413E27" w:rsidRDefault="00413E27" w:rsidP="00DA15B2">
            <w:pPr>
              <w:ind w:firstLine="0"/>
            </w:pPr>
          </w:p>
          <w:p w14:paraId="0B01C230" w14:textId="77777777" w:rsidR="00413E27" w:rsidRDefault="00413E27" w:rsidP="00DA15B2">
            <w:pPr>
              <w:ind w:firstLine="0"/>
            </w:pPr>
            <w:r>
              <w:t xml:space="preserve">5. </w:t>
            </w:r>
            <w:r w:rsidRPr="00444224">
              <w:t>Hệ thống kiểm tra điều kiện tìm kiếm.</w:t>
            </w:r>
          </w:p>
          <w:p w14:paraId="5858D446" w14:textId="77777777" w:rsidR="00413E27" w:rsidRDefault="00413E27" w:rsidP="00DA15B2">
            <w:pPr>
              <w:ind w:firstLine="0"/>
            </w:pPr>
            <w:r>
              <w:t xml:space="preserve">6. </w:t>
            </w:r>
            <w:r w:rsidRPr="00444224">
              <w:t>Hệ thống hiển thị danh sách thú cưng phù hợp.</w:t>
            </w:r>
          </w:p>
          <w:p w14:paraId="0B3C2F85" w14:textId="77777777" w:rsidR="00413E27" w:rsidRDefault="00413E27" w:rsidP="00DA15B2">
            <w:pPr>
              <w:ind w:firstLine="0"/>
            </w:pPr>
          </w:p>
          <w:p w14:paraId="0477B67F" w14:textId="1EF7CB0C" w:rsidR="00413E27" w:rsidRPr="006C6FD5" w:rsidRDefault="00413E27" w:rsidP="00DA15B2">
            <w:pPr>
              <w:ind w:firstLine="0"/>
            </w:pPr>
            <w:r>
              <w:t xml:space="preserve">8. </w:t>
            </w:r>
            <w:r w:rsidRPr="00444224">
              <w:t>Hệ thống hiển thị thông tin thú cưng.</w:t>
            </w:r>
          </w:p>
        </w:tc>
      </w:tr>
      <w:tr w:rsidR="00413E27" w:rsidRPr="00A97C19" w14:paraId="6A3FB718" w14:textId="77777777" w:rsidTr="00DA15B2">
        <w:tc>
          <w:tcPr>
            <w:tcW w:w="2500" w:type="pct"/>
            <w:tcBorders>
              <w:top w:val="single" w:sz="4" w:space="0" w:color="auto"/>
              <w:left w:val="single" w:sz="4" w:space="0" w:color="auto"/>
              <w:bottom w:val="single" w:sz="4" w:space="0" w:color="auto"/>
              <w:right w:val="single" w:sz="4" w:space="0" w:color="auto"/>
            </w:tcBorders>
            <w:hideMark/>
          </w:tcPr>
          <w:p w14:paraId="5816F5B9" w14:textId="77777777" w:rsidR="00413E27" w:rsidRPr="00A97C19" w:rsidRDefault="00413E27" w:rsidP="00DA15B2">
            <w:pPr>
              <w:spacing w:after="160" w:line="278" w:lineRule="auto"/>
              <w:ind w:firstLine="0"/>
              <w:rPr>
                <w:bCs/>
              </w:rPr>
            </w:pPr>
            <w:r w:rsidRPr="00A97C19">
              <w:rPr>
                <w:bCs/>
              </w:rPr>
              <w:t>Alternative Flows</w:t>
            </w:r>
          </w:p>
        </w:tc>
        <w:tc>
          <w:tcPr>
            <w:tcW w:w="2500" w:type="pct"/>
            <w:tcBorders>
              <w:top w:val="single" w:sz="4" w:space="0" w:color="auto"/>
              <w:left w:val="single" w:sz="4" w:space="0" w:color="auto"/>
              <w:bottom w:val="single" w:sz="4" w:space="0" w:color="auto"/>
              <w:right w:val="single" w:sz="4" w:space="0" w:color="auto"/>
            </w:tcBorders>
            <w:hideMark/>
          </w:tcPr>
          <w:p w14:paraId="03DDACED" w14:textId="77777777" w:rsidR="00413E27" w:rsidRPr="00A97C19" w:rsidRDefault="00413E27" w:rsidP="00DA15B2">
            <w:pPr>
              <w:spacing w:after="160" w:line="278" w:lineRule="auto"/>
            </w:pPr>
          </w:p>
        </w:tc>
      </w:tr>
      <w:tr w:rsidR="00413E27" w:rsidRPr="00A97C19" w14:paraId="2EE24F01" w14:textId="77777777" w:rsidTr="00DA15B2">
        <w:tc>
          <w:tcPr>
            <w:tcW w:w="5000" w:type="pct"/>
            <w:gridSpan w:val="2"/>
            <w:tcBorders>
              <w:top w:val="single" w:sz="4" w:space="0" w:color="auto"/>
              <w:left w:val="single" w:sz="4" w:space="0" w:color="auto"/>
              <w:bottom w:val="single" w:sz="4" w:space="0" w:color="auto"/>
              <w:right w:val="single" w:sz="4" w:space="0" w:color="auto"/>
            </w:tcBorders>
          </w:tcPr>
          <w:p w14:paraId="62068327" w14:textId="55B90E66" w:rsidR="00413E27" w:rsidRPr="00A97C19" w:rsidRDefault="00413E27" w:rsidP="00DA15B2">
            <w:pPr>
              <w:spacing w:after="160" w:line="278" w:lineRule="auto"/>
              <w:ind w:firstLine="0"/>
            </w:pPr>
            <w:r>
              <w:t xml:space="preserve">5a. </w:t>
            </w:r>
            <w:r w:rsidRPr="00444224">
              <w:t>Hệ thống không có dữ liệu phù hợp</w:t>
            </w:r>
            <w:r>
              <w:t>, h</w:t>
            </w:r>
            <w:r w:rsidRPr="00444224">
              <w:t>ệ thống thông báo không tìm thấy thú cưng</w:t>
            </w:r>
            <w:r>
              <w:t xml:space="preserve">, </w:t>
            </w:r>
            <w:r w:rsidRPr="00444224">
              <w:t>Người dùng nhập lại điều kiện tìm kiếm.</w:t>
            </w:r>
          </w:p>
        </w:tc>
      </w:tr>
    </w:tbl>
    <w:p w14:paraId="44757C9D" w14:textId="77777777" w:rsidR="00413E27" w:rsidRPr="00413E27" w:rsidRDefault="00413E27" w:rsidP="00413E27"/>
    <w:p w14:paraId="62CC90E3" w14:textId="77777777" w:rsidR="00164F89" w:rsidRDefault="00164F89" w:rsidP="00164F89">
      <w:pPr>
        <w:pStyle w:val="Heading4"/>
        <w:numPr>
          <w:ilvl w:val="3"/>
          <w:numId w:val="5"/>
        </w:numPr>
        <w:rPr>
          <w:lang w:val="pt-BR"/>
        </w:rPr>
      </w:pPr>
      <w:r w:rsidRPr="00FA2E85">
        <w:rPr>
          <w:lang w:val="pt-BR"/>
        </w:rPr>
        <w:lastRenderedPageBreak/>
        <w:t xml:space="preserve">Activity Diagram </w:t>
      </w:r>
    </w:p>
    <w:p w14:paraId="033BA947" w14:textId="22D9A977" w:rsidR="00413E27" w:rsidRPr="00413E27" w:rsidRDefault="00413E27" w:rsidP="00413E27">
      <w:pPr>
        <w:rPr>
          <w:lang w:val="pt-BR"/>
        </w:rPr>
      </w:pPr>
      <w:r w:rsidRPr="00844F4C">
        <w:rPr>
          <w:noProof/>
        </w:rPr>
        <w:drawing>
          <wp:inline distT="0" distB="0" distL="0" distR="0" wp14:anchorId="1346F534" wp14:editId="6900B81B">
            <wp:extent cx="5580380" cy="3342862"/>
            <wp:effectExtent l="0" t="0" r="1270" b="0"/>
            <wp:docPr id="454366783" name="Picture 454366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580380" cy="3342862"/>
                    </a:xfrm>
                    <a:prstGeom prst="rect">
                      <a:avLst/>
                    </a:prstGeom>
                  </pic:spPr>
                </pic:pic>
              </a:graphicData>
            </a:graphic>
          </wp:inline>
        </w:drawing>
      </w:r>
    </w:p>
    <w:p w14:paraId="5CDF2E14" w14:textId="77777777" w:rsidR="00164F89" w:rsidRDefault="00164F89" w:rsidP="00164F89">
      <w:pPr>
        <w:pStyle w:val="Heading4"/>
        <w:rPr>
          <w:lang w:val="pt-BR"/>
        </w:rPr>
      </w:pPr>
      <w:r w:rsidRPr="005103C6">
        <w:rPr>
          <w:lang w:val="pt-BR"/>
        </w:rPr>
        <w:lastRenderedPageBreak/>
        <w:t>Sequence Diagram</w:t>
      </w:r>
    </w:p>
    <w:p w14:paraId="5B07426E" w14:textId="408C49BB" w:rsidR="00413E27" w:rsidRPr="00413E27" w:rsidRDefault="00413E27" w:rsidP="00413E27">
      <w:pPr>
        <w:rPr>
          <w:lang w:val="pt-BR"/>
        </w:rPr>
      </w:pPr>
      <w:r w:rsidRPr="00844F4C">
        <w:rPr>
          <w:noProof/>
        </w:rPr>
        <w:drawing>
          <wp:inline distT="0" distB="0" distL="0" distR="0" wp14:anchorId="60F5679E" wp14:editId="00BB8065">
            <wp:extent cx="5580380" cy="5368731"/>
            <wp:effectExtent l="0" t="0" r="1270" b="3810"/>
            <wp:docPr id="1085354031" name="Picture 1085354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580380" cy="5368731"/>
                    </a:xfrm>
                    <a:prstGeom prst="rect">
                      <a:avLst/>
                    </a:prstGeom>
                  </pic:spPr>
                </pic:pic>
              </a:graphicData>
            </a:graphic>
          </wp:inline>
        </w:drawing>
      </w:r>
    </w:p>
    <w:p w14:paraId="1BAA350B" w14:textId="77777777" w:rsidR="00164F89" w:rsidRPr="00164F89" w:rsidRDefault="00164F89" w:rsidP="00164F89">
      <w:pPr>
        <w:rPr>
          <w:lang w:val="pt-BR"/>
        </w:rPr>
      </w:pPr>
    </w:p>
    <w:p w14:paraId="45E8CD9B" w14:textId="13DDAA8C" w:rsidR="00760FCE" w:rsidRDefault="00760FCE" w:rsidP="00760FCE">
      <w:pPr>
        <w:pStyle w:val="Heading3"/>
      </w:pPr>
      <w:bookmarkStart w:id="43" w:name="_Toc240195167"/>
      <w:r>
        <w:t>UC0</w:t>
      </w:r>
      <w:r>
        <w:t>18</w:t>
      </w:r>
      <w:r>
        <w:t>_</w:t>
      </w:r>
      <w:r w:rsidRPr="00A27D28">
        <w:rPr>
          <w:i/>
          <w:iCs/>
        </w:rPr>
        <w:t xml:space="preserve"> </w:t>
      </w:r>
      <w:r>
        <w:rPr>
          <w:rFonts w:cs="Times New Roman"/>
        </w:rPr>
        <w:t>Tìm kiếm dịch vụ</w:t>
      </w:r>
    </w:p>
    <w:p w14:paraId="0F2481E9" w14:textId="5EB091F6" w:rsidR="00760FCE" w:rsidRDefault="00760FCE" w:rsidP="00760FCE">
      <w:pPr>
        <w:pStyle w:val="Heading4"/>
      </w:pPr>
      <w:r w:rsidRPr="005103C6">
        <w:t>Mô tả use case UC0</w:t>
      </w:r>
      <w:r>
        <w:t>18</w:t>
      </w:r>
    </w:p>
    <w:tbl>
      <w:tblPr>
        <w:tblStyle w:val="TableGrid"/>
        <w:tblW w:w="5000" w:type="pct"/>
        <w:tblLook w:val="01E0" w:firstRow="1" w:lastRow="1" w:firstColumn="1" w:lastColumn="1" w:noHBand="0" w:noVBand="0"/>
      </w:tblPr>
      <w:tblGrid>
        <w:gridCol w:w="4389"/>
        <w:gridCol w:w="4389"/>
      </w:tblGrid>
      <w:tr w:rsidR="00760FCE" w:rsidRPr="00A97C19" w14:paraId="25D4621D" w14:textId="77777777" w:rsidTr="00D25A0F">
        <w:tc>
          <w:tcPr>
            <w:tcW w:w="5000" w:type="pct"/>
            <w:gridSpan w:val="2"/>
            <w:tcBorders>
              <w:top w:val="single" w:sz="4" w:space="0" w:color="auto"/>
              <w:left w:val="single" w:sz="4" w:space="0" w:color="auto"/>
              <w:bottom w:val="single" w:sz="4" w:space="0" w:color="auto"/>
              <w:right w:val="single" w:sz="4" w:space="0" w:color="auto"/>
            </w:tcBorders>
            <w:hideMark/>
          </w:tcPr>
          <w:p w14:paraId="06988FE1" w14:textId="5D5A7066" w:rsidR="00760FCE" w:rsidRPr="00A97C19" w:rsidRDefault="00760FCE" w:rsidP="00D25A0F">
            <w:pPr>
              <w:spacing w:after="160" w:line="278" w:lineRule="auto"/>
              <w:ind w:firstLine="0"/>
              <w:rPr>
                <w:b/>
              </w:rPr>
            </w:pPr>
            <w:r w:rsidRPr="00A97C19">
              <w:rPr>
                <w:b/>
              </w:rPr>
              <w:t xml:space="preserve">Use case: </w:t>
            </w:r>
            <w:r w:rsidRPr="00A97C19">
              <w:t>UC0</w:t>
            </w:r>
            <w:r>
              <w:t>18</w:t>
            </w:r>
            <w:r w:rsidRPr="00A97C19">
              <w:t>_</w:t>
            </w:r>
            <w:r>
              <w:t xml:space="preserve"> </w:t>
            </w:r>
            <w:r w:rsidRPr="00A27D28">
              <w:t xml:space="preserve">Tìm kiếm </w:t>
            </w:r>
            <w:r>
              <w:t>dịch vụ</w:t>
            </w:r>
          </w:p>
        </w:tc>
      </w:tr>
      <w:tr w:rsidR="00760FCE" w:rsidRPr="00A97C19" w14:paraId="1777A360" w14:textId="77777777" w:rsidTr="00D25A0F">
        <w:tc>
          <w:tcPr>
            <w:tcW w:w="5000" w:type="pct"/>
            <w:gridSpan w:val="2"/>
            <w:tcBorders>
              <w:top w:val="single" w:sz="4" w:space="0" w:color="auto"/>
              <w:left w:val="single" w:sz="4" w:space="0" w:color="auto"/>
              <w:bottom w:val="single" w:sz="4" w:space="0" w:color="auto"/>
              <w:right w:val="single" w:sz="4" w:space="0" w:color="auto"/>
            </w:tcBorders>
            <w:hideMark/>
          </w:tcPr>
          <w:p w14:paraId="5FC4AEED" w14:textId="77777777" w:rsidR="00760FCE" w:rsidRPr="00A97C19" w:rsidRDefault="00760FCE" w:rsidP="00D25A0F">
            <w:pPr>
              <w:spacing w:after="160" w:line="278" w:lineRule="auto"/>
              <w:ind w:firstLine="0"/>
            </w:pPr>
            <w:r w:rsidRPr="00A97C19">
              <w:rPr>
                <w:bCs/>
              </w:rPr>
              <w:t xml:space="preserve">Actor: </w:t>
            </w:r>
            <w:r>
              <w:t>Chủ cửa hàng, n</w:t>
            </w:r>
            <w:r w:rsidRPr="00827974">
              <w:t>hân viên chăm sóc</w:t>
            </w:r>
            <w:r>
              <w:t>.</w:t>
            </w:r>
          </w:p>
        </w:tc>
      </w:tr>
      <w:tr w:rsidR="00760FCE" w:rsidRPr="00A97C19" w14:paraId="57A919C9" w14:textId="77777777" w:rsidTr="00D25A0F">
        <w:tc>
          <w:tcPr>
            <w:tcW w:w="5000" w:type="pct"/>
            <w:gridSpan w:val="2"/>
            <w:tcBorders>
              <w:top w:val="single" w:sz="4" w:space="0" w:color="auto"/>
              <w:left w:val="single" w:sz="4" w:space="0" w:color="auto"/>
              <w:bottom w:val="single" w:sz="4" w:space="0" w:color="auto"/>
              <w:right w:val="single" w:sz="4" w:space="0" w:color="auto"/>
            </w:tcBorders>
            <w:hideMark/>
          </w:tcPr>
          <w:p w14:paraId="63C35537" w14:textId="77777777" w:rsidR="00760FCE" w:rsidRPr="00A97C19" w:rsidRDefault="00760FCE" w:rsidP="00D25A0F">
            <w:pPr>
              <w:spacing w:after="160" w:line="278" w:lineRule="auto"/>
              <w:ind w:firstLine="0"/>
            </w:pPr>
            <w:r w:rsidRPr="00A97C19">
              <w:rPr>
                <w:bCs/>
              </w:rPr>
              <w:t>Mô tả:</w:t>
            </w:r>
            <w:r w:rsidRPr="00A97C19">
              <w:t xml:space="preserve"> </w:t>
            </w:r>
            <w:r w:rsidRPr="00827974">
              <w:t>Cho phép người dùng tra cứu thông tin dịch vụ dựa trên mã dịch vụ, tên dịch vụ hoặc loại dịch vụ.</w:t>
            </w:r>
          </w:p>
        </w:tc>
      </w:tr>
      <w:tr w:rsidR="00760FCE" w:rsidRPr="00A97C19" w14:paraId="30E6F3A6" w14:textId="77777777" w:rsidTr="00D25A0F">
        <w:tc>
          <w:tcPr>
            <w:tcW w:w="5000" w:type="pct"/>
            <w:gridSpan w:val="2"/>
            <w:tcBorders>
              <w:top w:val="single" w:sz="4" w:space="0" w:color="auto"/>
              <w:left w:val="single" w:sz="4" w:space="0" w:color="auto"/>
              <w:bottom w:val="single" w:sz="4" w:space="0" w:color="auto"/>
              <w:right w:val="single" w:sz="4" w:space="0" w:color="auto"/>
            </w:tcBorders>
            <w:hideMark/>
          </w:tcPr>
          <w:p w14:paraId="0D4F2910" w14:textId="77777777" w:rsidR="00760FCE" w:rsidRPr="00A97C19" w:rsidRDefault="00760FCE" w:rsidP="00D25A0F">
            <w:pPr>
              <w:spacing w:after="160" w:line="278" w:lineRule="auto"/>
              <w:ind w:firstLine="0"/>
            </w:pPr>
            <w:r w:rsidRPr="00A97C19">
              <w:rPr>
                <w:bCs/>
              </w:rPr>
              <w:t>Precondition:</w:t>
            </w:r>
            <w:r w:rsidRPr="00A97C19">
              <w:t xml:space="preserve"> </w:t>
            </w:r>
            <w:r w:rsidRPr="00B6650A">
              <w:t>Người dùng đã đăng nhập thành công vào hệ thống</w:t>
            </w:r>
            <w:r>
              <w:t xml:space="preserve">, người </w:t>
            </w:r>
            <w:r w:rsidRPr="00372B95">
              <w:t>dùng có quyền tra cứu dịch vụ.</w:t>
            </w:r>
          </w:p>
        </w:tc>
      </w:tr>
      <w:tr w:rsidR="00760FCE" w:rsidRPr="00A97C19" w14:paraId="45161A80" w14:textId="77777777" w:rsidTr="00D25A0F">
        <w:tc>
          <w:tcPr>
            <w:tcW w:w="5000" w:type="pct"/>
            <w:gridSpan w:val="2"/>
            <w:tcBorders>
              <w:top w:val="single" w:sz="4" w:space="0" w:color="auto"/>
              <w:left w:val="single" w:sz="4" w:space="0" w:color="auto"/>
              <w:bottom w:val="single" w:sz="4" w:space="0" w:color="auto"/>
              <w:right w:val="single" w:sz="4" w:space="0" w:color="auto"/>
            </w:tcBorders>
            <w:hideMark/>
          </w:tcPr>
          <w:p w14:paraId="271E00EC" w14:textId="77777777" w:rsidR="00760FCE" w:rsidRPr="00A97C19" w:rsidRDefault="00760FCE" w:rsidP="00D25A0F">
            <w:pPr>
              <w:spacing w:after="160" w:line="278" w:lineRule="auto"/>
              <w:ind w:firstLine="0"/>
              <w:rPr>
                <w:bCs/>
              </w:rPr>
            </w:pPr>
            <w:r w:rsidRPr="00A97C19">
              <w:rPr>
                <w:bCs/>
              </w:rPr>
              <w:t>Poscondition:</w:t>
            </w:r>
            <w:r w:rsidRPr="00A97C19">
              <w:t xml:space="preserve"> </w:t>
            </w:r>
            <w:r w:rsidRPr="00536167">
              <w:rPr>
                <w:szCs w:val="26"/>
              </w:rPr>
              <w:t xml:space="preserve">Hệ </w:t>
            </w:r>
            <w:r w:rsidRPr="00372B95">
              <w:t>thống hiển thị danh sách dịch vụ phù hợp với điều kiện tìm kiếm.</w:t>
            </w:r>
          </w:p>
        </w:tc>
      </w:tr>
      <w:tr w:rsidR="00760FCE" w:rsidRPr="00A97C19" w14:paraId="2E4238B7" w14:textId="77777777" w:rsidTr="00D25A0F">
        <w:tc>
          <w:tcPr>
            <w:tcW w:w="5000" w:type="pct"/>
            <w:gridSpan w:val="2"/>
            <w:tcBorders>
              <w:top w:val="single" w:sz="4" w:space="0" w:color="auto"/>
              <w:left w:val="single" w:sz="4" w:space="0" w:color="auto"/>
              <w:bottom w:val="single" w:sz="4" w:space="0" w:color="auto"/>
              <w:right w:val="single" w:sz="4" w:space="0" w:color="auto"/>
            </w:tcBorders>
            <w:hideMark/>
          </w:tcPr>
          <w:p w14:paraId="7C038640" w14:textId="77777777" w:rsidR="00760FCE" w:rsidRPr="00A97C19" w:rsidRDefault="00760FCE" w:rsidP="00D25A0F">
            <w:pPr>
              <w:spacing w:after="160" w:line="278" w:lineRule="auto"/>
              <w:ind w:firstLine="0"/>
            </w:pPr>
            <w:r w:rsidRPr="00A97C19">
              <w:rPr>
                <w:bCs/>
              </w:rPr>
              <w:t>Basic flows</w:t>
            </w:r>
          </w:p>
        </w:tc>
      </w:tr>
      <w:tr w:rsidR="00760FCE" w:rsidRPr="00A97C19" w14:paraId="6FF05E49" w14:textId="77777777" w:rsidTr="00D25A0F">
        <w:tc>
          <w:tcPr>
            <w:tcW w:w="2500" w:type="pct"/>
            <w:tcBorders>
              <w:top w:val="single" w:sz="4" w:space="0" w:color="auto"/>
              <w:left w:val="single" w:sz="4" w:space="0" w:color="auto"/>
              <w:bottom w:val="single" w:sz="4" w:space="0" w:color="auto"/>
              <w:right w:val="single" w:sz="4" w:space="0" w:color="auto"/>
            </w:tcBorders>
          </w:tcPr>
          <w:p w14:paraId="3D869AE0" w14:textId="77777777" w:rsidR="00760FCE" w:rsidRPr="00A97C19" w:rsidRDefault="00760FCE" w:rsidP="00D25A0F">
            <w:pPr>
              <w:ind w:firstLine="0"/>
              <w:rPr>
                <w:bCs/>
              </w:rPr>
            </w:pPr>
            <w:r w:rsidRPr="00A97C19">
              <w:rPr>
                <w:bCs/>
              </w:rPr>
              <w:lastRenderedPageBreak/>
              <w:t>Actor</w:t>
            </w:r>
          </w:p>
        </w:tc>
        <w:tc>
          <w:tcPr>
            <w:tcW w:w="2500" w:type="pct"/>
            <w:tcBorders>
              <w:top w:val="single" w:sz="4" w:space="0" w:color="auto"/>
              <w:left w:val="single" w:sz="4" w:space="0" w:color="auto"/>
              <w:bottom w:val="single" w:sz="4" w:space="0" w:color="auto"/>
              <w:right w:val="single" w:sz="4" w:space="0" w:color="auto"/>
            </w:tcBorders>
          </w:tcPr>
          <w:p w14:paraId="6FF04768" w14:textId="77777777" w:rsidR="00760FCE" w:rsidRPr="00A97C19" w:rsidRDefault="00760FCE" w:rsidP="00D25A0F">
            <w:pPr>
              <w:ind w:firstLine="0"/>
              <w:rPr>
                <w:bCs/>
              </w:rPr>
            </w:pPr>
            <w:r w:rsidRPr="00A97C19">
              <w:rPr>
                <w:bCs/>
              </w:rPr>
              <w:t>System</w:t>
            </w:r>
          </w:p>
        </w:tc>
      </w:tr>
      <w:tr w:rsidR="00760FCE" w:rsidRPr="006C6FD5" w14:paraId="03B47F89" w14:textId="77777777" w:rsidTr="00D25A0F">
        <w:tc>
          <w:tcPr>
            <w:tcW w:w="2500" w:type="pct"/>
            <w:tcBorders>
              <w:top w:val="single" w:sz="4" w:space="0" w:color="auto"/>
              <w:left w:val="single" w:sz="4" w:space="0" w:color="auto"/>
              <w:bottom w:val="single" w:sz="4" w:space="0" w:color="auto"/>
              <w:right w:val="single" w:sz="4" w:space="0" w:color="auto"/>
            </w:tcBorders>
            <w:vAlign w:val="top"/>
          </w:tcPr>
          <w:p w14:paraId="735DF9F2" w14:textId="77777777" w:rsidR="00760FCE" w:rsidRDefault="00760FCE" w:rsidP="00D25A0F">
            <w:pPr>
              <w:ind w:firstLine="0"/>
            </w:pPr>
            <w:r>
              <w:t xml:space="preserve">1. </w:t>
            </w:r>
            <w:r w:rsidRPr="00734B0B">
              <w:t>Người dùng chọn Quản lý dịch vụ.</w:t>
            </w:r>
          </w:p>
          <w:p w14:paraId="774ABA9D" w14:textId="77777777" w:rsidR="00760FCE" w:rsidRDefault="00760FCE" w:rsidP="00D25A0F">
            <w:pPr>
              <w:ind w:firstLine="0"/>
            </w:pPr>
            <w:r>
              <w:t xml:space="preserve">2. </w:t>
            </w:r>
            <w:r w:rsidRPr="00734B0B">
              <w:t xml:space="preserve">Chọn chức năng </w:t>
            </w:r>
            <w:r w:rsidRPr="003D4ABB">
              <w:t>Tìm kiếm dịch vụ.</w:t>
            </w:r>
          </w:p>
          <w:p w14:paraId="08E60310" w14:textId="77777777" w:rsidR="00760FCE" w:rsidRPr="00734B0B" w:rsidRDefault="00760FCE" w:rsidP="00D25A0F">
            <w:pPr>
              <w:ind w:firstLine="0"/>
            </w:pPr>
            <w:r>
              <w:t xml:space="preserve">3. </w:t>
            </w:r>
            <w:r w:rsidRPr="00734B0B">
              <w:t>Người dùng nhập một hoặc nhiều tiêu chí:</w:t>
            </w:r>
            <w:r>
              <w:t xml:space="preserve"> </w:t>
            </w:r>
            <w:r w:rsidRPr="00734B0B">
              <w:t>Mã dịch vụ</w:t>
            </w:r>
            <w:r>
              <w:t>, t</w:t>
            </w:r>
            <w:r w:rsidRPr="00734B0B">
              <w:t>ên dịch vụ</w:t>
            </w:r>
            <w:r>
              <w:t>, l</w:t>
            </w:r>
            <w:r w:rsidRPr="00734B0B">
              <w:t>oại dịch vụ</w:t>
            </w:r>
            <w:r>
              <w:t>,..</w:t>
            </w:r>
            <w:r w:rsidRPr="00734B0B">
              <w:t>.</w:t>
            </w:r>
          </w:p>
          <w:p w14:paraId="7B10312F" w14:textId="77777777" w:rsidR="00760FCE" w:rsidRDefault="00760FCE" w:rsidP="00D25A0F">
            <w:pPr>
              <w:ind w:firstLine="0"/>
            </w:pPr>
            <w:r>
              <w:t>4. Nhấn “tìm kiếm”</w:t>
            </w:r>
          </w:p>
          <w:p w14:paraId="373BD701" w14:textId="77777777" w:rsidR="00760FCE" w:rsidRDefault="00760FCE" w:rsidP="00D25A0F">
            <w:pPr>
              <w:ind w:firstLine="0"/>
              <w:rPr>
                <w:bCs/>
              </w:rPr>
            </w:pPr>
          </w:p>
          <w:p w14:paraId="0DB40FD1" w14:textId="77777777" w:rsidR="00760FCE" w:rsidRDefault="00760FCE" w:rsidP="00D25A0F">
            <w:pPr>
              <w:ind w:firstLine="0"/>
              <w:rPr>
                <w:bCs/>
              </w:rPr>
            </w:pPr>
          </w:p>
          <w:p w14:paraId="4FCF7F38" w14:textId="77777777" w:rsidR="00760FCE" w:rsidRPr="00413E27" w:rsidRDefault="00760FCE" w:rsidP="00D25A0F">
            <w:pPr>
              <w:ind w:firstLine="0"/>
              <w:rPr>
                <w:bCs/>
              </w:rPr>
            </w:pPr>
            <w:r>
              <w:t xml:space="preserve">7. </w:t>
            </w:r>
            <w:r w:rsidRPr="00734B0B">
              <w:t xml:space="preserve">Người dùng chọn một dịch vụ để xem chi tiết </w:t>
            </w:r>
            <w:r>
              <w:t>(</w:t>
            </w:r>
            <w:r w:rsidRPr="00734B0B">
              <w:t>nếu cần</w:t>
            </w:r>
            <w:r>
              <w:t>)</w:t>
            </w:r>
            <w:r w:rsidRPr="00734B0B">
              <w:t>.</w:t>
            </w:r>
          </w:p>
        </w:tc>
        <w:tc>
          <w:tcPr>
            <w:tcW w:w="2500" w:type="pct"/>
            <w:tcBorders>
              <w:top w:val="single" w:sz="4" w:space="0" w:color="auto"/>
              <w:left w:val="single" w:sz="4" w:space="0" w:color="auto"/>
              <w:bottom w:val="single" w:sz="4" w:space="0" w:color="auto"/>
              <w:right w:val="single" w:sz="4" w:space="0" w:color="auto"/>
            </w:tcBorders>
            <w:vAlign w:val="top"/>
          </w:tcPr>
          <w:p w14:paraId="66506D52" w14:textId="77777777" w:rsidR="00760FCE" w:rsidRDefault="00760FCE" w:rsidP="00D25A0F">
            <w:pPr>
              <w:ind w:firstLine="0"/>
            </w:pPr>
          </w:p>
          <w:p w14:paraId="367EC4CC" w14:textId="77777777" w:rsidR="00760FCE" w:rsidRDefault="00760FCE" w:rsidP="00D25A0F">
            <w:pPr>
              <w:ind w:firstLine="0"/>
            </w:pPr>
          </w:p>
          <w:p w14:paraId="38509010" w14:textId="77777777" w:rsidR="00760FCE" w:rsidRDefault="00760FCE" w:rsidP="00D25A0F">
            <w:pPr>
              <w:ind w:firstLine="0"/>
            </w:pPr>
          </w:p>
          <w:p w14:paraId="05B39A5F" w14:textId="77777777" w:rsidR="00760FCE" w:rsidRDefault="00760FCE" w:rsidP="00D25A0F">
            <w:pPr>
              <w:ind w:firstLine="0"/>
            </w:pPr>
          </w:p>
          <w:p w14:paraId="5635D8D8" w14:textId="77777777" w:rsidR="00760FCE" w:rsidRDefault="00760FCE" w:rsidP="00D25A0F">
            <w:pPr>
              <w:ind w:firstLine="0"/>
            </w:pPr>
          </w:p>
          <w:p w14:paraId="6ACCC85C" w14:textId="77777777" w:rsidR="00760FCE" w:rsidRDefault="00760FCE" w:rsidP="00D25A0F">
            <w:pPr>
              <w:ind w:firstLine="0"/>
            </w:pPr>
            <w:r>
              <w:t xml:space="preserve">5. </w:t>
            </w:r>
            <w:r w:rsidRPr="00734B0B">
              <w:t>Hệ thống kiểm tra điều kiện tìm kiếm.</w:t>
            </w:r>
          </w:p>
          <w:p w14:paraId="4D2F4EDB" w14:textId="77777777" w:rsidR="00760FCE" w:rsidRDefault="00760FCE" w:rsidP="00D25A0F">
            <w:pPr>
              <w:ind w:firstLine="0"/>
            </w:pPr>
            <w:r>
              <w:t xml:space="preserve">6. </w:t>
            </w:r>
            <w:r w:rsidRPr="00734B0B">
              <w:t>Hệ thống hiển thị danh sách dịch vụ phù hợp.</w:t>
            </w:r>
          </w:p>
          <w:p w14:paraId="2AF114E1" w14:textId="77777777" w:rsidR="00760FCE" w:rsidRDefault="00760FCE" w:rsidP="00D25A0F">
            <w:pPr>
              <w:ind w:firstLine="0"/>
            </w:pPr>
          </w:p>
          <w:p w14:paraId="7DBAD619" w14:textId="77777777" w:rsidR="00760FCE" w:rsidRPr="006C6FD5" w:rsidRDefault="00760FCE" w:rsidP="00D25A0F">
            <w:pPr>
              <w:ind w:firstLine="0"/>
            </w:pPr>
            <w:r>
              <w:t xml:space="preserve">8. </w:t>
            </w:r>
            <w:r w:rsidRPr="00734B0B">
              <w:t>Hệ thống hiển thị thông tin dịch vụ.</w:t>
            </w:r>
          </w:p>
        </w:tc>
      </w:tr>
      <w:tr w:rsidR="00760FCE" w:rsidRPr="00A97C19" w14:paraId="6AF785FF" w14:textId="77777777" w:rsidTr="00D25A0F">
        <w:tc>
          <w:tcPr>
            <w:tcW w:w="2500" w:type="pct"/>
            <w:tcBorders>
              <w:top w:val="single" w:sz="4" w:space="0" w:color="auto"/>
              <w:left w:val="single" w:sz="4" w:space="0" w:color="auto"/>
              <w:bottom w:val="single" w:sz="4" w:space="0" w:color="auto"/>
              <w:right w:val="single" w:sz="4" w:space="0" w:color="auto"/>
            </w:tcBorders>
            <w:hideMark/>
          </w:tcPr>
          <w:p w14:paraId="3E8D6763" w14:textId="77777777" w:rsidR="00760FCE" w:rsidRPr="00A97C19" w:rsidRDefault="00760FCE" w:rsidP="00D25A0F">
            <w:pPr>
              <w:spacing w:after="160" w:line="278" w:lineRule="auto"/>
              <w:ind w:firstLine="0"/>
              <w:rPr>
                <w:bCs/>
              </w:rPr>
            </w:pPr>
            <w:r w:rsidRPr="00A97C19">
              <w:rPr>
                <w:bCs/>
              </w:rPr>
              <w:t>Alternative Flows</w:t>
            </w:r>
          </w:p>
        </w:tc>
        <w:tc>
          <w:tcPr>
            <w:tcW w:w="2500" w:type="pct"/>
            <w:tcBorders>
              <w:top w:val="single" w:sz="4" w:space="0" w:color="auto"/>
              <w:left w:val="single" w:sz="4" w:space="0" w:color="auto"/>
              <w:bottom w:val="single" w:sz="4" w:space="0" w:color="auto"/>
              <w:right w:val="single" w:sz="4" w:space="0" w:color="auto"/>
            </w:tcBorders>
            <w:hideMark/>
          </w:tcPr>
          <w:p w14:paraId="51C418C8" w14:textId="77777777" w:rsidR="00760FCE" w:rsidRPr="00A97C19" w:rsidRDefault="00760FCE" w:rsidP="00D25A0F">
            <w:pPr>
              <w:spacing w:after="160" w:line="278" w:lineRule="auto"/>
            </w:pPr>
          </w:p>
        </w:tc>
      </w:tr>
      <w:tr w:rsidR="00760FCE" w:rsidRPr="00A97C19" w14:paraId="0AB03C4D" w14:textId="77777777" w:rsidTr="00D25A0F">
        <w:tc>
          <w:tcPr>
            <w:tcW w:w="5000" w:type="pct"/>
            <w:gridSpan w:val="2"/>
            <w:tcBorders>
              <w:top w:val="single" w:sz="4" w:space="0" w:color="auto"/>
              <w:left w:val="single" w:sz="4" w:space="0" w:color="auto"/>
              <w:bottom w:val="single" w:sz="4" w:space="0" w:color="auto"/>
              <w:right w:val="single" w:sz="4" w:space="0" w:color="auto"/>
            </w:tcBorders>
          </w:tcPr>
          <w:p w14:paraId="34DC8392" w14:textId="77777777" w:rsidR="00760FCE" w:rsidRPr="00A97C19" w:rsidRDefault="00760FCE" w:rsidP="00D25A0F">
            <w:pPr>
              <w:spacing w:after="160" w:line="278" w:lineRule="auto"/>
              <w:ind w:firstLine="0"/>
            </w:pPr>
            <w:r>
              <w:t xml:space="preserve">5a. </w:t>
            </w:r>
            <w:r w:rsidRPr="00734B0B">
              <w:t>Hệ thống không tìm thấy dịch vụ phù hợp</w:t>
            </w:r>
            <w:r>
              <w:t xml:space="preserve">, </w:t>
            </w:r>
            <w:r w:rsidRPr="00734B0B">
              <w:t xml:space="preserve">Hệ thống thông báo </w:t>
            </w:r>
            <w:r w:rsidRPr="00413E27">
              <w:t>“Không tìm thấy dịch vụ”.</w:t>
            </w:r>
          </w:p>
        </w:tc>
      </w:tr>
    </w:tbl>
    <w:p w14:paraId="26061BA8" w14:textId="77777777" w:rsidR="00760FCE" w:rsidRPr="00413E27" w:rsidRDefault="00760FCE" w:rsidP="00760FCE"/>
    <w:p w14:paraId="535FD306" w14:textId="77777777" w:rsidR="00760FCE" w:rsidRDefault="00760FCE" w:rsidP="00760FCE">
      <w:pPr>
        <w:pStyle w:val="Heading4"/>
        <w:numPr>
          <w:ilvl w:val="3"/>
          <w:numId w:val="5"/>
        </w:numPr>
        <w:rPr>
          <w:lang w:val="pt-BR"/>
        </w:rPr>
      </w:pPr>
      <w:r w:rsidRPr="00FA2E85">
        <w:rPr>
          <w:lang w:val="pt-BR"/>
        </w:rPr>
        <w:lastRenderedPageBreak/>
        <w:t xml:space="preserve">Activity Diagram </w:t>
      </w:r>
    </w:p>
    <w:p w14:paraId="1E2F629A" w14:textId="77777777" w:rsidR="00760FCE" w:rsidRPr="00413E27" w:rsidRDefault="00760FCE" w:rsidP="00760FCE">
      <w:pPr>
        <w:rPr>
          <w:lang w:val="pt-BR"/>
        </w:rPr>
      </w:pPr>
      <w:r w:rsidRPr="00844F4C">
        <w:rPr>
          <w:noProof/>
        </w:rPr>
        <w:drawing>
          <wp:inline distT="0" distB="0" distL="0" distR="0" wp14:anchorId="7781515A" wp14:editId="371AD07F">
            <wp:extent cx="5580380" cy="3477602"/>
            <wp:effectExtent l="0" t="0" r="1270" b="8890"/>
            <wp:docPr id="1397430108" name="Picture 1397430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580380" cy="3477602"/>
                    </a:xfrm>
                    <a:prstGeom prst="rect">
                      <a:avLst/>
                    </a:prstGeom>
                  </pic:spPr>
                </pic:pic>
              </a:graphicData>
            </a:graphic>
          </wp:inline>
        </w:drawing>
      </w:r>
    </w:p>
    <w:p w14:paraId="1AE6641F" w14:textId="77777777" w:rsidR="00760FCE" w:rsidRDefault="00760FCE" w:rsidP="00760FCE">
      <w:pPr>
        <w:pStyle w:val="Heading4"/>
        <w:rPr>
          <w:lang w:val="pt-BR"/>
        </w:rPr>
      </w:pPr>
      <w:r w:rsidRPr="005103C6">
        <w:rPr>
          <w:lang w:val="pt-BR"/>
        </w:rPr>
        <w:lastRenderedPageBreak/>
        <w:t>Sequence Diagram</w:t>
      </w:r>
    </w:p>
    <w:p w14:paraId="139BB941" w14:textId="77777777" w:rsidR="00760FCE" w:rsidRPr="00413E27" w:rsidRDefault="00760FCE" w:rsidP="00760FCE">
      <w:pPr>
        <w:rPr>
          <w:lang w:val="pt-BR"/>
        </w:rPr>
      </w:pPr>
      <w:r w:rsidRPr="00844F4C">
        <w:rPr>
          <w:noProof/>
        </w:rPr>
        <w:drawing>
          <wp:inline distT="0" distB="0" distL="0" distR="0" wp14:anchorId="1ABD7A12" wp14:editId="7200C786">
            <wp:extent cx="5580380" cy="4726033"/>
            <wp:effectExtent l="0" t="0" r="1270" b="0"/>
            <wp:docPr id="1816746617" name="Picture 1816746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580380" cy="4726033"/>
                    </a:xfrm>
                    <a:prstGeom prst="rect">
                      <a:avLst/>
                    </a:prstGeom>
                  </pic:spPr>
                </pic:pic>
              </a:graphicData>
            </a:graphic>
          </wp:inline>
        </w:drawing>
      </w:r>
    </w:p>
    <w:p w14:paraId="581EAABC" w14:textId="77777777" w:rsidR="00760FCE" w:rsidRPr="00A27D28" w:rsidRDefault="00760FCE" w:rsidP="00760FCE">
      <w:pPr>
        <w:rPr>
          <w:lang w:val="pt-BR"/>
        </w:rPr>
      </w:pPr>
    </w:p>
    <w:p w14:paraId="2B88CA03" w14:textId="77777777" w:rsidR="00760FCE" w:rsidRPr="00A27D28" w:rsidRDefault="00760FCE" w:rsidP="00760FCE">
      <w:pPr>
        <w:rPr>
          <w:lang w:val="pt-BR"/>
        </w:rPr>
      </w:pPr>
    </w:p>
    <w:p w14:paraId="39BA9527" w14:textId="77777777" w:rsidR="00760FCE" w:rsidRPr="005103C6" w:rsidRDefault="00760FCE" w:rsidP="00760FCE">
      <w:pPr>
        <w:pStyle w:val="Heading3"/>
        <w:ind w:left="643"/>
      </w:pPr>
      <w:r w:rsidRPr="005103C6">
        <w:br w:type="page"/>
      </w:r>
    </w:p>
    <w:p w14:paraId="45F8DE9F" w14:textId="77777777" w:rsidR="00760FCE" w:rsidRDefault="00760FCE" w:rsidP="00760FCE">
      <w:pPr>
        <w:ind w:firstLine="0"/>
      </w:pPr>
    </w:p>
    <w:p w14:paraId="6F0FE24C" w14:textId="266BE680" w:rsidR="00BB71A4" w:rsidRDefault="007B58E9" w:rsidP="007B58E9">
      <w:pPr>
        <w:pStyle w:val="Heading1"/>
        <w:numPr>
          <w:ilvl w:val="0"/>
          <w:numId w:val="0"/>
        </w:numPr>
      </w:pPr>
      <w:r>
        <w:t xml:space="preserve">CHƯƠNG </w:t>
      </w:r>
      <w:r w:rsidR="00253C68">
        <w:t>4</w:t>
      </w:r>
      <w:r w:rsidR="008D201A">
        <w:t>:</w:t>
      </w:r>
      <w:bookmarkStart w:id="44" w:name="_Toc169424250"/>
      <w:r w:rsidR="008D201A">
        <w:t xml:space="preserve"> </w:t>
      </w:r>
      <w:r w:rsidR="0007352A">
        <w:t xml:space="preserve">THIẾT KẾ VÀ </w:t>
      </w:r>
      <w:bookmarkEnd w:id="44"/>
      <w:r w:rsidR="008D201A">
        <w:t>HIỆN THỰC</w:t>
      </w:r>
      <w:bookmarkEnd w:id="43"/>
    </w:p>
    <w:p w14:paraId="4856CC94" w14:textId="6B7099BA" w:rsidR="00BB71A4" w:rsidRDefault="003B1C66">
      <w:pPr>
        <w:pStyle w:val="Heading2"/>
        <w:numPr>
          <w:ilvl w:val="1"/>
          <w:numId w:val="6"/>
        </w:numPr>
      </w:pPr>
      <w:bookmarkStart w:id="45" w:name="_Toc240195168"/>
      <w:r>
        <w:t>Thiết kế sơ đồ lớp</w:t>
      </w:r>
      <w:r w:rsidR="00AB2606">
        <w:t xml:space="preserve"> (Class Diagram)</w:t>
      </w:r>
      <w:bookmarkEnd w:id="45"/>
    </w:p>
    <w:p w14:paraId="646BAD50" w14:textId="77777777" w:rsidR="003B1C66" w:rsidRDefault="003B1C66" w:rsidP="00585F4E"/>
    <w:p w14:paraId="35666205" w14:textId="4E0968A3" w:rsidR="003B1C66" w:rsidRDefault="003B1C66" w:rsidP="003B1C66">
      <w:pPr>
        <w:pStyle w:val="Heading3"/>
      </w:pPr>
      <w:bookmarkStart w:id="46" w:name="_Toc240195169"/>
      <w:r>
        <w:t>Class Driagram</w:t>
      </w:r>
      <w:bookmarkEnd w:id="46"/>
    </w:p>
    <w:p w14:paraId="0E1A58A3" w14:textId="26B7754D" w:rsidR="003B1C66" w:rsidRDefault="00E649BB" w:rsidP="00585F4E">
      <w:r w:rsidRPr="00E649BB">
        <w:rPr>
          <w:noProof/>
        </w:rPr>
        <w:drawing>
          <wp:inline distT="0" distB="0" distL="0" distR="0" wp14:anchorId="671BC989" wp14:editId="323067A0">
            <wp:extent cx="5580380" cy="3417570"/>
            <wp:effectExtent l="0" t="0" r="1270" b="0"/>
            <wp:docPr id="1348559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559309" name=""/>
                    <pic:cNvPicPr/>
                  </pic:nvPicPr>
                  <pic:blipFill>
                    <a:blip r:embed="rId45"/>
                    <a:stretch>
                      <a:fillRect/>
                    </a:stretch>
                  </pic:blipFill>
                  <pic:spPr>
                    <a:xfrm>
                      <a:off x="0" y="0"/>
                      <a:ext cx="5580380" cy="3417570"/>
                    </a:xfrm>
                    <a:prstGeom prst="rect">
                      <a:avLst/>
                    </a:prstGeom>
                  </pic:spPr>
                </pic:pic>
              </a:graphicData>
            </a:graphic>
          </wp:inline>
        </w:drawing>
      </w:r>
    </w:p>
    <w:p w14:paraId="7111271F" w14:textId="68FC88A5" w:rsidR="003B1C66" w:rsidRDefault="003B1C66" w:rsidP="003B1C66">
      <w:pPr>
        <w:pStyle w:val="Heading3"/>
      </w:pPr>
      <w:bookmarkStart w:id="47" w:name="_Toc240195170"/>
      <w:r>
        <w:t>Đặt tả Class Diagram</w:t>
      </w:r>
      <w:bookmarkEnd w:id="47"/>
    </w:p>
    <w:p w14:paraId="3C85A9FD" w14:textId="33207F5A" w:rsidR="00FE16DA" w:rsidRDefault="00FE16DA" w:rsidP="00FE16DA">
      <w:pPr>
        <w:pStyle w:val="Heading4"/>
      </w:pPr>
      <w:r>
        <w:t>Thực thể</w:t>
      </w:r>
      <w:r w:rsidR="0088246F">
        <w:t xml:space="preserve"> Hóa đơn</w:t>
      </w:r>
    </w:p>
    <w:p w14:paraId="089D808C" w14:textId="01B6C3A0" w:rsidR="00143C27" w:rsidRPr="00982E9A" w:rsidRDefault="00143C27" w:rsidP="00143C27">
      <w:pPr>
        <w:pStyle w:val="Caption"/>
        <w:rPr>
          <w:color w:val="FF0000"/>
          <w:sz w:val="22"/>
          <w:szCs w:val="22"/>
        </w:rPr>
      </w:pPr>
      <w:r w:rsidRPr="00982E9A">
        <w:rPr>
          <w:sz w:val="22"/>
          <w:szCs w:val="22"/>
        </w:rPr>
        <w:t xml:space="preserve">Table </w:t>
      </w:r>
      <w:r w:rsidRPr="00982E9A">
        <w:rPr>
          <w:sz w:val="22"/>
          <w:szCs w:val="22"/>
        </w:rPr>
        <w:fldChar w:fldCharType="begin"/>
      </w:r>
      <w:r w:rsidRPr="00982E9A">
        <w:rPr>
          <w:sz w:val="22"/>
          <w:szCs w:val="22"/>
        </w:rPr>
        <w:instrText xml:space="preserve"> SEQ Table \* ARABIC </w:instrText>
      </w:r>
      <w:r w:rsidRPr="00982E9A">
        <w:rPr>
          <w:sz w:val="22"/>
          <w:szCs w:val="22"/>
        </w:rPr>
        <w:fldChar w:fldCharType="separate"/>
      </w:r>
      <w:r w:rsidRPr="00982E9A">
        <w:rPr>
          <w:noProof/>
          <w:sz w:val="22"/>
          <w:szCs w:val="22"/>
        </w:rPr>
        <w:t>1</w:t>
      </w:r>
      <w:r w:rsidRPr="00982E9A">
        <w:rPr>
          <w:sz w:val="22"/>
          <w:szCs w:val="22"/>
        </w:rPr>
        <w:fldChar w:fldCharType="end"/>
      </w:r>
      <w:r w:rsidRPr="00982E9A">
        <w:rPr>
          <w:sz w:val="22"/>
          <w:szCs w:val="22"/>
        </w:rPr>
        <w:t xml:space="preserve">: thực thể </w:t>
      </w:r>
      <w:r>
        <w:rPr>
          <w:sz w:val="22"/>
          <w:szCs w:val="22"/>
        </w:rPr>
        <w:t>hoá đơn</w:t>
      </w:r>
    </w:p>
    <w:tbl>
      <w:tblPr>
        <w:tblStyle w:val="TableGrid"/>
        <w:tblW w:w="0" w:type="auto"/>
        <w:jc w:val="left"/>
        <w:tblCellMar>
          <w:left w:w="0" w:type="dxa"/>
          <w:right w:w="0" w:type="dxa"/>
        </w:tblCellMar>
        <w:tblLook w:val="04A0" w:firstRow="1" w:lastRow="0" w:firstColumn="1" w:lastColumn="0" w:noHBand="0" w:noVBand="1"/>
      </w:tblPr>
      <w:tblGrid>
        <w:gridCol w:w="375"/>
        <w:gridCol w:w="2983"/>
        <w:gridCol w:w="1516"/>
        <w:gridCol w:w="2230"/>
        <w:gridCol w:w="1674"/>
      </w:tblGrid>
      <w:tr w:rsidR="00143C27" w:rsidRPr="00FE16DA" w14:paraId="519CFDA6" w14:textId="77777777" w:rsidTr="00BA3261">
        <w:trPr>
          <w:jc w:val="left"/>
        </w:trPr>
        <w:tc>
          <w:tcPr>
            <w:tcW w:w="375" w:type="dxa"/>
          </w:tcPr>
          <w:p w14:paraId="1D59335C" w14:textId="77777777" w:rsidR="00143C27" w:rsidRPr="00FE16DA" w:rsidRDefault="00143C27" w:rsidP="008C6FE1">
            <w:pPr>
              <w:spacing w:line="360" w:lineRule="auto"/>
              <w:ind w:right="-970" w:firstLine="5"/>
              <w:jc w:val="left"/>
              <w:rPr>
                <w:b/>
                <w:sz w:val="24"/>
              </w:rPr>
            </w:pPr>
            <w:r w:rsidRPr="00FE16DA">
              <w:rPr>
                <w:b/>
                <w:sz w:val="24"/>
              </w:rPr>
              <w:t>s</w:t>
            </w:r>
            <w:r>
              <w:rPr>
                <w:b/>
                <w:sz w:val="24"/>
              </w:rPr>
              <w:t>tt</w:t>
            </w:r>
          </w:p>
        </w:tc>
        <w:tc>
          <w:tcPr>
            <w:tcW w:w="2983" w:type="dxa"/>
          </w:tcPr>
          <w:p w14:paraId="02140241" w14:textId="77777777" w:rsidR="00143C27" w:rsidRPr="00FE16DA" w:rsidRDefault="00143C27" w:rsidP="008C6FE1">
            <w:pPr>
              <w:spacing w:line="360" w:lineRule="auto"/>
              <w:ind w:firstLine="0"/>
              <w:jc w:val="left"/>
              <w:rPr>
                <w:b/>
                <w:sz w:val="24"/>
              </w:rPr>
            </w:pPr>
            <w:r w:rsidRPr="00FE16DA">
              <w:rPr>
                <w:b/>
                <w:sz w:val="24"/>
              </w:rPr>
              <w:t>Công việc</w:t>
            </w:r>
          </w:p>
        </w:tc>
        <w:tc>
          <w:tcPr>
            <w:tcW w:w="1516" w:type="dxa"/>
          </w:tcPr>
          <w:p w14:paraId="54A72312" w14:textId="77777777" w:rsidR="00143C27" w:rsidRPr="00FE16DA" w:rsidRDefault="00143C27" w:rsidP="008C6FE1">
            <w:pPr>
              <w:tabs>
                <w:tab w:val="center" w:pos="4536"/>
                <w:tab w:val="center" w:pos="7938"/>
              </w:tabs>
              <w:spacing w:line="360" w:lineRule="auto"/>
              <w:ind w:firstLine="0"/>
              <w:jc w:val="left"/>
              <w:rPr>
                <w:b/>
                <w:sz w:val="24"/>
              </w:rPr>
            </w:pPr>
            <w:r w:rsidRPr="00FE16DA">
              <w:rPr>
                <w:b/>
                <w:sz w:val="24"/>
              </w:rPr>
              <w:t>Kiểu dữ liệu</w:t>
            </w:r>
          </w:p>
        </w:tc>
        <w:tc>
          <w:tcPr>
            <w:tcW w:w="2230" w:type="dxa"/>
          </w:tcPr>
          <w:p w14:paraId="2AF950DE" w14:textId="77777777" w:rsidR="00143C27" w:rsidRPr="00FE16DA" w:rsidRDefault="00143C27" w:rsidP="008C6FE1">
            <w:pPr>
              <w:spacing w:line="360" w:lineRule="auto"/>
              <w:ind w:left="54" w:firstLine="0"/>
              <w:jc w:val="left"/>
              <w:rPr>
                <w:b/>
                <w:sz w:val="24"/>
              </w:rPr>
            </w:pPr>
            <w:r w:rsidRPr="00FE16DA">
              <w:rPr>
                <w:b/>
                <w:sz w:val="24"/>
              </w:rPr>
              <w:t>Ràng buộc</w:t>
            </w:r>
          </w:p>
        </w:tc>
        <w:tc>
          <w:tcPr>
            <w:tcW w:w="1674" w:type="dxa"/>
          </w:tcPr>
          <w:p w14:paraId="39A031A3" w14:textId="77777777" w:rsidR="00143C27" w:rsidRPr="00FE16DA" w:rsidRDefault="00143C27" w:rsidP="008C6FE1">
            <w:pPr>
              <w:tabs>
                <w:tab w:val="center" w:pos="4536"/>
                <w:tab w:val="center" w:pos="7938"/>
              </w:tabs>
              <w:spacing w:line="360" w:lineRule="auto"/>
              <w:ind w:firstLine="0"/>
              <w:jc w:val="left"/>
              <w:rPr>
                <w:b/>
                <w:sz w:val="24"/>
              </w:rPr>
            </w:pPr>
            <w:r w:rsidRPr="00FE16DA">
              <w:rPr>
                <w:b/>
                <w:sz w:val="24"/>
              </w:rPr>
              <w:t>Ghi chú</w:t>
            </w:r>
          </w:p>
        </w:tc>
      </w:tr>
      <w:tr w:rsidR="00143C27" w:rsidRPr="00FE16DA" w14:paraId="167EEF6F" w14:textId="77777777" w:rsidTr="00BA3261">
        <w:trPr>
          <w:jc w:val="left"/>
        </w:trPr>
        <w:tc>
          <w:tcPr>
            <w:tcW w:w="375" w:type="dxa"/>
          </w:tcPr>
          <w:p w14:paraId="0EBBB56E" w14:textId="77777777" w:rsidR="00143C27" w:rsidRPr="00FE16DA" w:rsidRDefault="00143C27" w:rsidP="008C6FE1">
            <w:pPr>
              <w:spacing w:line="360" w:lineRule="auto"/>
              <w:ind w:firstLine="5"/>
              <w:jc w:val="left"/>
              <w:rPr>
                <w:b/>
                <w:sz w:val="24"/>
              </w:rPr>
            </w:pPr>
            <w:r w:rsidRPr="00FE16DA">
              <w:rPr>
                <w:b/>
                <w:sz w:val="24"/>
              </w:rPr>
              <w:t>1</w:t>
            </w:r>
          </w:p>
        </w:tc>
        <w:tc>
          <w:tcPr>
            <w:tcW w:w="2983" w:type="dxa"/>
          </w:tcPr>
          <w:p w14:paraId="522BF48F" w14:textId="77777777" w:rsidR="00143C27" w:rsidRPr="00FE16DA" w:rsidRDefault="00143C27" w:rsidP="008C6FE1">
            <w:pPr>
              <w:spacing w:line="360" w:lineRule="auto"/>
              <w:ind w:firstLine="0"/>
              <w:jc w:val="left"/>
              <w:rPr>
                <w:b/>
                <w:sz w:val="24"/>
              </w:rPr>
            </w:pPr>
            <w:r w:rsidRPr="00FE16DA">
              <w:rPr>
                <w:b/>
                <w:sz w:val="24"/>
              </w:rPr>
              <w:t>Khai báo thuộc tính:</w:t>
            </w:r>
          </w:p>
        </w:tc>
        <w:tc>
          <w:tcPr>
            <w:tcW w:w="1516" w:type="dxa"/>
          </w:tcPr>
          <w:p w14:paraId="7B51E33E" w14:textId="77777777" w:rsidR="00143C27" w:rsidRPr="00FE16DA" w:rsidRDefault="00143C27" w:rsidP="008C6FE1">
            <w:pPr>
              <w:tabs>
                <w:tab w:val="center" w:pos="4536"/>
                <w:tab w:val="center" w:pos="7938"/>
              </w:tabs>
              <w:spacing w:line="360" w:lineRule="auto"/>
              <w:ind w:firstLine="0"/>
              <w:jc w:val="left"/>
              <w:rPr>
                <w:b/>
                <w:sz w:val="24"/>
              </w:rPr>
            </w:pPr>
          </w:p>
        </w:tc>
        <w:tc>
          <w:tcPr>
            <w:tcW w:w="2230" w:type="dxa"/>
          </w:tcPr>
          <w:p w14:paraId="0F87C4CD" w14:textId="77777777" w:rsidR="00143C27" w:rsidRPr="00FE16DA" w:rsidRDefault="00143C27" w:rsidP="008C6FE1">
            <w:pPr>
              <w:spacing w:line="360" w:lineRule="auto"/>
              <w:ind w:left="54" w:firstLine="0"/>
              <w:jc w:val="left"/>
              <w:rPr>
                <w:b/>
                <w:sz w:val="24"/>
              </w:rPr>
            </w:pPr>
          </w:p>
        </w:tc>
        <w:tc>
          <w:tcPr>
            <w:tcW w:w="1674" w:type="dxa"/>
          </w:tcPr>
          <w:p w14:paraId="6695A8F0" w14:textId="77777777" w:rsidR="00143C27" w:rsidRPr="00FE16DA" w:rsidRDefault="00143C27" w:rsidP="008C6FE1">
            <w:pPr>
              <w:tabs>
                <w:tab w:val="center" w:pos="4536"/>
                <w:tab w:val="center" w:pos="7938"/>
              </w:tabs>
              <w:spacing w:line="360" w:lineRule="auto"/>
              <w:ind w:firstLine="0"/>
              <w:jc w:val="left"/>
              <w:rPr>
                <w:b/>
                <w:sz w:val="24"/>
              </w:rPr>
            </w:pPr>
          </w:p>
        </w:tc>
      </w:tr>
      <w:tr w:rsidR="00143C27" w:rsidRPr="00FE16DA" w14:paraId="06260433" w14:textId="77777777" w:rsidTr="00BA3261">
        <w:trPr>
          <w:jc w:val="left"/>
        </w:trPr>
        <w:tc>
          <w:tcPr>
            <w:tcW w:w="375" w:type="dxa"/>
          </w:tcPr>
          <w:p w14:paraId="1EB42C8C" w14:textId="77777777" w:rsidR="00143C27" w:rsidRPr="00FE16DA" w:rsidRDefault="00143C27" w:rsidP="008C6FE1">
            <w:pPr>
              <w:spacing w:line="360" w:lineRule="auto"/>
              <w:ind w:firstLine="5"/>
              <w:jc w:val="left"/>
              <w:rPr>
                <w:sz w:val="24"/>
              </w:rPr>
            </w:pPr>
            <w:r w:rsidRPr="00FE16DA">
              <w:rPr>
                <w:sz w:val="24"/>
              </w:rPr>
              <w:t>11</w:t>
            </w:r>
          </w:p>
        </w:tc>
        <w:tc>
          <w:tcPr>
            <w:tcW w:w="2983" w:type="dxa"/>
          </w:tcPr>
          <w:p w14:paraId="011DCBAF" w14:textId="6ADEB044" w:rsidR="00143C27" w:rsidRPr="00FE16DA" w:rsidRDefault="00143C27" w:rsidP="008C6FE1">
            <w:pPr>
              <w:spacing w:line="360" w:lineRule="auto"/>
              <w:ind w:firstLine="0"/>
              <w:jc w:val="left"/>
              <w:rPr>
                <w:sz w:val="24"/>
              </w:rPr>
            </w:pPr>
            <w:r w:rsidRPr="00143C27">
              <w:rPr>
                <w:sz w:val="24"/>
              </w:rPr>
              <w:t>maHD</w:t>
            </w:r>
          </w:p>
        </w:tc>
        <w:tc>
          <w:tcPr>
            <w:tcW w:w="1516" w:type="dxa"/>
          </w:tcPr>
          <w:p w14:paraId="6F1B9D5D" w14:textId="77777777" w:rsidR="00143C27" w:rsidRPr="001F2F9F" w:rsidRDefault="00143C27" w:rsidP="008C6FE1">
            <w:pPr>
              <w:tabs>
                <w:tab w:val="center" w:pos="4536"/>
                <w:tab w:val="center" w:pos="7938"/>
              </w:tabs>
              <w:spacing w:line="360" w:lineRule="auto"/>
              <w:ind w:firstLine="0"/>
              <w:jc w:val="left"/>
              <w:rPr>
                <w:bCs/>
                <w:sz w:val="24"/>
              </w:rPr>
            </w:pPr>
            <w:r w:rsidRPr="001F2F9F">
              <w:rPr>
                <w:bCs/>
                <w:sz w:val="24"/>
              </w:rPr>
              <w:t>String</w:t>
            </w:r>
          </w:p>
        </w:tc>
        <w:tc>
          <w:tcPr>
            <w:tcW w:w="2230" w:type="dxa"/>
          </w:tcPr>
          <w:p w14:paraId="1170D9BF" w14:textId="6EDEBA00" w:rsidR="00143C27" w:rsidRPr="001F2F9F" w:rsidRDefault="00BA3261" w:rsidP="008C6FE1">
            <w:pPr>
              <w:spacing w:line="360" w:lineRule="auto"/>
              <w:ind w:left="54" w:firstLine="0"/>
              <w:jc w:val="left"/>
              <w:rPr>
                <w:bCs/>
                <w:sz w:val="24"/>
              </w:rPr>
            </w:pPr>
            <w:r w:rsidRPr="00BA3261">
              <w:rPr>
                <w:bCs/>
                <w:sz w:val="24"/>
              </w:rPr>
              <w:t>HD + [YYMMDD] + [XXX] (Hệ thống tự sinh tăng dần từ 001 trong ngày)</w:t>
            </w:r>
          </w:p>
        </w:tc>
        <w:tc>
          <w:tcPr>
            <w:tcW w:w="1674" w:type="dxa"/>
          </w:tcPr>
          <w:p w14:paraId="315E350D" w14:textId="767255E9" w:rsidR="00143C27" w:rsidRPr="001F2F9F" w:rsidRDefault="00143C27" w:rsidP="008C6FE1">
            <w:pPr>
              <w:tabs>
                <w:tab w:val="center" w:pos="4536"/>
                <w:tab w:val="center" w:pos="7938"/>
              </w:tabs>
              <w:spacing w:line="360" w:lineRule="auto"/>
              <w:ind w:firstLine="0"/>
              <w:jc w:val="left"/>
              <w:rPr>
                <w:bCs/>
                <w:sz w:val="24"/>
              </w:rPr>
            </w:pPr>
            <w:r w:rsidRPr="001F2F9F">
              <w:rPr>
                <w:bCs/>
                <w:sz w:val="24"/>
              </w:rPr>
              <w:t>{id}</w:t>
            </w:r>
          </w:p>
        </w:tc>
      </w:tr>
      <w:tr w:rsidR="00143C27" w:rsidRPr="00FE16DA" w14:paraId="633D9380" w14:textId="77777777" w:rsidTr="00BA3261">
        <w:trPr>
          <w:jc w:val="left"/>
        </w:trPr>
        <w:tc>
          <w:tcPr>
            <w:tcW w:w="375" w:type="dxa"/>
          </w:tcPr>
          <w:p w14:paraId="7B7BCF26" w14:textId="77777777" w:rsidR="00143C27" w:rsidRPr="00FE16DA" w:rsidRDefault="00143C27" w:rsidP="008C6FE1">
            <w:pPr>
              <w:spacing w:line="360" w:lineRule="auto"/>
              <w:ind w:firstLine="5"/>
              <w:jc w:val="left"/>
              <w:rPr>
                <w:sz w:val="24"/>
              </w:rPr>
            </w:pPr>
            <w:r w:rsidRPr="00FE16DA">
              <w:rPr>
                <w:sz w:val="24"/>
              </w:rPr>
              <w:t>1.2</w:t>
            </w:r>
          </w:p>
        </w:tc>
        <w:tc>
          <w:tcPr>
            <w:tcW w:w="2983" w:type="dxa"/>
          </w:tcPr>
          <w:p w14:paraId="57C6CE9A" w14:textId="4DAC2DAF" w:rsidR="00143C27" w:rsidRPr="00FE16DA" w:rsidRDefault="00143C27" w:rsidP="008C6FE1">
            <w:pPr>
              <w:spacing w:line="360" w:lineRule="auto"/>
              <w:ind w:firstLine="0"/>
              <w:jc w:val="left"/>
              <w:rPr>
                <w:sz w:val="24"/>
              </w:rPr>
            </w:pPr>
            <w:r w:rsidRPr="00143C27">
              <w:rPr>
                <w:sz w:val="24"/>
              </w:rPr>
              <w:t>ngayLap</w:t>
            </w:r>
          </w:p>
        </w:tc>
        <w:tc>
          <w:tcPr>
            <w:tcW w:w="1516" w:type="dxa"/>
          </w:tcPr>
          <w:p w14:paraId="00F0D612" w14:textId="6CDFE076" w:rsidR="00143C27" w:rsidRPr="001F2F9F" w:rsidRDefault="00BA3261" w:rsidP="008C6FE1">
            <w:pPr>
              <w:tabs>
                <w:tab w:val="center" w:pos="4536"/>
                <w:tab w:val="center" w:pos="7938"/>
              </w:tabs>
              <w:spacing w:line="360" w:lineRule="auto"/>
              <w:ind w:firstLine="0"/>
              <w:jc w:val="left"/>
              <w:rPr>
                <w:bCs/>
                <w:sz w:val="24"/>
              </w:rPr>
            </w:pPr>
            <w:r w:rsidRPr="00BA3261">
              <w:rPr>
                <w:bCs/>
                <w:sz w:val="24"/>
              </w:rPr>
              <w:t>LocalDateTime</w:t>
            </w:r>
          </w:p>
        </w:tc>
        <w:tc>
          <w:tcPr>
            <w:tcW w:w="2230" w:type="dxa"/>
          </w:tcPr>
          <w:p w14:paraId="32512823" w14:textId="4D109532" w:rsidR="00143C27" w:rsidRPr="001F2F9F" w:rsidRDefault="00BA3261" w:rsidP="008C6FE1">
            <w:pPr>
              <w:spacing w:line="360" w:lineRule="auto"/>
              <w:ind w:left="54" w:firstLine="0"/>
              <w:jc w:val="left"/>
              <w:rPr>
                <w:bCs/>
                <w:sz w:val="24"/>
              </w:rPr>
            </w:pPr>
            <w:r w:rsidRPr="00BA3261">
              <w:rPr>
                <w:bCs/>
                <w:sz w:val="24"/>
              </w:rPr>
              <w:t>&lt;= Ngày giờ hiện tại</w:t>
            </w:r>
          </w:p>
        </w:tc>
        <w:tc>
          <w:tcPr>
            <w:tcW w:w="1674" w:type="dxa"/>
          </w:tcPr>
          <w:p w14:paraId="6E7D9803" w14:textId="77777777" w:rsidR="00143C27" w:rsidRPr="001F2F9F" w:rsidRDefault="00143C27" w:rsidP="008C6FE1">
            <w:pPr>
              <w:tabs>
                <w:tab w:val="center" w:pos="4536"/>
                <w:tab w:val="center" w:pos="7938"/>
              </w:tabs>
              <w:spacing w:line="360" w:lineRule="auto"/>
              <w:ind w:firstLine="0"/>
              <w:jc w:val="left"/>
              <w:rPr>
                <w:bCs/>
                <w:sz w:val="24"/>
              </w:rPr>
            </w:pPr>
          </w:p>
        </w:tc>
      </w:tr>
      <w:tr w:rsidR="00143C27" w:rsidRPr="00FE16DA" w14:paraId="37F382FC" w14:textId="77777777" w:rsidTr="00BA3261">
        <w:trPr>
          <w:jc w:val="left"/>
        </w:trPr>
        <w:tc>
          <w:tcPr>
            <w:tcW w:w="375" w:type="dxa"/>
          </w:tcPr>
          <w:p w14:paraId="4C508704" w14:textId="77777777" w:rsidR="00143C27" w:rsidRPr="00FE16DA" w:rsidRDefault="00143C27" w:rsidP="008C6FE1">
            <w:pPr>
              <w:spacing w:line="360" w:lineRule="auto"/>
              <w:ind w:firstLine="5"/>
              <w:jc w:val="left"/>
              <w:rPr>
                <w:sz w:val="24"/>
              </w:rPr>
            </w:pPr>
            <w:r w:rsidRPr="00FE16DA">
              <w:rPr>
                <w:sz w:val="24"/>
              </w:rPr>
              <w:lastRenderedPageBreak/>
              <w:t>1.3</w:t>
            </w:r>
          </w:p>
        </w:tc>
        <w:tc>
          <w:tcPr>
            <w:tcW w:w="2983" w:type="dxa"/>
          </w:tcPr>
          <w:p w14:paraId="48588569" w14:textId="2C8851AE" w:rsidR="00143C27" w:rsidRPr="00FE16DA" w:rsidRDefault="00143C27" w:rsidP="008C6FE1">
            <w:pPr>
              <w:spacing w:line="360" w:lineRule="auto"/>
              <w:ind w:firstLine="0"/>
              <w:jc w:val="left"/>
              <w:rPr>
                <w:sz w:val="24"/>
              </w:rPr>
            </w:pPr>
            <w:r w:rsidRPr="00143C27">
              <w:rPr>
                <w:sz w:val="24"/>
              </w:rPr>
              <w:t>trangThai</w:t>
            </w:r>
          </w:p>
        </w:tc>
        <w:tc>
          <w:tcPr>
            <w:tcW w:w="1516" w:type="dxa"/>
          </w:tcPr>
          <w:p w14:paraId="0702E8A3" w14:textId="39014E00" w:rsidR="00143C27" w:rsidRPr="001F2F9F" w:rsidRDefault="00143C27" w:rsidP="008C6FE1">
            <w:pPr>
              <w:tabs>
                <w:tab w:val="center" w:pos="4536"/>
                <w:tab w:val="center" w:pos="7938"/>
              </w:tabs>
              <w:spacing w:line="360" w:lineRule="auto"/>
              <w:ind w:firstLine="0"/>
              <w:jc w:val="left"/>
              <w:rPr>
                <w:bCs/>
                <w:sz w:val="24"/>
              </w:rPr>
            </w:pPr>
            <w:r w:rsidRPr="001F2F9F">
              <w:rPr>
                <w:bCs/>
                <w:sz w:val="24"/>
              </w:rPr>
              <w:t>String</w:t>
            </w:r>
          </w:p>
        </w:tc>
        <w:tc>
          <w:tcPr>
            <w:tcW w:w="2230" w:type="dxa"/>
          </w:tcPr>
          <w:p w14:paraId="15A36060" w14:textId="63EA5C43" w:rsidR="00143C27" w:rsidRPr="001F2F9F" w:rsidRDefault="00BA3261" w:rsidP="008C6FE1">
            <w:pPr>
              <w:spacing w:line="360" w:lineRule="auto"/>
              <w:ind w:left="54" w:firstLine="0"/>
              <w:jc w:val="left"/>
              <w:rPr>
                <w:bCs/>
                <w:sz w:val="24"/>
              </w:rPr>
            </w:pPr>
            <w:r w:rsidRPr="00BA3261">
              <w:rPr>
                <w:bCs/>
                <w:sz w:val="24"/>
              </w:rPr>
              <w:t>Chỉ gồm: "Chưa thanh toán", "Đã thanh toán", "Đã hủy"</w:t>
            </w:r>
          </w:p>
        </w:tc>
        <w:tc>
          <w:tcPr>
            <w:tcW w:w="1674" w:type="dxa"/>
          </w:tcPr>
          <w:p w14:paraId="37B50E54" w14:textId="7DB0556F" w:rsidR="00143C27" w:rsidRPr="001F2F9F" w:rsidRDefault="00BA3261" w:rsidP="008C6FE1">
            <w:pPr>
              <w:tabs>
                <w:tab w:val="center" w:pos="4536"/>
                <w:tab w:val="center" w:pos="7938"/>
              </w:tabs>
              <w:spacing w:line="360" w:lineRule="auto"/>
              <w:ind w:firstLine="0"/>
              <w:jc w:val="left"/>
              <w:rPr>
                <w:bCs/>
                <w:sz w:val="24"/>
              </w:rPr>
            </w:pPr>
            <w:r w:rsidRPr="00BA3261">
              <w:rPr>
                <w:bCs/>
                <w:sz w:val="24"/>
              </w:rPr>
              <w:t>Mặc định: "Chưa thanh toán"</w:t>
            </w:r>
          </w:p>
        </w:tc>
      </w:tr>
      <w:tr w:rsidR="00143C27" w:rsidRPr="00FE16DA" w14:paraId="2E66502F" w14:textId="77777777" w:rsidTr="00BA3261">
        <w:trPr>
          <w:jc w:val="left"/>
        </w:trPr>
        <w:tc>
          <w:tcPr>
            <w:tcW w:w="375" w:type="dxa"/>
          </w:tcPr>
          <w:p w14:paraId="13F4C88E" w14:textId="77777777" w:rsidR="00143C27" w:rsidRPr="00FE16DA" w:rsidRDefault="00143C27" w:rsidP="008C6FE1">
            <w:pPr>
              <w:spacing w:line="360" w:lineRule="auto"/>
              <w:ind w:firstLine="5"/>
              <w:jc w:val="left"/>
              <w:rPr>
                <w:sz w:val="24"/>
              </w:rPr>
            </w:pPr>
            <w:r w:rsidRPr="00FE16DA">
              <w:rPr>
                <w:sz w:val="24"/>
              </w:rPr>
              <w:t>1.4</w:t>
            </w:r>
          </w:p>
        </w:tc>
        <w:tc>
          <w:tcPr>
            <w:tcW w:w="2983" w:type="dxa"/>
          </w:tcPr>
          <w:p w14:paraId="30BE9C3F" w14:textId="6045E022" w:rsidR="00143C27" w:rsidRPr="00FE16DA" w:rsidRDefault="00BA3261" w:rsidP="008C6FE1">
            <w:pPr>
              <w:spacing w:line="360" w:lineRule="auto"/>
              <w:ind w:firstLine="0"/>
              <w:jc w:val="left"/>
              <w:rPr>
                <w:sz w:val="24"/>
              </w:rPr>
            </w:pPr>
            <w:r w:rsidRPr="00BA3261">
              <w:rPr>
                <w:sz w:val="24"/>
              </w:rPr>
              <w:t>phuongThucTT</w:t>
            </w:r>
          </w:p>
        </w:tc>
        <w:tc>
          <w:tcPr>
            <w:tcW w:w="1516" w:type="dxa"/>
          </w:tcPr>
          <w:p w14:paraId="1B7CDA41" w14:textId="77777777" w:rsidR="00143C27" w:rsidRPr="001F2F9F" w:rsidRDefault="00143C27" w:rsidP="008C6FE1">
            <w:pPr>
              <w:tabs>
                <w:tab w:val="center" w:pos="4536"/>
                <w:tab w:val="center" w:pos="7938"/>
              </w:tabs>
              <w:spacing w:line="360" w:lineRule="auto"/>
              <w:ind w:firstLine="0"/>
              <w:jc w:val="left"/>
              <w:rPr>
                <w:bCs/>
                <w:sz w:val="24"/>
              </w:rPr>
            </w:pPr>
            <w:r w:rsidRPr="001F2F9F">
              <w:rPr>
                <w:bCs/>
                <w:sz w:val="24"/>
              </w:rPr>
              <w:t>String</w:t>
            </w:r>
          </w:p>
        </w:tc>
        <w:tc>
          <w:tcPr>
            <w:tcW w:w="2230" w:type="dxa"/>
          </w:tcPr>
          <w:p w14:paraId="1FCDC063" w14:textId="01793A21" w:rsidR="00143C27" w:rsidRPr="001F2F9F" w:rsidRDefault="00BA3261" w:rsidP="008C6FE1">
            <w:pPr>
              <w:spacing w:line="360" w:lineRule="auto"/>
              <w:ind w:left="54" w:firstLine="0"/>
              <w:jc w:val="left"/>
              <w:rPr>
                <w:bCs/>
                <w:sz w:val="24"/>
              </w:rPr>
            </w:pPr>
            <w:r w:rsidRPr="00BA3261">
              <w:rPr>
                <w:bCs/>
                <w:sz w:val="24"/>
              </w:rPr>
              <w:t>Chỉ gồm: "Tiền mặt", "Chuyển khoản"</w:t>
            </w:r>
          </w:p>
        </w:tc>
        <w:tc>
          <w:tcPr>
            <w:tcW w:w="1674" w:type="dxa"/>
          </w:tcPr>
          <w:p w14:paraId="335A6876" w14:textId="30943F2F" w:rsidR="00143C27" w:rsidRPr="001F2F9F" w:rsidRDefault="00BA3261" w:rsidP="008C6FE1">
            <w:pPr>
              <w:tabs>
                <w:tab w:val="center" w:pos="4536"/>
                <w:tab w:val="center" w:pos="7938"/>
              </w:tabs>
              <w:spacing w:line="360" w:lineRule="auto"/>
              <w:ind w:firstLine="0"/>
              <w:jc w:val="left"/>
              <w:rPr>
                <w:bCs/>
                <w:sz w:val="24"/>
              </w:rPr>
            </w:pPr>
            <w:r w:rsidRPr="00BA3261">
              <w:rPr>
                <w:bCs/>
                <w:sz w:val="24"/>
              </w:rPr>
              <w:t>Bắt buộc khi thanh toán</w:t>
            </w:r>
          </w:p>
        </w:tc>
      </w:tr>
      <w:tr w:rsidR="00143C27" w:rsidRPr="00FE16DA" w14:paraId="21DBB8D8" w14:textId="77777777" w:rsidTr="00BA3261">
        <w:trPr>
          <w:jc w:val="left"/>
        </w:trPr>
        <w:tc>
          <w:tcPr>
            <w:tcW w:w="375" w:type="dxa"/>
          </w:tcPr>
          <w:p w14:paraId="261EE255" w14:textId="77777777" w:rsidR="00143C27" w:rsidRPr="00FE16DA" w:rsidRDefault="00143C27" w:rsidP="008C6FE1">
            <w:pPr>
              <w:spacing w:line="360" w:lineRule="auto"/>
              <w:ind w:firstLine="5"/>
              <w:jc w:val="left"/>
              <w:rPr>
                <w:sz w:val="24"/>
              </w:rPr>
            </w:pPr>
            <w:r w:rsidRPr="00FE16DA">
              <w:rPr>
                <w:sz w:val="24"/>
              </w:rPr>
              <w:t>1.5</w:t>
            </w:r>
          </w:p>
        </w:tc>
        <w:tc>
          <w:tcPr>
            <w:tcW w:w="2983" w:type="dxa"/>
          </w:tcPr>
          <w:p w14:paraId="09DDA6C2" w14:textId="095EBEA3" w:rsidR="00143C27" w:rsidRPr="00FE16DA" w:rsidRDefault="00BA3261" w:rsidP="008C6FE1">
            <w:pPr>
              <w:spacing w:line="360" w:lineRule="auto"/>
              <w:ind w:firstLine="0"/>
              <w:jc w:val="left"/>
              <w:rPr>
                <w:sz w:val="24"/>
              </w:rPr>
            </w:pPr>
            <w:r w:rsidRPr="00BA3261">
              <w:rPr>
                <w:sz w:val="24"/>
              </w:rPr>
              <w:t>tienKhachDua</w:t>
            </w:r>
          </w:p>
        </w:tc>
        <w:tc>
          <w:tcPr>
            <w:tcW w:w="1516" w:type="dxa"/>
          </w:tcPr>
          <w:p w14:paraId="175305B8" w14:textId="4221E9B2" w:rsidR="00143C27" w:rsidRPr="001F2F9F" w:rsidRDefault="00BA3261" w:rsidP="008C6FE1">
            <w:pPr>
              <w:tabs>
                <w:tab w:val="center" w:pos="4536"/>
                <w:tab w:val="center" w:pos="7938"/>
              </w:tabs>
              <w:spacing w:line="360" w:lineRule="auto"/>
              <w:ind w:firstLine="0"/>
              <w:jc w:val="left"/>
              <w:rPr>
                <w:bCs/>
                <w:sz w:val="24"/>
              </w:rPr>
            </w:pPr>
            <w:r w:rsidRPr="00BA3261">
              <w:rPr>
                <w:bCs/>
                <w:sz w:val="24"/>
              </w:rPr>
              <w:t>BigDecimal</w:t>
            </w:r>
          </w:p>
        </w:tc>
        <w:tc>
          <w:tcPr>
            <w:tcW w:w="2230" w:type="dxa"/>
          </w:tcPr>
          <w:p w14:paraId="670F21E2" w14:textId="2740EEEC" w:rsidR="00143C27" w:rsidRPr="001F2F9F" w:rsidRDefault="00BA3261" w:rsidP="008C6FE1">
            <w:pPr>
              <w:spacing w:line="360" w:lineRule="auto"/>
              <w:ind w:left="54" w:firstLine="0"/>
              <w:jc w:val="left"/>
              <w:rPr>
                <w:bCs/>
                <w:sz w:val="24"/>
              </w:rPr>
            </w:pPr>
            <w:r w:rsidRPr="00BA3261">
              <w:rPr>
                <w:bCs/>
                <w:sz w:val="24"/>
              </w:rPr>
              <w:t>&gt;= 0</w:t>
            </w:r>
          </w:p>
        </w:tc>
        <w:tc>
          <w:tcPr>
            <w:tcW w:w="1674" w:type="dxa"/>
          </w:tcPr>
          <w:p w14:paraId="4A93C43A" w14:textId="5929CB11" w:rsidR="00143C27" w:rsidRPr="001F2F9F" w:rsidRDefault="00BA3261" w:rsidP="008C6FE1">
            <w:pPr>
              <w:tabs>
                <w:tab w:val="center" w:pos="4536"/>
                <w:tab w:val="center" w:pos="7938"/>
              </w:tabs>
              <w:spacing w:line="360" w:lineRule="auto"/>
              <w:ind w:firstLine="0"/>
              <w:jc w:val="left"/>
              <w:rPr>
                <w:bCs/>
                <w:sz w:val="24"/>
              </w:rPr>
            </w:pPr>
            <w:r w:rsidRPr="00BA3261">
              <w:rPr>
                <w:bCs/>
                <w:sz w:val="24"/>
              </w:rPr>
              <w:t>Dùng khi thanh toán tiền mặt</w:t>
            </w:r>
          </w:p>
        </w:tc>
      </w:tr>
      <w:tr w:rsidR="00143C27" w:rsidRPr="00FE16DA" w14:paraId="6EE2307C" w14:textId="77777777" w:rsidTr="00BA3261">
        <w:trPr>
          <w:jc w:val="left"/>
        </w:trPr>
        <w:tc>
          <w:tcPr>
            <w:tcW w:w="375" w:type="dxa"/>
          </w:tcPr>
          <w:p w14:paraId="054EECCC" w14:textId="77777777" w:rsidR="00143C27" w:rsidRPr="00FE16DA" w:rsidRDefault="00143C27" w:rsidP="008C6FE1">
            <w:pPr>
              <w:spacing w:line="360" w:lineRule="auto"/>
              <w:ind w:firstLine="5"/>
              <w:jc w:val="left"/>
              <w:rPr>
                <w:sz w:val="24"/>
              </w:rPr>
            </w:pPr>
            <w:r w:rsidRPr="00FE16DA">
              <w:rPr>
                <w:sz w:val="24"/>
              </w:rPr>
              <w:t>1.6</w:t>
            </w:r>
          </w:p>
        </w:tc>
        <w:tc>
          <w:tcPr>
            <w:tcW w:w="2983" w:type="dxa"/>
          </w:tcPr>
          <w:p w14:paraId="3FDEF5AC" w14:textId="191428C1" w:rsidR="00143C27" w:rsidRPr="00FE16DA" w:rsidRDefault="00BA3261" w:rsidP="008C6FE1">
            <w:pPr>
              <w:spacing w:line="360" w:lineRule="auto"/>
              <w:ind w:firstLine="0"/>
              <w:jc w:val="left"/>
              <w:rPr>
                <w:sz w:val="24"/>
              </w:rPr>
            </w:pPr>
            <w:r w:rsidRPr="00BA3261">
              <w:rPr>
                <w:sz w:val="24"/>
              </w:rPr>
              <w:t>tienThua</w:t>
            </w:r>
          </w:p>
        </w:tc>
        <w:tc>
          <w:tcPr>
            <w:tcW w:w="1516" w:type="dxa"/>
          </w:tcPr>
          <w:p w14:paraId="67839DBA" w14:textId="72DCF3A0" w:rsidR="00143C27" w:rsidRPr="001F2F9F" w:rsidRDefault="00BA3261" w:rsidP="008C6FE1">
            <w:pPr>
              <w:tabs>
                <w:tab w:val="center" w:pos="4536"/>
                <w:tab w:val="center" w:pos="7938"/>
              </w:tabs>
              <w:spacing w:line="360" w:lineRule="auto"/>
              <w:ind w:firstLine="0"/>
              <w:jc w:val="left"/>
              <w:rPr>
                <w:bCs/>
                <w:sz w:val="24"/>
              </w:rPr>
            </w:pPr>
            <w:r w:rsidRPr="00BA3261">
              <w:rPr>
                <w:bCs/>
                <w:sz w:val="24"/>
              </w:rPr>
              <w:t>BigDecimal</w:t>
            </w:r>
          </w:p>
        </w:tc>
        <w:tc>
          <w:tcPr>
            <w:tcW w:w="2230" w:type="dxa"/>
          </w:tcPr>
          <w:p w14:paraId="3F46C508" w14:textId="1AF8295E" w:rsidR="00143C27" w:rsidRPr="001F2F9F" w:rsidRDefault="00BA3261" w:rsidP="008C6FE1">
            <w:pPr>
              <w:spacing w:line="360" w:lineRule="auto"/>
              <w:ind w:left="54" w:firstLine="0"/>
              <w:jc w:val="left"/>
              <w:rPr>
                <w:bCs/>
                <w:sz w:val="24"/>
              </w:rPr>
            </w:pPr>
            <w:r w:rsidRPr="00BA3261">
              <w:rPr>
                <w:bCs/>
                <w:sz w:val="24"/>
              </w:rPr>
              <w:t>&gt;= 0</w:t>
            </w:r>
          </w:p>
        </w:tc>
        <w:tc>
          <w:tcPr>
            <w:tcW w:w="1674" w:type="dxa"/>
          </w:tcPr>
          <w:p w14:paraId="1901A34B" w14:textId="48975F49" w:rsidR="00143C27" w:rsidRPr="001F2F9F" w:rsidRDefault="00BA3261" w:rsidP="008C6FE1">
            <w:pPr>
              <w:tabs>
                <w:tab w:val="center" w:pos="4536"/>
                <w:tab w:val="center" w:pos="7938"/>
              </w:tabs>
              <w:spacing w:line="360" w:lineRule="auto"/>
              <w:ind w:firstLine="0"/>
              <w:jc w:val="left"/>
              <w:rPr>
                <w:bCs/>
                <w:sz w:val="24"/>
              </w:rPr>
            </w:pPr>
            <w:r w:rsidRPr="00BA3261">
              <w:rPr>
                <w:bCs/>
                <w:sz w:val="24"/>
              </w:rPr>
              <w:t>Tự động tính (tienKhachDua - tongTien)</w:t>
            </w:r>
          </w:p>
        </w:tc>
      </w:tr>
      <w:tr w:rsidR="00143C27" w:rsidRPr="00FE16DA" w14:paraId="46DC10C5" w14:textId="77777777" w:rsidTr="00BA3261">
        <w:trPr>
          <w:jc w:val="left"/>
        </w:trPr>
        <w:tc>
          <w:tcPr>
            <w:tcW w:w="375" w:type="dxa"/>
          </w:tcPr>
          <w:p w14:paraId="53D5F5F2" w14:textId="77777777" w:rsidR="00143C27" w:rsidRPr="00FE16DA" w:rsidRDefault="00143C27" w:rsidP="008C6FE1">
            <w:pPr>
              <w:spacing w:line="360" w:lineRule="auto"/>
              <w:ind w:firstLine="5"/>
              <w:jc w:val="left"/>
              <w:rPr>
                <w:b/>
                <w:sz w:val="24"/>
              </w:rPr>
            </w:pPr>
            <w:r w:rsidRPr="00FE16DA">
              <w:rPr>
                <w:b/>
                <w:sz w:val="24"/>
              </w:rPr>
              <w:t>2</w:t>
            </w:r>
          </w:p>
        </w:tc>
        <w:tc>
          <w:tcPr>
            <w:tcW w:w="2983" w:type="dxa"/>
          </w:tcPr>
          <w:p w14:paraId="52491550" w14:textId="77777777" w:rsidR="00143C27" w:rsidRPr="00FE16DA" w:rsidRDefault="00143C27" w:rsidP="008C6FE1">
            <w:pPr>
              <w:spacing w:line="360" w:lineRule="auto"/>
              <w:ind w:firstLine="0"/>
              <w:jc w:val="left"/>
              <w:rPr>
                <w:b/>
                <w:sz w:val="24"/>
              </w:rPr>
            </w:pPr>
            <w:r w:rsidRPr="00FE16DA">
              <w:rPr>
                <w:b/>
                <w:sz w:val="24"/>
              </w:rPr>
              <w:t>Viết các phương thức getter, setter</w:t>
            </w:r>
          </w:p>
        </w:tc>
        <w:tc>
          <w:tcPr>
            <w:tcW w:w="1516" w:type="dxa"/>
          </w:tcPr>
          <w:p w14:paraId="58C37414" w14:textId="77777777" w:rsidR="00143C27" w:rsidRPr="00FE16DA" w:rsidRDefault="00143C27" w:rsidP="008C6FE1">
            <w:pPr>
              <w:tabs>
                <w:tab w:val="center" w:pos="4536"/>
                <w:tab w:val="center" w:pos="7938"/>
              </w:tabs>
              <w:spacing w:line="360" w:lineRule="auto"/>
              <w:ind w:firstLine="0"/>
              <w:jc w:val="left"/>
              <w:rPr>
                <w:b/>
                <w:sz w:val="24"/>
              </w:rPr>
            </w:pPr>
          </w:p>
        </w:tc>
        <w:tc>
          <w:tcPr>
            <w:tcW w:w="2230" w:type="dxa"/>
          </w:tcPr>
          <w:p w14:paraId="5D49112F" w14:textId="77777777" w:rsidR="00143C27" w:rsidRPr="00FE16DA" w:rsidRDefault="00143C27" w:rsidP="008C6FE1">
            <w:pPr>
              <w:spacing w:line="360" w:lineRule="auto"/>
              <w:ind w:left="54" w:firstLine="0"/>
              <w:jc w:val="left"/>
              <w:rPr>
                <w:b/>
                <w:sz w:val="24"/>
              </w:rPr>
            </w:pPr>
          </w:p>
        </w:tc>
        <w:tc>
          <w:tcPr>
            <w:tcW w:w="1674" w:type="dxa"/>
          </w:tcPr>
          <w:p w14:paraId="572523D2" w14:textId="77777777" w:rsidR="00143C27" w:rsidRPr="00FE16DA" w:rsidRDefault="00143C27" w:rsidP="008C6FE1">
            <w:pPr>
              <w:tabs>
                <w:tab w:val="center" w:pos="4536"/>
                <w:tab w:val="center" w:pos="7938"/>
              </w:tabs>
              <w:spacing w:line="360" w:lineRule="auto"/>
              <w:ind w:firstLine="0"/>
              <w:jc w:val="left"/>
              <w:rPr>
                <w:b/>
                <w:sz w:val="24"/>
              </w:rPr>
            </w:pPr>
          </w:p>
        </w:tc>
      </w:tr>
      <w:tr w:rsidR="00143C27" w:rsidRPr="00FE16DA" w14:paraId="7324634C" w14:textId="77777777" w:rsidTr="00BA3261">
        <w:trPr>
          <w:jc w:val="left"/>
        </w:trPr>
        <w:tc>
          <w:tcPr>
            <w:tcW w:w="375" w:type="dxa"/>
          </w:tcPr>
          <w:p w14:paraId="037C3B79" w14:textId="77777777" w:rsidR="00143C27" w:rsidRPr="00FE16DA" w:rsidRDefault="00143C27" w:rsidP="008C6FE1">
            <w:pPr>
              <w:spacing w:line="360" w:lineRule="auto"/>
              <w:ind w:firstLine="5"/>
              <w:jc w:val="left"/>
              <w:rPr>
                <w:sz w:val="24"/>
              </w:rPr>
            </w:pPr>
            <w:r w:rsidRPr="00FE16DA">
              <w:rPr>
                <w:sz w:val="24"/>
              </w:rPr>
              <w:t>2.1</w:t>
            </w:r>
          </w:p>
        </w:tc>
        <w:tc>
          <w:tcPr>
            <w:tcW w:w="2983" w:type="dxa"/>
          </w:tcPr>
          <w:p w14:paraId="500245A2" w14:textId="0CB03183" w:rsidR="00143C27" w:rsidRPr="00FE16DA" w:rsidRDefault="00143C27" w:rsidP="008C6FE1">
            <w:pPr>
              <w:spacing w:line="360" w:lineRule="auto"/>
              <w:ind w:firstLine="0"/>
              <w:jc w:val="left"/>
              <w:rPr>
                <w:sz w:val="24"/>
              </w:rPr>
            </w:pPr>
            <w:r w:rsidRPr="00143C27">
              <w:rPr>
                <w:sz w:val="24"/>
              </w:rPr>
              <w:t>setMaHD(String maHD)</w:t>
            </w:r>
          </w:p>
        </w:tc>
        <w:tc>
          <w:tcPr>
            <w:tcW w:w="1516" w:type="dxa"/>
          </w:tcPr>
          <w:p w14:paraId="023625EE" w14:textId="77777777" w:rsidR="00143C27" w:rsidRPr="00FE16DA" w:rsidRDefault="00143C27" w:rsidP="008C6FE1">
            <w:pPr>
              <w:tabs>
                <w:tab w:val="center" w:pos="4536"/>
                <w:tab w:val="center" w:pos="7938"/>
              </w:tabs>
              <w:spacing w:line="360" w:lineRule="auto"/>
              <w:ind w:firstLine="0"/>
              <w:jc w:val="left"/>
              <w:rPr>
                <w:b/>
                <w:sz w:val="24"/>
              </w:rPr>
            </w:pPr>
            <w:r w:rsidRPr="00FE16DA">
              <w:rPr>
                <w:b/>
                <w:sz w:val="24"/>
              </w:rPr>
              <w:t>void</w:t>
            </w:r>
          </w:p>
        </w:tc>
        <w:tc>
          <w:tcPr>
            <w:tcW w:w="2230" w:type="dxa"/>
          </w:tcPr>
          <w:p w14:paraId="7259D946" w14:textId="0E52ACB5" w:rsidR="00143C27" w:rsidRPr="00FE16DA" w:rsidRDefault="00BA3261" w:rsidP="008C6FE1">
            <w:pPr>
              <w:spacing w:line="360" w:lineRule="auto"/>
              <w:ind w:left="54" w:firstLine="0"/>
              <w:jc w:val="left"/>
              <w:rPr>
                <w:sz w:val="24"/>
              </w:rPr>
            </w:pPr>
            <w:r w:rsidRPr="00BA3261">
              <w:rPr>
                <w:sz w:val="24"/>
              </w:rPr>
              <w:t>Kiểm tra không rỗng, đúng định dạng HDYYMMDDXXX</w:t>
            </w:r>
          </w:p>
        </w:tc>
        <w:tc>
          <w:tcPr>
            <w:tcW w:w="1674" w:type="dxa"/>
          </w:tcPr>
          <w:p w14:paraId="7BF14D03" w14:textId="77777777" w:rsidR="00143C27" w:rsidRPr="00FE16DA" w:rsidRDefault="00143C27" w:rsidP="008C6FE1">
            <w:pPr>
              <w:pStyle w:val="ListParagraph"/>
              <w:tabs>
                <w:tab w:val="center" w:pos="4536"/>
                <w:tab w:val="center" w:pos="7938"/>
              </w:tabs>
              <w:spacing w:line="360" w:lineRule="auto"/>
              <w:ind w:left="27" w:firstLine="0"/>
              <w:jc w:val="left"/>
              <w:rPr>
                <w:sz w:val="24"/>
              </w:rPr>
            </w:pPr>
            <w:r w:rsidRPr="00FE16DA">
              <w:rPr>
                <w:sz w:val="24"/>
              </w:rPr>
              <w:t>Phát sinh tự động</w:t>
            </w:r>
          </w:p>
        </w:tc>
      </w:tr>
      <w:tr w:rsidR="00143C27" w:rsidRPr="00FE16DA" w14:paraId="26A29350" w14:textId="77777777" w:rsidTr="00BA3261">
        <w:trPr>
          <w:jc w:val="left"/>
        </w:trPr>
        <w:tc>
          <w:tcPr>
            <w:tcW w:w="375" w:type="dxa"/>
          </w:tcPr>
          <w:p w14:paraId="56025A83" w14:textId="77777777" w:rsidR="00143C27" w:rsidRPr="00FE16DA" w:rsidRDefault="00143C27" w:rsidP="008C6FE1">
            <w:pPr>
              <w:spacing w:line="360" w:lineRule="auto"/>
              <w:ind w:firstLine="5"/>
              <w:jc w:val="left"/>
              <w:rPr>
                <w:sz w:val="24"/>
              </w:rPr>
            </w:pPr>
            <w:r w:rsidRPr="00FE16DA">
              <w:rPr>
                <w:sz w:val="24"/>
              </w:rPr>
              <w:t>2.2</w:t>
            </w:r>
          </w:p>
        </w:tc>
        <w:tc>
          <w:tcPr>
            <w:tcW w:w="2983" w:type="dxa"/>
          </w:tcPr>
          <w:p w14:paraId="33572FD4" w14:textId="7D76C8EC" w:rsidR="00143C27" w:rsidRPr="00FE16DA" w:rsidRDefault="00BA3261" w:rsidP="008C6FE1">
            <w:pPr>
              <w:spacing w:line="360" w:lineRule="auto"/>
              <w:ind w:firstLine="0"/>
              <w:jc w:val="left"/>
              <w:rPr>
                <w:sz w:val="24"/>
              </w:rPr>
            </w:pPr>
            <w:r w:rsidRPr="00BA3261">
              <w:rPr>
                <w:sz w:val="24"/>
              </w:rPr>
              <w:t>setNgayLap(LocalDateTime ngayLap)</w:t>
            </w:r>
          </w:p>
        </w:tc>
        <w:tc>
          <w:tcPr>
            <w:tcW w:w="1516" w:type="dxa"/>
          </w:tcPr>
          <w:p w14:paraId="32D2A27F" w14:textId="77777777" w:rsidR="00143C27" w:rsidRPr="00FE16DA" w:rsidRDefault="00143C27" w:rsidP="008C6FE1">
            <w:pPr>
              <w:tabs>
                <w:tab w:val="center" w:pos="4536"/>
                <w:tab w:val="center" w:pos="7938"/>
              </w:tabs>
              <w:spacing w:line="360" w:lineRule="auto"/>
              <w:ind w:firstLine="0"/>
              <w:jc w:val="left"/>
              <w:rPr>
                <w:b/>
                <w:sz w:val="24"/>
              </w:rPr>
            </w:pPr>
            <w:r w:rsidRPr="00FE16DA">
              <w:rPr>
                <w:b/>
                <w:sz w:val="24"/>
              </w:rPr>
              <w:t>void</w:t>
            </w:r>
          </w:p>
        </w:tc>
        <w:tc>
          <w:tcPr>
            <w:tcW w:w="2230" w:type="dxa"/>
          </w:tcPr>
          <w:p w14:paraId="55B0AABE" w14:textId="275133F3" w:rsidR="00143C27" w:rsidRPr="00FE16DA" w:rsidRDefault="00BA3261" w:rsidP="008C6FE1">
            <w:pPr>
              <w:pStyle w:val="ListParagraph"/>
              <w:spacing w:line="360" w:lineRule="auto"/>
              <w:ind w:left="54" w:firstLine="0"/>
              <w:jc w:val="left"/>
              <w:rPr>
                <w:sz w:val="24"/>
              </w:rPr>
            </w:pPr>
            <w:r w:rsidRPr="00BA3261">
              <w:rPr>
                <w:sz w:val="24"/>
              </w:rPr>
              <w:t>Kiểm tra không được lớn hơn ngày giờ hiện tại</w:t>
            </w:r>
          </w:p>
        </w:tc>
        <w:tc>
          <w:tcPr>
            <w:tcW w:w="1674" w:type="dxa"/>
          </w:tcPr>
          <w:p w14:paraId="7593153C" w14:textId="7A618FF5" w:rsidR="00143C27" w:rsidRPr="00FE16DA" w:rsidRDefault="00BA3261" w:rsidP="008C6FE1">
            <w:pPr>
              <w:pStyle w:val="ListParagraph"/>
              <w:tabs>
                <w:tab w:val="center" w:pos="4536"/>
                <w:tab w:val="center" w:pos="7938"/>
              </w:tabs>
              <w:spacing w:line="360" w:lineRule="auto"/>
              <w:ind w:left="27" w:firstLine="0"/>
              <w:jc w:val="left"/>
              <w:rPr>
                <w:sz w:val="24"/>
              </w:rPr>
            </w:pPr>
            <w:r w:rsidRPr="00BA3261">
              <w:rPr>
                <w:sz w:val="24"/>
              </w:rPr>
              <w:t>Throw exception nếu ngayLap &gt; hiện tại</w:t>
            </w:r>
          </w:p>
        </w:tc>
      </w:tr>
      <w:tr w:rsidR="00143C27" w:rsidRPr="00FE16DA" w14:paraId="75A5BA21" w14:textId="77777777" w:rsidTr="00BA3261">
        <w:trPr>
          <w:jc w:val="left"/>
        </w:trPr>
        <w:tc>
          <w:tcPr>
            <w:tcW w:w="375" w:type="dxa"/>
          </w:tcPr>
          <w:p w14:paraId="45FA28EC" w14:textId="77777777" w:rsidR="00143C27" w:rsidRPr="00FE16DA" w:rsidRDefault="00143C27" w:rsidP="008C6FE1">
            <w:pPr>
              <w:spacing w:line="360" w:lineRule="auto"/>
              <w:ind w:firstLine="5"/>
              <w:jc w:val="left"/>
              <w:rPr>
                <w:sz w:val="24"/>
              </w:rPr>
            </w:pPr>
            <w:r w:rsidRPr="00FE16DA">
              <w:rPr>
                <w:sz w:val="24"/>
              </w:rPr>
              <w:t>2.3</w:t>
            </w:r>
          </w:p>
        </w:tc>
        <w:tc>
          <w:tcPr>
            <w:tcW w:w="2983" w:type="dxa"/>
          </w:tcPr>
          <w:p w14:paraId="2900BCCE" w14:textId="4F1AB1FB" w:rsidR="00143C27" w:rsidRPr="00FE16DA" w:rsidRDefault="00BA3261" w:rsidP="008C6FE1">
            <w:pPr>
              <w:spacing w:line="360" w:lineRule="auto"/>
              <w:ind w:firstLine="0"/>
              <w:jc w:val="left"/>
              <w:rPr>
                <w:sz w:val="24"/>
              </w:rPr>
            </w:pPr>
            <w:r w:rsidRPr="00BA3261">
              <w:rPr>
                <w:sz w:val="24"/>
              </w:rPr>
              <w:t>setTrangThai(String trangThai)</w:t>
            </w:r>
          </w:p>
        </w:tc>
        <w:tc>
          <w:tcPr>
            <w:tcW w:w="1516" w:type="dxa"/>
          </w:tcPr>
          <w:p w14:paraId="1C57E0DD" w14:textId="77777777" w:rsidR="00143C27" w:rsidRPr="00FE16DA" w:rsidRDefault="00143C27" w:rsidP="008C6FE1">
            <w:pPr>
              <w:tabs>
                <w:tab w:val="center" w:pos="4536"/>
                <w:tab w:val="center" w:pos="7938"/>
              </w:tabs>
              <w:spacing w:line="360" w:lineRule="auto"/>
              <w:ind w:firstLine="0"/>
              <w:jc w:val="left"/>
              <w:rPr>
                <w:b/>
                <w:sz w:val="24"/>
              </w:rPr>
            </w:pPr>
            <w:r w:rsidRPr="00FE16DA">
              <w:rPr>
                <w:b/>
                <w:sz w:val="24"/>
              </w:rPr>
              <w:t>void</w:t>
            </w:r>
          </w:p>
        </w:tc>
        <w:tc>
          <w:tcPr>
            <w:tcW w:w="2230" w:type="dxa"/>
          </w:tcPr>
          <w:p w14:paraId="725A3056" w14:textId="721F06EC" w:rsidR="00143C27" w:rsidRPr="00FE16DA" w:rsidRDefault="00BA3261" w:rsidP="008C6FE1">
            <w:pPr>
              <w:pStyle w:val="ListParagraph"/>
              <w:spacing w:line="360" w:lineRule="auto"/>
              <w:ind w:left="54" w:firstLine="0"/>
              <w:jc w:val="left"/>
              <w:rPr>
                <w:sz w:val="24"/>
              </w:rPr>
            </w:pPr>
            <w:r w:rsidRPr="00BA3261">
              <w:rPr>
                <w:sz w:val="24"/>
              </w:rPr>
              <w:t>Phải thuộc danh mục: "Chưa thanh toán", "Đã thanh toán", "Đã hủy"</w:t>
            </w:r>
          </w:p>
        </w:tc>
        <w:tc>
          <w:tcPr>
            <w:tcW w:w="1674" w:type="dxa"/>
          </w:tcPr>
          <w:p w14:paraId="08FD39F9" w14:textId="7E7A78F9" w:rsidR="00143C27" w:rsidRPr="00FE16DA" w:rsidRDefault="00BA3261" w:rsidP="008C6FE1">
            <w:pPr>
              <w:pStyle w:val="ListParagraph"/>
              <w:tabs>
                <w:tab w:val="center" w:pos="4536"/>
                <w:tab w:val="center" w:pos="7938"/>
              </w:tabs>
              <w:spacing w:line="360" w:lineRule="auto"/>
              <w:ind w:left="27" w:firstLine="0"/>
              <w:jc w:val="left"/>
              <w:rPr>
                <w:sz w:val="24"/>
              </w:rPr>
            </w:pPr>
            <w:r w:rsidRPr="00BA3261">
              <w:rPr>
                <w:sz w:val="24"/>
              </w:rPr>
              <w:t>Throw exception nếu không hợp lệ</w:t>
            </w:r>
          </w:p>
        </w:tc>
      </w:tr>
      <w:tr w:rsidR="00143C27" w:rsidRPr="00FE16DA" w14:paraId="194F08BE" w14:textId="77777777" w:rsidTr="00BA3261">
        <w:trPr>
          <w:jc w:val="left"/>
        </w:trPr>
        <w:tc>
          <w:tcPr>
            <w:tcW w:w="375" w:type="dxa"/>
          </w:tcPr>
          <w:p w14:paraId="71E2786D" w14:textId="77777777" w:rsidR="00143C27" w:rsidRPr="00FE16DA" w:rsidRDefault="00143C27" w:rsidP="008C6FE1">
            <w:pPr>
              <w:spacing w:line="360" w:lineRule="auto"/>
              <w:ind w:firstLine="5"/>
              <w:jc w:val="left"/>
              <w:rPr>
                <w:sz w:val="24"/>
              </w:rPr>
            </w:pPr>
            <w:r w:rsidRPr="00FE16DA">
              <w:rPr>
                <w:sz w:val="24"/>
              </w:rPr>
              <w:t>2.4</w:t>
            </w:r>
          </w:p>
        </w:tc>
        <w:tc>
          <w:tcPr>
            <w:tcW w:w="2983" w:type="dxa"/>
          </w:tcPr>
          <w:p w14:paraId="1832D1EE" w14:textId="05C38A37" w:rsidR="00143C27" w:rsidRPr="00FE16DA" w:rsidRDefault="00BA3261" w:rsidP="008C6FE1">
            <w:pPr>
              <w:spacing w:line="360" w:lineRule="auto"/>
              <w:ind w:firstLine="0"/>
              <w:jc w:val="left"/>
              <w:rPr>
                <w:sz w:val="24"/>
              </w:rPr>
            </w:pPr>
            <w:r w:rsidRPr="00BA3261">
              <w:rPr>
                <w:sz w:val="24"/>
              </w:rPr>
              <w:t>setPhuongThucTT(String phuongThucTT)</w:t>
            </w:r>
          </w:p>
        </w:tc>
        <w:tc>
          <w:tcPr>
            <w:tcW w:w="1516" w:type="dxa"/>
          </w:tcPr>
          <w:p w14:paraId="70AC5353" w14:textId="77777777" w:rsidR="00143C27" w:rsidRPr="00FE16DA" w:rsidRDefault="00143C27" w:rsidP="008C6FE1">
            <w:pPr>
              <w:tabs>
                <w:tab w:val="center" w:pos="4536"/>
                <w:tab w:val="center" w:pos="7938"/>
              </w:tabs>
              <w:spacing w:line="360" w:lineRule="auto"/>
              <w:ind w:firstLine="0"/>
              <w:jc w:val="left"/>
              <w:rPr>
                <w:b/>
                <w:sz w:val="24"/>
              </w:rPr>
            </w:pPr>
            <w:r w:rsidRPr="00FE16DA">
              <w:rPr>
                <w:b/>
                <w:sz w:val="24"/>
              </w:rPr>
              <w:t>void</w:t>
            </w:r>
          </w:p>
        </w:tc>
        <w:tc>
          <w:tcPr>
            <w:tcW w:w="2230" w:type="dxa"/>
          </w:tcPr>
          <w:p w14:paraId="1E059C61" w14:textId="29531DD5" w:rsidR="00143C27" w:rsidRPr="00FE16DA" w:rsidRDefault="00BA3261" w:rsidP="008C6FE1">
            <w:pPr>
              <w:pStyle w:val="ListParagraph"/>
              <w:spacing w:line="360" w:lineRule="auto"/>
              <w:ind w:left="54" w:firstLine="0"/>
              <w:jc w:val="left"/>
              <w:rPr>
                <w:sz w:val="24"/>
              </w:rPr>
            </w:pPr>
            <w:r w:rsidRPr="00BA3261">
              <w:rPr>
                <w:sz w:val="24"/>
              </w:rPr>
              <w:t>Phải thuộc: "Tiền mặt", "Chuyển khoản"</w:t>
            </w:r>
          </w:p>
        </w:tc>
        <w:tc>
          <w:tcPr>
            <w:tcW w:w="1674" w:type="dxa"/>
          </w:tcPr>
          <w:p w14:paraId="584CE737" w14:textId="3521D4C2" w:rsidR="00143C27" w:rsidRPr="00FE16DA" w:rsidRDefault="00BA3261" w:rsidP="008C6FE1">
            <w:pPr>
              <w:pStyle w:val="ListParagraph"/>
              <w:tabs>
                <w:tab w:val="center" w:pos="4536"/>
                <w:tab w:val="center" w:pos="7938"/>
              </w:tabs>
              <w:spacing w:line="360" w:lineRule="auto"/>
              <w:ind w:left="27" w:firstLine="0"/>
              <w:jc w:val="left"/>
              <w:rPr>
                <w:sz w:val="24"/>
              </w:rPr>
            </w:pPr>
            <w:r w:rsidRPr="00BA3261">
              <w:rPr>
                <w:sz w:val="24"/>
              </w:rPr>
              <w:t>Throw exception nếu rỗng hoặc sai giá trị</w:t>
            </w:r>
          </w:p>
        </w:tc>
      </w:tr>
      <w:tr w:rsidR="00143C27" w:rsidRPr="00FE16DA" w14:paraId="21563AF5" w14:textId="77777777" w:rsidTr="00BA3261">
        <w:trPr>
          <w:jc w:val="left"/>
        </w:trPr>
        <w:tc>
          <w:tcPr>
            <w:tcW w:w="375" w:type="dxa"/>
          </w:tcPr>
          <w:p w14:paraId="080F19BF" w14:textId="77777777" w:rsidR="00143C27" w:rsidRPr="00FE16DA" w:rsidRDefault="00143C27" w:rsidP="008C6FE1">
            <w:pPr>
              <w:spacing w:line="360" w:lineRule="auto"/>
              <w:ind w:firstLine="5"/>
              <w:jc w:val="left"/>
              <w:rPr>
                <w:sz w:val="24"/>
              </w:rPr>
            </w:pPr>
            <w:r w:rsidRPr="00FE16DA">
              <w:rPr>
                <w:sz w:val="24"/>
              </w:rPr>
              <w:t>2.5</w:t>
            </w:r>
          </w:p>
        </w:tc>
        <w:tc>
          <w:tcPr>
            <w:tcW w:w="2983" w:type="dxa"/>
          </w:tcPr>
          <w:p w14:paraId="465B7B1E" w14:textId="1F5CE73D" w:rsidR="00143C27" w:rsidRPr="00FE16DA" w:rsidRDefault="00BA3261" w:rsidP="008C6FE1">
            <w:pPr>
              <w:spacing w:line="360" w:lineRule="auto"/>
              <w:ind w:firstLine="0"/>
              <w:jc w:val="left"/>
              <w:rPr>
                <w:sz w:val="24"/>
              </w:rPr>
            </w:pPr>
            <w:r w:rsidRPr="00BA3261">
              <w:rPr>
                <w:sz w:val="24"/>
              </w:rPr>
              <w:t>setTienKhachDua(BigDecimal tienKhachDua)</w:t>
            </w:r>
          </w:p>
        </w:tc>
        <w:tc>
          <w:tcPr>
            <w:tcW w:w="1516" w:type="dxa"/>
          </w:tcPr>
          <w:p w14:paraId="3E8F19B8" w14:textId="77777777" w:rsidR="00143C27" w:rsidRPr="00FE16DA" w:rsidRDefault="00143C27" w:rsidP="008C6FE1">
            <w:pPr>
              <w:tabs>
                <w:tab w:val="center" w:pos="4536"/>
                <w:tab w:val="center" w:pos="7938"/>
              </w:tabs>
              <w:spacing w:line="360" w:lineRule="auto"/>
              <w:ind w:firstLine="0"/>
              <w:jc w:val="left"/>
              <w:rPr>
                <w:b/>
                <w:sz w:val="24"/>
              </w:rPr>
            </w:pPr>
            <w:r w:rsidRPr="00FE16DA">
              <w:rPr>
                <w:b/>
                <w:sz w:val="24"/>
              </w:rPr>
              <w:t>void</w:t>
            </w:r>
          </w:p>
        </w:tc>
        <w:tc>
          <w:tcPr>
            <w:tcW w:w="2230" w:type="dxa"/>
          </w:tcPr>
          <w:p w14:paraId="12DA904C" w14:textId="27BF1FFE" w:rsidR="00143C27" w:rsidRPr="00FE16DA" w:rsidRDefault="00BA3261" w:rsidP="008C6FE1">
            <w:pPr>
              <w:pStyle w:val="ListParagraph"/>
              <w:spacing w:line="360" w:lineRule="auto"/>
              <w:ind w:left="54" w:firstLine="0"/>
              <w:jc w:val="left"/>
              <w:rPr>
                <w:sz w:val="24"/>
              </w:rPr>
            </w:pPr>
            <w:r w:rsidRPr="00BA3261">
              <w:rPr>
                <w:sz w:val="24"/>
              </w:rPr>
              <w:t>Phải lớn hơn hoặc bằng tổng tiền hóa đơn (đối với tiền mặt)</w:t>
            </w:r>
          </w:p>
        </w:tc>
        <w:tc>
          <w:tcPr>
            <w:tcW w:w="1674" w:type="dxa"/>
          </w:tcPr>
          <w:p w14:paraId="65DE6F07" w14:textId="4D5BB33C" w:rsidR="00143C27" w:rsidRPr="00143C27" w:rsidRDefault="00BA3261" w:rsidP="00143C27">
            <w:pPr>
              <w:tabs>
                <w:tab w:val="center" w:pos="4536"/>
                <w:tab w:val="center" w:pos="7938"/>
              </w:tabs>
              <w:spacing w:line="360" w:lineRule="auto"/>
              <w:ind w:firstLine="0"/>
              <w:jc w:val="left"/>
              <w:rPr>
                <w:sz w:val="24"/>
              </w:rPr>
            </w:pPr>
            <w:r w:rsidRPr="00BA3261">
              <w:rPr>
                <w:sz w:val="24"/>
              </w:rPr>
              <w:t>Throw exception nếu âm hoặc không đủ tiền</w:t>
            </w:r>
          </w:p>
        </w:tc>
      </w:tr>
      <w:tr w:rsidR="00143C27" w:rsidRPr="00FE16DA" w14:paraId="6AC286F3" w14:textId="77777777" w:rsidTr="00BA3261">
        <w:trPr>
          <w:jc w:val="left"/>
        </w:trPr>
        <w:tc>
          <w:tcPr>
            <w:tcW w:w="375" w:type="dxa"/>
          </w:tcPr>
          <w:p w14:paraId="04209390" w14:textId="77777777" w:rsidR="00143C27" w:rsidRPr="00FE16DA" w:rsidRDefault="00143C27" w:rsidP="008C6FE1">
            <w:pPr>
              <w:spacing w:line="360" w:lineRule="auto"/>
              <w:ind w:firstLine="5"/>
              <w:jc w:val="left"/>
              <w:rPr>
                <w:sz w:val="24"/>
              </w:rPr>
            </w:pPr>
            <w:r w:rsidRPr="00FE16DA">
              <w:rPr>
                <w:sz w:val="24"/>
              </w:rPr>
              <w:t>2.6</w:t>
            </w:r>
          </w:p>
        </w:tc>
        <w:tc>
          <w:tcPr>
            <w:tcW w:w="2983" w:type="dxa"/>
          </w:tcPr>
          <w:p w14:paraId="70C9A485" w14:textId="5CA1DC52" w:rsidR="00143C27" w:rsidRPr="00FE16DA" w:rsidRDefault="00BA3261" w:rsidP="008C6FE1">
            <w:pPr>
              <w:spacing w:line="360" w:lineRule="auto"/>
              <w:ind w:firstLine="0"/>
              <w:jc w:val="left"/>
              <w:rPr>
                <w:sz w:val="24"/>
              </w:rPr>
            </w:pPr>
            <w:r w:rsidRPr="00BA3261">
              <w:rPr>
                <w:sz w:val="24"/>
              </w:rPr>
              <w:t>setTienThua(BigDecimal tienThua)</w:t>
            </w:r>
          </w:p>
        </w:tc>
        <w:tc>
          <w:tcPr>
            <w:tcW w:w="1516" w:type="dxa"/>
          </w:tcPr>
          <w:p w14:paraId="02B97EC7" w14:textId="77777777" w:rsidR="00143C27" w:rsidRPr="00FE16DA" w:rsidRDefault="00143C27" w:rsidP="008C6FE1">
            <w:pPr>
              <w:tabs>
                <w:tab w:val="center" w:pos="4536"/>
                <w:tab w:val="center" w:pos="7938"/>
              </w:tabs>
              <w:spacing w:line="360" w:lineRule="auto"/>
              <w:ind w:firstLine="0"/>
              <w:jc w:val="left"/>
              <w:rPr>
                <w:b/>
                <w:sz w:val="24"/>
              </w:rPr>
            </w:pPr>
            <w:r w:rsidRPr="00FE16DA">
              <w:rPr>
                <w:b/>
                <w:sz w:val="24"/>
              </w:rPr>
              <w:t>void</w:t>
            </w:r>
          </w:p>
        </w:tc>
        <w:tc>
          <w:tcPr>
            <w:tcW w:w="2230" w:type="dxa"/>
          </w:tcPr>
          <w:p w14:paraId="21414088" w14:textId="54F808F5" w:rsidR="00143C27" w:rsidRPr="00FE16DA" w:rsidRDefault="00BA3261" w:rsidP="008C6FE1">
            <w:pPr>
              <w:pStyle w:val="ListParagraph"/>
              <w:spacing w:line="360" w:lineRule="auto"/>
              <w:ind w:left="54" w:firstLine="0"/>
              <w:jc w:val="left"/>
              <w:rPr>
                <w:sz w:val="24"/>
              </w:rPr>
            </w:pPr>
            <w:r w:rsidRPr="00BA3261">
              <w:rPr>
                <w:sz w:val="24"/>
              </w:rPr>
              <w:t>Phải &gt;= 0</w:t>
            </w:r>
          </w:p>
        </w:tc>
        <w:tc>
          <w:tcPr>
            <w:tcW w:w="1674" w:type="dxa"/>
          </w:tcPr>
          <w:p w14:paraId="5F5569A3" w14:textId="38E9872E" w:rsidR="00143C27" w:rsidRPr="00FE16DA" w:rsidRDefault="00BA3261" w:rsidP="008C6FE1">
            <w:pPr>
              <w:pStyle w:val="ListParagraph"/>
              <w:tabs>
                <w:tab w:val="center" w:pos="4536"/>
                <w:tab w:val="center" w:pos="7938"/>
              </w:tabs>
              <w:spacing w:line="360" w:lineRule="auto"/>
              <w:ind w:left="27" w:firstLine="0"/>
              <w:jc w:val="left"/>
              <w:rPr>
                <w:sz w:val="24"/>
              </w:rPr>
            </w:pPr>
            <w:r w:rsidRPr="00BA3261">
              <w:rPr>
                <w:sz w:val="24"/>
              </w:rPr>
              <w:t>Throw exception nếu số tiền thừa âm</w:t>
            </w:r>
          </w:p>
        </w:tc>
      </w:tr>
      <w:tr w:rsidR="00143C27" w:rsidRPr="00FE16DA" w14:paraId="5336B694" w14:textId="77777777" w:rsidTr="00BA3261">
        <w:trPr>
          <w:jc w:val="left"/>
        </w:trPr>
        <w:tc>
          <w:tcPr>
            <w:tcW w:w="375" w:type="dxa"/>
          </w:tcPr>
          <w:p w14:paraId="4C7469D9" w14:textId="77777777" w:rsidR="00143C27" w:rsidRPr="00FE16DA" w:rsidRDefault="00143C27" w:rsidP="008C6FE1">
            <w:pPr>
              <w:spacing w:line="360" w:lineRule="auto"/>
              <w:ind w:firstLine="5"/>
              <w:jc w:val="left"/>
              <w:rPr>
                <w:b/>
                <w:sz w:val="24"/>
              </w:rPr>
            </w:pPr>
            <w:r w:rsidRPr="00FE16DA">
              <w:rPr>
                <w:b/>
                <w:sz w:val="24"/>
              </w:rPr>
              <w:lastRenderedPageBreak/>
              <w:t>3</w:t>
            </w:r>
          </w:p>
        </w:tc>
        <w:tc>
          <w:tcPr>
            <w:tcW w:w="2983" w:type="dxa"/>
          </w:tcPr>
          <w:p w14:paraId="290D8CAA" w14:textId="77777777" w:rsidR="00143C27" w:rsidRPr="00FE16DA" w:rsidRDefault="00143C27" w:rsidP="008C6FE1">
            <w:pPr>
              <w:spacing w:line="360" w:lineRule="auto"/>
              <w:ind w:firstLine="0"/>
              <w:jc w:val="left"/>
              <w:rPr>
                <w:b/>
                <w:sz w:val="24"/>
              </w:rPr>
            </w:pPr>
            <w:r w:rsidRPr="00FE16DA">
              <w:rPr>
                <w:b/>
                <w:sz w:val="24"/>
              </w:rPr>
              <w:t>Viết các constructor</w:t>
            </w:r>
          </w:p>
        </w:tc>
        <w:tc>
          <w:tcPr>
            <w:tcW w:w="1516" w:type="dxa"/>
          </w:tcPr>
          <w:p w14:paraId="07DA1FA4" w14:textId="77777777" w:rsidR="00143C27" w:rsidRPr="00FE16DA" w:rsidRDefault="00143C27" w:rsidP="008C6FE1">
            <w:pPr>
              <w:tabs>
                <w:tab w:val="center" w:pos="4536"/>
                <w:tab w:val="center" w:pos="7938"/>
              </w:tabs>
              <w:spacing w:line="360" w:lineRule="auto"/>
              <w:ind w:firstLine="0"/>
              <w:jc w:val="left"/>
              <w:rPr>
                <w:b/>
                <w:sz w:val="24"/>
              </w:rPr>
            </w:pPr>
          </w:p>
        </w:tc>
        <w:tc>
          <w:tcPr>
            <w:tcW w:w="2230" w:type="dxa"/>
          </w:tcPr>
          <w:p w14:paraId="55FC8DCD" w14:textId="77777777" w:rsidR="00143C27" w:rsidRPr="00FE16DA" w:rsidRDefault="00143C27" w:rsidP="00BA3261">
            <w:pPr>
              <w:pStyle w:val="ListParagraph"/>
              <w:numPr>
                <w:ilvl w:val="0"/>
                <w:numId w:val="8"/>
              </w:numPr>
              <w:spacing w:before="0" w:after="60" w:line="360" w:lineRule="auto"/>
              <w:ind w:left="54" w:firstLine="0"/>
              <w:jc w:val="left"/>
              <w:rPr>
                <w:sz w:val="24"/>
              </w:rPr>
            </w:pPr>
            <w:r w:rsidRPr="00FE16DA">
              <w:rPr>
                <w:sz w:val="24"/>
              </w:rPr>
              <w:t>Contructor mặc nhiên</w:t>
            </w:r>
          </w:p>
          <w:p w14:paraId="54D8C64A" w14:textId="77777777" w:rsidR="00143C27" w:rsidRPr="00FE16DA" w:rsidRDefault="00143C27" w:rsidP="00BA3261">
            <w:pPr>
              <w:pStyle w:val="ListParagraph"/>
              <w:numPr>
                <w:ilvl w:val="0"/>
                <w:numId w:val="8"/>
              </w:numPr>
              <w:spacing w:before="0" w:after="60" w:line="360" w:lineRule="auto"/>
              <w:ind w:left="54" w:firstLine="0"/>
              <w:jc w:val="left"/>
              <w:rPr>
                <w:sz w:val="24"/>
              </w:rPr>
            </w:pPr>
            <w:r w:rsidRPr="00FE16DA">
              <w:rPr>
                <w:sz w:val="24"/>
              </w:rPr>
              <w:t>Constructor có đầy đủ tham số</w:t>
            </w:r>
          </w:p>
          <w:p w14:paraId="1B3BF667" w14:textId="77777777" w:rsidR="00143C27" w:rsidRPr="00FE16DA" w:rsidRDefault="00143C27" w:rsidP="00BA3261">
            <w:pPr>
              <w:pStyle w:val="ListParagraph"/>
              <w:numPr>
                <w:ilvl w:val="0"/>
                <w:numId w:val="8"/>
              </w:numPr>
              <w:spacing w:before="0" w:after="60" w:line="360" w:lineRule="auto"/>
              <w:ind w:left="54" w:firstLine="0"/>
              <w:jc w:val="left"/>
              <w:rPr>
                <w:sz w:val="24"/>
              </w:rPr>
            </w:pPr>
            <w:r w:rsidRPr="00FE16DA">
              <w:rPr>
                <w:sz w:val="24"/>
              </w:rPr>
              <w:t>Copy constructor</w:t>
            </w:r>
          </w:p>
        </w:tc>
        <w:tc>
          <w:tcPr>
            <w:tcW w:w="1674" w:type="dxa"/>
          </w:tcPr>
          <w:p w14:paraId="66688803" w14:textId="77777777" w:rsidR="00143C27" w:rsidRPr="00FE16DA" w:rsidRDefault="00143C27" w:rsidP="008C6FE1">
            <w:pPr>
              <w:pStyle w:val="ListParagraph"/>
              <w:tabs>
                <w:tab w:val="center" w:pos="4536"/>
                <w:tab w:val="center" w:pos="7938"/>
              </w:tabs>
              <w:spacing w:line="360" w:lineRule="auto"/>
              <w:ind w:left="27" w:firstLine="0"/>
              <w:jc w:val="left"/>
              <w:rPr>
                <w:sz w:val="24"/>
              </w:rPr>
            </w:pPr>
          </w:p>
        </w:tc>
      </w:tr>
      <w:tr w:rsidR="00143C27" w:rsidRPr="00FE16DA" w14:paraId="7DE6E716" w14:textId="77777777" w:rsidTr="00BA3261">
        <w:trPr>
          <w:jc w:val="left"/>
        </w:trPr>
        <w:tc>
          <w:tcPr>
            <w:tcW w:w="375" w:type="dxa"/>
          </w:tcPr>
          <w:p w14:paraId="75071D49" w14:textId="77777777" w:rsidR="00143C27" w:rsidRPr="00FE16DA" w:rsidRDefault="00143C27" w:rsidP="008C6FE1">
            <w:pPr>
              <w:spacing w:line="360" w:lineRule="auto"/>
              <w:ind w:firstLine="5"/>
              <w:jc w:val="left"/>
              <w:rPr>
                <w:b/>
                <w:sz w:val="24"/>
              </w:rPr>
            </w:pPr>
            <w:r w:rsidRPr="00FE16DA">
              <w:rPr>
                <w:b/>
                <w:sz w:val="24"/>
              </w:rPr>
              <w:t>4</w:t>
            </w:r>
          </w:p>
        </w:tc>
        <w:tc>
          <w:tcPr>
            <w:tcW w:w="2983" w:type="dxa"/>
          </w:tcPr>
          <w:p w14:paraId="2CFB6B56" w14:textId="77777777" w:rsidR="00143C27" w:rsidRPr="00FE16DA" w:rsidRDefault="00143C27" w:rsidP="008C6FE1">
            <w:pPr>
              <w:spacing w:line="360" w:lineRule="auto"/>
              <w:ind w:firstLine="0"/>
              <w:jc w:val="left"/>
              <w:rPr>
                <w:b/>
                <w:sz w:val="24"/>
              </w:rPr>
            </w:pPr>
            <w:r w:rsidRPr="00FE16DA">
              <w:rPr>
                <w:b/>
                <w:sz w:val="24"/>
              </w:rPr>
              <w:t>Viết phương thức toString()</w:t>
            </w:r>
          </w:p>
        </w:tc>
        <w:tc>
          <w:tcPr>
            <w:tcW w:w="1516" w:type="dxa"/>
          </w:tcPr>
          <w:p w14:paraId="445198C9" w14:textId="77777777" w:rsidR="00143C27" w:rsidRPr="00FE16DA" w:rsidRDefault="00143C27" w:rsidP="008C6FE1">
            <w:pPr>
              <w:tabs>
                <w:tab w:val="center" w:pos="4536"/>
                <w:tab w:val="center" w:pos="7938"/>
              </w:tabs>
              <w:spacing w:line="360" w:lineRule="auto"/>
              <w:ind w:firstLine="0"/>
              <w:jc w:val="left"/>
              <w:rPr>
                <w:b/>
                <w:sz w:val="24"/>
              </w:rPr>
            </w:pPr>
            <w:r w:rsidRPr="00FE16DA">
              <w:rPr>
                <w:b/>
                <w:sz w:val="24"/>
              </w:rPr>
              <w:t>string</w:t>
            </w:r>
          </w:p>
        </w:tc>
        <w:tc>
          <w:tcPr>
            <w:tcW w:w="2230" w:type="dxa"/>
          </w:tcPr>
          <w:p w14:paraId="095F28FF" w14:textId="57740197" w:rsidR="00143C27" w:rsidRPr="00FE16DA" w:rsidRDefault="00A10014" w:rsidP="008C6FE1">
            <w:pPr>
              <w:pStyle w:val="ListParagraph"/>
              <w:spacing w:line="360" w:lineRule="auto"/>
              <w:ind w:left="54" w:firstLine="0"/>
              <w:jc w:val="left"/>
              <w:rPr>
                <w:sz w:val="24"/>
              </w:rPr>
            </w:pPr>
            <w:r w:rsidRPr="00BA3261">
              <w:rPr>
                <w:sz w:val="24"/>
              </w:rPr>
              <w:t>Trả về chuỗi chứa giá trị các thuộc tính của HoaDon</w:t>
            </w:r>
          </w:p>
        </w:tc>
        <w:tc>
          <w:tcPr>
            <w:tcW w:w="1674" w:type="dxa"/>
          </w:tcPr>
          <w:p w14:paraId="22B4672D" w14:textId="158CD92B" w:rsidR="00143C27" w:rsidRPr="00FE16DA" w:rsidRDefault="00143C27" w:rsidP="008C6FE1">
            <w:pPr>
              <w:pStyle w:val="ListParagraph"/>
              <w:tabs>
                <w:tab w:val="center" w:pos="4536"/>
                <w:tab w:val="center" w:pos="7938"/>
              </w:tabs>
              <w:spacing w:line="360" w:lineRule="auto"/>
              <w:ind w:left="27" w:firstLine="0"/>
              <w:jc w:val="left"/>
              <w:rPr>
                <w:sz w:val="24"/>
              </w:rPr>
            </w:pPr>
          </w:p>
        </w:tc>
      </w:tr>
      <w:tr w:rsidR="005E57F6" w:rsidRPr="00FE16DA" w14:paraId="1796F64D" w14:textId="77777777" w:rsidTr="00BA3261">
        <w:trPr>
          <w:jc w:val="left"/>
        </w:trPr>
        <w:tc>
          <w:tcPr>
            <w:tcW w:w="375" w:type="dxa"/>
          </w:tcPr>
          <w:p w14:paraId="76087170" w14:textId="1573AEC8" w:rsidR="005E57F6" w:rsidRPr="00FE16DA" w:rsidRDefault="005E57F6" w:rsidP="008C6FE1">
            <w:pPr>
              <w:spacing w:line="360" w:lineRule="auto"/>
              <w:ind w:firstLine="5"/>
              <w:jc w:val="left"/>
              <w:rPr>
                <w:b/>
                <w:sz w:val="24"/>
              </w:rPr>
            </w:pPr>
            <w:r>
              <w:rPr>
                <w:b/>
                <w:sz w:val="24"/>
              </w:rPr>
              <w:t>5</w:t>
            </w:r>
          </w:p>
        </w:tc>
        <w:tc>
          <w:tcPr>
            <w:tcW w:w="2983" w:type="dxa"/>
          </w:tcPr>
          <w:p w14:paraId="3CF4DC09" w14:textId="4E1B3F7A" w:rsidR="005E57F6" w:rsidRPr="00FE16DA" w:rsidRDefault="005E57F6" w:rsidP="008C6FE1">
            <w:pPr>
              <w:spacing w:line="360" w:lineRule="auto"/>
              <w:ind w:firstLine="0"/>
              <w:jc w:val="left"/>
              <w:rPr>
                <w:b/>
                <w:sz w:val="24"/>
              </w:rPr>
            </w:pPr>
            <w:r>
              <w:rPr>
                <w:b/>
                <w:sz w:val="24"/>
              </w:rPr>
              <w:t>Phương thức nghiệp vụ khác</w:t>
            </w:r>
          </w:p>
        </w:tc>
        <w:tc>
          <w:tcPr>
            <w:tcW w:w="1516" w:type="dxa"/>
          </w:tcPr>
          <w:p w14:paraId="18AA12F9" w14:textId="77777777" w:rsidR="005E57F6" w:rsidRPr="00FE16DA" w:rsidRDefault="005E57F6" w:rsidP="008C6FE1">
            <w:pPr>
              <w:tabs>
                <w:tab w:val="center" w:pos="4536"/>
                <w:tab w:val="center" w:pos="7938"/>
              </w:tabs>
              <w:spacing w:line="360" w:lineRule="auto"/>
              <w:ind w:firstLine="0"/>
              <w:jc w:val="left"/>
              <w:rPr>
                <w:b/>
                <w:sz w:val="24"/>
              </w:rPr>
            </w:pPr>
          </w:p>
        </w:tc>
        <w:tc>
          <w:tcPr>
            <w:tcW w:w="2230" w:type="dxa"/>
          </w:tcPr>
          <w:p w14:paraId="4FA69BCB" w14:textId="77777777" w:rsidR="005E57F6" w:rsidRPr="00FE16DA" w:rsidRDefault="005E57F6" w:rsidP="008C6FE1">
            <w:pPr>
              <w:pStyle w:val="ListParagraph"/>
              <w:spacing w:line="360" w:lineRule="auto"/>
              <w:ind w:left="54" w:firstLine="0"/>
              <w:jc w:val="left"/>
              <w:rPr>
                <w:sz w:val="24"/>
              </w:rPr>
            </w:pPr>
          </w:p>
        </w:tc>
        <w:tc>
          <w:tcPr>
            <w:tcW w:w="1674" w:type="dxa"/>
          </w:tcPr>
          <w:p w14:paraId="45B3A392" w14:textId="77777777" w:rsidR="005E57F6" w:rsidRPr="00FE16DA" w:rsidRDefault="005E57F6" w:rsidP="008C6FE1">
            <w:pPr>
              <w:pStyle w:val="ListParagraph"/>
              <w:tabs>
                <w:tab w:val="center" w:pos="4536"/>
                <w:tab w:val="center" w:pos="7938"/>
              </w:tabs>
              <w:spacing w:line="360" w:lineRule="auto"/>
              <w:ind w:left="27" w:firstLine="0"/>
              <w:jc w:val="left"/>
              <w:rPr>
                <w:sz w:val="24"/>
              </w:rPr>
            </w:pPr>
          </w:p>
        </w:tc>
      </w:tr>
      <w:tr w:rsidR="005E57F6" w:rsidRPr="00FE16DA" w14:paraId="3F9484E1" w14:textId="77777777" w:rsidTr="00BA3261">
        <w:trPr>
          <w:jc w:val="left"/>
        </w:trPr>
        <w:tc>
          <w:tcPr>
            <w:tcW w:w="375" w:type="dxa"/>
          </w:tcPr>
          <w:p w14:paraId="53A6E9C0" w14:textId="09A53591" w:rsidR="005E57F6" w:rsidRDefault="005E57F6" w:rsidP="008C6FE1">
            <w:pPr>
              <w:spacing w:line="360" w:lineRule="auto"/>
              <w:ind w:firstLine="5"/>
              <w:jc w:val="left"/>
              <w:rPr>
                <w:b/>
                <w:sz w:val="24"/>
              </w:rPr>
            </w:pPr>
            <w:r>
              <w:rPr>
                <w:b/>
                <w:sz w:val="24"/>
              </w:rPr>
              <w:t>5.1</w:t>
            </w:r>
          </w:p>
        </w:tc>
        <w:tc>
          <w:tcPr>
            <w:tcW w:w="2983" w:type="dxa"/>
          </w:tcPr>
          <w:p w14:paraId="456245CA" w14:textId="393E9913" w:rsidR="005E57F6" w:rsidRDefault="00BA3261" w:rsidP="008C6FE1">
            <w:pPr>
              <w:spacing w:line="360" w:lineRule="auto"/>
              <w:ind w:firstLine="0"/>
              <w:jc w:val="left"/>
              <w:rPr>
                <w:b/>
                <w:sz w:val="24"/>
              </w:rPr>
            </w:pPr>
            <w:r w:rsidRPr="00BA3261">
              <w:rPr>
                <w:b/>
                <w:sz w:val="24"/>
              </w:rPr>
              <w:t>tinhTongThanhTien()</w:t>
            </w:r>
          </w:p>
        </w:tc>
        <w:tc>
          <w:tcPr>
            <w:tcW w:w="1516" w:type="dxa"/>
          </w:tcPr>
          <w:p w14:paraId="661C2475" w14:textId="68322547" w:rsidR="005E57F6" w:rsidRPr="00FE16DA" w:rsidRDefault="005F634A" w:rsidP="008C6FE1">
            <w:pPr>
              <w:tabs>
                <w:tab w:val="center" w:pos="4536"/>
                <w:tab w:val="center" w:pos="7938"/>
              </w:tabs>
              <w:spacing w:line="360" w:lineRule="auto"/>
              <w:ind w:firstLine="0"/>
              <w:jc w:val="left"/>
              <w:rPr>
                <w:b/>
                <w:sz w:val="24"/>
              </w:rPr>
            </w:pPr>
            <w:r>
              <w:rPr>
                <w:bCs/>
                <w:sz w:val="24"/>
              </w:rPr>
              <w:t>BigDecimal</w:t>
            </w:r>
          </w:p>
        </w:tc>
        <w:tc>
          <w:tcPr>
            <w:tcW w:w="2230" w:type="dxa"/>
          </w:tcPr>
          <w:p w14:paraId="60AF80AE" w14:textId="665E6EF9" w:rsidR="005E57F6" w:rsidRPr="00FE16DA" w:rsidRDefault="005E57F6" w:rsidP="008C6FE1">
            <w:pPr>
              <w:pStyle w:val="ListParagraph"/>
              <w:spacing w:line="360" w:lineRule="auto"/>
              <w:ind w:left="54" w:firstLine="0"/>
              <w:jc w:val="left"/>
              <w:rPr>
                <w:sz w:val="24"/>
              </w:rPr>
            </w:pPr>
          </w:p>
        </w:tc>
        <w:tc>
          <w:tcPr>
            <w:tcW w:w="1674" w:type="dxa"/>
          </w:tcPr>
          <w:p w14:paraId="47E88DCB" w14:textId="0D6DC4C1" w:rsidR="005E57F6" w:rsidRPr="00FE16DA" w:rsidRDefault="00E16F7A" w:rsidP="008C6FE1">
            <w:pPr>
              <w:pStyle w:val="ListParagraph"/>
              <w:tabs>
                <w:tab w:val="center" w:pos="4536"/>
                <w:tab w:val="center" w:pos="7938"/>
              </w:tabs>
              <w:spacing w:line="360" w:lineRule="auto"/>
              <w:ind w:left="27" w:firstLine="0"/>
              <w:jc w:val="left"/>
              <w:rPr>
                <w:sz w:val="24"/>
              </w:rPr>
            </w:pPr>
            <w:r w:rsidRPr="00E16F7A">
              <w:rPr>
                <w:sz w:val="24"/>
              </w:rPr>
              <w:t>[*]</w:t>
            </w:r>
          </w:p>
        </w:tc>
      </w:tr>
    </w:tbl>
    <w:p w14:paraId="1E3C2A9C" w14:textId="77777777" w:rsidR="00143C27" w:rsidRDefault="00143C27" w:rsidP="00143C27">
      <w:pPr>
        <w:tabs>
          <w:tab w:val="center" w:pos="1701"/>
          <w:tab w:val="center" w:pos="4536"/>
          <w:tab w:val="center" w:pos="7938"/>
        </w:tabs>
        <w:spacing w:line="360" w:lineRule="auto"/>
        <w:rPr>
          <w:b/>
          <w:szCs w:val="26"/>
        </w:rPr>
      </w:pPr>
    </w:p>
    <w:p w14:paraId="5569B7CD" w14:textId="6B81A7F8" w:rsidR="00BA3261" w:rsidRPr="00BA3261" w:rsidRDefault="00143C27" w:rsidP="00BA3261">
      <w:pPr>
        <w:pStyle w:val="NormalWeb"/>
        <w:shd w:val="clear" w:color="auto" w:fill="FFFFFF"/>
        <w:spacing w:before="180" w:after="180" w:line="299" w:lineRule="atLeast"/>
        <w:rPr>
          <w:color w:val="000000" w:themeColor="text1"/>
          <w:szCs w:val="26"/>
        </w:rPr>
      </w:pPr>
      <w:r>
        <w:rPr>
          <w:color w:val="000000" w:themeColor="text1"/>
          <w:sz w:val="26"/>
          <w:szCs w:val="26"/>
        </w:rPr>
        <w:t xml:space="preserve">[*] </w:t>
      </w:r>
      <w:r w:rsidR="00BA3261" w:rsidRPr="00BA3261">
        <w:rPr>
          <w:color w:val="000000" w:themeColor="text1"/>
          <w:szCs w:val="26"/>
        </w:rPr>
        <w:t xml:space="preserve">Tổng tiền = </w:t>
      </w:r>
      <m:oMath>
        <m:nary>
          <m:naryPr>
            <m:chr m:val="∑"/>
            <m:limLoc m:val="undOvr"/>
            <m:subHide m:val="1"/>
            <m:supHide m:val="1"/>
            <m:ctrlPr>
              <w:rPr>
                <w:rFonts w:ascii="Cambria Math" w:hAnsi="Cambria Math"/>
                <w:color w:val="000000" w:themeColor="text1"/>
                <w:szCs w:val="26"/>
              </w:rPr>
            </m:ctrlPr>
          </m:naryPr>
          <m:sub/>
          <m:sup/>
          <m:e>
            <m:r>
              <w:rPr>
                <w:rFonts w:ascii="Cambria Math" w:hAnsi="Cambria Math"/>
                <w:color w:val="000000" w:themeColor="text1"/>
                <w:szCs w:val="26"/>
              </w:rPr>
              <m:t>​</m:t>
            </m:r>
          </m:e>
        </m:nary>
      </m:oMath>
      <w:r w:rsidR="00BA3261" w:rsidRPr="00BA3261">
        <w:rPr>
          <w:color w:val="000000" w:themeColor="text1"/>
          <w:szCs w:val="26"/>
        </w:rPr>
        <w:t xml:space="preserve"> Thành tiền sản phẩm + </w:t>
      </w:r>
      <m:oMath>
        <m:nary>
          <m:naryPr>
            <m:chr m:val="∑"/>
            <m:limLoc m:val="undOvr"/>
            <m:subHide m:val="1"/>
            <m:supHide m:val="1"/>
            <m:ctrlPr>
              <w:rPr>
                <w:rFonts w:ascii="Cambria Math" w:hAnsi="Cambria Math"/>
                <w:color w:val="000000" w:themeColor="text1"/>
                <w:szCs w:val="26"/>
              </w:rPr>
            </m:ctrlPr>
          </m:naryPr>
          <m:sub/>
          <m:sup/>
          <m:e>
            <m:r>
              <w:rPr>
                <w:rFonts w:ascii="Cambria Math" w:hAnsi="Cambria Math"/>
                <w:color w:val="000000" w:themeColor="text1"/>
                <w:szCs w:val="26"/>
              </w:rPr>
              <m:t>​</m:t>
            </m:r>
          </m:e>
        </m:nary>
      </m:oMath>
      <w:r w:rsidR="00BA3261" w:rsidRPr="00BA3261">
        <w:rPr>
          <w:color w:val="000000" w:themeColor="text1"/>
          <w:szCs w:val="26"/>
        </w:rPr>
        <w:t xml:space="preserve"> Thành tiền dịch vụ</w:t>
      </w:r>
    </w:p>
    <w:p w14:paraId="2E7AA7D1" w14:textId="53BD1D6C" w:rsidR="0088246F" w:rsidRPr="00E16F7A" w:rsidRDefault="0088246F" w:rsidP="00E16F7A">
      <w:pPr>
        <w:pStyle w:val="NormalWeb"/>
        <w:shd w:val="clear" w:color="auto" w:fill="FFFFFF"/>
        <w:spacing w:before="180" w:beforeAutospacing="0" w:after="180" w:afterAutospacing="0" w:line="299" w:lineRule="atLeast"/>
        <w:rPr>
          <w:color w:val="000000" w:themeColor="text1"/>
          <w:sz w:val="26"/>
          <w:szCs w:val="26"/>
        </w:rPr>
      </w:pPr>
    </w:p>
    <w:p w14:paraId="6ED72048" w14:textId="00C2605D" w:rsidR="00FE16DA" w:rsidRDefault="00FE16DA" w:rsidP="00FE16DA">
      <w:pPr>
        <w:pStyle w:val="Heading4"/>
      </w:pPr>
      <w:r>
        <w:t xml:space="preserve">Thực thể </w:t>
      </w:r>
      <w:r w:rsidR="00BA3261" w:rsidRPr="00BA3261">
        <w:t>NhanVien</w:t>
      </w:r>
    </w:p>
    <w:p w14:paraId="4A53183F" w14:textId="743FAD1C" w:rsidR="00BA3261" w:rsidRPr="00982E9A" w:rsidRDefault="00EE1873" w:rsidP="00BA3261">
      <w:pPr>
        <w:pStyle w:val="Caption"/>
        <w:rPr>
          <w:color w:val="FF0000"/>
          <w:sz w:val="22"/>
          <w:szCs w:val="22"/>
        </w:rPr>
      </w:pPr>
      <w:r>
        <w:br w:type="page"/>
      </w:r>
      <w:r w:rsidR="00BA3261" w:rsidRPr="00982E9A">
        <w:rPr>
          <w:sz w:val="22"/>
          <w:szCs w:val="22"/>
        </w:rPr>
        <w:lastRenderedPageBreak/>
        <w:t xml:space="preserve">Table </w:t>
      </w:r>
      <w:r w:rsidR="00BA3261">
        <w:rPr>
          <w:sz w:val="22"/>
          <w:szCs w:val="22"/>
        </w:rPr>
        <w:t>2</w:t>
      </w:r>
      <w:r w:rsidR="00BA3261" w:rsidRPr="00982E9A">
        <w:rPr>
          <w:sz w:val="22"/>
          <w:szCs w:val="22"/>
        </w:rPr>
        <w:t xml:space="preserve">: thực thể </w:t>
      </w:r>
      <w:r w:rsidR="00BA3261">
        <w:rPr>
          <w:sz w:val="22"/>
          <w:szCs w:val="22"/>
        </w:rPr>
        <w:t>nhân viên</w:t>
      </w:r>
    </w:p>
    <w:tbl>
      <w:tblPr>
        <w:tblStyle w:val="TableGrid"/>
        <w:tblW w:w="0" w:type="auto"/>
        <w:jc w:val="left"/>
        <w:tblCellMar>
          <w:left w:w="0" w:type="dxa"/>
          <w:right w:w="0" w:type="dxa"/>
        </w:tblCellMar>
        <w:tblLook w:val="04A0" w:firstRow="1" w:lastRow="0" w:firstColumn="1" w:lastColumn="0" w:noHBand="0" w:noVBand="1"/>
      </w:tblPr>
      <w:tblGrid>
        <w:gridCol w:w="375"/>
        <w:gridCol w:w="2983"/>
        <w:gridCol w:w="1516"/>
        <w:gridCol w:w="2230"/>
        <w:gridCol w:w="1674"/>
      </w:tblGrid>
      <w:tr w:rsidR="00BA3261" w:rsidRPr="00FE16DA" w14:paraId="2EF68556" w14:textId="77777777" w:rsidTr="00F0350C">
        <w:trPr>
          <w:jc w:val="left"/>
        </w:trPr>
        <w:tc>
          <w:tcPr>
            <w:tcW w:w="375" w:type="dxa"/>
          </w:tcPr>
          <w:p w14:paraId="70D5FAEE" w14:textId="77777777" w:rsidR="00BA3261" w:rsidRPr="00FE16DA" w:rsidRDefault="00BA3261" w:rsidP="00F0350C">
            <w:pPr>
              <w:spacing w:line="360" w:lineRule="auto"/>
              <w:ind w:right="-970" w:firstLine="5"/>
              <w:jc w:val="left"/>
              <w:rPr>
                <w:b/>
                <w:sz w:val="24"/>
              </w:rPr>
            </w:pPr>
            <w:r w:rsidRPr="00FE16DA">
              <w:rPr>
                <w:b/>
                <w:sz w:val="24"/>
              </w:rPr>
              <w:t>s</w:t>
            </w:r>
            <w:r>
              <w:rPr>
                <w:b/>
                <w:sz w:val="24"/>
              </w:rPr>
              <w:t>tt</w:t>
            </w:r>
          </w:p>
        </w:tc>
        <w:tc>
          <w:tcPr>
            <w:tcW w:w="2983" w:type="dxa"/>
          </w:tcPr>
          <w:p w14:paraId="5C0878B1" w14:textId="77777777" w:rsidR="00BA3261" w:rsidRPr="00FE16DA" w:rsidRDefault="00BA3261" w:rsidP="00F0350C">
            <w:pPr>
              <w:spacing w:line="360" w:lineRule="auto"/>
              <w:ind w:firstLine="0"/>
              <w:jc w:val="left"/>
              <w:rPr>
                <w:b/>
                <w:sz w:val="24"/>
              </w:rPr>
            </w:pPr>
            <w:r w:rsidRPr="00FE16DA">
              <w:rPr>
                <w:b/>
                <w:sz w:val="24"/>
              </w:rPr>
              <w:t>Công việc</w:t>
            </w:r>
          </w:p>
        </w:tc>
        <w:tc>
          <w:tcPr>
            <w:tcW w:w="1516" w:type="dxa"/>
          </w:tcPr>
          <w:p w14:paraId="4C0AFE6F" w14:textId="77777777" w:rsidR="00BA3261" w:rsidRPr="00FE16DA" w:rsidRDefault="00BA3261" w:rsidP="00F0350C">
            <w:pPr>
              <w:tabs>
                <w:tab w:val="center" w:pos="4536"/>
                <w:tab w:val="center" w:pos="7938"/>
              </w:tabs>
              <w:spacing w:line="360" w:lineRule="auto"/>
              <w:ind w:firstLine="0"/>
              <w:jc w:val="left"/>
              <w:rPr>
                <w:b/>
                <w:sz w:val="24"/>
              </w:rPr>
            </w:pPr>
            <w:r w:rsidRPr="00FE16DA">
              <w:rPr>
                <w:b/>
                <w:sz w:val="24"/>
              </w:rPr>
              <w:t>Kiểu dữ liệu</w:t>
            </w:r>
          </w:p>
        </w:tc>
        <w:tc>
          <w:tcPr>
            <w:tcW w:w="2230" w:type="dxa"/>
          </w:tcPr>
          <w:p w14:paraId="5CCFC3E3" w14:textId="77777777" w:rsidR="00BA3261" w:rsidRPr="00FE16DA" w:rsidRDefault="00BA3261" w:rsidP="00F0350C">
            <w:pPr>
              <w:spacing w:line="360" w:lineRule="auto"/>
              <w:ind w:left="54" w:firstLine="0"/>
              <w:jc w:val="left"/>
              <w:rPr>
                <w:b/>
                <w:sz w:val="24"/>
              </w:rPr>
            </w:pPr>
            <w:r w:rsidRPr="00FE16DA">
              <w:rPr>
                <w:b/>
                <w:sz w:val="24"/>
              </w:rPr>
              <w:t>Ràng buộc</w:t>
            </w:r>
          </w:p>
        </w:tc>
        <w:tc>
          <w:tcPr>
            <w:tcW w:w="1674" w:type="dxa"/>
          </w:tcPr>
          <w:p w14:paraId="299AB3F5" w14:textId="77777777" w:rsidR="00BA3261" w:rsidRPr="00FE16DA" w:rsidRDefault="00BA3261" w:rsidP="00F0350C">
            <w:pPr>
              <w:tabs>
                <w:tab w:val="center" w:pos="4536"/>
                <w:tab w:val="center" w:pos="7938"/>
              </w:tabs>
              <w:spacing w:line="360" w:lineRule="auto"/>
              <w:ind w:firstLine="0"/>
              <w:jc w:val="left"/>
              <w:rPr>
                <w:b/>
                <w:sz w:val="24"/>
              </w:rPr>
            </w:pPr>
            <w:r w:rsidRPr="00FE16DA">
              <w:rPr>
                <w:b/>
                <w:sz w:val="24"/>
              </w:rPr>
              <w:t>Ghi chú</w:t>
            </w:r>
          </w:p>
        </w:tc>
      </w:tr>
      <w:tr w:rsidR="00BA3261" w:rsidRPr="00FE16DA" w14:paraId="5F7A040C" w14:textId="77777777" w:rsidTr="00F0350C">
        <w:trPr>
          <w:jc w:val="left"/>
        </w:trPr>
        <w:tc>
          <w:tcPr>
            <w:tcW w:w="375" w:type="dxa"/>
          </w:tcPr>
          <w:p w14:paraId="42660B16" w14:textId="77777777" w:rsidR="00BA3261" w:rsidRPr="00FE16DA" w:rsidRDefault="00BA3261" w:rsidP="00F0350C">
            <w:pPr>
              <w:spacing w:line="360" w:lineRule="auto"/>
              <w:ind w:firstLine="5"/>
              <w:jc w:val="left"/>
              <w:rPr>
                <w:b/>
                <w:sz w:val="24"/>
              </w:rPr>
            </w:pPr>
            <w:r w:rsidRPr="00FE16DA">
              <w:rPr>
                <w:b/>
                <w:sz w:val="24"/>
              </w:rPr>
              <w:t>1</w:t>
            </w:r>
          </w:p>
        </w:tc>
        <w:tc>
          <w:tcPr>
            <w:tcW w:w="2983" w:type="dxa"/>
          </w:tcPr>
          <w:p w14:paraId="5FC41279" w14:textId="77777777" w:rsidR="00BA3261" w:rsidRPr="00FE16DA" w:rsidRDefault="00BA3261" w:rsidP="00F0350C">
            <w:pPr>
              <w:spacing w:line="360" w:lineRule="auto"/>
              <w:ind w:firstLine="0"/>
              <w:jc w:val="left"/>
              <w:rPr>
                <w:b/>
                <w:sz w:val="24"/>
              </w:rPr>
            </w:pPr>
            <w:r w:rsidRPr="00FE16DA">
              <w:rPr>
                <w:b/>
                <w:sz w:val="24"/>
              </w:rPr>
              <w:t>Khai báo thuộc tính:</w:t>
            </w:r>
          </w:p>
        </w:tc>
        <w:tc>
          <w:tcPr>
            <w:tcW w:w="1516" w:type="dxa"/>
          </w:tcPr>
          <w:p w14:paraId="000590BD" w14:textId="77777777" w:rsidR="00BA3261" w:rsidRPr="00FE16DA" w:rsidRDefault="00BA3261" w:rsidP="00F0350C">
            <w:pPr>
              <w:tabs>
                <w:tab w:val="center" w:pos="4536"/>
                <w:tab w:val="center" w:pos="7938"/>
              </w:tabs>
              <w:spacing w:line="360" w:lineRule="auto"/>
              <w:ind w:firstLine="0"/>
              <w:jc w:val="left"/>
              <w:rPr>
                <w:b/>
                <w:sz w:val="24"/>
              </w:rPr>
            </w:pPr>
          </w:p>
        </w:tc>
        <w:tc>
          <w:tcPr>
            <w:tcW w:w="2230" w:type="dxa"/>
          </w:tcPr>
          <w:p w14:paraId="708E61E6" w14:textId="77777777" w:rsidR="00BA3261" w:rsidRPr="00FE16DA" w:rsidRDefault="00BA3261" w:rsidP="00F0350C">
            <w:pPr>
              <w:spacing w:line="360" w:lineRule="auto"/>
              <w:ind w:left="54" w:firstLine="0"/>
              <w:jc w:val="left"/>
              <w:rPr>
                <w:b/>
                <w:sz w:val="24"/>
              </w:rPr>
            </w:pPr>
          </w:p>
        </w:tc>
        <w:tc>
          <w:tcPr>
            <w:tcW w:w="1674" w:type="dxa"/>
          </w:tcPr>
          <w:p w14:paraId="214E9A16" w14:textId="77777777" w:rsidR="00BA3261" w:rsidRPr="00FE16DA" w:rsidRDefault="00BA3261" w:rsidP="00F0350C">
            <w:pPr>
              <w:tabs>
                <w:tab w:val="center" w:pos="4536"/>
                <w:tab w:val="center" w:pos="7938"/>
              </w:tabs>
              <w:spacing w:line="360" w:lineRule="auto"/>
              <w:ind w:firstLine="0"/>
              <w:jc w:val="left"/>
              <w:rPr>
                <w:b/>
                <w:sz w:val="24"/>
              </w:rPr>
            </w:pPr>
          </w:p>
        </w:tc>
      </w:tr>
      <w:tr w:rsidR="00BA3261" w:rsidRPr="00FE16DA" w14:paraId="625F4345" w14:textId="77777777" w:rsidTr="00F0350C">
        <w:trPr>
          <w:jc w:val="left"/>
        </w:trPr>
        <w:tc>
          <w:tcPr>
            <w:tcW w:w="375" w:type="dxa"/>
          </w:tcPr>
          <w:p w14:paraId="66FA3A31" w14:textId="77777777" w:rsidR="00BA3261" w:rsidRPr="00FE16DA" w:rsidRDefault="00BA3261" w:rsidP="00F0350C">
            <w:pPr>
              <w:spacing w:line="360" w:lineRule="auto"/>
              <w:ind w:firstLine="5"/>
              <w:jc w:val="left"/>
              <w:rPr>
                <w:sz w:val="24"/>
              </w:rPr>
            </w:pPr>
            <w:r w:rsidRPr="00FE16DA">
              <w:rPr>
                <w:sz w:val="24"/>
              </w:rPr>
              <w:t>11</w:t>
            </w:r>
          </w:p>
        </w:tc>
        <w:tc>
          <w:tcPr>
            <w:tcW w:w="2983" w:type="dxa"/>
          </w:tcPr>
          <w:p w14:paraId="289750FB" w14:textId="008080B0" w:rsidR="00BA3261" w:rsidRPr="00FE16DA" w:rsidRDefault="00BA3261" w:rsidP="00F0350C">
            <w:pPr>
              <w:spacing w:line="360" w:lineRule="auto"/>
              <w:ind w:firstLine="0"/>
              <w:jc w:val="left"/>
              <w:rPr>
                <w:sz w:val="24"/>
              </w:rPr>
            </w:pPr>
            <w:r w:rsidRPr="00BA3261">
              <w:rPr>
                <w:sz w:val="24"/>
              </w:rPr>
              <w:t>maNV</w:t>
            </w:r>
          </w:p>
        </w:tc>
        <w:tc>
          <w:tcPr>
            <w:tcW w:w="1516" w:type="dxa"/>
          </w:tcPr>
          <w:p w14:paraId="500A653B" w14:textId="6C975BE0" w:rsidR="00BA3261" w:rsidRPr="001F2F9F" w:rsidRDefault="00BA3261" w:rsidP="00F0350C">
            <w:pPr>
              <w:tabs>
                <w:tab w:val="center" w:pos="4536"/>
                <w:tab w:val="center" w:pos="7938"/>
              </w:tabs>
              <w:spacing w:line="360" w:lineRule="auto"/>
              <w:ind w:firstLine="0"/>
              <w:jc w:val="left"/>
              <w:rPr>
                <w:bCs/>
                <w:sz w:val="24"/>
              </w:rPr>
            </w:pPr>
            <w:r w:rsidRPr="00BA3261">
              <w:rPr>
                <w:bCs/>
                <w:sz w:val="24"/>
              </w:rPr>
              <w:t>String</w:t>
            </w:r>
          </w:p>
        </w:tc>
        <w:tc>
          <w:tcPr>
            <w:tcW w:w="2230" w:type="dxa"/>
          </w:tcPr>
          <w:p w14:paraId="39DA5D2E" w14:textId="509D1FDB" w:rsidR="00BA3261" w:rsidRPr="001F2F9F" w:rsidRDefault="00BA3261" w:rsidP="00F0350C">
            <w:pPr>
              <w:spacing w:line="360" w:lineRule="auto"/>
              <w:ind w:left="54" w:firstLine="0"/>
              <w:jc w:val="left"/>
              <w:rPr>
                <w:bCs/>
                <w:sz w:val="24"/>
              </w:rPr>
            </w:pPr>
            <w:r w:rsidRPr="00BA3261">
              <w:rPr>
                <w:bCs/>
                <w:sz w:val="24"/>
              </w:rPr>
              <w:t>NV + [YYMMDD] + [XXX] (Tự động sinh)</w:t>
            </w:r>
          </w:p>
        </w:tc>
        <w:tc>
          <w:tcPr>
            <w:tcW w:w="1674" w:type="dxa"/>
          </w:tcPr>
          <w:p w14:paraId="093571E6" w14:textId="77777777" w:rsidR="00BA3261" w:rsidRPr="001F2F9F" w:rsidRDefault="00BA3261" w:rsidP="00F0350C">
            <w:pPr>
              <w:tabs>
                <w:tab w:val="center" w:pos="4536"/>
                <w:tab w:val="center" w:pos="7938"/>
              </w:tabs>
              <w:spacing w:line="360" w:lineRule="auto"/>
              <w:ind w:firstLine="0"/>
              <w:jc w:val="left"/>
              <w:rPr>
                <w:bCs/>
                <w:sz w:val="24"/>
              </w:rPr>
            </w:pPr>
            <w:r w:rsidRPr="001F2F9F">
              <w:rPr>
                <w:bCs/>
                <w:sz w:val="24"/>
              </w:rPr>
              <w:t>{id}</w:t>
            </w:r>
          </w:p>
        </w:tc>
      </w:tr>
      <w:tr w:rsidR="00BA3261" w:rsidRPr="00FE16DA" w14:paraId="3089524A" w14:textId="77777777" w:rsidTr="00F0350C">
        <w:trPr>
          <w:jc w:val="left"/>
        </w:trPr>
        <w:tc>
          <w:tcPr>
            <w:tcW w:w="375" w:type="dxa"/>
          </w:tcPr>
          <w:p w14:paraId="7BA4892D" w14:textId="77777777" w:rsidR="00BA3261" w:rsidRPr="00FE16DA" w:rsidRDefault="00BA3261" w:rsidP="00F0350C">
            <w:pPr>
              <w:spacing w:line="360" w:lineRule="auto"/>
              <w:ind w:firstLine="5"/>
              <w:jc w:val="left"/>
              <w:rPr>
                <w:sz w:val="24"/>
              </w:rPr>
            </w:pPr>
            <w:r w:rsidRPr="00FE16DA">
              <w:rPr>
                <w:sz w:val="24"/>
              </w:rPr>
              <w:t>1.2</w:t>
            </w:r>
          </w:p>
        </w:tc>
        <w:tc>
          <w:tcPr>
            <w:tcW w:w="2983" w:type="dxa"/>
          </w:tcPr>
          <w:p w14:paraId="722F7EC0" w14:textId="532662B6" w:rsidR="00BA3261" w:rsidRPr="00FE16DA" w:rsidRDefault="00BA3261" w:rsidP="00F0350C">
            <w:pPr>
              <w:spacing w:line="360" w:lineRule="auto"/>
              <w:ind w:firstLine="0"/>
              <w:jc w:val="left"/>
              <w:rPr>
                <w:sz w:val="24"/>
              </w:rPr>
            </w:pPr>
            <w:r w:rsidRPr="00BA3261">
              <w:rPr>
                <w:sz w:val="24"/>
              </w:rPr>
              <w:t>hoTen</w:t>
            </w:r>
          </w:p>
        </w:tc>
        <w:tc>
          <w:tcPr>
            <w:tcW w:w="1516" w:type="dxa"/>
          </w:tcPr>
          <w:p w14:paraId="231E9240" w14:textId="0C5E9561" w:rsidR="00BA3261" w:rsidRPr="001F2F9F" w:rsidRDefault="00BA3261" w:rsidP="00F0350C">
            <w:pPr>
              <w:tabs>
                <w:tab w:val="center" w:pos="4536"/>
                <w:tab w:val="center" w:pos="7938"/>
              </w:tabs>
              <w:spacing w:line="360" w:lineRule="auto"/>
              <w:ind w:firstLine="0"/>
              <w:jc w:val="left"/>
              <w:rPr>
                <w:bCs/>
                <w:sz w:val="24"/>
              </w:rPr>
            </w:pPr>
            <w:r w:rsidRPr="00BA3261">
              <w:rPr>
                <w:bCs/>
                <w:sz w:val="24"/>
              </w:rPr>
              <w:t>String</w:t>
            </w:r>
          </w:p>
        </w:tc>
        <w:tc>
          <w:tcPr>
            <w:tcW w:w="2230" w:type="dxa"/>
          </w:tcPr>
          <w:p w14:paraId="66DD5686" w14:textId="2BCE5769" w:rsidR="00BA3261" w:rsidRPr="001F2F9F" w:rsidRDefault="00BA3261" w:rsidP="00F0350C">
            <w:pPr>
              <w:spacing w:line="360" w:lineRule="auto"/>
              <w:ind w:left="54" w:firstLine="0"/>
              <w:jc w:val="left"/>
              <w:rPr>
                <w:bCs/>
                <w:sz w:val="24"/>
              </w:rPr>
            </w:pPr>
            <w:r w:rsidRPr="00BA3261">
              <w:rPr>
                <w:bCs/>
                <w:sz w:val="24"/>
              </w:rPr>
              <w:t>Không được để trống</w:t>
            </w:r>
          </w:p>
        </w:tc>
        <w:tc>
          <w:tcPr>
            <w:tcW w:w="1674" w:type="dxa"/>
          </w:tcPr>
          <w:p w14:paraId="544D3223" w14:textId="77777777" w:rsidR="00BA3261" w:rsidRPr="001F2F9F" w:rsidRDefault="00BA3261" w:rsidP="00F0350C">
            <w:pPr>
              <w:tabs>
                <w:tab w:val="center" w:pos="4536"/>
                <w:tab w:val="center" w:pos="7938"/>
              </w:tabs>
              <w:spacing w:line="360" w:lineRule="auto"/>
              <w:ind w:firstLine="0"/>
              <w:jc w:val="left"/>
              <w:rPr>
                <w:bCs/>
                <w:sz w:val="24"/>
              </w:rPr>
            </w:pPr>
          </w:p>
        </w:tc>
      </w:tr>
      <w:tr w:rsidR="00BA3261" w:rsidRPr="00FE16DA" w14:paraId="2219888D" w14:textId="77777777" w:rsidTr="00F0350C">
        <w:trPr>
          <w:jc w:val="left"/>
        </w:trPr>
        <w:tc>
          <w:tcPr>
            <w:tcW w:w="375" w:type="dxa"/>
          </w:tcPr>
          <w:p w14:paraId="1F26B81A" w14:textId="77777777" w:rsidR="00BA3261" w:rsidRPr="00FE16DA" w:rsidRDefault="00BA3261" w:rsidP="00F0350C">
            <w:pPr>
              <w:spacing w:line="360" w:lineRule="auto"/>
              <w:ind w:firstLine="5"/>
              <w:jc w:val="left"/>
              <w:rPr>
                <w:sz w:val="24"/>
              </w:rPr>
            </w:pPr>
            <w:r w:rsidRPr="00FE16DA">
              <w:rPr>
                <w:sz w:val="24"/>
              </w:rPr>
              <w:t>1.3</w:t>
            </w:r>
          </w:p>
        </w:tc>
        <w:tc>
          <w:tcPr>
            <w:tcW w:w="2983" w:type="dxa"/>
          </w:tcPr>
          <w:p w14:paraId="2B718168" w14:textId="45D52DD5" w:rsidR="00BA3261" w:rsidRPr="00FE16DA" w:rsidRDefault="00BA3261" w:rsidP="00F0350C">
            <w:pPr>
              <w:spacing w:line="360" w:lineRule="auto"/>
              <w:ind w:firstLine="0"/>
              <w:jc w:val="left"/>
              <w:rPr>
                <w:sz w:val="24"/>
              </w:rPr>
            </w:pPr>
            <w:r w:rsidRPr="00BA3261">
              <w:rPr>
                <w:sz w:val="24"/>
              </w:rPr>
              <w:t>soDienThoai</w:t>
            </w:r>
          </w:p>
        </w:tc>
        <w:tc>
          <w:tcPr>
            <w:tcW w:w="1516" w:type="dxa"/>
          </w:tcPr>
          <w:p w14:paraId="3C7E42F4" w14:textId="77777777" w:rsidR="00BA3261" w:rsidRPr="001F2F9F" w:rsidRDefault="00BA3261" w:rsidP="00F0350C">
            <w:pPr>
              <w:tabs>
                <w:tab w:val="center" w:pos="4536"/>
                <w:tab w:val="center" w:pos="7938"/>
              </w:tabs>
              <w:spacing w:line="360" w:lineRule="auto"/>
              <w:ind w:firstLine="0"/>
              <w:jc w:val="left"/>
              <w:rPr>
                <w:bCs/>
                <w:sz w:val="24"/>
              </w:rPr>
            </w:pPr>
            <w:r w:rsidRPr="001F2F9F">
              <w:rPr>
                <w:bCs/>
                <w:sz w:val="24"/>
              </w:rPr>
              <w:t>String</w:t>
            </w:r>
          </w:p>
        </w:tc>
        <w:tc>
          <w:tcPr>
            <w:tcW w:w="2230" w:type="dxa"/>
          </w:tcPr>
          <w:p w14:paraId="52DB721E" w14:textId="44FD973C" w:rsidR="00BA3261" w:rsidRPr="001F2F9F" w:rsidRDefault="00BA3261" w:rsidP="00F0350C">
            <w:pPr>
              <w:spacing w:line="360" w:lineRule="auto"/>
              <w:ind w:left="54" w:firstLine="0"/>
              <w:jc w:val="left"/>
              <w:rPr>
                <w:bCs/>
                <w:sz w:val="24"/>
              </w:rPr>
            </w:pPr>
            <w:r w:rsidRPr="00BA3261">
              <w:rPr>
                <w:bCs/>
                <w:sz w:val="24"/>
              </w:rPr>
              <w:t>Gồm 10 chữ số, bắt đầu bằng đầu số hợp lệ (03, 05, 07, 08, 09)</w:t>
            </w:r>
            <w:r w:rsidR="006E43A1">
              <w:rPr>
                <w:bCs/>
                <w:sz w:val="24"/>
              </w:rPr>
              <w:t xml:space="preserve">, </w:t>
            </w:r>
            <w:r w:rsidR="006E43A1" w:rsidRPr="006E43A1">
              <w:rPr>
                <w:bCs/>
                <w:sz w:val="24"/>
              </w:rPr>
              <w:t>Không chứa ký tự đặc biệt</w:t>
            </w:r>
          </w:p>
        </w:tc>
        <w:tc>
          <w:tcPr>
            <w:tcW w:w="1674" w:type="dxa"/>
          </w:tcPr>
          <w:p w14:paraId="47B5BCD1" w14:textId="309A3522" w:rsidR="00BA3261" w:rsidRPr="001F2F9F" w:rsidRDefault="00BA3261" w:rsidP="00F0350C">
            <w:pPr>
              <w:tabs>
                <w:tab w:val="center" w:pos="4536"/>
                <w:tab w:val="center" w:pos="7938"/>
              </w:tabs>
              <w:spacing w:line="360" w:lineRule="auto"/>
              <w:ind w:firstLine="0"/>
              <w:jc w:val="left"/>
              <w:rPr>
                <w:bCs/>
                <w:sz w:val="24"/>
              </w:rPr>
            </w:pPr>
            <w:r w:rsidRPr="00BA3261">
              <w:rPr>
                <w:bCs/>
                <w:sz w:val="24"/>
              </w:rPr>
              <w:t>Duy nhất</w:t>
            </w:r>
          </w:p>
        </w:tc>
      </w:tr>
      <w:tr w:rsidR="00BA3261" w:rsidRPr="00FE16DA" w14:paraId="4C9B1CFC" w14:textId="77777777" w:rsidTr="00F0350C">
        <w:trPr>
          <w:jc w:val="left"/>
        </w:trPr>
        <w:tc>
          <w:tcPr>
            <w:tcW w:w="375" w:type="dxa"/>
          </w:tcPr>
          <w:p w14:paraId="48984EE8" w14:textId="77777777" w:rsidR="00BA3261" w:rsidRPr="00FE16DA" w:rsidRDefault="00BA3261" w:rsidP="00F0350C">
            <w:pPr>
              <w:spacing w:line="360" w:lineRule="auto"/>
              <w:ind w:firstLine="5"/>
              <w:jc w:val="left"/>
              <w:rPr>
                <w:sz w:val="24"/>
              </w:rPr>
            </w:pPr>
            <w:r w:rsidRPr="00FE16DA">
              <w:rPr>
                <w:sz w:val="24"/>
              </w:rPr>
              <w:t>1.4</w:t>
            </w:r>
          </w:p>
        </w:tc>
        <w:tc>
          <w:tcPr>
            <w:tcW w:w="2983" w:type="dxa"/>
          </w:tcPr>
          <w:p w14:paraId="1617F147" w14:textId="7514AA3F" w:rsidR="00BA3261" w:rsidRPr="00FE16DA" w:rsidRDefault="00BA3261" w:rsidP="00F0350C">
            <w:pPr>
              <w:spacing w:line="360" w:lineRule="auto"/>
              <w:ind w:firstLine="0"/>
              <w:jc w:val="left"/>
              <w:rPr>
                <w:sz w:val="24"/>
              </w:rPr>
            </w:pPr>
            <w:r w:rsidRPr="00BA3261">
              <w:rPr>
                <w:sz w:val="24"/>
              </w:rPr>
              <w:t>gioiTinh</w:t>
            </w:r>
          </w:p>
        </w:tc>
        <w:tc>
          <w:tcPr>
            <w:tcW w:w="1516" w:type="dxa"/>
          </w:tcPr>
          <w:p w14:paraId="2F8FDFD9" w14:textId="77777777" w:rsidR="00BA3261" w:rsidRPr="001F2F9F" w:rsidRDefault="00BA3261" w:rsidP="00F0350C">
            <w:pPr>
              <w:tabs>
                <w:tab w:val="center" w:pos="4536"/>
                <w:tab w:val="center" w:pos="7938"/>
              </w:tabs>
              <w:spacing w:line="360" w:lineRule="auto"/>
              <w:ind w:firstLine="0"/>
              <w:jc w:val="left"/>
              <w:rPr>
                <w:bCs/>
                <w:sz w:val="24"/>
              </w:rPr>
            </w:pPr>
            <w:r w:rsidRPr="001F2F9F">
              <w:rPr>
                <w:bCs/>
                <w:sz w:val="24"/>
              </w:rPr>
              <w:t>String</w:t>
            </w:r>
          </w:p>
        </w:tc>
        <w:tc>
          <w:tcPr>
            <w:tcW w:w="2230" w:type="dxa"/>
          </w:tcPr>
          <w:p w14:paraId="3D8B645E" w14:textId="478EA83B" w:rsidR="00BA3261" w:rsidRPr="001F2F9F" w:rsidRDefault="00BA3261" w:rsidP="00F0350C">
            <w:pPr>
              <w:spacing w:line="360" w:lineRule="auto"/>
              <w:ind w:left="54" w:firstLine="0"/>
              <w:jc w:val="left"/>
              <w:rPr>
                <w:bCs/>
                <w:sz w:val="24"/>
              </w:rPr>
            </w:pPr>
            <w:r w:rsidRPr="00BA3261">
              <w:rPr>
                <w:bCs/>
                <w:sz w:val="24"/>
              </w:rPr>
              <w:t>Chỉ nhận giá trị: "Nam", "Nữ", "Khác"</w:t>
            </w:r>
          </w:p>
        </w:tc>
        <w:tc>
          <w:tcPr>
            <w:tcW w:w="1674" w:type="dxa"/>
          </w:tcPr>
          <w:p w14:paraId="27965081" w14:textId="43ACC5D7" w:rsidR="00BA3261" w:rsidRPr="001F2F9F" w:rsidRDefault="00BA3261" w:rsidP="00F0350C">
            <w:pPr>
              <w:tabs>
                <w:tab w:val="center" w:pos="4536"/>
                <w:tab w:val="center" w:pos="7938"/>
              </w:tabs>
              <w:spacing w:line="360" w:lineRule="auto"/>
              <w:ind w:firstLine="0"/>
              <w:jc w:val="left"/>
              <w:rPr>
                <w:bCs/>
                <w:sz w:val="24"/>
              </w:rPr>
            </w:pPr>
          </w:p>
        </w:tc>
      </w:tr>
      <w:tr w:rsidR="00BA3261" w:rsidRPr="00FE16DA" w14:paraId="764AB242" w14:textId="77777777" w:rsidTr="00F0350C">
        <w:trPr>
          <w:jc w:val="left"/>
        </w:trPr>
        <w:tc>
          <w:tcPr>
            <w:tcW w:w="375" w:type="dxa"/>
          </w:tcPr>
          <w:p w14:paraId="75B3CB42" w14:textId="77777777" w:rsidR="00BA3261" w:rsidRPr="00FE16DA" w:rsidRDefault="00BA3261" w:rsidP="00F0350C">
            <w:pPr>
              <w:spacing w:line="360" w:lineRule="auto"/>
              <w:ind w:firstLine="5"/>
              <w:jc w:val="left"/>
              <w:rPr>
                <w:sz w:val="24"/>
              </w:rPr>
            </w:pPr>
            <w:r w:rsidRPr="00FE16DA">
              <w:rPr>
                <w:sz w:val="24"/>
              </w:rPr>
              <w:t>1.5</w:t>
            </w:r>
          </w:p>
        </w:tc>
        <w:tc>
          <w:tcPr>
            <w:tcW w:w="2983" w:type="dxa"/>
          </w:tcPr>
          <w:p w14:paraId="0D898968" w14:textId="33AACE93" w:rsidR="00BA3261" w:rsidRPr="00FE16DA" w:rsidRDefault="00BA3261" w:rsidP="00F0350C">
            <w:pPr>
              <w:spacing w:line="360" w:lineRule="auto"/>
              <w:ind w:firstLine="0"/>
              <w:jc w:val="left"/>
              <w:rPr>
                <w:sz w:val="24"/>
              </w:rPr>
            </w:pPr>
            <w:r w:rsidRPr="00BA3261">
              <w:rPr>
                <w:sz w:val="24"/>
              </w:rPr>
              <w:t>ngaySinh</w:t>
            </w:r>
          </w:p>
        </w:tc>
        <w:tc>
          <w:tcPr>
            <w:tcW w:w="1516" w:type="dxa"/>
          </w:tcPr>
          <w:p w14:paraId="706919F1" w14:textId="5526BC57" w:rsidR="00BA3261" w:rsidRPr="001F2F9F" w:rsidRDefault="00BA3261" w:rsidP="00F0350C">
            <w:pPr>
              <w:tabs>
                <w:tab w:val="center" w:pos="4536"/>
                <w:tab w:val="center" w:pos="7938"/>
              </w:tabs>
              <w:spacing w:line="360" w:lineRule="auto"/>
              <w:ind w:firstLine="0"/>
              <w:jc w:val="left"/>
              <w:rPr>
                <w:bCs/>
                <w:sz w:val="24"/>
              </w:rPr>
            </w:pPr>
            <w:r w:rsidRPr="00BA3261">
              <w:rPr>
                <w:bCs/>
                <w:sz w:val="24"/>
              </w:rPr>
              <w:t>LocalDate</w:t>
            </w:r>
          </w:p>
        </w:tc>
        <w:tc>
          <w:tcPr>
            <w:tcW w:w="2230" w:type="dxa"/>
          </w:tcPr>
          <w:p w14:paraId="0B15377A" w14:textId="4342EDDC" w:rsidR="00BA3261" w:rsidRPr="001F2F9F" w:rsidRDefault="00BA3261" w:rsidP="00F0350C">
            <w:pPr>
              <w:spacing w:line="360" w:lineRule="auto"/>
              <w:ind w:left="54" w:firstLine="0"/>
              <w:jc w:val="left"/>
              <w:rPr>
                <w:bCs/>
                <w:sz w:val="24"/>
              </w:rPr>
            </w:pPr>
            <w:r w:rsidRPr="00BA3261">
              <w:rPr>
                <w:bCs/>
                <w:sz w:val="24"/>
              </w:rPr>
              <w:t>Đủ từ 18 tuổi trở lên tính đến hiện tại</w:t>
            </w:r>
          </w:p>
        </w:tc>
        <w:tc>
          <w:tcPr>
            <w:tcW w:w="1674" w:type="dxa"/>
          </w:tcPr>
          <w:p w14:paraId="47FDFFCA" w14:textId="29BD3727" w:rsidR="00BA3261" w:rsidRPr="001F2F9F" w:rsidRDefault="00BA3261" w:rsidP="00F0350C">
            <w:pPr>
              <w:tabs>
                <w:tab w:val="center" w:pos="4536"/>
                <w:tab w:val="center" w:pos="7938"/>
              </w:tabs>
              <w:spacing w:line="360" w:lineRule="auto"/>
              <w:ind w:firstLine="0"/>
              <w:jc w:val="left"/>
              <w:rPr>
                <w:bCs/>
                <w:sz w:val="24"/>
              </w:rPr>
            </w:pPr>
          </w:p>
        </w:tc>
      </w:tr>
      <w:tr w:rsidR="00BA3261" w:rsidRPr="00FE16DA" w14:paraId="68E8466E" w14:textId="77777777" w:rsidTr="00F0350C">
        <w:trPr>
          <w:jc w:val="left"/>
        </w:trPr>
        <w:tc>
          <w:tcPr>
            <w:tcW w:w="375" w:type="dxa"/>
          </w:tcPr>
          <w:p w14:paraId="2AA591ED" w14:textId="77777777" w:rsidR="00BA3261" w:rsidRPr="00FE16DA" w:rsidRDefault="00BA3261" w:rsidP="00F0350C">
            <w:pPr>
              <w:spacing w:line="360" w:lineRule="auto"/>
              <w:ind w:firstLine="5"/>
              <w:jc w:val="left"/>
              <w:rPr>
                <w:sz w:val="24"/>
              </w:rPr>
            </w:pPr>
            <w:r w:rsidRPr="00FE16DA">
              <w:rPr>
                <w:sz w:val="24"/>
              </w:rPr>
              <w:t>1.6</w:t>
            </w:r>
          </w:p>
        </w:tc>
        <w:tc>
          <w:tcPr>
            <w:tcW w:w="2983" w:type="dxa"/>
          </w:tcPr>
          <w:p w14:paraId="2CDC05FE" w14:textId="657F4B32" w:rsidR="00BA3261" w:rsidRPr="00FE16DA" w:rsidRDefault="00BA3261" w:rsidP="00F0350C">
            <w:pPr>
              <w:spacing w:line="360" w:lineRule="auto"/>
              <w:ind w:firstLine="0"/>
              <w:jc w:val="left"/>
              <w:rPr>
                <w:sz w:val="24"/>
              </w:rPr>
            </w:pPr>
            <w:r w:rsidRPr="00BA3261">
              <w:rPr>
                <w:sz w:val="24"/>
              </w:rPr>
              <w:t>diaChi</w:t>
            </w:r>
          </w:p>
        </w:tc>
        <w:tc>
          <w:tcPr>
            <w:tcW w:w="1516" w:type="dxa"/>
          </w:tcPr>
          <w:p w14:paraId="0FDEB366" w14:textId="706B5E8E" w:rsidR="00BA3261" w:rsidRPr="001F2F9F" w:rsidRDefault="00BA3261" w:rsidP="00F0350C">
            <w:pPr>
              <w:tabs>
                <w:tab w:val="center" w:pos="4536"/>
                <w:tab w:val="center" w:pos="7938"/>
              </w:tabs>
              <w:spacing w:line="360" w:lineRule="auto"/>
              <w:ind w:firstLine="0"/>
              <w:jc w:val="left"/>
              <w:rPr>
                <w:bCs/>
                <w:sz w:val="24"/>
              </w:rPr>
            </w:pPr>
            <w:r w:rsidRPr="00BA3261">
              <w:rPr>
                <w:bCs/>
                <w:sz w:val="24"/>
              </w:rPr>
              <w:t>String</w:t>
            </w:r>
          </w:p>
        </w:tc>
        <w:tc>
          <w:tcPr>
            <w:tcW w:w="2230" w:type="dxa"/>
          </w:tcPr>
          <w:p w14:paraId="6D950686" w14:textId="4D0CE1E4" w:rsidR="00BA3261" w:rsidRPr="001F2F9F" w:rsidRDefault="00BA3261" w:rsidP="00F0350C">
            <w:pPr>
              <w:spacing w:line="360" w:lineRule="auto"/>
              <w:ind w:left="54" w:firstLine="0"/>
              <w:jc w:val="left"/>
              <w:rPr>
                <w:bCs/>
                <w:sz w:val="24"/>
              </w:rPr>
            </w:pPr>
            <w:r w:rsidRPr="00BA3261">
              <w:rPr>
                <w:bCs/>
                <w:sz w:val="24"/>
              </w:rPr>
              <w:t>Không được để trống</w:t>
            </w:r>
          </w:p>
        </w:tc>
        <w:tc>
          <w:tcPr>
            <w:tcW w:w="1674" w:type="dxa"/>
          </w:tcPr>
          <w:p w14:paraId="092844E9" w14:textId="51BD0773" w:rsidR="00BA3261" w:rsidRPr="001F2F9F" w:rsidRDefault="00BA3261" w:rsidP="00F0350C">
            <w:pPr>
              <w:tabs>
                <w:tab w:val="center" w:pos="4536"/>
                <w:tab w:val="center" w:pos="7938"/>
              </w:tabs>
              <w:spacing w:line="360" w:lineRule="auto"/>
              <w:ind w:firstLine="0"/>
              <w:jc w:val="left"/>
              <w:rPr>
                <w:bCs/>
                <w:sz w:val="24"/>
              </w:rPr>
            </w:pPr>
          </w:p>
        </w:tc>
      </w:tr>
      <w:tr w:rsidR="00BA3261" w:rsidRPr="00FE16DA" w14:paraId="4F9718EF" w14:textId="77777777" w:rsidTr="00F0350C">
        <w:trPr>
          <w:jc w:val="left"/>
        </w:trPr>
        <w:tc>
          <w:tcPr>
            <w:tcW w:w="375" w:type="dxa"/>
          </w:tcPr>
          <w:p w14:paraId="2C7486B5" w14:textId="26F03854" w:rsidR="00BA3261" w:rsidRPr="00FE16DA" w:rsidRDefault="00BA3261" w:rsidP="00F0350C">
            <w:pPr>
              <w:spacing w:line="360" w:lineRule="auto"/>
              <w:ind w:firstLine="5"/>
              <w:jc w:val="left"/>
              <w:rPr>
                <w:sz w:val="24"/>
              </w:rPr>
            </w:pPr>
            <w:r>
              <w:rPr>
                <w:sz w:val="24"/>
              </w:rPr>
              <w:t>1.7</w:t>
            </w:r>
          </w:p>
        </w:tc>
        <w:tc>
          <w:tcPr>
            <w:tcW w:w="2983" w:type="dxa"/>
          </w:tcPr>
          <w:p w14:paraId="0D60A5CC" w14:textId="5C592C4D" w:rsidR="00BA3261" w:rsidRPr="00BA3261" w:rsidRDefault="00BA3261" w:rsidP="00F0350C">
            <w:pPr>
              <w:spacing w:line="360" w:lineRule="auto"/>
              <w:ind w:firstLine="0"/>
              <w:jc w:val="left"/>
              <w:rPr>
                <w:sz w:val="24"/>
              </w:rPr>
            </w:pPr>
            <w:r w:rsidRPr="00BA3261">
              <w:rPr>
                <w:sz w:val="24"/>
              </w:rPr>
              <w:t>vaiTro</w:t>
            </w:r>
          </w:p>
        </w:tc>
        <w:tc>
          <w:tcPr>
            <w:tcW w:w="1516" w:type="dxa"/>
          </w:tcPr>
          <w:p w14:paraId="4FC546FE" w14:textId="243C3CB5" w:rsidR="00BA3261" w:rsidRPr="00BA3261" w:rsidRDefault="00BA3261" w:rsidP="00F0350C">
            <w:pPr>
              <w:tabs>
                <w:tab w:val="center" w:pos="4536"/>
                <w:tab w:val="center" w:pos="7938"/>
              </w:tabs>
              <w:spacing w:line="360" w:lineRule="auto"/>
              <w:ind w:firstLine="0"/>
              <w:jc w:val="left"/>
              <w:rPr>
                <w:bCs/>
                <w:sz w:val="24"/>
              </w:rPr>
            </w:pPr>
            <w:r w:rsidRPr="00BA3261">
              <w:rPr>
                <w:bCs/>
                <w:sz w:val="24"/>
              </w:rPr>
              <w:t>String</w:t>
            </w:r>
          </w:p>
        </w:tc>
        <w:tc>
          <w:tcPr>
            <w:tcW w:w="2230" w:type="dxa"/>
          </w:tcPr>
          <w:p w14:paraId="5E416DD7" w14:textId="5C0CD82F" w:rsidR="00BA3261" w:rsidRPr="00BA3261" w:rsidRDefault="00BA3261" w:rsidP="00F0350C">
            <w:pPr>
              <w:spacing w:line="360" w:lineRule="auto"/>
              <w:ind w:left="54" w:firstLine="0"/>
              <w:jc w:val="left"/>
              <w:rPr>
                <w:bCs/>
                <w:sz w:val="24"/>
              </w:rPr>
            </w:pPr>
            <w:r w:rsidRPr="00BA3261">
              <w:rPr>
                <w:bCs/>
                <w:sz w:val="24"/>
              </w:rPr>
              <w:t>Chỉ nhận: "Thu ngân", "Chăm sóc" (Không lưu chức vụ Chủ cửa hàng ở bảng này theo quy định phân quyền)</w:t>
            </w:r>
          </w:p>
        </w:tc>
        <w:tc>
          <w:tcPr>
            <w:tcW w:w="1674" w:type="dxa"/>
          </w:tcPr>
          <w:p w14:paraId="0F1FBCB5" w14:textId="77777777" w:rsidR="00BA3261" w:rsidRPr="001F2F9F" w:rsidRDefault="00BA3261" w:rsidP="00F0350C">
            <w:pPr>
              <w:tabs>
                <w:tab w:val="center" w:pos="4536"/>
                <w:tab w:val="center" w:pos="7938"/>
              </w:tabs>
              <w:spacing w:line="360" w:lineRule="auto"/>
              <w:ind w:firstLine="0"/>
              <w:jc w:val="left"/>
              <w:rPr>
                <w:bCs/>
                <w:sz w:val="24"/>
              </w:rPr>
            </w:pPr>
          </w:p>
        </w:tc>
      </w:tr>
      <w:tr w:rsidR="006E43A1" w:rsidRPr="00FE16DA" w14:paraId="00EB901F" w14:textId="77777777" w:rsidTr="00F0350C">
        <w:trPr>
          <w:jc w:val="left"/>
        </w:trPr>
        <w:tc>
          <w:tcPr>
            <w:tcW w:w="375" w:type="dxa"/>
          </w:tcPr>
          <w:p w14:paraId="2F5C869C" w14:textId="720FCB11" w:rsidR="006E43A1" w:rsidRDefault="006E43A1" w:rsidP="00F0350C">
            <w:pPr>
              <w:spacing w:line="360" w:lineRule="auto"/>
              <w:ind w:firstLine="5"/>
              <w:jc w:val="left"/>
              <w:rPr>
                <w:sz w:val="24"/>
              </w:rPr>
            </w:pPr>
            <w:r>
              <w:rPr>
                <w:sz w:val="24"/>
              </w:rPr>
              <w:t>1.8</w:t>
            </w:r>
          </w:p>
        </w:tc>
        <w:tc>
          <w:tcPr>
            <w:tcW w:w="2983" w:type="dxa"/>
          </w:tcPr>
          <w:p w14:paraId="0BA4CCCA" w14:textId="0EEA8EBA" w:rsidR="006E43A1" w:rsidRPr="00BA3261" w:rsidRDefault="006E43A1" w:rsidP="00F0350C">
            <w:pPr>
              <w:spacing w:line="360" w:lineRule="auto"/>
              <w:ind w:firstLine="0"/>
              <w:jc w:val="left"/>
              <w:rPr>
                <w:sz w:val="24"/>
              </w:rPr>
            </w:pPr>
            <w:r w:rsidRPr="006E43A1">
              <w:rPr>
                <w:sz w:val="24"/>
              </w:rPr>
              <w:t>trangThai</w:t>
            </w:r>
          </w:p>
        </w:tc>
        <w:tc>
          <w:tcPr>
            <w:tcW w:w="1516" w:type="dxa"/>
          </w:tcPr>
          <w:p w14:paraId="4C512B1D" w14:textId="78A574CE" w:rsidR="006E43A1" w:rsidRPr="00BA3261" w:rsidRDefault="006E43A1" w:rsidP="00F0350C">
            <w:pPr>
              <w:tabs>
                <w:tab w:val="center" w:pos="4536"/>
                <w:tab w:val="center" w:pos="7938"/>
              </w:tabs>
              <w:spacing w:line="360" w:lineRule="auto"/>
              <w:ind w:firstLine="0"/>
              <w:jc w:val="left"/>
              <w:rPr>
                <w:bCs/>
                <w:sz w:val="24"/>
              </w:rPr>
            </w:pPr>
            <w:r w:rsidRPr="006E43A1">
              <w:rPr>
                <w:bCs/>
                <w:sz w:val="24"/>
              </w:rPr>
              <w:t>boolean</w:t>
            </w:r>
          </w:p>
        </w:tc>
        <w:tc>
          <w:tcPr>
            <w:tcW w:w="2230" w:type="dxa"/>
          </w:tcPr>
          <w:p w14:paraId="60EFC72F" w14:textId="485BA324" w:rsidR="006E43A1" w:rsidRPr="00BA3261" w:rsidRDefault="006E43A1" w:rsidP="00F0350C">
            <w:pPr>
              <w:spacing w:line="360" w:lineRule="auto"/>
              <w:ind w:left="54" w:firstLine="0"/>
              <w:jc w:val="left"/>
              <w:rPr>
                <w:bCs/>
                <w:sz w:val="24"/>
              </w:rPr>
            </w:pPr>
            <w:r w:rsidRPr="006E43A1">
              <w:rPr>
                <w:bCs/>
                <w:sz w:val="24"/>
              </w:rPr>
              <w:t>true: Đang làm việc, false: Ngừng làm việc.</w:t>
            </w:r>
          </w:p>
        </w:tc>
        <w:tc>
          <w:tcPr>
            <w:tcW w:w="1674" w:type="dxa"/>
          </w:tcPr>
          <w:p w14:paraId="69B93322" w14:textId="45A30F56" w:rsidR="006E43A1" w:rsidRPr="001F2F9F" w:rsidRDefault="006E43A1" w:rsidP="00F0350C">
            <w:pPr>
              <w:tabs>
                <w:tab w:val="center" w:pos="4536"/>
                <w:tab w:val="center" w:pos="7938"/>
              </w:tabs>
              <w:spacing w:line="360" w:lineRule="auto"/>
              <w:ind w:firstLine="0"/>
              <w:jc w:val="left"/>
              <w:rPr>
                <w:bCs/>
                <w:sz w:val="24"/>
              </w:rPr>
            </w:pPr>
            <w:r w:rsidRPr="006E43A1">
              <w:rPr>
                <w:bCs/>
                <w:sz w:val="24"/>
              </w:rPr>
              <w:t>Mặc định: true</w:t>
            </w:r>
          </w:p>
        </w:tc>
      </w:tr>
      <w:tr w:rsidR="00BA3261" w:rsidRPr="00FE16DA" w14:paraId="0AB22555" w14:textId="77777777" w:rsidTr="00F0350C">
        <w:trPr>
          <w:jc w:val="left"/>
        </w:trPr>
        <w:tc>
          <w:tcPr>
            <w:tcW w:w="375" w:type="dxa"/>
          </w:tcPr>
          <w:p w14:paraId="31E2D51C" w14:textId="77777777" w:rsidR="00BA3261" w:rsidRPr="00FE16DA" w:rsidRDefault="00BA3261" w:rsidP="00F0350C">
            <w:pPr>
              <w:spacing w:line="360" w:lineRule="auto"/>
              <w:ind w:firstLine="5"/>
              <w:jc w:val="left"/>
              <w:rPr>
                <w:b/>
                <w:sz w:val="24"/>
              </w:rPr>
            </w:pPr>
            <w:r w:rsidRPr="00FE16DA">
              <w:rPr>
                <w:b/>
                <w:sz w:val="24"/>
              </w:rPr>
              <w:t>2</w:t>
            </w:r>
          </w:p>
        </w:tc>
        <w:tc>
          <w:tcPr>
            <w:tcW w:w="2983" w:type="dxa"/>
          </w:tcPr>
          <w:p w14:paraId="66166345" w14:textId="77777777" w:rsidR="00BA3261" w:rsidRPr="00FE16DA" w:rsidRDefault="00BA3261" w:rsidP="00F0350C">
            <w:pPr>
              <w:spacing w:line="360" w:lineRule="auto"/>
              <w:ind w:firstLine="0"/>
              <w:jc w:val="left"/>
              <w:rPr>
                <w:b/>
                <w:sz w:val="24"/>
              </w:rPr>
            </w:pPr>
            <w:r w:rsidRPr="00FE16DA">
              <w:rPr>
                <w:b/>
                <w:sz w:val="24"/>
              </w:rPr>
              <w:t>Viết các phương thức getter, setter</w:t>
            </w:r>
          </w:p>
        </w:tc>
        <w:tc>
          <w:tcPr>
            <w:tcW w:w="1516" w:type="dxa"/>
          </w:tcPr>
          <w:p w14:paraId="03EB2E94" w14:textId="77777777" w:rsidR="00BA3261" w:rsidRPr="00FE16DA" w:rsidRDefault="00BA3261" w:rsidP="00F0350C">
            <w:pPr>
              <w:tabs>
                <w:tab w:val="center" w:pos="4536"/>
                <w:tab w:val="center" w:pos="7938"/>
              </w:tabs>
              <w:spacing w:line="360" w:lineRule="auto"/>
              <w:ind w:firstLine="0"/>
              <w:jc w:val="left"/>
              <w:rPr>
                <w:b/>
                <w:sz w:val="24"/>
              </w:rPr>
            </w:pPr>
          </w:p>
        </w:tc>
        <w:tc>
          <w:tcPr>
            <w:tcW w:w="2230" w:type="dxa"/>
          </w:tcPr>
          <w:p w14:paraId="70669571" w14:textId="77777777" w:rsidR="00BA3261" w:rsidRPr="00FE16DA" w:rsidRDefault="00BA3261" w:rsidP="00F0350C">
            <w:pPr>
              <w:spacing w:line="360" w:lineRule="auto"/>
              <w:ind w:left="54" w:firstLine="0"/>
              <w:jc w:val="left"/>
              <w:rPr>
                <w:b/>
                <w:sz w:val="24"/>
              </w:rPr>
            </w:pPr>
          </w:p>
        </w:tc>
        <w:tc>
          <w:tcPr>
            <w:tcW w:w="1674" w:type="dxa"/>
          </w:tcPr>
          <w:p w14:paraId="2A7FFA4D" w14:textId="77777777" w:rsidR="00BA3261" w:rsidRPr="00FE16DA" w:rsidRDefault="00BA3261" w:rsidP="00F0350C">
            <w:pPr>
              <w:tabs>
                <w:tab w:val="center" w:pos="4536"/>
                <w:tab w:val="center" w:pos="7938"/>
              </w:tabs>
              <w:spacing w:line="360" w:lineRule="auto"/>
              <w:ind w:firstLine="0"/>
              <w:jc w:val="left"/>
              <w:rPr>
                <w:b/>
                <w:sz w:val="24"/>
              </w:rPr>
            </w:pPr>
          </w:p>
        </w:tc>
      </w:tr>
      <w:tr w:rsidR="00BA3261" w:rsidRPr="00FE16DA" w14:paraId="757A77DA" w14:textId="77777777" w:rsidTr="00F0350C">
        <w:trPr>
          <w:jc w:val="left"/>
        </w:trPr>
        <w:tc>
          <w:tcPr>
            <w:tcW w:w="375" w:type="dxa"/>
          </w:tcPr>
          <w:p w14:paraId="6F4EDAAF" w14:textId="77777777" w:rsidR="00BA3261" w:rsidRPr="00FE16DA" w:rsidRDefault="00BA3261" w:rsidP="00F0350C">
            <w:pPr>
              <w:spacing w:line="360" w:lineRule="auto"/>
              <w:ind w:firstLine="5"/>
              <w:jc w:val="left"/>
              <w:rPr>
                <w:sz w:val="24"/>
              </w:rPr>
            </w:pPr>
            <w:r w:rsidRPr="00FE16DA">
              <w:rPr>
                <w:sz w:val="24"/>
              </w:rPr>
              <w:t>2.1</w:t>
            </w:r>
          </w:p>
        </w:tc>
        <w:tc>
          <w:tcPr>
            <w:tcW w:w="2983" w:type="dxa"/>
          </w:tcPr>
          <w:p w14:paraId="3F285D3E" w14:textId="5E94C0C8" w:rsidR="00BA3261" w:rsidRPr="00FE16DA" w:rsidRDefault="006E43A1" w:rsidP="00F0350C">
            <w:pPr>
              <w:spacing w:line="360" w:lineRule="auto"/>
              <w:ind w:firstLine="0"/>
              <w:jc w:val="left"/>
              <w:rPr>
                <w:sz w:val="24"/>
              </w:rPr>
            </w:pPr>
            <w:r w:rsidRPr="006E43A1">
              <w:rPr>
                <w:sz w:val="24"/>
              </w:rPr>
              <w:t>setMaNV(String maNV)</w:t>
            </w:r>
          </w:p>
        </w:tc>
        <w:tc>
          <w:tcPr>
            <w:tcW w:w="1516" w:type="dxa"/>
          </w:tcPr>
          <w:p w14:paraId="0A8DDC22" w14:textId="77777777" w:rsidR="00BA3261" w:rsidRPr="00FE16DA" w:rsidRDefault="00BA3261" w:rsidP="00F0350C">
            <w:pPr>
              <w:tabs>
                <w:tab w:val="center" w:pos="4536"/>
                <w:tab w:val="center" w:pos="7938"/>
              </w:tabs>
              <w:spacing w:line="360" w:lineRule="auto"/>
              <w:ind w:firstLine="0"/>
              <w:jc w:val="left"/>
              <w:rPr>
                <w:b/>
                <w:sz w:val="24"/>
              </w:rPr>
            </w:pPr>
            <w:r w:rsidRPr="00FE16DA">
              <w:rPr>
                <w:b/>
                <w:sz w:val="24"/>
              </w:rPr>
              <w:t>void</w:t>
            </w:r>
          </w:p>
        </w:tc>
        <w:tc>
          <w:tcPr>
            <w:tcW w:w="2230" w:type="dxa"/>
          </w:tcPr>
          <w:p w14:paraId="7F42B833" w14:textId="5CBCCBF8" w:rsidR="00BA3261" w:rsidRPr="00FE16DA" w:rsidRDefault="006E43A1" w:rsidP="00F0350C">
            <w:pPr>
              <w:spacing w:line="360" w:lineRule="auto"/>
              <w:ind w:left="54" w:firstLine="0"/>
              <w:jc w:val="left"/>
              <w:rPr>
                <w:sz w:val="24"/>
              </w:rPr>
            </w:pPr>
            <w:r w:rsidRPr="006E43A1">
              <w:rPr>
                <w:sz w:val="24"/>
              </w:rPr>
              <w:t>Kiểm tra tham số không rỗng và đúng định dạng NVYYMMDDXXX</w:t>
            </w:r>
          </w:p>
        </w:tc>
        <w:tc>
          <w:tcPr>
            <w:tcW w:w="1674" w:type="dxa"/>
          </w:tcPr>
          <w:p w14:paraId="3DA1710B" w14:textId="4F56D594" w:rsidR="00BA3261" w:rsidRPr="00FE16DA" w:rsidRDefault="00F6661D" w:rsidP="00F0350C">
            <w:pPr>
              <w:pStyle w:val="ListParagraph"/>
              <w:tabs>
                <w:tab w:val="center" w:pos="4536"/>
                <w:tab w:val="center" w:pos="7938"/>
              </w:tabs>
              <w:spacing w:line="360" w:lineRule="auto"/>
              <w:ind w:left="27" w:firstLine="0"/>
              <w:jc w:val="left"/>
              <w:rPr>
                <w:sz w:val="24"/>
              </w:rPr>
            </w:pPr>
            <w:r w:rsidRPr="00BA3261">
              <w:rPr>
                <w:sz w:val="24"/>
              </w:rPr>
              <w:t xml:space="preserve">Throw exception nếu </w:t>
            </w:r>
            <w:r>
              <w:rPr>
                <w:sz w:val="24"/>
              </w:rPr>
              <w:t>maNV sai định dạng</w:t>
            </w:r>
          </w:p>
        </w:tc>
      </w:tr>
      <w:tr w:rsidR="00BA3261" w:rsidRPr="00FE16DA" w14:paraId="5C427CD6" w14:textId="77777777" w:rsidTr="00F0350C">
        <w:trPr>
          <w:jc w:val="left"/>
        </w:trPr>
        <w:tc>
          <w:tcPr>
            <w:tcW w:w="375" w:type="dxa"/>
          </w:tcPr>
          <w:p w14:paraId="7654E39F" w14:textId="77777777" w:rsidR="00BA3261" w:rsidRPr="00FE16DA" w:rsidRDefault="00BA3261" w:rsidP="00F0350C">
            <w:pPr>
              <w:spacing w:line="360" w:lineRule="auto"/>
              <w:ind w:firstLine="5"/>
              <w:jc w:val="left"/>
              <w:rPr>
                <w:sz w:val="24"/>
              </w:rPr>
            </w:pPr>
            <w:r w:rsidRPr="00FE16DA">
              <w:rPr>
                <w:sz w:val="24"/>
              </w:rPr>
              <w:lastRenderedPageBreak/>
              <w:t>2.2</w:t>
            </w:r>
          </w:p>
        </w:tc>
        <w:tc>
          <w:tcPr>
            <w:tcW w:w="2983" w:type="dxa"/>
          </w:tcPr>
          <w:p w14:paraId="31AD4DAA" w14:textId="0A15FDE3" w:rsidR="00BA3261" w:rsidRPr="00FE16DA" w:rsidRDefault="006E43A1" w:rsidP="00F0350C">
            <w:pPr>
              <w:spacing w:line="360" w:lineRule="auto"/>
              <w:ind w:firstLine="0"/>
              <w:jc w:val="left"/>
              <w:rPr>
                <w:sz w:val="24"/>
              </w:rPr>
            </w:pPr>
            <w:r w:rsidRPr="006E43A1">
              <w:rPr>
                <w:sz w:val="24"/>
              </w:rPr>
              <w:t>setHoTen(String hoTen)</w:t>
            </w:r>
          </w:p>
        </w:tc>
        <w:tc>
          <w:tcPr>
            <w:tcW w:w="1516" w:type="dxa"/>
          </w:tcPr>
          <w:p w14:paraId="608932D2" w14:textId="77777777" w:rsidR="00BA3261" w:rsidRPr="00FE16DA" w:rsidRDefault="00BA3261" w:rsidP="00F0350C">
            <w:pPr>
              <w:tabs>
                <w:tab w:val="center" w:pos="4536"/>
                <w:tab w:val="center" w:pos="7938"/>
              </w:tabs>
              <w:spacing w:line="360" w:lineRule="auto"/>
              <w:ind w:firstLine="0"/>
              <w:jc w:val="left"/>
              <w:rPr>
                <w:b/>
                <w:sz w:val="24"/>
              </w:rPr>
            </w:pPr>
            <w:r w:rsidRPr="00FE16DA">
              <w:rPr>
                <w:b/>
                <w:sz w:val="24"/>
              </w:rPr>
              <w:t>void</w:t>
            </w:r>
          </w:p>
        </w:tc>
        <w:tc>
          <w:tcPr>
            <w:tcW w:w="2230" w:type="dxa"/>
          </w:tcPr>
          <w:p w14:paraId="0A6F87BF" w14:textId="18CAAD99" w:rsidR="00BA3261" w:rsidRPr="00FE16DA" w:rsidRDefault="00BA3261" w:rsidP="00F0350C">
            <w:pPr>
              <w:pStyle w:val="ListParagraph"/>
              <w:spacing w:line="360" w:lineRule="auto"/>
              <w:ind w:left="54" w:firstLine="0"/>
              <w:jc w:val="left"/>
              <w:rPr>
                <w:sz w:val="24"/>
              </w:rPr>
            </w:pPr>
            <w:r w:rsidRPr="00BA3261">
              <w:rPr>
                <w:sz w:val="24"/>
              </w:rPr>
              <w:t xml:space="preserve">Kiểm tra </w:t>
            </w:r>
            <w:r w:rsidR="006E43A1">
              <w:rPr>
                <w:sz w:val="24"/>
              </w:rPr>
              <w:t>không được trống</w:t>
            </w:r>
          </w:p>
        </w:tc>
        <w:tc>
          <w:tcPr>
            <w:tcW w:w="1674" w:type="dxa"/>
          </w:tcPr>
          <w:p w14:paraId="73B75B9D" w14:textId="2B789D12" w:rsidR="00BA3261" w:rsidRPr="00FE16DA" w:rsidRDefault="00F6661D" w:rsidP="00F0350C">
            <w:pPr>
              <w:pStyle w:val="ListParagraph"/>
              <w:tabs>
                <w:tab w:val="center" w:pos="4536"/>
                <w:tab w:val="center" w:pos="7938"/>
              </w:tabs>
              <w:spacing w:line="360" w:lineRule="auto"/>
              <w:ind w:left="27" w:firstLine="0"/>
              <w:jc w:val="left"/>
              <w:rPr>
                <w:sz w:val="24"/>
              </w:rPr>
            </w:pPr>
            <w:r w:rsidRPr="00BA3261">
              <w:rPr>
                <w:sz w:val="24"/>
              </w:rPr>
              <w:t xml:space="preserve">Throw exception nếu </w:t>
            </w:r>
            <w:r>
              <w:rPr>
                <w:sz w:val="24"/>
              </w:rPr>
              <w:t>hoTen trống</w:t>
            </w:r>
          </w:p>
        </w:tc>
      </w:tr>
      <w:tr w:rsidR="00BA3261" w:rsidRPr="00FE16DA" w14:paraId="7C3A2FFC" w14:textId="77777777" w:rsidTr="00F0350C">
        <w:trPr>
          <w:jc w:val="left"/>
        </w:trPr>
        <w:tc>
          <w:tcPr>
            <w:tcW w:w="375" w:type="dxa"/>
          </w:tcPr>
          <w:p w14:paraId="7DBBFFAC" w14:textId="77777777" w:rsidR="00BA3261" w:rsidRPr="00FE16DA" w:rsidRDefault="00BA3261" w:rsidP="00F0350C">
            <w:pPr>
              <w:spacing w:line="360" w:lineRule="auto"/>
              <w:ind w:firstLine="5"/>
              <w:jc w:val="left"/>
              <w:rPr>
                <w:sz w:val="24"/>
              </w:rPr>
            </w:pPr>
            <w:r w:rsidRPr="00FE16DA">
              <w:rPr>
                <w:sz w:val="24"/>
              </w:rPr>
              <w:t>2.3</w:t>
            </w:r>
          </w:p>
        </w:tc>
        <w:tc>
          <w:tcPr>
            <w:tcW w:w="2983" w:type="dxa"/>
          </w:tcPr>
          <w:p w14:paraId="304C52D6" w14:textId="12B7332B" w:rsidR="00BA3261" w:rsidRPr="00FE16DA" w:rsidRDefault="006E43A1" w:rsidP="00F0350C">
            <w:pPr>
              <w:spacing w:line="360" w:lineRule="auto"/>
              <w:ind w:firstLine="0"/>
              <w:jc w:val="left"/>
              <w:rPr>
                <w:sz w:val="24"/>
              </w:rPr>
            </w:pPr>
            <w:r w:rsidRPr="006E43A1">
              <w:rPr>
                <w:sz w:val="24"/>
              </w:rPr>
              <w:t>setSoDienThoai(String sdt)</w:t>
            </w:r>
          </w:p>
        </w:tc>
        <w:tc>
          <w:tcPr>
            <w:tcW w:w="1516" w:type="dxa"/>
          </w:tcPr>
          <w:p w14:paraId="7B129E33" w14:textId="77777777" w:rsidR="00BA3261" w:rsidRPr="00FE16DA" w:rsidRDefault="00BA3261" w:rsidP="00F0350C">
            <w:pPr>
              <w:tabs>
                <w:tab w:val="center" w:pos="4536"/>
                <w:tab w:val="center" w:pos="7938"/>
              </w:tabs>
              <w:spacing w:line="360" w:lineRule="auto"/>
              <w:ind w:firstLine="0"/>
              <w:jc w:val="left"/>
              <w:rPr>
                <w:b/>
                <w:sz w:val="24"/>
              </w:rPr>
            </w:pPr>
            <w:r w:rsidRPr="00FE16DA">
              <w:rPr>
                <w:b/>
                <w:sz w:val="24"/>
              </w:rPr>
              <w:t>void</w:t>
            </w:r>
          </w:p>
        </w:tc>
        <w:tc>
          <w:tcPr>
            <w:tcW w:w="2230" w:type="dxa"/>
          </w:tcPr>
          <w:p w14:paraId="144C0F27" w14:textId="5DC43C67" w:rsidR="00BA3261" w:rsidRPr="00FE16DA" w:rsidRDefault="006E43A1" w:rsidP="00F0350C">
            <w:pPr>
              <w:pStyle w:val="ListParagraph"/>
              <w:spacing w:line="360" w:lineRule="auto"/>
              <w:ind w:left="54" w:firstLine="0"/>
              <w:jc w:val="left"/>
              <w:rPr>
                <w:sz w:val="24"/>
              </w:rPr>
            </w:pPr>
            <w:r w:rsidRPr="006E43A1">
              <w:rPr>
                <w:sz w:val="24"/>
              </w:rPr>
              <w:t xml:space="preserve">Kiểm tra sdt khớp biểu thức chính quy </w:t>
            </w:r>
          </w:p>
        </w:tc>
        <w:tc>
          <w:tcPr>
            <w:tcW w:w="1674" w:type="dxa"/>
          </w:tcPr>
          <w:p w14:paraId="44EE1220" w14:textId="668CEFF6" w:rsidR="00BA3261" w:rsidRPr="00FE16DA" w:rsidRDefault="00BA3261" w:rsidP="00F0350C">
            <w:pPr>
              <w:pStyle w:val="ListParagraph"/>
              <w:tabs>
                <w:tab w:val="center" w:pos="4536"/>
                <w:tab w:val="center" w:pos="7938"/>
              </w:tabs>
              <w:spacing w:line="360" w:lineRule="auto"/>
              <w:ind w:left="27" w:firstLine="0"/>
              <w:jc w:val="left"/>
              <w:rPr>
                <w:sz w:val="24"/>
              </w:rPr>
            </w:pPr>
            <w:r w:rsidRPr="00BA3261">
              <w:rPr>
                <w:sz w:val="24"/>
              </w:rPr>
              <w:t xml:space="preserve">Throw exception nếu </w:t>
            </w:r>
            <w:r w:rsidR="006E43A1">
              <w:rPr>
                <w:sz w:val="24"/>
              </w:rPr>
              <w:t>soDienThoai sai định dạng</w:t>
            </w:r>
          </w:p>
        </w:tc>
      </w:tr>
      <w:tr w:rsidR="00BA3261" w:rsidRPr="00FE16DA" w14:paraId="75178A51" w14:textId="77777777" w:rsidTr="00F0350C">
        <w:trPr>
          <w:jc w:val="left"/>
        </w:trPr>
        <w:tc>
          <w:tcPr>
            <w:tcW w:w="375" w:type="dxa"/>
          </w:tcPr>
          <w:p w14:paraId="5F4FD8FF" w14:textId="77777777" w:rsidR="00BA3261" w:rsidRPr="00FE16DA" w:rsidRDefault="00BA3261" w:rsidP="00F0350C">
            <w:pPr>
              <w:spacing w:line="360" w:lineRule="auto"/>
              <w:ind w:firstLine="5"/>
              <w:jc w:val="left"/>
              <w:rPr>
                <w:sz w:val="24"/>
              </w:rPr>
            </w:pPr>
            <w:r w:rsidRPr="00FE16DA">
              <w:rPr>
                <w:sz w:val="24"/>
              </w:rPr>
              <w:t>2.4</w:t>
            </w:r>
          </w:p>
        </w:tc>
        <w:tc>
          <w:tcPr>
            <w:tcW w:w="2983" w:type="dxa"/>
          </w:tcPr>
          <w:p w14:paraId="1544919F" w14:textId="1DBE31C1" w:rsidR="00BA3261" w:rsidRPr="00FE16DA" w:rsidRDefault="006E43A1" w:rsidP="00F0350C">
            <w:pPr>
              <w:spacing w:line="360" w:lineRule="auto"/>
              <w:ind w:firstLine="0"/>
              <w:jc w:val="left"/>
              <w:rPr>
                <w:sz w:val="24"/>
              </w:rPr>
            </w:pPr>
            <w:r w:rsidRPr="006E43A1">
              <w:rPr>
                <w:sz w:val="24"/>
              </w:rPr>
              <w:t>setGioiTinh(String gioiTinh)</w:t>
            </w:r>
          </w:p>
        </w:tc>
        <w:tc>
          <w:tcPr>
            <w:tcW w:w="1516" w:type="dxa"/>
          </w:tcPr>
          <w:p w14:paraId="02933238" w14:textId="77777777" w:rsidR="00BA3261" w:rsidRPr="00FE16DA" w:rsidRDefault="00BA3261" w:rsidP="00F0350C">
            <w:pPr>
              <w:tabs>
                <w:tab w:val="center" w:pos="4536"/>
                <w:tab w:val="center" w:pos="7938"/>
              </w:tabs>
              <w:spacing w:line="360" w:lineRule="auto"/>
              <w:ind w:firstLine="0"/>
              <w:jc w:val="left"/>
              <w:rPr>
                <w:b/>
                <w:sz w:val="24"/>
              </w:rPr>
            </w:pPr>
            <w:r w:rsidRPr="00FE16DA">
              <w:rPr>
                <w:b/>
                <w:sz w:val="24"/>
              </w:rPr>
              <w:t>void</w:t>
            </w:r>
          </w:p>
        </w:tc>
        <w:tc>
          <w:tcPr>
            <w:tcW w:w="2230" w:type="dxa"/>
          </w:tcPr>
          <w:p w14:paraId="63FA3D52" w14:textId="6C79F15A" w:rsidR="00BA3261" w:rsidRPr="00FE16DA" w:rsidRDefault="006E43A1" w:rsidP="00F0350C">
            <w:pPr>
              <w:pStyle w:val="ListParagraph"/>
              <w:spacing w:line="360" w:lineRule="auto"/>
              <w:ind w:left="54" w:firstLine="0"/>
              <w:jc w:val="left"/>
              <w:rPr>
                <w:sz w:val="24"/>
              </w:rPr>
            </w:pPr>
            <w:r w:rsidRPr="006E43A1">
              <w:rPr>
                <w:sz w:val="24"/>
              </w:rPr>
              <w:t>Kiểm tra giá trị phải là "Nam", "Nữ" hoặc "Khác"</w:t>
            </w:r>
          </w:p>
        </w:tc>
        <w:tc>
          <w:tcPr>
            <w:tcW w:w="1674" w:type="dxa"/>
          </w:tcPr>
          <w:p w14:paraId="120F6EBA" w14:textId="72991AE7" w:rsidR="00BA3261" w:rsidRPr="00FE16DA" w:rsidRDefault="00BA3261" w:rsidP="00F0350C">
            <w:pPr>
              <w:pStyle w:val="ListParagraph"/>
              <w:tabs>
                <w:tab w:val="center" w:pos="4536"/>
                <w:tab w:val="center" w:pos="7938"/>
              </w:tabs>
              <w:spacing w:line="360" w:lineRule="auto"/>
              <w:ind w:left="27" w:firstLine="0"/>
              <w:jc w:val="left"/>
              <w:rPr>
                <w:sz w:val="24"/>
              </w:rPr>
            </w:pPr>
            <w:r w:rsidRPr="00BA3261">
              <w:rPr>
                <w:sz w:val="24"/>
              </w:rPr>
              <w:t xml:space="preserve">Throw exception nếu </w:t>
            </w:r>
            <w:r w:rsidR="006E43A1">
              <w:rPr>
                <w:sz w:val="24"/>
              </w:rPr>
              <w:t>gioiTinh không hợp lệ</w:t>
            </w:r>
          </w:p>
        </w:tc>
      </w:tr>
      <w:tr w:rsidR="00BA3261" w:rsidRPr="00FE16DA" w14:paraId="0D439832" w14:textId="77777777" w:rsidTr="00F0350C">
        <w:trPr>
          <w:jc w:val="left"/>
        </w:trPr>
        <w:tc>
          <w:tcPr>
            <w:tcW w:w="375" w:type="dxa"/>
          </w:tcPr>
          <w:p w14:paraId="232240D6" w14:textId="77777777" w:rsidR="00BA3261" w:rsidRPr="00FE16DA" w:rsidRDefault="00BA3261" w:rsidP="00F0350C">
            <w:pPr>
              <w:spacing w:line="360" w:lineRule="auto"/>
              <w:ind w:firstLine="5"/>
              <w:jc w:val="left"/>
              <w:rPr>
                <w:sz w:val="24"/>
              </w:rPr>
            </w:pPr>
            <w:r w:rsidRPr="00FE16DA">
              <w:rPr>
                <w:sz w:val="24"/>
              </w:rPr>
              <w:t>2.5</w:t>
            </w:r>
          </w:p>
        </w:tc>
        <w:tc>
          <w:tcPr>
            <w:tcW w:w="2983" w:type="dxa"/>
          </w:tcPr>
          <w:p w14:paraId="741E0B82" w14:textId="6E29088A" w:rsidR="00BA3261" w:rsidRPr="00FE16DA" w:rsidRDefault="006E43A1" w:rsidP="00F0350C">
            <w:pPr>
              <w:spacing w:line="360" w:lineRule="auto"/>
              <w:ind w:firstLine="0"/>
              <w:jc w:val="left"/>
              <w:rPr>
                <w:sz w:val="24"/>
              </w:rPr>
            </w:pPr>
            <w:r w:rsidRPr="006E43A1">
              <w:rPr>
                <w:sz w:val="24"/>
              </w:rPr>
              <w:t>setNgaySinh(LocalDate ngaySinh)</w:t>
            </w:r>
          </w:p>
        </w:tc>
        <w:tc>
          <w:tcPr>
            <w:tcW w:w="1516" w:type="dxa"/>
          </w:tcPr>
          <w:p w14:paraId="3FAC7C27" w14:textId="77777777" w:rsidR="00BA3261" w:rsidRPr="00FE16DA" w:rsidRDefault="00BA3261" w:rsidP="00F0350C">
            <w:pPr>
              <w:tabs>
                <w:tab w:val="center" w:pos="4536"/>
                <w:tab w:val="center" w:pos="7938"/>
              </w:tabs>
              <w:spacing w:line="360" w:lineRule="auto"/>
              <w:ind w:firstLine="0"/>
              <w:jc w:val="left"/>
              <w:rPr>
                <w:b/>
                <w:sz w:val="24"/>
              </w:rPr>
            </w:pPr>
            <w:r w:rsidRPr="00FE16DA">
              <w:rPr>
                <w:b/>
                <w:sz w:val="24"/>
              </w:rPr>
              <w:t>void</w:t>
            </w:r>
          </w:p>
        </w:tc>
        <w:tc>
          <w:tcPr>
            <w:tcW w:w="2230" w:type="dxa"/>
          </w:tcPr>
          <w:p w14:paraId="3603C0F3" w14:textId="71A1EFD0" w:rsidR="006E43A1" w:rsidRPr="006E43A1" w:rsidRDefault="006E43A1" w:rsidP="006E43A1">
            <w:pPr>
              <w:pStyle w:val="ListParagraph"/>
              <w:spacing w:line="360" w:lineRule="auto"/>
              <w:ind w:left="54" w:firstLine="0"/>
              <w:rPr>
                <w:sz w:val="24"/>
              </w:rPr>
            </w:pPr>
            <w:r w:rsidRPr="006E43A1">
              <w:rPr>
                <w:sz w:val="24"/>
              </w:rPr>
              <w:t xml:space="preserve">Kiểm tra ngaySinh phải nhỏ hơn hoặc bằng ngày hiện tại và tuổi </w:t>
            </w:r>
            <m:oMath>
              <m:r>
                <w:rPr>
                  <w:rFonts w:ascii="Cambria Math" w:hAnsi="Cambria Math"/>
                  <w:sz w:val="24"/>
                </w:rPr>
                <m:t>≥18</m:t>
              </m:r>
            </m:oMath>
          </w:p>
          <w:p w14:paraId="5723BCCF" w14:textId="6F47F15F" w:rsidR="00BA3261" w:rsidRPr="00FE16DA" w:rsidRDefault="00BA3261" w:rsidP="00F0350C">
            <w:pPr>
              <w:pStyle w:val="ListParagraph"/>
              <w:spacing w:line="360" w:lineRule="auto"/>
              <w:ind w:left="54" w:firstLine="0"/>
              <w:jc w:val="left"/>
              <w:rPr>
                <w:sz w:val="24"/>
              </w:rPr>
            </w:pPr>
          </w:p>
        </w:tc>
        <w:tc>
          <w:tcPr>
            <w:tcW w:w="1674" w:type="dxa"/>
          </w:tcPr>
          <w:p w14:paraId="110F2679" w14:textId="3161068A" w:rsidR="00BA3261" w:rsidRPr="00143C27" w:rsidRDefault="00BA3261" w:rsidP="00F0350C">
            <w:pPr>
              <w:tabs>
                <w:tab w:val="center" w:pos="4536"/>
                <w:tab w:val="center" w:pos="7938"/>
              </w:tabs>
              <w:spacing w:line="360" w:lineRule="auto"/>
              <w:ind w:firstLine="0"/>
              <w:jc w:val="left"/>
              <w:rPr>
                <w:sz w:val="24"/>
              </w:rPr>
            </w:pPr>
            <w:r w:rsidRPr="00BA3261">
              <w:rPr>
                <w:sz w:val="24"/>
              </w:rPr>
              <w:t xml:space="preserve">Throw exception nếu </w:t>
            </w:r>
            <w:r w:rsidR="006E43A1">
              <w:rPr>
                <w:sz w:val="24"/>
              </w:rPr>
              <w:t>chưa đủ tuổi</w:t>
            </w:r>
          </w:p>
        </w:tc>
      </w:tr>
      <w:tr w:rsidR="00BA3261" w:rsidRPr="00FE16DA" w14:paraId="2E06E71F" w14:textId="77777777" w:rsidTr="00F0350C">
        <w:trPr>
          <w:jc w:val="left"/>
        </w:trPr>
        <w:tc>
          <w:tcPr>
            <w:tcW w:w="375" w:type="dxa"/>
          </w:tcPr>
          <w:p w14:paraId="75327E64" w14:textId="77777777" w:rsidR="00BA3261" w:rsidRPr="00FE16DA" w:rsidRDefault="00BA3261" w:rsidP="00F0350C">
            <w:pPr>
              <w:spacing w:line="360" w:lineRule="auto"/>
              <w:ind w:firstLine="5"/>
              <w:jc w:val="left"/>
              <w:rPr>
                <w:sz w:val="24"/>
              </w:rPr>
            </w:pPr>
            <w:r w:rsidRPr="00FE16DA">
              <w:rPr>
                <w:sz w:val="24"/>
              </w:rPr>
              <w:t>2.6</w:t>
            </w:r>
          </w:p>
        </w:tc>
        <w:tc>
          <w:tcPr>
            <w:tcW w:w="2983" w:type="dxa"/>
          </w:tcPr>
          <w:p w14:paraId="2D27C66E" w14:textId="21D3D5AA" w:rsidR="00BA3261" w:rsidRPr="00FE16DA" w:rsidRDefault="006E43A1" w:rsidP="00F0350C">
            <w:pPr>
              <w:spacing w:line="360" w:lineRule="auto"/>
              <w:ind w:firstLine="0"/>
              <w:jc w:val="left"/>
              <w:rPr>
                <w:sz w:val="24"/>
              </w:rPr>
            </w:pPr>
            <w:r w:rsidRPr="006E43A1">
              <w:rPr>
                <w:sz w:val="24"/>
              </w:rPr>
              <w:t>setDiaChi(String diaChi)</w:t>
            </w:r>
          </w:p>
        </w:tc>
        <w:tc>
          <w:tcPr>
            <w:tcW w:w="1516" w:type="dxa"/>
          </w:tcPr>
          <w:p w14:paraId="69F4266D" w14:textId="77777777" w:rsidR="00BA3261" w:rsidRPr="00FE16DA" w:rsidRDefault="00BA3261" w:rsidP="00F0350C">
            <w:pPr>
              <w:tabs>
                <w:tab w:val="center" w:pos="4536"/>
                <w:tab w:val="center" w:pos="7938"/>
              </w:tabs>
              <w:spacing w:line="360" w:lineRule="auto"/>
              <w:ind w:firstLine="0"/>
              <w:jc w:val="left"/>
              <w:rPr>
                <w:b/>
                <w:sz w:val="24"/>
              </w:rPr>
            </w:pPr>
            <w:r w:rsidRPr="00FE16DA">
              <w:rPr>
                <w:b/>
                <w:sz w:val="24"/>
              </w:rPr>
              <w:t>void</w:t>
            </w:r>
          </w:p>
        </w:tc>
        <w:tc>
          <w:tcPr>
            <w:tcW w:w="2230" w:type="dxa"/>
          </w:tcPr>
          <w:p w14:paraId="567313D7" w14:textId="6F9FD56A" w:rsidR="00BA3261" w:rsidRPr="00FE16DA" w:rsidRDefault="006E43A1" w:rsidP="00F0350C">
            <w:pPr>
              <w:pStyle w:val="ListParagraph"/>
              <w:spacing w:line="360" w:lineRule="auto"/>
              <w:ind w:left="54" w:firstLine="0"/>
              <w:jc w:val="left"/>
              <w:rPr>
                <w:sz w:val="24"/>
              </w:rPr>
            </w:pPr>
            <w:r w:rsidRPr="006E43A1">
              <w:rPr>
                <w:sz w:val="24"/>
              </w:rPr>
              <w:t>Kiểm tra diaChi không được rỗng.</w:t>
            </w:r>
          </w:p>
        </w:tc>
        <w:tc>
          <w:tcPr>
            <w:tcW w:w="1674" w:type="dxa"/>
          </w:tcPr>
          <w:p w14:paraId="17CCFCB2" w14:textId="162E1115" w:rsidR="00BA3261" w:rsidRPr="00FE16DA" w:rsidRDefault="00BA3261" w:rsidP="00F0350C">
            <w:pPr>
              <w:pStyle w:val="ListParagraph"/>
              <w:tabs>
                <w:tab w:val="center" w:pos="4536"/>
                <w:tab w:val="center" w:pos="7938"/>
              </w:tabs>
              <w:spacing w:line="360" w:lineRule="auto"/>
              <w:ind w:left="27" w:firstLine="0"/>
              <w:jc w:val="left"/>
              <w:rPr>
                <w:sz w:val="24"/>
              </w:rPr>
            </w:pPr>
            <w:r w:rsidRPr="00BA3261">
              <w:rPr>
                <w:sz w:val="24"/>
              </w:rPr>
              <w:t xml:space="preserve">Throw exception nếu </w:t>
            </w:r>
            <w:r w:rsidR="006E43A1">
              <w:rPr>
                <w:sz w:val="24"/>
              </w:rPr>
              <w:t>diaChi rỗng</w:t>
            </w:r>
          </w:p>
        </w:tc>
      </w:tr>
      <w:tr w:rsidR="006E43A1" w:rsidRPr="00FE16DA" w14:paraId="36504BF3" w14:textId="77777777" w:rsidTr="00F0350C">
        <w:trPr>
          <w:jc w:val="left"/>
        </w:trPr>
        <w:tc>
          <w:tcPr>
            <w:tcW w:w="375" w:type="dxa"/>
          </w:tcPr>
          <w:p w14:paraId="79E3AF44" w14:textId="1B05C598" w:rsidR="006E43A1" w:rsidRPr="00FE16DA" w:rsidRDefault="006E43A1" w:rsidP="00F0350C">
            <w:pPr>
              <w:spacing w:line="360" w:lineRule="auto"/>
              <w:ind w:firstLine="5"/>
              <w:jc w:val="left"/>
              <w:rPr>
                <w:sz w:val="24"/>
              </w:rPr>
            </w:pPr>
            <w:r>
              <w:rPr>
                <w:sz w:val="24"/>
              </w:rPr>
              <w:t>2.7</w:t>
            </w:r>
          </w:p>
        </w:tc>
        <w:tc>
          <w:tcPr>
            <w:tcW w:w="2983" w:type="dxa"/>
          </w:tcPr>
          <w:p w14:paraId="2EC7C63B" w14:textId="435AC6FB" w:rsidR="006E43A1" w:rsidRPr="006E43A1" w:rsidRDefault="006E43A1" w:rsidP="00F0350C">
            <w:pPr>
              <w:spacing w:line="360" w:lineRule="auto"/>
              <w:ind w:firstLine="0"/>
              <w:jc w:val="left"/>
              <w:rPr>
                <w:sz w:val="24"/>
              </w:rPr>
            </w:pPr>
            <w:r w:rsidRPr="006E43A1">
              <w:rPr>
                <w:sz w:val="24"/>
              </w:rPr>
              <w:t>setVaiTro(String vaiTro)</w:t>
            </w:r>
          </w:p>
        </w:tc>
        <w:tc>
          <w:tcPr>
            <w:tcW w:w="1516" w:type="dxa"/>
          </w:tcPr>
          <w:p w14:paraId="410C8918" w14:textId="1D5C5578" w:rsidR="006E43A1" w:rsidRPr="00FE16DA" w:rsidRDefault="006E43A1" w:rsidP="00F0350C">
            <w:pPr>
              <w:tabs>
                <w:tab w:val="center" w:pos="4536"/>
                <w:tab w:val="center" w:pos="7938"/>
              </w:tabs>
              <w:spacing w:line="360" w:lineRule="auto"/>
              <w:ind w:firstLine="0"/>
              <w:jc w:val="left"/>
              <w:rPr>
                <w:b/>
                <w:sz w:val="24"/>
              </w:rPr>
            </w:pPr>
            <w:r w:rsidRPr="006E43A1">
              <w:rPr>
                <w:b/>
                <w:sz w:val="24"/>
              </w:rPr>
              <w:t>void</w:t>
            </w:r>
          </w:p>
        </w:tc>
        <w:tc>
          <w:tcPr>
            <w:tcW w:w="2230" w:type="dxa"/>
          </w:tcPr>
          <w:p w14:paraId="18F43862" w14:textId="06915848" w:rsidR="006E43A1" w:rsidRPr="006E43A1" w:rsidRDefault="006E43A1" w:rsidP="00F0350C">
            <w:pPr>
              <w:pStyle w:val="ListParagraph"/>
              <w:spacing w:line="360" w:lineRule="auto"/>
              <w:ind w:left="54" w:firstLine="0"/>
              <w:jc w:val="left"/>
              <w:rPr>
                <w:sz w:val="24"/>
              </w:rPr>
            </w:pPr>
            <w:r w:rsidRPr="006E43A1">
              <w:rPr>
                <w:sz w:val="24"/>
              </w:rPr>
              <w:t>Kiểm tra giá trị phải thuộc danh mục "Thu ngân" hoặc "Chăm sóc"</w:t>
            </w:r>
          </w:p>
        </w:tc>
        <w:tc>
          <w:tcPr>
            <w:tcW w:w="1674" w:type="dxa"/>
          </w:tcPr>
          <w:p w14:paraId="6C23D932" w14:textId="77777777" w:rsidR="006E43A1" w:rsidRPr="00BA3261" w:rsidRDefault="006E43A1" w:rsidP="00F0350C">
            <w:pPr>
              <w:pStyle w:val="ListParagraph"/>
              <w:tabs>
                <w:tab w:val="center" w:pos="4536"/>
                <w:tab w:val="center" w:pos="7938"/>
              </w:tabs>
              <w:spacing w:line="360" w:lineRule="auto"/>
              <w:ind w:left="27" w:firstLine="0"/>
              <w:jc w:val="left"/>
              <w:rPr>
                <w:sz w:val="24"/>
              </w:rPr>
            </w:pPr>
          </w:p>
        </w:tc>
      </w:tr>
      <w:tr w:rsidR="006E43A1" w:rsidRPr="00FE16DA" w14:paraId="7CCEAC2D" w14:textId="77777777" w:rsidTr="00F0350C">
        <w:trPr>
          <w:jc w:val="left"/>
        </w:trPr>
        <w:tc>
          <w:tcPr>
            <w:tcW w:w="375" w:type="dxa"/>
          </w:tcPr>
          <w:p w14:paraId="46267093" w14:textId="7E892384" w:rsidR="006E43A1" w:rsidRPr="00FE16DA" w:rsidRDefault="006E43A1" w:rsidP="00F0350C">
            <w:pPr>
              <w:spacing w:line="360" w:lineRule="auto"/>
              <w:ind w:firstLine="5"/>
              <w:jc w:val="left"/>
              <w:rPr>
                <w:sz w:val="24"/>
              </w:rPr>
            </w:pPr>
            <w:r>
              <w:rPr>
                <w:sz w:val="24"/>
              </w:rPr>
              <w:t>2.8</w:t>
            </w:r>
          </w:p>
        </w:tc>
        <w:tc>
          <w:tcPr>
            <w:tcW w:w="2983" w:type="dxa"/>
          </w:tcPr>
          <w:p w14:paraId="4BB99AC2" w14:textId="51ADC31C" w:rsidR="006E43A1" w:rsidRPr="006E43A1" w:rsidRDefault="006E43A1" w:rsidP="00F0350C">
            <w:pPr>
              <w:spacing w:line="360" w:lineRule="auto"/>
              <w:ind w:firstLine="0"/>
              <w:jc w:val="left"/>
              <w:rPr>
                <w:sz w:val="24"/>
              </w:rPr>
            </w:pPr>
            <w:r w:rsidRPr="006E43A1">
              <w:rPr>
                <w:sz w:val="24"/>
              </w:rPr>
              <w:t>isTrangThai()</w:t>
            </w:r>
          </w:p>
        </w:tc>
        <w:tc>
          <w:tcPr>
            <w:tcW w:w="1516" w:type="dxa"/>
          </w:tcPr>
          <w:p w14:paraId="2A72D8C6" w14:textId="27F97CEB" w:rsidR="006E43A1" w:rsidRPr="006E43A1" w:rsidRDefault="006E43A1" w:rsidP="00F0350C">
            <w:pPr>
              <w:tabs>
                <w:tab w:val="center" w:pos="4536"/>
                <w:tab w:val="center" w:pos="7938"/>
              </w:tabs>
              <w:spacing w:line="360" w:lineRule="auto"/>
              <w:ind w:firstLine="0"/>
              <w:jc w:val="left"/>
              <w:rPr>
                <w:b/>
                <w:sz w:val="24"/>
              </w:rPr>
            </w:pPr>
            <w:r w:rsidRPr="006E43A1">
              <w:rPr>
                <w:b/>
                <w:sz w:val="24"/>
              </w:rPr>
              <w:t>boolean</w:t>
            </w:r>
          </w:p>
        </w:tc>
        <w:tc>
          <w:tcPr>
            <w:tcW w:w="2230" w:type="dxa"/>
          </w:tcPr>
          <w:p w14:paraId="12F2E4AC" w14:textId="67ABB228" w:rsidR="006E43A1" w:rsidRPr="006E43A1" w:rsidRDefault="006E43A1" w:rsidP="00F0350C">
            <w:pPr>
              <w:pStyle w:val="ListParagraph"/>
              <w:spacing w:line="360" w:lineRule="auto"/>
              <w:ind w:left="54" w:firstLine="0"/>
              <w:jc w:val="left"/>
              <w:rPr>
                <w:sz w:val="24"/>
              </w:rPr>
            </w:pPr>
            <w:r w:rsidRPr="006E43A1">
              <w:rPr>
                <w:sz w:val="24"/>
              </w:rPr>
              <w:t>Trả về trạng thái làm việc.</w:t>
            </w:r>
          </w:p>
        </w:tc>
        <w:tc>
          <w:tcPr>
            <w:tcW w:w="1674" w:type="dxa"/>
          </w:tcPr>
          <w:p w14:paraId="0B3B4B91" w14:textId="77777777" w:rsidR="006E43A1" w:rsidRPr="00BA3261" w:rsidRDefault="006E43A1" w:rsidP="00F0350C">
            <w:pPr>
              <w:pStyle w:val="ListParagraph"/>
              <w:tabs>
                <w:tab w:val="center" w:pos="4536"/>
                <w:tab w:val="center" w:pos="7938"/>
              </w:tabs>
              <w:spacing w:line="360" w:lineRule="auto"/>
              <w:ind w:left="27" w:firstLine="0"/>
              <w:jc w:val="left"/>
              <w:rPr>
                <w:sz w:val="24"/>
              </w:rPr>
            </w:pPr>
          </w:p>
        </w:tc>
      </w:tr>
      <w:tr w:rsidR="006E43A1" w:rsidRPr="00FE16DA" w14:paraId="0493CFED" w14:textId="77777777" w:rsidTr="00F0350C">
        <w:trPr>
          <w:jc w:val="left"/>
        </w:trPr>
        <w:tc>
          <w:tcPr>
            <w:tcW w:w="375" w:type="dxa"/>
          </w:tcPr>
          <w:p w14:paraId="74D9D935" w14:textId="6AFCB24F" w:rsidR="006E43A1" w:rsidRPr="00FE16DA" w:rsidRDefault="006E43A1" w:rsidP="00F0350C">
            <w:pPr>
              <w:spacing w:line="360" w:lineRule="auto"/>
              <w:ind w:firstLine="5"/>
              <w:jc w:val="left"/>
              <w:rPr>
                <w:sz w:val="24"/>
              </w:rPr>
            </w:pPr>
            <w:r>
              <w:rPr>
                <w:sz w:val="24"/>
              </w:rPr>
              <w:t>2.9</w:t>
            </w:r>
          </w:p>
        </w:tc>
        <w:tc>
          <w:tcPr>
            <w:tcW w:w="2983" w:type="dxa"/>
          </w:tcPr>
          <w:p w14:paraId="646EC75A" w14:textId="34CCD7FE" w:rsidR="006E43A1" w:rsidRPr="006E43A1" w:rsidRDefault="006E43A1" w:rsidP="00F0350C">
            <w:pPr>
              <w:spacing w:line="360" w:lineRule="auto"/>
              <w:ind w:firstLine="0"/>
              <w:jc w:val="left"/>
              <w:rPr>
                <w:sz w:val="24"/>
              </w:rPr>
            </w:pPr>
            <w:r w:rsidRPr="006E43A1">
              <w:rPr>
                <w:sz w:val="24"/>
              </w:rPr>
              <w:t>setTrangThai(boolean trangThai)</w:t>
            </w:r>
          </w:p>
        </w:tc>
        <w:tc>
          <w:tcPr>
            <w:tcW w:w="1516" w:type="dxa"/>
          </w:tcPr>
          <w:p w14:paraId="08E2C6B4" w14:textId="4240A5FF" w:rsidR="006E43A1" w:rsidRPr="006E43A1" w:rsidRDefault="006E43A1" w:rsidP="00F0350C">
            <w:pPr>
              <w:tabs>
                <w:tab w:val="center" w:pos="4536"/>
                <w:tab w:val="center" w:pos="7938"/>
              </w:tabs>
              <w:spacing w:line="360" w:lineRule="auto"/>
              <w:ind w:firstLine="0"/>
              <w:jc w:val="left"/>
              <w:rPr>
                <w:b/>
                <w:sz w:val="24"/>
              </w:rPr>
            </w:pPr>
            <w:r w:rsidRPr="006E43A1">
              <w:rPr>
                <w:b/>
                <w:sz w:val="24"/>
              </w:rPr>
              <w:t>void</w:t>
            </w:r>
          </w:p>
        </w:tc>
        <w:tc>
          <w:tcPr>
            <w:tcW w:w="2230" w:type="dxa"/>
          </w:tcPr>
          <w:p w14:paraId="7EED964B" w14:textId="5DDA958E" w:rsidR="006E43A1" w:rsidRPr="006E43A1" w:rsidRDefault="006E43A1" w:rsidP="00F0350C">
            <w:pPr>
              <w:pStyle w:val="ListParagraph"/>
              <w:spacing w:line="360" w:lineRule="auto"/>
              <w:ind w:left="54" w:firstLine="0"/>
              <w:jc w:val="left"/>
              <w:rPr>
                <w:sz w:val="24"/>
              </w:rPr>
            </w:pPr>
            <w:r w:rsidRPr="006E43A1">
              <w:rPr>
                <w:sz w:val="24"/>
              </w:rPr>
              <w:t>Cập nhật trạng thái hoạt động của nhân viên.</w:t>
            </w:r>
          </w:p>
        </w:tc>
        <w:tc>
          <w:tcPr>
            <w:tcW w:w="1674" w:type="dxa"/>
          </w:tcPr>
          <w:p w14:paraId="7BABB035" w14:textId="77777777" w:rsidR="006E43A1" w:rsidRPr="00BA3261" w:rsidRDefault="006E43A1" w:rsidP="00F0350C">
            <w:pPr>
              <w:pStyle w:val="ListParagraph"/>
              <w:tabs>
                <w:tab w:val="center" w:pos="4536"/>
                <w:tab w:val="center" w:pos="7938"/>
              </w:tabs>
              <w:spacing w:line="360" w:lineRule="auto"/>
              <w:ind w:left="27" w:firstLine="0"/>
              <w:jc w:val="left"/>
              <w:rPr>
                <w:sz w:val="24"/>
              </w:rPr>
            </w:pPr>
          </w:p>
        </w:tc>
      </w:tr>
      <w:tr w:rsidR="00BA3261" w:rsidRPr="00FE16DA" w14:paraId="4BD782AF" w14:textId="77777777" w:rsidTr="00F0350C">
        <w:trPr>
          <w:jc w:val="left"/>
        </w:trPr>
        <w:tc>
          <w:tcPr>
            <w:tcW w:w="375" w:type="dxa"/>
          </w:tcPr>
          <w:p w14:paraId="59DD5B6A" w14:textId="77777777" w:rsidR="00BA3261" w:rsidRPr="00FE16DA" w:rsidRDefault="00BA3261" w:rsidP="00F0350C">
            <w:pPr>
              <w:spacing w:line="360" w:lineRule="auto"/>
              <w:ind w:firstLine="5"/>
              <w:jc w:val="left"/>
              <w:rPr>
                <w:b/>
                <w:sz w:val="24"/>
              </w:rPr>
            </w:pPr>
            <w:r w:rsidRPr="00FE16DA">
              <w:rPr>
                <w:b/>
                <w:sz w:val="24"/>
              </w:rPr>
              <w:t>3</w:t>
            </w:r>
          </w:p>
        </w:tc>
        <w:tc>
          <w:tcPr>
            <w:tcW w:w="2983" w:type="dxa"/>
          </w:tcPr>
          <w:p w14:paraId="1C08D278" w14:textId="77777777" w:rsidR="00BA3261" w:rsidRPr="00FE16DA" w:rsidRDefault="00BA3261" w:rsidP="00F0350C">
            <w:pPr>
              <w:spacing w:line="360" w:lineRule="auto"/>
              <w:ind w:firstLine="0"/>
              <w:jc w:val="left"/>
              <w:rPr>
                <w:b/>
                <w:sz w:val="24"/>
              </w:rPr>
            </w:pPr>
            <w:r w:rsidRPr="00FE16DA">
              <w:rPr>
                <w:b/>
                <w:sz w:val="24"/>
              </w:rPr>
              <w:t>Viết các constructor</w:t>
            </w:r>
          </w:p>
        </w:tc>
        <w:tc>
          <w:tcPr>
            <w:tcW w:w="1516" w:type="dxa"/>
          </w:tcPr>
          <w:p w14:paraId="197EFAB8" w14:textId="77777777" w:rsidR="00BA3261" w:rsidRPr="00FE16DA" w:rsidRDefault="00BA3261" w:rsidP="00F0350C">
            <w:pPr>
              <w:tabs>
                <w:tab w:val="center" w:pos="4536"/>
                <w:tab w:val="center" w:pos="7938"/>
              </w:tabs>
              <w:spacing w:line="360" w:lineRule="auto"/>
              <w:ind w:firstLine="0"/>
              <w:jc w:val="left"/>
              <w:rPr>
                <w:b/>
                <w:sz w:val="24"/>
              </w:rPr>
            </w:pPr>
          </w:p>
        </w:tc>
        <w:tc>
          <w:tcPr>
            <w:tcW w:w="2230" w:type="dxa"/>
          </w:tcPr>
          <w:p w14:paraId="3765365E" w14:textId="77777777" w:rsidR="00BA3261" w:rsidRPr="00FE16DA" w:rsidRDefault="00BA3261" w:rsidP="00F0350C">
            <w:pPr>
              <w:pStyle w:val="ListParagraph"/>
              <w:numPr>
                <w:ilvl w:val="0"/>
                <w:numId w:val="8"/>
              </w:numPr>
              <w:spacing w:before="0" w:after="60" w:line="360" w:lineRule="auto"/>
              <w:ind w:left="54" w:firstLine="0"/>
              <w:jc w:val="left"/>
              <w:rPr>
                <w:sz w:val="24"/>
              </w:rPr>
            </w:pPr>
            <w:r w:rsidRPr="00FE16DA">
              <w:rPr>
                <w:sz w:val="24"/>
              </w:rPr>
              <w:t>Contructor mặc nhiên</w:t>
            </w:r>
          </w:p>
          <w:p w14:paraId="40E37F9A" w14:textId="77777777" w:rsidR="00BA3261" w:rsidRPr="00FE16DA" w:rsidRDefault="00BA3261" w:rsidP="00F0350C">
            <w:pPr>
              <w:pStyle w:val="ListParagraph"/>
              <w:numPr>
                <w:ilvl w:val="0"/>
                <w:numId w:val="8"/>
              </w:numPr>
              <w:spacing w:before="0" w:after="60" w:line="360" w:lineRule="auto"/>
              <w:ind w:left="54" w:firstLine="0"/>
              <w:jc w:val="left"/>
              <w:rPr>
                <w:sz w:val="24"/>
              </w:rPr>
            </w:pPr>
            <w:r w:rsidRPr="00FE16DA">
              <w:rPr>
                <w:sz w:val="24"/>
              </w:rPr>
              <w:t>Constructor có đầy đủ tham số</w:t>
            </w:r>
          </w:p>
          <w:p w14:paraId="72A30D69" w14:textId="77777777" w:rsidR="00BA3261" w:rsidRPr="00FE16DA" w:rsidRDefault="00BA3261" w:rsidP="00F0350C">
            <w:pPr>
              <w:pStyle w:val="ListParagraph"/>
              <w:numPr>
                <w:ilvl w:val="0"/>
                <w:numId w:val="8"/>
              </w:numPr>
              <w:spacing w:before="0" w:after="60" w:line="360" w:lineRule="auto"/>
              <w:ind w:left="54" w:firstLine="0"/>
              <w:jc w:val="left"/>
              <w:rPr>
                <w:sz w:val="24"/>
              </w:rPr>
            </w:pPr>
            <w:r w:rsidRPr="00FE16DA">
              <w:rPr>
                <w:sz w:val="24"/>
              </w:rPr>
              <w:t>Copy constructor</w:t>
            </w:r>
          </w:p>
        </w:tc>
        <w:tc>
          <w:tcPr>
            <w:tcW w:w="1674" w:type="dxa"/>
          </w:tcPr>
          <w:p w14:paraId="74466682" w14:textId="77777777" w:rsidR="00BA3261" w:rsidRPr="00FE16DA" w:rsidRDefault="00BA3261" w:rsidP="00F0350C">
            <w:pPr>
              <w:pStyle w:val="ListParagraph"/>
              <w:tabs>
                <w:tab w:val="center" w:pos="4536"/>
                <w:tab w:val="center" w:pos="7938"/>
              </w:tabs>
              <w:spacing w:line="360" w:lineRule="auto"/>
              <w:ind w:left="27" w:firstLine="0"/>
              <w:jc w:val="left"/>
              <w:rPr>
                <w:sz w:val="24"/>
              </w:rPr>
            </w:pPr>
          </w:p>
        </w:tc>
      </w:tr>
      <w:tr w:rsidR="00BA3261" w:rsidRPr="00FE16DA" w14:paraId="330FF2E3" w14:textId="77777777" w:rsidTr="00F0350C">
        <w:trPr>
          <w:jc w:val="left"/>
        </w:trPr>
        <w:tc>
          <w:tcPr>
            <w:tcW w:w="375" w:type="dxa"/>
          </w:tcPr>
          <w:p w14:paraId="25BD5E59" w14:textId="77777777" w:rsidR="00BA3261" w:rsidRPr="00FE16DA" w:rsidRDefault="00BA3261" w:rsidP="00F0350C">
            <w:pPr>
              <w:spacing w:line="360" w:lineRule="auto"/>
              <w:ind w:firstLine="5"/>
              <w:jc w:val="left"/>
              <w:rPr>
                <w:b/>
                <w:sz w:val="24"/>
              </w:rPr>
            </w:pPr>
            <w:r w:rsidRPr="00FE16DA">
              <w:rPr>
                <w:b/>
                <w:sz w:val="24"/>
              </w:rPr>
              <w:lastRenderedPageBreak/>
              <w:t>4</w:t>
            </w:r>
          </w:p>
        </w:tc>
        <w:tc>
          <w:tcPr>
            <w:tcW w:w="2983" w:type="dxa"/>
          </w:tcPr>
          <w:p w14:paraId="6CD94FF3" w14:textId="77777777" w:rsidR="00BA3261" w:rsidRPr="00FE16DA" w:rsidRDefault="00BA3261" w:rsidP="00F0350C">
            <w:pPr>
              <w:spacing w:line="360" w:lineRule="auto"/>
              <w:ind w:firstLine="0"/>
              <w:jc w:val="left"/>
              <w:rPr>
                <w:b/>
                <w:sz w:val="24"/>
              </w:rPr>
            </w:pPr>
            <w:r w:rsidRPr="00FE16DA">
              <w:rPr>
                <w:b/>
                <w:sz w:val="24"/>
              </w:rPr>
              <w:t>Viết phương thức toString()</w:t>
            </w:r>
          </w:p>
        </w:tc>
        <w:tc>
          <w:tcPr>
            <w:tcW w:w="1516" w:type="dxa"/>
          </w:tcPr>
          <w:p w14:paraId="67DD1263" w14:textId="77777777" w:rsidR="00BA3261" w:rsidRPr="00FE16DA" w:rsidRDefault="00BA3261" w:rsidP="00F0350C">
            <w:pPr>
              <w:tabs>
                <w:tab w:val="center" w:pos="4536"/>
                <w:tab w:val="center" w:pos="7938"/>
              </w:tabs>
              <w:spacing w:line="360" w:lineRule="auto"/>
              <w:ind w:firstLine="0"/>
              <w:jc w:val="left"/>
              <w:rPr>
                <w:b/>
                <w:sz w:val="24"/>
              </w:rPr>
            </w:pPr>
            <w:r w:rsidRPr="00FE16DA">
              <w:rPr>
                <w:b/>
                <w:sz w:val="24"/>
              </w:rPr>
              <w:t>string</w:t>
            </w:r>
          </w:p>
        </w:tc>
        <w:tc>
          <w:tcPr>
            <w:tcW w:w="2230" w:type="dxa"/>
          </w:tcPr>
          <w:p w14:paraId="27175C93" w14:textId="54E053CE" w:rsidR="00BA3261" w:rsidRPr="00FE16DA" w:rsidRDefault="00A10014" w:rsidP="00F0350C">
            <w:pPr>
              <w:pStyle w:val="ListParagraph"/>
              <w:spacing w:line="360" w:lineRule="auto"/>
              <w:ind w:left="54" w:firstLine="0"/>
              <w:jc w:val="left"/>
              <w:rPr>
                <w:sz w:val="24"/>
              </w:rPr>
            </w:pPr>
            <w:r w:rsidRPr="00A10014">
              <w:rPr>
                <w:sz w:val="24"/>
              </w:rPr>
              <w:t>Trả về chuỗi định dạng hiển thị toàn bộ thông tin các thuộc tính của đối tượng NhanVien.</w:t>
            </w:r>
          </w:p>
        </w:tc>
        <w:tc>
          <w:tcPr>
            <w:tcW w:w="1674" w:type="dxa"/>
          </w:tcPr>
          <w:p w14:paraId="46472980" w14:textId="066F3639" w:rsidR="00BA3261" w:rsidRPr="00FE16DA" w:rsidRDefault="00BA3261" w:rsidP="00F0350C">
            <w:pPr>
              <w:pStyle w:val="ListParagraph"/>
              <w:tabs>
                <w:tab w:val="center" w:pos="4536"/>
                <w:tab w:val="center" w:pos="7938"/>
              </w:tabs>
              <w:spacing w:line="360" w:lineRule="auto"/>
              <w:ind w:left="27" w:firstLine="0"/>
              <w:jc w:val="left"/>
              <w:rPr>
                <w:sz w:val="24"/>
              </w:rPr>
            </w:pPr>
          </w:p>
        </w:tc>
      </w:tr>
      <w:tr w:rsidR="00BA3261" w:rsidRPr="00FE16DA" w14:paraId="4F6D510B" w14:textId="77777777" w:rsidTr="00F0350C">
        <w:trPr>
          <w:jc w:val="left"/>
        </w:trPr>
        <w:tc>
          <w:tcPr>
            <w:tcW w:w="375" w:type="dxa"/>
          </w:tcPr>
          <w:p w14:paraId="05E5AAB6" w14:textId="77777777" w:rsidR="00BA3261" w:rsidRPr="00FE16DA" w:rsidRDefault="00BA3261" w:rsidP="00F0350C">
            <w:pPr>
              <w:spacing w:line="360" w:lineRule="auto"/>
              <w:ind w:firstLine="5"/>
              <w:jc w:val="left"/>
              <w:rPr>
                <w:b/>
                <w:sz w:val="24"/>
              </w:rPr>
            </w:pPr>
            <w:r>
              <w:rPr>
                <w:b/>
                <w:sz w:val="24"/>
              </w:rPr>
              <w:t>5</w:t>
            </w:r>
          </w:p>
        </w:tc>
        <w:tc>
          <w:tcPr>
            <w:tcW w:w="2983" w:type="dxa"/>
          </w:tcPr>
          <w:p w14:paraId="56D2BD17" w14:textId="77777777" w:rsidR="00BA3261" w:rsidRPr="00FE16DA" w:rsidRDefault="00BA3261" w:rsidP="00F0350C">
            <w:pPr>
              <w:spacing w:line="360" w:lineRule="auto"/>
              <w:ind w:firstLine="0"/>
              <w:jc w:val="left"/>
              <w:rPr>
                <w:b/>
                <w:sz w:val="24"/>
              </w:rPr>
            </w:pPr>
            <w:r>
              <w:rPr>
                <w:b/>
                <w:sz w:val="24"/>
              </w:rPr>
              <w:t>Phương thức nghiệp vụ khác</w:t>
            </w:r>
          </w:p>
        </w:tc>
        <w:tc>
          <w:tcPr>
            <w:tcW w:w="1516" w:type="dxa"/>
          </w:tcPr>
          <w:p w14:paraId="6DAD054D" w14:textId="77777777" w:rsidR="00BA3261" w:rsidRPr="00FE16DA" w:rsidRDefault="00BA3261" w:rsidP="00F0350C">
            <w:pPr>
              <w:tabs>
                <w:tab w:val="center" w:pos="4536"/>
                <w:tab w:val="center" w:pos="7938"/>
              </w:tabs>
              <w:spacing w:line="360" w:lineRule="auto"/>
              <w:ind w:firstLine="0"/>
              <w:jc w:val="left"/>
              <w:rPr>
                <w:b/>
                <w:sz w:val="24"/>
              </w:rPr>
            </w:pPr>
          </w:p>
        </w:tc>
        <w:tc>
          <w:tcPr>
            <w:tcW w:w="2230" w:type="dxa"/>
          </w:tcPr>
          <w:p w14:paraId="21B15508" w14:textId="77777777" w:rsidR="00BA3261" w:rsidRPr="00FE16DA" w:rsidRDefault="00BA3261" w:rsidP="00F0350C">
            <w:pPr>
              <w:pStyle w:val="ListParagraph"/>
              <w:spacing w:line="360" w:lineRule="auto"/>
              <w:ind w:left="54" w:firstLine="0"/>
              <w:jc w:val="left"/>
              <w:rPr>
                <w:sz w:val="24"/>
              </w:rPr>
            </w:pPr>
          </w:p>
        </w:tc>
        <w:tc>
          <w:tcPr>
            <w:tcW w:w="1674" w:type="dxa"/>
          </w:tcPr>
          <w:p w14:paraId="2B17E9B3" w14:textId="77777777" w:rsidR="00BA3261" w:rsidRPr="00FE16DA" w:rsidRDefault="00BA3261" w:rsidP="00F0350C">
            <w:pPr>
              <w:pStyle w:val="ListParagraph"/>
              <w:tabs>
                <w:tab w:val="center" w:pos="4536"/>
                <w:tab w:val="center" w:pos="7938"/>
              </w:tabs>
              <w:spacing w:line="360" w:lineRule="auto"/>
              <w:ind w:left="27" w:firstLine="0"/>
              <w:jc w:val="left"/>
              <w:rPr>
                <w:sz w:val="24"/>
              </w:rPr>
            </w:pPr>
          </w:p>
        </w:tc>
      </w:tr>
      <w:tr w:rsidR="00BA3261" w:rsidRPr="00FE16DA" w14:paraId="66762539" w14:textId="77777777" w:rsidTr="00F0350C">
        <w:trPr>
          <w:jc w:val="left"/>
        </w:trPr>
        <w:tc>
          <w:tcPr>
            <w:tcW w:w="375" w:type="dxa"/>
          </w:tcPr>
          <w:p w14:paraId="2FCAE4BF" w14:textId="77777777" w:rsidR="00BA3261" w:rsidRDefault="00BA3261" w:rsidP="00F0350C">
            <w:pPr>
              <w:spacing w:line="360" w:lineRule="auto"/>
              <w:ind w:firstLine="5"/>
              <w:jc w:val="left"/>
              <w:rPr>
                <w:b/>
                <w:sz w:val="24"/>
              </w:rPr>
            </w:pPr>
            <w:r>
              <w:rPr>
                <w:b/>
                <w:sz w:val="24"/>
              </w:rPr>
              <w:t>5.1</w:t>
            </w:r>
          </w:p>
        </w:tc>
        <w:tc>
          <w:tcPr>
            <w:tcW w:w="2983" w:type="dxa"/>
          </w:tcPr>
          <w:p w14:paraId="15B62D62" w14:textId="7382BB43" w:rsidR="00BA3261" w:rsidRDefault="00A10014" w:rsidP="00F0350C">
            <w:pPr>
              <w:spacing w:line="360" w:lineRule="auto"/>
              <w:ind w:firstLine="0"/>
              <w:jc w:val="left"/>
              <w:rPr>
                <w:b/>
                <w:sz w:val="24"/>
              </w:rPr>
            </w:pPr>
            <w:r w:rsidRPr="00A10014">
              <w:rPr>
                <w:b/>
                <w:sz w:val="24"/>
              </w:rPr>
              <w:t>tinhTuoi()</w:t>
            </w:r>
          </w:p>
        </w:tc>
        <w:tc>
          <w:tcPr>
            <w:tcW w:w="1516" w:type="dxa"/>
          </w:tcPr>
          <w:p w14:paraId="08F7D2B6" w14:textId="5296671A" w:rsidR="00BA3261" w:rsidRPr="00FE16DA" w:rsidRDefault="00A10014" w:rsidP="00F0350C">
            <w:pPr>
              <w:tabs>
                <w:tab w:val="center" w:pos="4536"/>
                <w:tab w:val="center" w:pos="7938"/>
              </w:tabs>
              <w:spacing w:line="360" w:lineRule="auto"/>
              <w:ind w:firstLine="0"/>
              <w:jc w:val="left"/>
              <w:rPr>
                <w:b/>
                <w:sz w:val="24"/>
              </w:rPr>
            </w:pPr>
            <w:r w:rsidRPr="00A10014">
              <w:rPr>
                <w:bCs/>
                <w:sz w:val="24"/>
              </w:rPr>
              <w:t>int</w:t>
            </w:r>
          </w:p>
        </w:tc>
        <w:tc>
          <w:tcPr>
            <w:tcW w:w="2230" w:type="dxa"/>
          </w:tcPr>
          <w:p w14:paraId="265B35E2" w14:textId="77777777" w:rsidR="00BA3261" w:rsidRPr="00FE16DA" w:rsidRDefault="00BA3261" w:rsidP="00F0350C">
            <w:pPr>
              <w:pStyle w:val="ListParagraph"/>
              <w:spacing w:line="360" w:lineRule="auto"/>
              <w:ind w:left="54" w:firstLine="0"/>
              <w:jc w:val="left"/>
              <w:rPr>
                <w:sz w:val="24"/>
              </w:rPr>
            </w:pPr>
          </w:p>
        </w:tc>
        <w:tc>
          <w:tcPr>
            <w:tcW w:w="1674" w:type="dxa"/>
          </w:tcPr>
          <w:p w14:paraId="142EE78F" w14:textId="77777777" w:rsidR="00BA3261" w:rsidRPr="00FE16DA" w:rsidRDefault="00BA3261" w:rsidP="00F0350C">
            <w:pPr>
              <w:pStyle w:val="ListParagraph"/>
              <w:tabs>
                <w:tab w:val="center" w:pos="4536"/>
                <w:tab w:val="center" w:pos="7938"/>
              </w:tabs>
              <w:spacing w:line="360" w:lineRule="auto"/>
              <w:ind w:left="27" w:firstLine="0"/>
              <w:jc w:val="left"/>
              <w:rPr>
                <w:sz w:val="24"/>
              </w:rPr>
            </w:pPr>
            <w:r w:rsidRPr="00E16F7A">
              <w:rPr>
                <w:sz w:val="24"/>
              </w:rPr>
              <w:t>[*]</w:t>
            </w:r>
          </w:p>
        </w:tc>
      </w:tr>
    </w:tbl>
    <w:p w14:paraId="2CEDC817" w14:textId="1BA9C1D1" w:rsidR="00EE1873" w:rsidRDefault="00A10014">
      <w:pPr>
        <w:spacing w:before="0" w:line="240" w:lineRule="auto"/>
        <w:ind w:firstLine="0"/>
        <w:jc w:val="left"/>
      </w:pPr>
      <w:r>
        <w:t>[*]</w:t>
      </w:r>
    </w:p>
    <w:p w14:paraId="059C0EF5" w14:textId="772497E6" w:rsidR="00F33633" w:rsidRDefault="00F33633" w:rsidP="00F33633">
      <w:pPr>
        <w:pStyle w:val="Heading4"/>
      </w:pPr>
      <w:r>
        <w:t xml:space="preserve">Thực thể </w:t>
      </w:r>
      <w:r w:rsidRPr="00F33633">
        <w:t>KhachHang</w:t>
      </w:r>
    </w:p>
    <w:p w14:paraId="4EF683B3" w14:textId="3EE6112E" w:rsidR="00F33633" w:rsidRPr="00982E9A" w:rsidRDefault="00F33633" w:rsidP="00F33633">
      <w:pPr>
        <w:pStyle w:val="Caption"/>
        <w:rPr>
          <w:color w:val="FF0000"/>
          <w:sz w:val="22"/>
          <w:szCs w:val="22"/>
        </w:rPr>
      </w:pPr>
      <w:r>
        <w:br w:type="page"/>
      </w:r>
      <w:r w:rsidRPr="00982E9A">
        <w:rPr>
          <w:sz w:val="22"/>
          <w:szCs w:val="22"/>
        </w:rPr>
        <w:lastRenderedPageBreak/>
        <w:t xml:space="preserve">Table </w:t>
      </w:r>
      <w:r>
        <w:rPr>
          <w:sz w:val="22"/>
          <w:szCs w:val="22"/>
        </w:rPr>
        <w:t>3</w:t>
      </w:r>
      <w:r w:rsidRPr="00982E9A">
        <w:rPr>
          <w:sz w:val="22"/>
          <w:szCs w:val="22"/>
        </w:rPr>
        <w:t xml:space="preserve">: thực thể </w:t>
      </w:r>
      <w:r>
        <w:rPr>
          <w:sz w:val="22"/>
          <w:szCs w:val="22"/>
        </w:rPr>
        <w:t>khách hàng</w:t>
      </w:r>
    </w:p>
    <w:tbl>
      <w:tblPr>
        <w:tblStyle w:val="TableGrid"/>
        <w:tblW w:w="0" w:type="auto"/>
        <w:jc w:val="left"/>
        <w:tblCellMar>
          <w:left w:w="0" w:type="dxa"/>
          <w:right w:w="0" w:type="dxa"/>
        </w:tblCellMar>
        <w:tblLook w:val="04A0" w:firstRow="1" w:lastRow="0" w:firstColumn="1" w:lastColumn="0" w:noHBand="0" w:noVBand="1"/>
      </w:tblPr>
      <w:tblGrid>
        <w:gridCol w:w="375"/>
        <w:gridCol w:w="2983"/>
        <w:gridCol w:w="1516"/>
        <w:gridCol w:w="2230"/>
        <w:gridCol w:w="1674"/>
      </w:tblGrid>
      <w:tr w:rsidR="00F33633" w:rsidRPr="00FE16DA" w14:paraId="1AACCAE7" w14:textId="77777777" w:rsidTr="00F0350C">
        <w:trPr>
          <w:jc w:val="left"/>
        </w:trPr>
        <w:tc>
          <w:tcPr>
            <w:tcW w:w="375" w:type="dxa"/>
          </w:tcPr>
          <w:p w14:paraId="62275ACB" w14:textId="77777777" w:rsidR="00F33633" w:rsidRPr="00FE16DA" w:rsidRDefault="00F33633" w:rsidP="00F0350C">
            <w:pPr>
              <w:spacing w:line="360" w:lineRule="auto"/>
              <w:ind w:right="-970" w:firstLine="5"/>
              <w:jc w:val="left"/>
              <w:rPr>
                <w:b/>
                <w:sz w:val="24"/>
              </w:rPr>
            </w:pPr>
            <w:r w:rsidRPr="00FE16DA">
              <w:rPr>
                <w:b/>
                <w:sz w:val="24"/>
              </w:rPr>
              <w:t>s</w:t>
            </w:r>
            <w:r>
              <w:rPr>
                <w:b/>
                <w:sz w:val="24"/>
              </w:rPr>
              <w:t>tt</w:t>
            </w:r>
          </w:p>
        </w:tc>
        <w:tc>
          <w:tcPr>
            <w:tcW w:w="2983" w:type="dxa"/>
          </w:tcPr>
          <w:p w14:paraId="1AD305C0" w14:textId="77777777" w:rsidR="00F33633" w:rsidRPr="00FE16DA" w:rsidRDefault="00F33633" w:rsidP="00F0350C">
            <w:pPr>
              <w:spacing w:line="360" w:lineRule="auto"/>
              <w:ind w:firstLine="0"/>
              <w:jc w:val="left"/>
              <w:rPr>
                <w:b/>
                <w:sz w:val="24"/>
              </w:rPr>
            </w:pPr>
            <w:r w:rsidRPr="00FE16DA">
              <w:rPr>
                <w:b/>
                <w:sz w:val="24"/>
              </w:rPr>
              <w:t>Công việc</w:t>
            </w:r>
          </w:p>
        </w:tc>
        <w:tc>
          <w:tcPr>
            <w:tcW w:w="1516" w:type="dxa"/>
          </w:tcPr>
          <w:p w14:paraId="2C904EB9" w14:textId="77777777" w:rsidR="00F33633" w:rsidRPr="00FE16DA" w:rsidRDefault="00F33633" w:rsidP="00F0350C">
            <w:pPr>
              <w:tabs>
                <w:tab w:val="center" w:pos="4536"/>
                <w:tab w:val="center" w:pos="7938"/>
              </w:tabs>
              <w:spacing w:line="360" w:lineRule="auto"/>
              <w:ind w:firstLine="0"/>
              <w:jc w:val="left"/>
              <w:rPr>
                <w:b/>
                <w:sz w:val="24"/>
              </w:rPr>
            </w:pPr>
            <w:r w:rsidRPr="00FE16DA">
              <w:rPr>
                <w:b/>
                <w:sz w:val="24"/>
              </w:rPr>
              <w:t>Kiểu dữ liệu</w:t>
            </w:r>
          </w:p>
        </w:tc>
        <w:tc>
          <w:tcPr>
            <w:tcW w:w="2230" w:type="dxa"/>
          </w:tcPr>
          <w:p w14:paraId="3728DCFC" w14:textId="77777777" w:rsidR="00F33633" w:rsidRPr="00FE16DA" w:rsidRDefault="00F33633" w:rsidP="00F0350C">
            <w:pPr>
              <w:spacing w:line="360" w:lineRule="auto"/>
              <w:ind w:left="54" w:firstLine="0"/>
              <w:jc w:val="left"/>
              <w:rPr>
                <w:b/>
                <w:sz w:val="24"/>
              </w:rPr>
            </w:pPr>
            <w:r w:rsidRPr="00FE16DA">
              <w:rPr>
                <w:b/>
                <w:sz w:val="24"/>
              </w:rPr>
              <w:t>Ràng buộc</w:t>
            </w:r>
          </w:p>
        </w:tc>
        <w:tc>
          <w:tcPr>
            <w:tcW w:w="1674" w:type="dxa"/>
          </w:tcPr>
          <w:p w14:paraId="35B277DB" w14:textId="77777777" w:rsidR="00F33633" w:rsidRPr="00FE16DA" w:rsidRDefault="00F33633" w:rsidP="00F0350C">
            <w:pPr>
              <w:tabs>
                <w:tab w:val="center" w:pos="4536"/>
                <w:tab w:val="center" w:pos="7938"/>
              </w:tabs>
              <w:spacing w:line="360" w:lineRule="auto"/>
              <w:ind w:firstLine="0"/>
              <w:jc w:val="left"/>
              <w:rPr>
                <w:b/>
                <w:sz w:val="24"/>
              </w:rPr>
            </w:pPr>
            <w:r w:rsidRPr="00FE16DA">
              <w:rPr>
                <w:b/>
                <w:sz w:val="24"/>
              </w:rPr>
              <w:t>Ghi chú</w:t>
            </w:r>
          </w:p>
        </w:tc>
      </w:tr>
      <w:tr w:rsidR="00F33633" w:rsidRPr="00FE16DA" w14:paraId="50BF8FED" w14:textId="77777777" w:rsidTr="00F0350C">
        <w:trPr>
          <w:jc w:val="left"/>
        </w:trPr>
        <w:tc>
          <w:tcPr>
            <w:tcW w:w="375" w:type="dxa"/>
          </w:tcPr>
          <w:p w14:paraId="71F0B830" w14:textId="77777777" w:rsidR="00F33633" w:rsidRPr="00FE16DA" w:rsidRDefault="00F33633" w:rsidP="00F0350C">
            <w:pPr>
              <w:spacing w:line="360" w:lineRule="auto"/>
              <w:ind w:firstLine="5"/>
              <w:jc w:val="left"/>
              <w:rPr>
                <w:b/>
                <w:sz w:val="24"/>
              </w:rPr>
            </w:pPr>
            <w:r w:rsidRPr="00FE16DA">
              <w:rPr>
                <w:b/>
                <w:sz w:val="24"/>
              </w:rPr>
              <w:t>1</w:t>
            </w:r>
          </w:p>
        </w:tc>
        <w:tc>
          <w:tcPr>
            <w:tcW w:w="2983" w:type="dxa"/>
          </w:tcPr>
          <w:p w14:paraId="3AD6F316" w14:textId="77777777" w:rsidR="00F33633" w:rsidRPr="00FE16DA" w:rsidRDefault="00F33633" w:rsidP="00F0350C">
            <w:pPr>
              <w:spacing w:line="360" w:lineRule="auto"/>
              <w:ind w:firstLine="0"/>
              <w:jc w:val="left"/>
              <w:rPr>
                <w:b/>
                <w:sz w:val="24"/>
              </w:rPr>
            </w:pPr>
            <w:r w:rsidRPr="00FE16DA">
              <w:rPr>
                <w:b/>
                <w:sz w:val="24"/>
              </w:rPr>
              <w:t>Khai báo thuộc tính:</w:t>
            </w:r>
          </w:p>
        </w:tc>
        <w:tc>
          <w:tcPr>
            <w:tcW w:w="1516" w:type="dxa"/>
          </w:tcPr>
          <w:p w14:paraId="63387153" w14:textId="77777777" w:rsidR="00F33633" w:rsidRPr="00FE16DA" w:rsidRDefault="00F33633" w:rsidP="00F0350C">
            <w:pPr>
              <w:tabs>
                <w:tab w:val="center" w:pos="4536"/>
                <w:tab w:val="center" w:pos="7938"/>
              </w:tabs>
              <w:spacing w:line="360" w:lineRule="auto"/>
              <w:ind w:firstLine="0"/>
              <w:jc w:val="left"/>
              <w:rPr>
                <w:b/>
                <w:sz w:val="24"/>
              </w:rPr>
            </w:pPr>
          </w:p>
        </w:tc>
        <w:tc>
          <w:tcPr>
            <w:tcW w:w="2230" w:type="dxa"/>
          </w:tcPr>
          <w:p w14:paraId="0760714C" w14:textId="77777777" w:rsidR="00F33633" w:rsidRPr="00FE16DA" w:rsidRDefault="00F33633" w:rsidP="00F0350C">
            <w:pPr>
              <w:spacing w:line="360" w:lineRule="auto"/>
              <w:ind w:left="54" w:firstLine="0"/>
              <w:jc w:val="left"/>
              <w:rPr>
                <w:b/>
                <w:sz w:val="24"/>
              </w:rPr>
            </w:pPr>
          </w:p>
        </w:tc>
        <w:tc>
          <w:tcPr>
            <w:tcW w:w="1674" w:type="dxa"/>
          </w:tcPr>
          <w:p w14:paraId="19E7128E" w14:textId="77777777" w:rsidR="00F33633" w:rsidRPr="00FE16DA" w:rsidRDefault="00F33633" w:rsidP="00F0350C">
            <w:pPr>
              <w:tabs>
                <w:tab w:val="center" w:pos="4536"/>
                <w:tab w:val="center" w:pos="7938"/>
              </w:tabs>
              <w:spacing w:line="360" w:lineRule="auto"/>
              <w:ind w:firstLine="0"/>
              <w:jc w:val="left"/>
              <w:rPr>
                <w:b/>
                <w:sz w:val="24"/>
              </w:rPr>
            </w:pPr>
          </w:p>
        </w:tc>
      </w:tr>
      <w:tr w:rsidR="00F33633" w:rsidRPr="00FE16DA" w14:paraId="42B4DD34" w14:textId="77777777" w:rsidTr="00F0350C">
        <w:trPr>
          <w:jc w:val="left"/>
        </w:trPr>
        <w:tc>
          <w:tcPr>
            <w:tcW w:w="375" w:type="dxa"/>
          </w:tcPr>
          <w:p w14:paraId="600155BB" w14:textId="77777777" w:rsidR="00F33633" w:rsidRPr="00FE16DA" w:rsidRDefault="00F33633" w:rsidP="00F0350C">
            <w:pPr>
              <w:spacing w:line="360" w:lineRule="auto"/>
              <w:ind w:firstLine="5"/>
              <w:jc w:val="left"/>
              <w:rPr>
                <w:sz w:val="24"/>
              </w:rPr>
            </w:pPr>
            <w:r w:rsidRPr="00FE16DA">
              <w:rPr>
                <w:sz w:val="24"/>
              </w:rPr>
              <w:t>11</w:t>
            </w:r>
          </w:p>
        </w:tc>
        <w:tc>
          <w:tcPr>
            <w:tcW w:w="2983" w:type="dxa"/>
          </w:tcPr>
          <w:p w14:paraId="2E42D095" w14:textId="38BF4D3D" w:rsidR="00F33633" w:rsidRPr="00FE16DA" w:rsidRDefault="00F33633" w:rsidP="00F0350C">
            <w:pPr>
              <w:spacing w:line="360" w:lineRule="auto"/>
              <w:ind w:firstLine="0"/>
              <w:jc w:val="left"/>
              <w:rPr>
                <w:sz w:val="24"/>
              </w:rPr>
            </w:pPr>
            <w:r w:rsidRPr="00F33633">
              <w:rPr>
                <w:sz w:val="24"/>
              </w:rPr>
              <w:t>maKH</w:t>
            </w:r>
          </w:p>
        </w:tc>
        <w:tc>
          <w:tcPr>
            <w:tcW w:w="1516" w:type="dxa"/>
          </w:tcPr>
          <w:p w14:paraId="5448C250" w14:textId="77777777" w:rsidR="00F33633" w:rsidRPr="001F2F9F" w:rsidRDefault="00F33633" w:rsidP="00F0350C">
            <w:pPr>
              <w:tabs>
                <w:tab w:val="center" w:pos="4536"/>
                <w:tab w:val="center" w:pos="7938"/>
              </w:tabs>
              <w:spacing w:line="360" w:lineRule="auto"/>
              <w:ind w:firstLine="0"/>
              <w:jc w:val="left"/>
              <w:rPr>
                <w:bCs/>
                <w:sz w:val="24"/>
              </w:rPr>
            </w:pPr>
            <w:r w:rsidRPr="00BA3261">
              <w:rPr>
                <w:bCs/>
                <w:sz w:val="24"/>
              </w:rPr>
              <w:t>String</w:t>
            </w:r>
          </w:p>
        </w:tc>
        <w:tc>
          <w:tcPr>
            <w:tcW w:w="2230" w:type="dxa"/>
          </w:tcPr>
          <w:p w14:paraId="06535D45" w14:textId="767812DF" w:rsidR="00F33633" w:rsidRPr="001F2F9F" w:rsidRDefault="00F33633" w:rsidP="00F0350C">
            <w:pPr>
              <w:spacing w:line="360" w:lineRule="auto"/>
              <w:ind w:left="54" w:firstLine="0"/>
              <w:jc w:val="left"/>
              <w:rPr>
                <w:bCs/>
                <w:sz w:val="24"/>
              </w:rPr>
            </w:pPr>
            <w:r w:rsidRPr="00F33633">
              <w:rPr>
                <w:bCs/>
                <w:sz w:val="24"/>
              </w:rPr>
              <w:t>Định dạng: KH + [YYMMDD] + [XXX] (Tự sinh tăng dần từ 001 mỗi ngày). Không được rỗng.</w:t>
            </w:r>
          </w:p>
        </w:tc>
        <w:tc>
          <w:tcPr>
            <w:tcW w:w="1674" w:type="dxa"/>
          </w:tcPr>
          <w:p w14:paraId="472DCA40" w14:textId="77777777" w:rsidR="00F33633" w:rsidRPr="001F2F9F" w:rsidRDefault="00F33633" w:rsidP="00F0350C">
            <w:pPr>
              <w:tabs>
                <w:tab w:val="center" w:pos="4536"/>
                <w:tab w:val="center" w:pos="7938"/>
              </w:tabs>
              <w:spacing w:line="360" w:lineRule="auto"/>
              <w:ind w:firstLine="0"/>
              <w:jc w:val="left"/>
              <w:rPr>
                <w:bCs/>
                <w:sz w:val="24"/>
              </w:rPr>
            </w:pPr>
            <w:r w:rsidRPr="001F2F9F">
              <w:rPr>
                <w:bCs/>
                <w:sz w:val="24"/>
              </w:rPr>
              <w:t>{id}</w:t>
            </w:r>
          </w:p>
        </w:tc>
      </w:tr>
      <w:tr w:rsidR="00F33633" w:rsidRPr="00FE16DA" w14:paraId="01E2AA6C" w14:textId="77777777" w:rsidTr="00F0350C">
        <w:trPr>
          <w:jc w:val="left"/>
        </w:trPr>
        <w:tc>
          <w:tcPr>
            <w:tcW w:w="375" w:type="dxa"/>
          </w:tcPr>
          <w:p w14:paraId="2F96F992" w14:textId="77777777" w:rsidR="00F33633" w:rsidRPr="00FE16DA" w:rsidRDefault="00F33633" w:rsidP="00F0350C">
            <w:pPr>
              <w:spacing w:line="360" w:lineRule="auto"/>
              <w:ind w:firstLine="5"/>
              <w:jc w:val="left"/>
              <w:rPr>
                <w:sz w:val="24"/>
              </w:rPr>
            </w:pPr>
            <w:r w:rsidRPr="00FE16DA">
              <w:rPr>
                <w:sz w:val="24"/>
              </w:rPr>
              <w:t>1.2</w:t>
            </w:r>
          </w:p>
        </w:tc>
        <w:tc>
          <w:tcPr>
            <w:tcW w:w="2983" w:type="dxa"/>
          </w:tcPr>
          <w:p w14:paraId="4DF11C2C" w14:textId="77777777" w:rsidR="00F33633" w:rsidRPr="00FE16DA" w:rsidRDefault="00F33633" w:rsidP="00F0350C">
            <w:pPr>
              <w:spacing w:line="360" w:lineRule="auto"/>
              <w:ind w:firstLine="0"/>
              <w:jc w:val="left"/>
              <w:rPr>
                <w:sz w:val="24"/>
              </w:rPr>
            </w:pPr>
            <w:r w:rsidRPr="00BA3261">
              <w:rPr>
                <w:sz w:val="24"/>
              </w:rPr>
              <w:t>hoTen</w:t>
            </w:r>
          </w:p>
        </w:tc>
        <w:tc>
          <w:tcPr>
            <w:tcW w:w="1516" w:type="dxa"/>
          </w:tcPr>
          <w:p w14:paraId="35D29E6C" w14:textId="77777777" w:rsidR="00F33633" w:rsidRPr="001F2F9F" w:rsidRDefault="00F33633" w:rsidP="00F0350C">
            <w:pPr>
              <w:tabs>
                <w:tab w:val="center" w:pos="4536"/>
                <w:tab w:val="center" w:pos="7938"/>
              </w:tabs>
              <w:spacing w:line="360" w:lineRule="auto"/>
              <w:ind w:firstLine="0"/>
              <w:jc w:val="left"/>
              <w:rPr>
                <w:bCs/>
                <w:sz w:val="24"/>
              </w:rPr>
            </w:pPr>
            <w:r w:rsidRPr="00BA3261">
              <w:rPr>
                <w:bCs/>
                <w:sz w:val="24"/>
              </w:rPr>
              <w:t>String</w:t>
            </w:r>
          </w:p>
        </w:tc>
        <w:tc>
          <w:tcPr>
            <w:tcW w:w="2230" w:type="dxa"/>
          </w:tcPr>
          <w:p w14:paraId="6C14784A" w14:textId="77777777" w:rsidR="00F33633" w:rsidRPr="001F2F9F" w:rsidRDefault="00F33633" w:rsidP="00F0350C">
            <w:pPr>
              <w:spacing w:line="360" w:lineRule="auto"/>
              <w:ind w:left="54" w:firstLine="0"/>
              <w:jc w:val="left"/>
              <w:rPr>
                <w:bCs/>
                <w:sz w:val="24"/>
              </w:rPr>
            </w:pPr>
            <w:r w:rsidRPr="00BA3261">
              <w:rPr>
                <w:bCs/>
                <w:sz w:val="24"/>
              </w:rPr>
              <w:t>Không được để trống</w:t>
            </w:r>
          </w:p>
        </w:tc>
        <w:tc>
          <w:tcPr>
            <w:tcW w:w="1674" w:type="dxa"/>
          </w:tcPr>
          <w:p w14:paraId="68578DAA" w14:textId="77777777" w:rsidR="00F33633" w:rsidRPr="001F2F9F" w:rsidRDefault="00F33633" w:rsidP="00F0350C">
            <w:pPr>
              <w:tabs>
                <w:tab w:val="center" w:pos="4536"/>
                <w:tab w:val="center" w:pos="7938"/>
              </w:tabs>
              <w:spacing w:line="360" w:lineRule="auto"/>
              <w:ind w:firstLine="0"/>
              <w:jc w:val="left"/>
              <w:rPr>
                <w:bCs/>
                <w:sz w:val="24"/>
              </w:rPr>
            </w:pPr>
          </w:p>
        </w:tc>
      </w:tr>
      <w:tr w:rsidR="00F33633" w:rsidRPr="00FE16DA" w14:paraId="3372FEE9" w14:textId="77777777" w:rsidTr="00F0350C">
        <w:trPr>
          <w:jc w:val="left"/>
        </w:trPr>
        <w:tc>
          <w:tcPr>
            <w:tcW w:w="375" w:type="dxa"/>
          </w:tcPr>
          <w:p w14:paraId="6FB0A7C8" w14:textId="77777777" w:rsidR="00F33633" w:rsidRPr="00FE16DA" w:rsidRDefault="00F33633" w:rsidP="00F0350C">
            <w:pPr>
              <w:spacing w:line="360" w:lineRule="auto"/>
              <w:ind w:firstLine="5"/>
              <w:jc w:val="left"/>
              <w:rPr>
                <w:sz w:val="24"/>
              </w:rPr>
            </w:pPr>
            <w:r w:rsidRPr="00FE16DA">
              <w:rPr>
                <w:sz w:val="24"/>
              </w:rPr>
              <w:t>1.3</w:t>
            </w:r>
          </w:p>
        </w:tc>
        <w:tc>
          <w:tcPr>
            <w:tcW w:w="2983" w:type="dxa"/>
          </w:tcPr>
          <w:p w14:paraId="6721867D" w14:textId="77777777" w:rsidR="00F33633" w:rsidRPr="00FE16DA" w:rsidRDefault="00F33633" w:rsidP="00F0350C">
            <w:pPr>
              <w:spacing w:line="360" w:lineRule="auto"/>
              <w:ind w:firstLine="0"/>
              <w:jc w:val="left"/>
              <w:rPr>
                <w:sz w:val="24"/>
              </w:rPr>
            </w:pPr>
            <w:r w:rsidRPr="00BA3261">
              <w:rPr>
                <w:sz w:val="24"/>
              </w:rPr>
              <w:t>soDienThoai</w:t>
            </w:r>
          </w:p>
        </w:tc>
        <w:tc>
          <w:tcPr>
            <w:tcW w:w="1516" w:type="dxa"/>
          </w:tcPr>
          <w:p w14:paraId="0C314A4C" w14:textId="77777777" w:rsidR="00F33633" w:rsidRPr="001F2F9F" w:rsidRDefault="00F33633" w:rsidP="00F0350C">
            <w:pPr>
              <w:tabs>
                <w:tab w:val="center" w:pos="4536"/>
                <w:tab w:val="center" w:pos="7938"/>
              </w:tabs>
              <w:spacing w:line="360" w:lineRule="auto"/>
              <w:ind w:firstLine="0"/>
              <w:jc w:val="left"/>
              <w:rPr>
                <w:bCs/>
                <w:sz w:val="24"/>
              </w:rPr>
            </w:pPr>
            <w:r w:rsidRPr="001F2F9F">
              <w:rPr>
                <w:bCs/>
                <w:sz w:val="24"/>
              </w:rPr>
              <w:t>String</w:t>
            </w:r>
          </w:p>
        </w:tc>
        <w:tc>
          <w:tcPr>
            <w:tcW w:w="2230" w:type="dxa"/>
          </w:tcPr>
          <w:p w14:paraId="59FBF3C4" w14:textId="77777777" w:rsidR="00F33633" w:rsidRPr="001F2F9F" w:rsidRDefault="00F33633" w:rsidP="00F0350C">
            <w:pPr>
              <w:spacing w:line="360" w:lineRule="auto"/>
              <w:ind w:left="54" w:firstLine="0"/>
              <w:jc w:val="left"/>
              <w:rPr>
                <w:bCs/>
                <w:sz w:val="24"/>
              </w:rPr>
            </w:pPr>
            <w:r w:rsidRPr="00BA3261">
              <w:rPr>
                <w:bCs/>
                <w:sz w:val="24"/>
              </w:rPr>
              <w:t>Gồm 10 chữ số, bắt đầu bằng đầu số hợp lệ (03, 05, 07, 08, 09)</w:t>
            </w:r>
            <w:r>
              <w:rPr>
                <w:bCs/>
                <w:sz w:val="24"/>
              </w:rPr>
              <w:t xml:space="preserve">, </w:t>
            </w:r>
            <w:r w:rsidRPr="006E43A1">
              <w:rPr>
                <w:bCs/>
                <w:sz w:val="24"/>
              </w:rPr>
              <w:t>Không chứa ký tự đặc biệt</w:t>
            </w:r>
          </w:p>
        </w:tc>
        <w:tc>
          <w:tcPr>
            <w:tcW w:w="1674" w:type="dxa"/>
          </w:tcPr>
          <w:p w14:paraId="31C37BD9" w14:textId="77777777" w:rsidR="00F33633" w:rsidRPr="001F2F9F" w:rsidRDefault="00F33633" w:rsidP="00F0350C">
            <w:pPr>
              <w:tabs>
                <w:tab w:val="center" w:pos="4536"/>
                <w:tab w:val="center" w:pos="7938"/>
              </w:tabs>
              <w:spacing w:line="360" w:lineRule="auto"/>
              <w:ind w:firstLine="0"/>
              <w:jc w:val="left"/>
              <w:rPr>
                <w:bCs/>
                <w:sz w:val="24"/>
              </w:rPr>
            </w:pPr>
            <w:r w:rsidRPr="00BA3261">
              <w:rPr>
                <w:bCs/>
                <w:sz w:val="24"/>
              </w:rPr>
              <w:t>Duy nhất</w:t>
            </w:r>
          </w:p>
        </w:tc>
      </w:tr>
      <w:tr w:rsidR="00F33633" w:rsidRPr="00FE16DA" w14:paraId="208F3FB1" w14:textId="77777777" w:rsidTr="00F0350C">
        <w:trPr>
          <w:jc w:val="left"/>
        </w:trPr>
        <w:tc>
          <w:tcPr>
            <w:tcW w:w="375" w:type="dxa"/>
          </w:tcPr>
          <w:p w14:paraId="5DAA0AA2" w14:textId="77777777" w:rsidR="00F33633" w:rsidRPr="00FE16DA" w:rsidRDefault="00F33633" w:rsidP="00F0350C">
            <w:pPr>
              <w:spacing w:line="360" w:lineRule="auto"/>
              <w:ind w:firstLine="5"/>
              <w:jc w:val="left"/>
              <w:rPr>
                <w:sz w:val="24"/>
              </w:rPr>
            </w:pPr>
            <w:r w:rsidRPr="00FE16DA">
              <w:rPr>
                <w:sz w:val="24"/>
              </w:rPr>
              <w:t>1.4</w:t>
            </w:r>
          </w:p>
        </w:tc>
        <w:tc>
          <w:tcPr>
            <w:tcW w:w="2983" w:type="dxa"/>
          </w:tcPr>
          <w:p w14:paraId="5F66C875" w14:textId="77777777" w:rsidR="00F33633" w:rsidRPr="00FE16DA" w:rsidRDefault="00F33633" w:rsidP="00F0350C">
            <w:pPr>
              <w:spacing w:line="360" w:lineRule="auto"/>
              <w:ind w:firstLine="0"/>
              <w:jc w:val="left"/>
              <w:rPr>
                <w:sz w:val="24"/>
              </w:rPr>
            </w:pPr>
            <w:r w:rsidRPr="00BA3261">
              <w:rPr>
                <w:sz w:val="24"/>
              </w:rPr>
              <w:t>gioiTinh</w:t>
            </w:r>
          </w:p>
        </w:tc>
        <w:tc>
          <w:tcPr>
            <w:tcW w:w="1516" w:type="dxa"/>
          </w:tcPr>
          <w:p w14:paraId="05252805" w14:textId="77777777" w:rsidR="00F33633" w:rsidRPr="001F2F9F" w:rsidRDefault="00F33633" w:rsidP="00F0350C">
            <w:pPr>
              <w:tabs>
                <w:tab w:val="center" w:pos="4536"/>
                <w:tab w:val="center" w:pos="7938"/>
              </w:tabs>
              <w:spacing w:line="360" w:lineRule="auto"/>
              <w:ind w:firstLine="0"/>
              <w:jc w:val="left"/>
              <w:rPr>
                <w:bCs/>
                <w:sz w:val="24"/>
              </w:rPr>
            </w:pPr>
            <w:r w:rsidRPr="001F2F9F">
              <w:rPr>
                <w:bCs/>
                <w:sz w:val="24"/>
              </w:rPr>
              <w:t>String</w:t>
            </w:r>
          </w:p>
        </w:tc>
        <w:tc>
          <w:tcPr>
            <w:tcW w:w="2230" w:type="dxa"/>
          </w:tcPr>
          <w:p w14:paraId="7D7CF06D" w14:textId="77777777" w:rsidR="00F33633" w:rsidRPr="001F2F9F" w:rsidRDefault="00F33633" w:rsidP="00F0350C">
            <w:pPr>
              <w:spacing w:line="360" w:lineRule="auto"/>
              <w:ind w:left="54" w:firstLine="0"/>
              <w:jc w:val="left"/>
              <w:rPr>
                <w:bCs/>
                <w:sz w:val="24"/>
              </w:rPr>
            </w:pPr>
            <w:r w:rsidRPr="00BA3261">
              <w:rPr>
                <w:bCs/>
                <w:sz w:val="24"/>
              </w:rPr>
              <w:t>Chỉ nhận giá trị: "Nam", "Nữ", "Khác"</w:t>
            </w:r>
          </w:p>
        </w:tc>
        <w:tc>
          <w:tcPr>
            <w:tcW w:w="1674" w:type="dxa"/>
          </w:tcPr>
          <w:p w14:paraId="3D2070AC" w14:textId="77777777" w:rsidR="00F33633" w:rsidRPr="001F2F9F" w:rsidRDefault="00F33633" w:rsidP="00F0350C">
            <w:pPr>
              <w:tabs>
                <w:tab w:val="center" w:pos="4536"/>
                <w:tab w:val="center" w:pos="7938"/>
              </w:tabs>
              <w:spacing w:line="360" w:lineRule="auto"/>
              <w:ind w:firstLine="0"/>
              <w:jc w:val="left"/>
              <w:rPr>
                <w:bCs/>
                <w:sz w:val="24"/>
              </w:rPr>
            </w:pPr>
          </w:p>
        </w:tc>
      </w:tr>
      <w:tr w:rsidR="00F33633" w:rsidRPr="00FE16DA" w14:paraId="6E35AE0F" w14:textId="77777777" w:rsidTr="00F0350C">
        <w:trPr>
          <w:jc w:val="left"/>
        </w:trPr>
        <w:tc>
          <w:tcPr>
            <w:tcW w:w="375" w:type="dxa"/>
          </w:tcPr>
          <w:p w14:paraId="328B2E89" w14:textId="77777777" w:rsidR="00F33633" w:rsidRPr="00FE16DA" w:rsidRDefault="00F33633" w:rsidP="00F0350C">
            <w:pPr>
              <w:spacing w:line="360" w:lineRule="auto"/>
              <w:ind w:firstLine="5"/>
              <w:jc w:val="left"/>
              <w:rPr>
                <w:sz w:val="24"/>
              </w:rPr>
            </w:pPr>
            <w:r w:rsidRPr="00FE16DA">
              <w:rPr>
                <w:sz w:val="24"/>
              </w:rPr>
              <w:t>1.5</w:t>
            </w:r>
          </w:p>
        </w:tc>
        <w:tc>
          <w:tcPr>
            <w:tcW w:w="2983" w:type="dxa"/>
          </w:tcPr>
          <w:p w14:paraId="20851151" w14:textId="1EAE409E" w:rsidR="00F33633" w:rsidRPr="00FE16DA" w:rsidRDefault="00F33633" w:rsidP="00F0350C">
            <w:pPr>
              <w:spacing w:line="360" w:lineRule="auto"/>
              <w:ind w:firstLine="0"/>
              <w:jc w:val="left"/>
              <w:rPr>
                <w:sz w:val="24"/>
              </w:rPr>
            </w:pPr>
            <w:r w:rsidRPr="00F33633">
              <w:rPr>
                <w:sz w:val="24"/>
              </w:rPr>
              <w:t>trangThai</w:t>
            </w:r>
          </w:p>
        </w:tc>
        <w:tc>
          <w:tcPr>
            <w:tcW w:w="1516" w:type="dxa"/>
          </w:tcPr>
          <w:p w14:paraId="2BF61835" w14:textId="0266D3C0" w:rsidR="00F33633" w:rsidRPr="001F2F9F" w:rsidRDefault="00F33633" w:rsidP="00F0350C">
            <w:pPr>
              <w:tabs>
                <w:tab w:val="center" w:pos="4536"/>
                <w:tab w:val="center" w:pos="7938"/>
              </w:tabs>
              <w:spacing w:line="360" w:lineRule="auto"/>
              <w:ind w:firstLine="0"/>
              <w:jc w:val="left"/>
              <w:rPr>
                <w:bCs/>
                <w:sz w:val="24"/>
              </w:rPr>
            </w:pPr>
            <w:r w:rsidRPr="00F33633">
              <w:rPr>
                <w:bCs/>
                <w:sz w:val="24"/>
              </w:rPr>
              <w:t>boolean</w:t>
            </w:r>
          </w:p>
        </w:tc>
        <w:tc>
          <w:tcPr>
            <w:tcW w:w="2230" w:type="dxa"/>
          </w:tcPr>
          <w:p w14:paraId="1B0B838C" w14:textId="42053C3A" w:rsidR="00F33633" w:rsidRPr="001F2F9F" w:rsidRDefault="00F33633" w:rsidP="00F0350C">
            <w:pPr>
              <w:spacing w:line="360" w:lineRule="auto"/>
              <w:ind w:left="54" w:firstLine="0"/>
              <w:jc w:val="left"/>
              <w:rPr>
                <w:bCs/>
                <w:sz w:val="24"/>
              </w:rPr>
            </w:pPr>
            <w:r w:rsidRPr="00F33633">
              <w:rPr>
                <w:bCs/>
                <w:sz w:val="24"/>
              </w:rPr>
              <w:t>true: Đang hoạt động, false: Ngừng hoạt động.</w:t>
            </w:r>
          </w:p>
        </w:tc>
        <w:tc>
          <w:tcPr>
            <w:tcW w:w="1674" w:type="dxa"/>
          </w:tcPr>
          <w:p w14:paraId="23C2409E" w14:textId="357E30B1" w:rsidR="00F33633" w:rsidRPr="001F2F9F" w:rsidRDefault="00F33633" w:rsidP="00F0350C">
            <w:pPr>
              <w:tabs>
                <w:tab w:val="center" w:pos="4536"/>
                <w:tab w:val="center" w:pos="7938"/>
              </w:tabs>
              <w:spacing w:line="360" w:lineRule="auto"/>
              <w:ind w:firstLine="0"/>
              <w:jc w:val="left"/>
              <w:rPr>
                <w:bCs/>
                <w:sz w:val="24"/>
              </w:rPr>
            </w:pPr>
            <w:r w:rsidRPr="00F33633">
              <w:rPr>
                <w:bCs/>
                <w:sz w:val="24"/>
              </w:rPr>
              <w:t>Mặc định: true</w:t>
            </w:r>
          </w:p>
        </w:tc>
      </w:tr>
      <w:tr w:rsidR="00F33633" w:rsidRPr="00FE16DA" w14:paraId="41AB880B" w14:textId="77777777" w:rsidTr="00F0350C">
        <w:trPr>
          <w:jc w:val="left"/>
        </w:trPr>
        <w:tc>
          <w:tcPr>
            <w:tcW w:w="375" w:type="dxa"/>
          </w:tcPr>
          <w:p w14:paraId="1C636C4A" w14:textId="77777777" w:rsidR="00F33633" w:rsidRPr="00FE16DA" w:rsidRDefault="00F33633" w:rsidP="00F0350C">
            <w:pPr>
              <w:spacing w:line="360" w:lineRule="auto"/>
              <w:ind w:firstLine="5"/>
              <w:jc w:val="left"/>
              <w:rPr>
                <w:sz w:val="24"/>
              </w:rPr>
            </w:pPr>
            <w:r w:rsidRPr="00FE16DA">
              <w:rPr>
                <w:sz w:val="24"/>
              </w:rPr>
              <w:t>1.6</w:t>
            </w:r>
          </w:p>
        </w:tc>
        <w:tc>
          <w:tcPr>
            <w:tcW w:w="2983" w:type="dxa"/>
          </w:tcPr>
          <w:p w14:paraId="2D3E09A8" w14:textId="77777777" w:rsidR="00F33633" w:rsidRPr="00FE16DA" w:rsidRDefault="00F33633" w:rsidP="00F0350C">
            <w:pPr>
              <w:spacing w:line="360" w:lineRule="auto"/>
              <w:ind w:firstLine="0"/>
              <w:jc w:val="left"/>
              <w:rPr>
                <w:sz w:val="24"/>
              </w:rPr>
            </w:pPr>
            <w:r w:rsidRPr="00BA3261">
              <w:rPr>
                <w:sz w:val="24"/>
              </w:rPr>
              <w:t>diaChi</w:t>
            </w:r>
          </w:p>
        </w:tc>
        <w:tc>
          <w:tcPr>
            <w:tcW w:w="1516" w:type="dxa"/>
          </w:tcPr>
          <w:p w14:paraId="40054367" w14:textId="77777777" w:rsidR="00F33633" w:rsidRPr="001F2F9F" w:rsidRDefault="00F33633" w:rsidP="00F0350C">
            <w:pPr>
              <w:tabs>
                <w:tab w:val="center" w:pos="4536"/>
                <w:tab w:val="center" w:pos="7938"/>
              </w:tabs>
              <w:spacing w:line="360" w:lineRule="auto"/>
              <w:ind w:firstLine="0"/>
              <w:jc w:val="left"/>
              <w:rPr>
                <w:bCs/>
                <w:sz w:val="24"/>
              </w:rPr>
            </w:pPr>
            <w:r w:rsidRPr="00BA3261">
              <w:rPr>
                <w:bCs/>
                <w:sz w:val="24"/>
              </w:rPr>
              <w:t>String</w:t>
            </w:r>
          </w:p>
        </w:tc>
        <w:tc>
          <w:tcPr>
            <w:tcW w:w="2230" w:type="dxa"/>
          </w:tcPr>
          <w:p w14:paraId="24F7AA4D" w14:textId="77777777" w:rsidR="00F33633" w:rsidRPr="001F2F9F" w:rsidRDefault="00F33633" w:rsidP="00F0350C">
            <w:pPr>
              <w:spacing w:line="360" w:lineRule="auto"/>
              <w:ind w:left="54" w:firstLine="0"/>
              <w:jc w:val="left"/>
              <w:rPr>
                <w:bCs/>
                <w:sz w:val="24"/>
              </w:rPr>
            </w:pPr>
            <w:r w:rsidRPr="00BA3261">
              <w:rPr>
                <w:bCs/>
                <w:sz w:val="24"/>
              </w:rPr>
              <w:t>Không được để trống</w:t>
            </w:r>
          </w:p>
        </w:tc>
        <w:tc>
          <w:tcPr>
            <w:tcW w:w="1674" w:type="dxa"/>
          </w:tcPr>
          <w:p w14:paraId="4C4D0451" w14:textId="77777777" w:rsidR="00F33633" w:rsidRPr="001F2F9F" w:rsidRDefault="00F33633" w:rsidP="00F0350C">
            <w:pPr>
              <w:tabs>
                <w:tab w:val="center" w:pos="4536"/>
                <w:tab w:val="center" w:pos="7938"/>
              </w:tabs>
              <w:spacing w:line="360" w:lineRule="auto"/>
              <w:ind w:firstLine="0"/>
              <w:jc w:val="left"/>
              <w:rPr>
                <w:bCs/>
                <w:sz w:val="24"/>
              </w:rPr>
            </w:pPr>
          </w:p>
        </w:tc>
      </w:tr>
      <w:tr w:rsidR="00F33633" w:rsidRPr="00FE16DA" w14:paraId="70FEF6FC" w14:textId="77777777" w:rsidTr="00F0350C">
        <w:trPr>
          <w:jc w:val="left"/>
        </w:trPr>
        <w:tc>
          <w:tcPr>
            <w:tcW w:w="375" w:type="dxa"/>
          </w:tcPr>
          <w:p w14:paraId="23A399FD" w14:textId="77777777" w:rsidR="00F33633" w:rsidRPr="00FE16DA" w:rsidRDefault="00F33633" w:rsidP="00F0350C">
            <w:pPr>
              <w:spacing w:line="360" w:lineRule="auto"/>
              <w:ind w:firstLine="5"/>
              <w:jc w:val="left"/>
              <w:rPr>
                <w:b/>
                <w:sz w:val="24"/>
              </w:rPr>
            </w:pPr>
            <w:r w:rsidRPr="00FE16DA">
              <w:rPr>
                <w:b/>
                <w:sz w:val="24"/>
              </w:rPr>
              <w:t>2</w:t>
            </w:r>
          </w:p>
        </w:tc>
        <w:tc>
          <w:tcPr>
            <w:tcW w:w="2983" w:type="dxa"/>
          </w:tcPr>
          <w:p w14:paraId="56575394" w14:textId="77777777" w:rsidR="00F33633" w:rsidRPr="00FE16DA" w:rsidRDefault="00F33633" w:rsidP="00F0350C">
            <w:pPr>
              <w:spacing w:line="360" w:lineRule="auto"/>
              <w:ind w:firstLine="0"/>
              <w:jc w:val="left"/>
              <w:rPr>
                <w:b/>
                <w:sz w:val="24"/>
              </w:rPr>
            </w:pPr>
            <w:r w:rsidRPr="00FE16DA">
              <w:rPr>
                <w:b/>
                <w:sz w:val="24"/>
              </w:rPr>
              <w:t>Viết các phương thức getter, setter</w:t>
            </w:r>
          </w:p>
        </w:tc>
        <w:tc>
          <w:tcPr>
            <w:tcW w:w="1516" w:type="dxa"/>
          </w:tcPr>
          <w:p w14:paraId="6F2E3858" w14:textId="77777777" w:rsidR="00F33633" w:rsidRPr="00FE16DA" w:rsidRDefault="00F33633" w:rsidP="00F0350C">
            <w:pPr>
              <w:tabs>
                <w:tab w:val="center" w:pos="4536"/>
                <w:tab w:val="center" w:pos="7938"/>
              </w:tabs>
              <w:spacing w:line="360" w:lineRule="auto"/>
              <w:ind w:firstLine="0"/>
              <w:jc w:val="left"/>
              <w:rPr>
                <w:b/>
                <w:sz w:val="24"/>
              </w:rPr>
            </w:pPr>
          </w:p>
        </w:tc>
        <w:tc>
          <w:tcPr>
            <w:tcW w:w="2230" w:type="dxa"/>
          </w:tcPr>
          <w:p w14:paraId="5B34712B" w14:textId="77777777" w:rsidR="00F33633" w:rsidRPr="00FE16DA" w:rsidRDefault="00F33633" w:rsidP="00F0350C">
            <w:pPr>
              <w:spacing w:line="360" w:lineRule="auto"/>
              <w:ind w:left="54" w:firstLine="0"/>
              <w:jc w:val="left"/>
              <w:rPr>
                <w:b/>
                <w:sz w:val="24"/>
              </w:rPr>
            </w:pPr>
          </w:p>
        </w:tc>
        <w:tc>
          <w:tcPr>
            <w:tcW w:w="1674" w:type="dxa"/>
          </w:tcPr>
          <w:p w14:paraId="05E6595D" w14:textId="77777777" w:rsidR="00F33633" w:rsidRPr="00FE16DA" w:rsidRDefault="00F33633" w:rsidP="00F0350C">
            <w:pPr>
              <w:tabs>
                <w:tab w:val="center" w:pos="4536"/>
                <w:tab w:val="center" w:pos="7938"/>
              </w:tabs>
              <w:spacing w:line="360" w:lineRule="auto"/>
              <w:ind w:firstLine="0"/>
              <w:jc w:val="left"/>
              <w:rPr>
                <w:b/>
                <w:sz w:val="24"/>
              </w:rPr>
            </w:pPr>
          </w:p>
        </w:tc>
      </w:tr>
      <w:tr w:rsidR="00F33633" w:rsidRPr="00FE16DA" w14:paraId="395A10D8" w14:textId="77777777" w:rsidTr="00F0350C">
        <w:trPr>
          <w:jc w:val="left"/>
        </w:trPr>
        <w:tc>
          <w:tcPr>
            <w:tcW w:w="375" w:type="dxa"/>
          </w:tcPr>
          <w:p w14:paraId="00561637" w14:textId="77777777" w:rsidR="00F33633" w:rsidRPr="00FE16DA" w:rsidRDefault="00F33633" w:rsidP="00F0350C">
            <w:pPr>
              <w:spacing w:line="360" w:lineRule="auto"/>
              <w:ind w:firstLine="5"/>
              <w:jc w:val="left"/>
              <w:rPr>
                <w:sz w:val="24"/>
              </w:rPr>
            </w:pPr>
            <w:r w:rsidRPr="00FE16DA">
              <w:rPr>
                <w:sz w:val="24"/>
              </w:rPr>
              <w:t>2.1</w:t>
            </w:r>
          </w:p>
        </w:tc>
        <w:tc>
          <w:tcPr>
            <w:tcW w:w="2983" w:type="dxa"/>
          </w:tcPr>
          <w:p w14:paraId="019EE86B" w14:textId="71E6E3D7" w:rsidR="00F33633" w:rsidRPr="00FE16DA" w:rsidRDefault="00F33633" w:rsidP="00F0350C">
            <w:pPr>
              <w:spacing w:line="360" w:lineRule="auto"/>
              <w:ind w:firstLine="0"/>
              <w:jc w:val="left"/>
              <w:rPr>
                <w:sz w:val="24"/>
              </w:rPr>
            </w:pPr>
            <w:r w:rsidRPr="00F33633">
              <w:rPr>
                <w:sz w:val="24"/>
              </w:rPr>
              <w:t>setMaKH(String maKH)</w:t>
            </w:r>
          </w:p>
        </w:tc>
        <w:tc>
          <w:tcPr>
            <w:tcW w:w="1516" w:type="dxa"/>
          </w:tcPr>
          <w:p w14:paraId="4846F955" w14:textId="77777777" w:rsidR="00F33633" w:rsidRPr="00FE16DA" w:rsidRDefault="00F33633" w:rsidP="00F0350C">
            <w:pPr>
              <w:tabs>
                <w:tab w:val="center" w:pos="4536"/>
                <w:tab w:val="center" w:pos="7938"/>
              </w:tabs>
              <w:spacing w:line="360" w:lineRule="auto"/>
              <w:ind w:firstLine="0"/>
              <w:jc w:val="left"/>
              <w:rPr>
                <w:b/>
                <w:sz w:val="24"/>
              </w:rPr>
            </w:pPr>
            <w:r w:rsidRPr="00FE16DA">
              <w:rPr>
                <w:b/>
                <w:sz w:val="24"/>
              </w:rPr>
              <w:t>void</w:t>
            </w:r>
          </w:p>
        </w:tc>
        <w:tc>
          <w:tcPr>
            <w:tcW w:w="2230" w:type="dxa"/>
          </w:tcPr>
          <w:p w14:paraId="65D81D63" w14:textId="5F6DFC58" w:rsidR="00F33633" w:rsidRPr="00FE16DA" w:rsidRDefault="00F33633" w:rsidP="00F0350C">
            <w:pPr>
              <w:spacing w:line="360" w:lineRule="auto"/>
              <w:ind w:left="54" w:firstLine="0"/>
              <w:jc w:val="left"/>
              <w:rPr>
                <w:sz w:val="24"/>
              </w:rPr>
            </w:pPr>
            <w:r w:rsidRPr="00F33633">
              <w:rPr>
                <w:sz w:val="24"/>
              </w:rPr>
              <w:t xml:space="preserve">Kiểm tra không rỗng, đúng định dạng KHYYMMDDXXX. </w:t>
            </w:r>
          </w:p>
        </w:tc>
        <w:tc>
          <w:tcPr>
            <w:tcW w:w="1674" w:type="dxa"/>
          </w:tcPr>
          <w:p w14:paraId="2EEC4684" w14:textId="151B9D4B" w:rsidR="00F33633" w:rsidRPr="00FE16DA" w:rsidRDefault="00F33633" w:rsidP="00F0350C">
            <w:pPr>
              <w:pStyle w:val="ListParagraph"/>
              <w:tabs>
                <w:tab w:val="center" w:pos="4536"/>
                <w:tab w:val="center" w:pos="7938"/>
              </w:tabs>
              <w:spacing w:line="360" w:lineRule="auto"/>
              <w:ind w:left="27" w:firstLine="0"/>
              <w:jc w:val="left"/>
              <w:rPr>
                <w:sz w:val="24"/>
              </w:rPr>
            </w:pPr>
            <w:r w:rsidRPr="00BA3261">
              <w:rPr>
                <w:sz w:val="24"/>
              </w:rPr>
              <w:t xml:space="preserve">Throw exception nếu </w:t>
            </w:r>
            <w:r>
              <w:rPr>
                <w:sz w:val="24"/>
              </w:rPr>
              <w:t>hoTen sai định dạng</w:t>
            </w:r>
          </w:p>
        </w:tc>
      </w:tr>
      <w:tr w:rsidR="00F33633" w:rsidRPr="00FE16DA" w14:paraId="260D053C" w14:textId="77777777" w:rsidTr="00F0350C">
        <w:trPr>
          <w:jc w:val="left"/>
        </w:trPr>
        <w:tc>
          <w:tcPr>
            <w:tcW w:w="375" w:type="dxa"/>
          </w:tcPr>
          <w:p w14:paraId="4F44EE9B" w14:textId="77777777" w:rsidR="00F33633" w:rsidRPr="00FE16DA" w:rsidRDefault="00F33633" w:rsidP="00F0350C">
            <w:pPr>
              <w:spacing w:line="360" w:lineRule="auto"/>
              <w:ind w:firstLine="5"/>
              <w:jc w:val="left"/>
              <w:rPr>
                <w:sz w:val="24"/>
              </w:rPr>
            </w:pPr>
            <w:r w:rsidRPr="00FE16DA">
              <w:rPr>
                <w:sz w:val="24"/>
              </w:rPr>
              <w:t>2.2</w:t>
            </w:r>
          </w:p>
        </w:tc>
        <w:tc>
          <w:tcPr>
            <w:tcW w:w="2983" w:type="dxa"/>
          </w:tcPr>
          <w:p w14:paraId="22829CBB" w14:textId="77777777" w:rsidR="00F33633" w:rsidRPr="00FE16DA" w:rsidRDefault="00F33633" w:rsidP="00F0350C">
            <w:pPr>
              <w:spacing w:line="360" w:lineRule="auto"/>
              <w:ind w:firstLine="0"/>
              <w:jc w:val="left"/>
              <w:rPr>
                <w:sz w:val="24"/>
              </w:rPr>
            </w:pPr>
            <w:r w:rsidRPr="006E43A1">
              <w:rPr>
                <w:sz w:val="24"/>
              </w:rPr>
              <w:t>setHoTen(String hoTen)</w:t>
            </w:r>
          </w:p>
        </w:tc>
        <w:tc>
          <w:tcPr>
            <w:tcW w:w="1516" w:type="dxa"/>
          </w:tcPr>
          <w:p w14:paraId="07C38568" w14:textId="77777777" w:rsidR="00F33633" w:rsidRPr="00FE16DA" w:rsidRDefault="00F33633" w:rsidP="00F0350C">
            <w:pPr>
              <w:tabs>
                <w:tab w:val="center" w:pos="4536"/>
                <w:tab w:val="center" w:pos="7938"/>
              </w:tabs>
              <w:spacing w:line="360" w:lineRule="auto"/>
              <w:ind w:firstLine="0"/>
              <w:jc w:val="left"/>
              <w:rPr>
                <w:b/>
                <w:sz w:val="24"/>
              </w:rPr>
            </w:pPr>
            <w:r w:rsidRPr="00FE16DA">
              <w:rPr>
                <w:b/>
                <w:sz w:val="24"/>
              </w:rPr>
              <w:t>void</w:t>
            </w:r>
          </w:p>
        </w:tc>
        <w:tc>
          <w:tcPr>
            <w:tcW w:w="2230" w:type="dxa"/>
          </w:tcPr>
          <w:p w14:paraId="72E1A797" w14:textId="77777777" w:rsidR="00F33633" w:rsidRPr="00FE16DA" w:rsidRDefault="00F33633" w:rsidP="00F0350C">
            <w:pPr>
              <w:pStyle w:val="ListParagraph"/>
              <w:spacing w:line="360" w:lineRule="auto"/>
              <w:ind w:left="54" w:firstLine="0"/>
              <w:jc w:val="left"/>
              <w:rPr>
                <w:sz w:val="24"/>
              </w:rPr>
            </w:pPr>
            <w:r w:rsidRPr="00BA3261">
              <w:rPr>
                <w:sz w:val="24"/>
              </w:rPr>
              <w:t xml:space="preserve">Kiểm tra </w:t>
            </w:r>
            <w:r>
              <w:rPr>
                <w:sz w:val="24"/>
              </w:rPr>
              <w:t>không được trống</w:t>
            </w:r>
          </w:p>
        </w:tc>
        <w:tc>
          <w:tcPr>
            <w:tcW w:w="1674" w:type="dxa"/>
          </w:tcPr>
          <w:p w14:paraId="55E750A1" w14:textId="77777777" w:rsidR="00F33633" w:rsidRPr="00FE16DA" w:rsidRDefault="00F33633" w:rsidP="00F0350C">
            <w:pPr>
              <w:pStyle w:val="ListParagraph"/>
              <w:tabs>
                <w:tab w:val="center" w:pos="4536"/>
                <w:tab w:val="center" w:pos="7938"/>
              </w:tabs>
              <w:spacing w:line="360" w:lineRule="auto"/>
              <w:ind w:left="27" w:firstLine="0"/>
              <w:jc w:val="left"/>
              <w:rPr>
                <w:sz w:val="24"/>
              </w:rPr>
            </w:pPr>
            <w:r w:rsidRPr="00BA3261">
              <w:rPr>
                <w:sz w:val="24"/>
              </w:rPr>
              <w:t xml:space="preserve">Throw exception nếu </w:t>
            </w:r>
            <w:r>
              <w:rPr>
                <w:sz w:val="24"/>
              </w:rPr>
              <w:t>hoTen trống</w:t>
            </w:r>
          </w:p>
        </w:tc>
      </w:tr>
      <w:tr w:rsidR="00F33633" w:rsidRPr="00FE16DA" w14:paraId="179E3FF3" w14:textId="77777777" w:rsidTr="00F0350C">
        <w:trPr>
          <w:jc w:val="left"/>
        </w:trPr>
        <w:tc>
          <w:tcPr>
            <w:tcW w:w="375" w:type="dxa"/>
          </w:tcPr>
          <w:p w14:paraId="5C8E92FB" w14:textId="77777777" w:rsidR="00F33633" w:rsidRPr="00FE16DA" w:rsidRDefault="00F33633" w:rsidP="00F0350C">
            <w:pPr>
              <w:spacing w:line="360" w:lineRule="auto"/>
              <w:ind w:firstLine="5"/>
              <w:jc w:val="left"/>
              <w:rPr>
                <w:sz w:val="24"/>
              </w:rPr>
            </w:pPr>
            <w:r w:rsidRPr="00FE16DA">
              <w:rPr>
                <w:sz w:val="24"/>
              </w:rPr>
              <w:t>2.3</w:t>
            </w:r>
          </w:p>
        </w:tc>
        <w:tc>
          <w:tcPr>
            <w:tcW w:w="2983" w:type="dxa"/>
          </w:tcPr>
          <w:p w14:paraId="64A98C43" w14:textId="77777777" w:rsidR="00F33633" w:rsidRPr="00FE16DA" w:rsidRDefault="00F33633" w:rsidP="00F0350C">
            <w:pPr>
              <w:spacing w:line="360" w:lineRule="auto"/>
              <w:ind w:firstLine="0"/>
              <w:jc w:val="left"/>
              <w:rPr>
                <w:sz w:val="24"/>
              </w:rPr>
            </w:pPr>
            <w:r w:rsidRPr="006E43A1">
              <w:rPr>
                <w:sz w:val="24"/>
              </w:rPr>
              <w:t>setSoDienThoai(String sdt)</w:t>
            </w:r>
          </w:p>
        </w:tc>
        <w:tc>
          <w:tcPr>
            <w:tcW w:w="1516" w:type="dxa"/>
          </w:tcPr>
          <w:p w14:paraId="5776C174" w14:textId="77777777" w:rsidR="00F33633" w:rsidRPr="00FE16DA" w:rsidRDefault="00F33633" w:rsidP="00F0350C">
            <w:pPr>
              <w:tabs>
                <w:tab w:val="center" w:pos="4536"/>
                <w:tab w:val="center" w:pos="7938"/>
              </w:tabs>
              <w:spacing w:line="360" w:lineRule="auto"/>
              <w:ind w:firstLine="0"/>
              <w:jc w:val="left"/>
              <w:rPr>
                <w:b/>
                <w:sz w:val="24"/>
              </w:rPr>
            </w:pPr>
            <w:r w:rsidRPr="00FE16DA">
              <w:rPr>
                <w:b/>
                <w:sz w:val="24"/>
              </w:rPr>
              <w:t>void</w:t>
            </w:r>
          </w:p>
        </w:tc>
        <w:tc>
          <w:tcPr>
            <w:tcW w:w="2230" w:type="dxa"/>
          </w:tcPr>
          <w:p w14:paraId="01E85430" w14:textId="77777777" w:rsidR="00F33633" w:rsidRPr="00FE16DA" w:rsidRDefault="00F33633" w:rsidP="00F0350C">
            <w:pPr>
              <w:pStyle w:val="ListParagraph"/>
              <w:spacing w:line="360" w:lineRule="auto"/>
              <w:ind w:left="54" w:firstLine="0"/>
              <w:jc w:val="left"/>
              <w:rPr>
                <w:sz w:val="24"/>
              </w:rPr>
            </w:pPr>
            <w:r w:rsidRPr="006E43A1">
              <w:rPr>
                <w:sz w:val="24"/>
              </w:rPr>
              <w:t xml:space="preserve">Kiểm tra sdt khớp biểu thức chính quy </w:t>
            </w:r>
          </w:p>
        </w:tc>
        <w:tc>
          <w:tcPr>
            <w:tcW w:w="1674" w:type="dxa"/>
          </w:tcPr>
          <w:p w14:paraId="48F26F22" w14:textId="77777777" w:rsidR="00F33633" w:rsidRPr="00FE16DA" w:rsidRDefault="00F33633" w:rsidP="00F0350C">
            <w:pPr>
              <w:pStyle w:val="ListParagraph"/>
              <w:tabs>
                <w:tab w:val="center" w:pos="4536"/>
                <w:tab w:val="center" w:pos="7938"/>
              </w:tabs>
              <w:spacing w:line="360" w:lineRule="auto"/>
              <w:ind w:left="27" w:firstLine="0"/>
              <w:jc w:val="left"/>
              <w:rPr>
                <w:sz w:val="24"/>
              </w:rPr>
            </w:pPr>
            <w:r w:rsidRPr="00BA3261">
              <w:rPr>
                <w:sz w:val="24"/>
              </w:rPr>
              <w:t xml:space="preserve">Throw exception nếu </w:t>
            </w:r>
            <w:r>
              <w:rPr>
                <w:sz w:val="24"/>
              </w:rPr>
              <w:t>soDienThoai sai định dạng</w:t>
            </w:r>
          </w:p>
        </w:tc>
      </w:tr>
      <w:tr w:rsidR="00F33633" w:rsidRPr="00FE16DA" w14:paraId="3BEA4B7F" w14:textId="77777777" w:rsidTr="00F0350C">
        <w:trPr>
          <w:jc w:val="left"/>
        </w:trPr>
        <w:tc>
          <w:tcPr>
            <w:tcW w:w="375" w:type="dxa"/>
          </w:tcPr>
          <w:p w14:paraId="2D081A88" w14:textId="77777777" w:rsidR="00F33633" w:rsidRPr="00FE16DA" w:rsidRDefault="00F33633" w:rsidP="00F0350C">
            <w:pPr>
              <w:spacing w:line="360" w:lineRule="auto"/>
              <w:ind w:firstLine="5"/>
              <w:jc w:val="left"/>
              <w:rPr>
                <w:sz w:val="24"/>
              </w:rPr>
            </w:pPr>
            <w:r w:rsidRPr="00FE16DA">
              <w:rPr>
                <w:sz w:val="24"/>
              </w:rPr>
              <w:lastRenderedPageBreak/>
              <w:t>2.4</w:t>
            </w:r>
          </w:p>
        </w:tc>
        <w:tc>
          <w:tcPr>
            <w:tcW w:w="2983" w:type="dxa"/>
          </w:tcPr>
          <w:p w14:paraId="2AEE914C" w14:textId="77777777" w:rsidR="00F33633" w:rsidRPr="00FE16DA" w:rsidRDefault="00F33633" w:rsidP="00F0350C">
            <w:pPr>
              <w:spacing w:line="360" w:lineRule="auto"/>
              <w:ind w:firstLine="0"/>
              <w:jc w:val="left"/>
              <w:rPr>
                <w:sz w:val="24"/>
              </w:rPr>
            </w:pPr>
            <w:r w:rsidRPr="006E43A1">
              <w:rPr>
                <w:sz w:val="24"/>
              </w:rPr>
              <w:t>setGioiTinh(String gioiTinh)</w:t>
            </w:r>
          </w:p>
        </w:tc>
        <w:tc>
          <w:tcPr>
            <w:tcW w:w="1516" w:type="dxa"/>
          </w:tcPr>
          <w:p w14:paraId="1D48EBCD" w14:textId="77777777" w:rsidR="00F33633" w:rsidRPr="00FE16DA" w:rsidRDefault="00F33633" w:rsidP="00F0350C">
            <w:pPr>
              <w:tabs>
                <w:tab w:val="center" w:pos="4536"/>
                <w:tab w:val="center" w:pos="7938"/>
              </w:tabs>
              <w:spacing w:line="360" w:lineRule="auto"/>
              <w:ind w:firstLine="0"/>
              <w:jc w:val="left"/>
              <w:rPr>
                <w:b/>
                <w:sz w:val="24"/>
              </w:rPr>
            </w:pPr>
            <w:r w:rsidRPr="00FE16DA">
              <w:rPr>
                <w:b/>
                <w:sz w:val="24"/>
              </w:rPr>
              <w:t>void</w:t>
            </w:r>
          </w:p>
        </w:tc>
        <w:tc>
          <w:tcPr>
            <w:tcW w:w="2230" w:type="dxa"/>
          </w:tcPr>
          <w:p w14:paraId="118ACD20" w14:textId="77777777" w:rsidR="00F33633" w:rsidRPr="00FE16DA" w:rsidRDefault="00F33633" w:rsidP="00F0350C">
            <w:pPr>
              <w:pStyle w:val="ListParagraph"/>
              <w:spacing w:line="360" w:lineRule="auto"/>
              <w:ind w:left="54" w:firstLine="0"/>
              <w:jc w:val="left"/>
              <w:rPr>
                <w:sz w:val="24"/>
              </w:rPr>
            </w:pPr>
            <w:r w:rsidRPr="006E43A1">
              <w:rPr>
                <w:sz w:val="24"/>
              </w:rPr>
              <w:t>Kiểm tra giá trị phải là "Nam", "Nữ" hoặc "Khác"</w:t>
            </w:r>
          </w:p>
        </w:tc>
        <w:tc>
          <w:tcPr>
            <w:tcW w:w="1674" w:type="dxa"/>
          </w:tcPr>
          <w:p w14:paraId="14EBFA34" w14:textId="77777777" w:rsidR="00F33633" w:rsidRPr="00FE16DA" w:rsidRDefault="00F33633" w:rsidP="00F0350C">
            <w:pPr>
              <w:pStyle w:val="ListParagraph"/>
              <w:tabs>
                <w:tab w:val="center" w:pos="4536"/>
                <w:tab w:val="center" w:pos="7938"/>
              </w:tabs>
              <w:spacing w:line="360" w:lineRule="auto"/>
              <w:ind w:left="27" w:firstLine="0"/>
              <w:jc w:val="left"/>
              <w:rPr>
                <w:sz w:val="24"/>
              </w:rPr>
            </w:pPr>
            <w:r w:rsidRPr="00BA3261">
              <w:rPr>
                <w:sz w:val="24"/>
              </w:rPr>
              <w:t xml:space="preserve">Throw exception nếu </w:t>
            </w:r>
            <w:r>
              <w:rPr>
                <w:sz w:val="24"/>
              </w:rPr>
              <w:t>gioiTinh không hợp lệ</w:t>
            </w:r>
          </w:p>
        </w:tc>
      </w:tr>
      <w:tr w:rsidR="00F33633" w:rsidRPr="00FE16DA" w14:paraId="40FADF1E" w14:textId="77777777" w:rsidTr="00F0350C">
        <w:trPr>
          <w:jc w:val="left"/>
        </w:trPr>
        <w:tc>
          <w:tcPr>
            <w:tcW w:w="375" w:type="dxa"/>
          </w:tcPr>
          <w:p w14:paraId="265F203A" w14:textId="77777777" w:rsidR="00F33633" w:rsidRPr="00FE16DA" w:rsidRDefault="00F33633" w:rsidP="00F0350C">
            <w:pPr>
              <w:spacing w:line="360" w:lineRule="auto"/>
              <w:ind w:firstLine="5"/>
              <w:jc w:val="left"/>
              <w:rPr>
                <w:sz w:val="24"/>
              </w:rPr>
            </w:pPr>
            <w:r w:rsidRPr="00FE16DA">
              <w:rPr>
                <w:sz w:val="24"/>
              </w:rPr>
              <w:t>2.5</w:t>
            </w:r>
          </w:p>
        </w:tc>
        <w:tc>
          <w:tcPr>
            <w:tcW w:w="2983" w:type="dxa"/>
          </w:tcPr>
          <w:p w14:paraId="2A6429C9" w14:textId="1B62D478" w:rsidR="00F33633" w:rsidRPr="00FE16DA" w:rsidRDefault="00F33633" w:rsidP="00F0350C">
            <w:pPr>
              <w:spacing w:line="360" w:lineRule="auto"/>
              <w:ind w:firstLine="0"/>
              <w:jc w:val="left"/>
              <w:rPr>
                <w:sz w:val="24"/>
              </w:rPr>
            </w:pPr>
            <w:r w:rsidRPr="00F33633">
              <w:rPr>
                <w:sz w:val="24"/>
              </w:rPr>
              <w:t>setDiaChi(String diaChi)</w:t>
            </w:r>
          </w:p>
        </w:tc>
        <w:tc>
          <w:tcPr>
            <w:tcW w:w="1516" w:type="dxa"/>
          </w:tcPr>
          <w:p w14:paraId="5FA3E041" w14:textId="77777777" w:rsidR="00F33633" w:rsidRPr="00FE16DA" w:rsidRDefault="00F33633" w:rsidP="00F0350C">
            <w:pPr>
              <w:tabs>
                <w:tab w:val="center" w:pos="4536"/>
                <w:tab w:val="center" w:pos="7938"/>
              </w:tabs>
              <w:spacing w:line="360" w:lineRule="auto"/>
              <w:ind w:firstLine="0"/>
              <w:jc w:val="left"/>
              <w:rPr>
                <w:b/>
                <w:sz w:val="24"/>
              </w:rPr>
            </w:pPr>
            <w:r w:rsidRPr="00FE16DA">
              <w:rPr>
                <w:b/>
                <w:sz w:val="24"/>
              </w:rPr>
              <w:t>void</w:t>
            </w:r>
          </w:p>
        </w:tc>
        <w:tc>
          <w:tcPr>
            <w:tcW w:w="2230" w:type="dxa"/>
          </w:tcPr>
          <w:p w14:paraId="043A671D" w14:textId="0545F5CF" w:rsidR="00F33633" w:rsidRPr="00FE16DA" w:rsidRDefault="00F33633" w:rsidP="00F0350C">
            <w:pPr>
              <w:pStyle w:val="ListParagraph"/>
              <w:spacing w:line="360" w:lineRule="auto"/>
              <w:ind w:left="54" w:firstLine="0"/>
              <w:jc w:val="left"/>
              <w:rPr>
                <w:sz w:val="24"/>
              </w:rPr>
            </w:pPr>
            <w:r w:rsidRPr="00F33633">
              <w:rPr>
                <w:sz w:val="24"/>
              </w:rPr>
              <w:t xml:space="preserve">Cập nhật địa chỉ khách hàng. </w:t>
            </w:r>
          </w:p>
        </w:tc>
        <w:tc>
          <w:tcPr>
            <w:tcW w:w="1674" w:type="dxa"/>
          </w:tcPr>
          <w:p w14:paraId="4F927763" w14:textId="5D747DD7" w:rsidR="00F33633" w:rsidRPr="00143C27" w:rsidRDefault="00F33633" w:rsidP="00F0350C">
            <w:pPr>
              <w:tabs>
                <w:tab w:val="center" w:pos="4536"/>
                <w:tab w:val="center" w:pos="7938"/>
              </w:tabs>
              <w:spacing w:line="360" w:lineRule="auto"/>
              <w:ind w:firstLine="0"/>
              <w:jc w:val="left"/>
              <w:rPr>
                <w:sz w:val="24"/>
              </w:rPr>
            </w:pPr>
          </w:p>
        </w:tc>
      </w:tr>
      <w:tr w:rsidR="00F33633" w:rsidRPr="00FE16DA" w14:paraId="0AC88E79" w14:textId="77777777" w:rsidTr="00F0350C">
        <w:trPr>
          <w:jc w:val="left"/>
        </w:trPr>
        <w:tc>
          <w:tcPr>
            <w:tcW w:w="375" w:type="dxa"/>
          </w:tcPr>
          <w:p w14:paraId="734E46AE" w14:textId="77777777" w:rsidR="00F33633" w:rsidRPr="00FE16DA" w:rsidRDefault="00F33633" w:rsidP="00F0350C">
            <w:pPr>
              <w:spacing w:line="360" w:lineRule="auto"/>
              <w:ind w:firstLine="5"/>
              <w:jc w:val="left"/>
              <w:rPr>
                <w:sz w:val="24"/>
              </w:rPr>
            </w:pPr>
            <w:r w:rsidRPr="00FE16DA">
              <w:rPr>
                <w:sz w:val="24"/>
              </w:rPr>
              <w:t>2.6</w:t>
            </w:r>
          </w:p>
        </w:tc>
        <w:tc>
          <w:tcPr>
            <w:tcW w:w="2983" w:type="dxa"/>
          </w:tcPr>
          <w:p w14:paraId="1CFA77AD" w14:textId="77777777" w:rsidR="00F33633" w:rsidRPr="00FE16DA" w:rsidRDefault="00F33633" w:rsidP="00F0350C">
            <w:pPr>
              <w:spacing w:line="360" w:lineRule="auto"/>
              <w:ind w:firstLine="0"/>
              <w:jc w:val="left"/>
              <w:rPr>
                <w:sz w:val="24"/>
              </w:rPr>
            </w:pPr>
            <w:r w:rsidRPr="006E43A1">
              <w:rPr>
                <w:sz w:val="24"/>
              </w:rPr>
              <w:t>setDiaChi(String diaChi)</w:t>
            </w:r>
          </w:p>
        </w:tc>
        <w:tc>
          <w:tcPr>
            <w:tcW w:w="1516" w:type="dxa"/>
          </w:tcPr>
          <w:p w14:paraId="4FCDE211" w14:textId="77777777" w:rsidR="00F33633" w:rsidRPr="00FE16DA" w:rsidRDefault="00F33633" w:rsidP="00F0350C">
            <w:pPr>
              <w:tabs>
                <w:tab w:val="center" w:pos="4536"/>
                <w:tab w:val="center" w:pos="7938"/>
              </w:tabs>
              <w:spacing w:line="360" w:lineRule="auto"/>
              <w:ind w:firstLine="0"/>
              <w:jc w:val="left"/>
              <w:rPr>
                <w:b/>
                <w:sz w:val="24"/>
              </w:rPr>
            </w:pPr>
            <w:r w:rsidRPr="00FE16DA">
              <w:rPr>
                <w:b/>
                <w:sz w:val="24"/>
              </w:rPr>
              <w:t>void</w:t>
            </w:r>
          </w:p>
        </w:tc>
        <w:tc>
          <w:tcPr>
            <w:tcW w:w="2230" w:type="dxa"/>
          </w:tcPr>
          <w:p w14:paraId="28668530" w14:textId="77777777" w:rsidR="00F33633" w:rsidRPr="00FE16DA" w:rsidRDefault="00F33633" w:rsidP="00F0350C">
            <w:pPr>
              <w:pStyle w:val="ListParagraph"/>
              <w:spacing w:line="360" w:lineRule="auto"/>
              <w:ind w:left="54" w:firstLine="0"/>
              <w:jc w:val="left"/>
              <w:rPr>
                <w:sz w:val="24"/>
              </w:rPr>
            </w:pPr>
            <w:r w:rsidRPr="006E43A1">
              <w:rPr>
                <w:sz w:val="24"/>
              </w:rPr>
              <w:t>Kiểm tra diaChi không được rỗng.</w:t>
            </w:r>
          </w:p>
        </w:tc>
        <w:tc>
          <w:tcPr>
            <w:tcW w:w="1674" w:type="dxa"/>
          </w:tcPr>
          <w:p w14:paraId="00104235" w14:textId="77777777" w:rsidR="00F33633" w:rsidRPr="00FE16DA" w:rsidRDefault="00F33633" w:rsidP="00F0350C">
            <w:pPr>
              <w:pStyle w:val="ListParagraph"/>
              <w:tabs>
                <w:tab w:val="center" w:pos="4536"/>
                <w:tab w:val="center" w:pos="7938"/>
              </w:tabs>
              <w:spacing w:line="360" w:lineRule="auto"/>
              <w:ind w:left="27" w:firstLine="0"/>
              <w:jc w:val="left"/>
              <w:rPr>
                <w:sz w:val="24"/>
              </w:rPr>
            </w:pPr>
            <w:r w:rsidRPr="00BA3261">
              <w:rPr>
                <w:sz w:val="24"/>
              </w:rPr>
              <w:t xml:space="preserve">Throw exception nếu </w:t>
            </w:r>
            <w:r>
              <w:rPr>
                <w:sz w:val="24"/>
              </w:rPr>
              <w:t>diaChi rỗng</w:t>
            </w:r>
          </w:p>
        </w:tc>
      </w:tr>
      <w:tr w:rsidR="00F33633" w:rsidRPr="00FE16DA" w14:paraId="79567FB4" w14:textId="77777777" w:rsidTr="00F0350C">
        <w:trPr>
          <w:jc w:val="left"/>
        </w:trPr>
        <w:tc>
          <w:tcPr>
            <w:tcW w:w="375" w:type="dxa"/>
          </w:tcPr>
          <w:p w14:paraId="5EBC3F4A" w14:textId="4E5CAD04" w:rsidR="00F33633" w:rsidRPr="00FE16DA" w:rsidRDefault="00F33633" w:rsidP="00F0350C">
            <w:pPr>
              <w:spacing w:line="360" w:lineRule="auto"/>
              <w:ind w:firstLine="5"/>
              <w:jc w:val="left"/>
              <w:rPr>
                <w:sz w:val="24"/>
              </w:rPr>
            </w:pPr>
            <w:r>
              <w:rPr>
                <w:sz w:val="24"/>
              </w:rPr>
              <w:t>2.7</w:t>
            </w:r>
          </w:p>
        </w:tc>
        <w:tc>
          <w:tcPr>
            <w:tcW w:w="2983" w:type="dxa"/>
          </w:tcPr>
          <w:p w14:paraId="76D4D152" w14:textId="77777777" w:rsidR="00F33633" w:rsidRPr="006E43A1" w:rsidRDefault="00F33633" w:rsidP="00F0350C">
            <w:pPr>
              <w:spacing w:line="360" w:lineRule="auto"/>
              <w:ind w:firstLine="0"/>
              <w:jc w:val="left"/>
              <w:rPr>
                <w:sz w:val="24"/>
              </w:rPr>
            </w:pPr>
            <w:r w:rsidRPr="006E43A1">
              <w:rPr>
                <w:sz w:val="24"/>
              </w:rPr>
              <w:t>isTrangThai()</w:t>
            </w:r>
          </w:p>
        </w:tc>
        <w:tc>
          <w:tcPr>
            <w:tcW w:w="1516" w:type="dxa"/>
          </w:tcPr>
          <w:p w14:paraId="5D6F3604" w14:textId="77777777" w:rsidR="00F33633" w:rsidRPr="006E43A1" w:rsidRDefault="00F33633" w:rsidP="00F0350C">
            <w:pPr>
              <w:tabs>
                <w:tab w:val="center" w:pos="4536"/>
                <w:tab w:val="center" w:pos="7938"/>
              </w:tabs>
              <w:spacing w:line="360" w:lineRule="auto"/>
              <w:ind w:firstLine="0"/>
              <w:jc w:val="left"/>
              <w:rPr>
                <w:b/>
                <w:sz w:val="24"/>
              </w:rPr>
            </w:pPr>
            <w:r w:rsidRPr="006E43A1">
              <w:rPr>
                <w:b/>
                <w:sz w:val="24"/>
              </w:rPr>
              <w:t>boolean</w:t>
            </w:r>
          </w:p>
        </w:tc>
        <w:tc>
          <w:tcPr>
            <w:tcW w:w="2230" w:type="dxa"/>
          </w:tcPr>
          <w:p w14:paraId="0E7821C8" w14:textId="77777777" w:rsidR="00F33633" w:rsidRPr="006E43A1" w:rsidRDefault="00F33633" w:rsidP="00F0350C">
            <w:pPr>
              <w:pStyle w:val="ListParagraph"/>
              <w:spacing w:line="360" w:lineRule="auto"/>
              <w:ind w:left="54" w:firstLine="0"/>
              <w:jc w:val="left"/>
              <w:rPr>
                <w:sz w:val="24"/>
              </w:rPr>
            </w:pPr>
            <w:r w:rsidRPr="006E43A1">
              <w:rPr>
                <w:sz w:val="24"/>
              </w:rPr>
              <w:t>Trả về trạng thái làm việc.</w:t>
            </w:r>
          </w:p>
        </w:tc>
        <w:tc>
          <w:tcPr>
            <w:tcW w:w="1674" w:type="dxa"/>
          </w:tcPr>
          <w:p w14:paraId="31B49F78" w14:textId="77777777" w:rsidR="00F33633" w:rsidRPr="00BA3261" w:rsidRDefault="00F33633" w:rsidP="00F0350C">
            <w:pPr>
              <w:pStyle w:val="ListParagraph"/>
              <w:tabs>
                <w:tab w:val="center" w:pos="4536"/>
                <w:tab w:val="center" w:pos="7938"/>
              </w:tabs>
              <w:spacing w:line="360" w:lineRule="auto"/>
              <w:ind w:left="27" w:firstLine="0"/>
              <w:jc w:val="left"/>
              <w:rPr>
                <w:sz w:val="24"/>
              </w:rPr>
            </w:pPr>
          </w:p>
        </w:tc>
      </w:tr>
      <w:tr w:rsidR="00F33633" w:rsidRPr="00FE16DA" w14:paraId="5E1047FC" w14:textId="77777777" w:rsidTr="00F0350C">
        <w:trPr>
          <w:jc w:val="left"/>
        </w:trPr>
        <w:tc>
          <w:tcPr>
            <w:tcW w:w="375" w:type="dxa"/>
          </w:tcPr>
          <w:p w14:paraId="066E16AD" w14:textId="19E8850D" w:rsidR="00F33633" w:rsidRPr="00FE16DA" w:rsidRDefault="00F33633" w:rsidP="00F0350C">
            <w:pPr>
              <w:spacing w:line="360" w:lineRule="auto"/>
              <w:ind w:firstLine="5"/>
              <w:jc w:val="left"/>
              <w:rPr>
                <w:sz w:val="24"/>
              </w:rPr>
            </w:pPr>
            <w:r>
              <w:rPr>
                <w:sz w:val="24"/>
              </w:rPr>
              <w:t>2.8</w:t>
            </w:r>
          </w:p>
        </w:tc>
        <w:tc>
          <w:tcPr>
            <w:tcW w:w="2983" w:type="dxa"/>
          </w:tcPr>
          <w:p w14:paraId="4868AF1B" w14:textId="77777777" w:rsidR="00F33633" w:rsidRPr="006E43A1" w:rsidRDefault="00F33633" w:rsidP="00F0350C">
            <w:pPr>
              <w:spacing w:line="360" w:lineRule="auto"/>
              <w:ind w:firstLine="0"/>
              <w:jc w:val="left"/>
              <w:rPr>
                <w:sz w:val="24"/>
              </w:rPr>
            </w:pPr>
            <w:r w:rsidRPr="006E43A1">
              <w:rPr>
                <w:sz w:val="24"/>
              </w:rPr>
              <w:t>setTrangThai(boolean trangThai)</w:t>
            </w:r>
          </w:p>
        </w:tc>
        <w:tc>
          <w:tcPr>
            <w:tcW w:w="1516" w:type="dxa"/>
          </w:tcPr>
          <w:p w14:paraId="73128ADA" w14:textId="77777777" w:rsidR="00F33633" w:rsidRPr="006E43A1" w:rsidRDefault="00F33633" w:rsidP="00F0350C">
            <w:pPr>
              <w:tabs>
                <w:tab w:val="center" w:pos="4536"/>
                <w:tab w:val="center" w:pos="7938"/>
              </w:tabs>
              <w:spacing w:line="360" w:lineRule="auto"/>
              <w:ind w:firstLine="0"/>
              <w:jc w:val="left"/>
              <w:rPr>
                <w:b/>
                <w:sz w:val="24"/>
              </w:rPr>
            </w:pPr>
            <w:r w:rsidRPr="006E43A1">
              <w:rPr>
                <w:b/>
                <w:sz w:val="24"/>
              </w:rPr>
              <w:t>void</w:t>
            </w:r>
          </w:p>
        </w:tc>
        <w:tc>
          <w:tcPr>
            <w:tcW w:w="2230" w:type="dxa"/>
          </w:tcPr>
          <w:p w14:paraId="2965CA8D" w14:textId="77777777" w:rsidR="00F33633" w:rsidRPr="006E43A1" w:rsidRDefault="00F33633" w:rsidP="00F0350C">
            <w:pPr>
              <w:pStyle w:val="ListParagraph"/>
              <w:spacing w:line="360" w:lineRule="auto"/>
              <w:ind w:left="54" w:firstLine="0"/>
              <w:jc w:val="left"/>
              <w:rPr>
                <w:sz w:val="24"/>
              </w:rPr>
            </w:pPr>
            <w:r w:rsidRPr="006E43A1">
              <w:rPr>
                <w:sz w:val="24"/>
              </w:rPr>
              <w:t>Cập nhật trạng thái hoạt động của nhân viên.</w:t>
            </w:r>
          </w:p>
        </w:tc>
        <w:tc>
          <w:tcPr>
            <w:tcW w:w="1674" w:type="dxa"/>
          </w:tcPr>
          <w:p w14:paraId="411858B7" w14:textId="77777777" w:rsidR="00F33633" w:rsidRPr="00BA3261" w:rsidRDefault="00F33633" w:rsidP="00F0350C">
            <w:pPr>
              <w:pStyle w:val="ListParagraph"/>
              <w:tabs>
                <w:tab w:val="center" w:pos="4536"/>
                <w:tab w:val="center" w:pos="7938"/>
              </w:tabs>
              <w:spacing w:line="360" w:lineRule="auto"/>
              <w:ind w:left="27" w:firstLine="0"/>
              <w:jc w:val="left"/>
              <w:rPr>
                <w:sz w:val="24"/>
              </w:rPr>
            </w:pPr>
          </w:p>
        </w:tc>
      </w:tr>
      <w:tr w:rsidR="00F33633" w:rsidRPr="00FE16DA" w14:paraId="186F5BCF" w14:textId="77777777" w:rsidTr="00F0350C">
        <w:trPr>
          <w:jc w:val="left"/>
        </w:trPr>
        <w:tc>
          <w:tcPr>
            <w:tcW w:w="375" w:type="dxa"/>
          </w:tcPr>
          <w:p w14:paraId="31A670C7" w14:textId="77777777" w:rsidR="00F33633" w:rsidRPr="00FE16DA" w:rsidRDefault="00F33633" w:rsidP="00F0350C">
            <w:pPr>
              <w:spacing w:line="360" w:lineRule="auto"/>
              <w:ind w:firstLine="5"/>
              <w:jc w:val="left"/>
              <w:rPr>
                <w:b/>
                <w:sz w:val="24"/>
              </w:rPr>
            </w:pPr>
            <w:r w:rsidRPr="00FE16DA">
              <w:rPr>
                <w:b/>
                <w:sz w:val="24"/>
              </w:rPr>
              <w:t>3</w:t>
            </w:r>
          </w:p>
        </w:tc>
        <w:tc>
          <w:tcPr>
            <w:tcW w:w="2983" w:type="dxa"/>
          </w:tcPr>
          <w:p w14:paraId="59416127" w14:textId="77777777" w:rsidR="00F33633" w:rsidRPr="00FE16DA" w:rsidRDefault="00F33633" w:rsidP="00F0350C">
            <w:pPr>
              <w:spacing w:line="360" w:lineRule="auto"/>
              <w:ind w:firstLine="0"/>
              <w:jc w:val="left"/>
              <w:rPr>
                <w:b/>
                <w:sz w:val="24"/>
              </w:rPr>
            </w:pPr>
            <w:r w:rsidRPr="00FE16DA">
              <w:rPr>
                <w:b/>
                <w:sz w:val="24"/>
              </w:rPr>
              <w:t>Viết các constructor</w:t>
            </w:r>
          </w:p>
        </w:tc>
        <w:tc>
          <w:tcPr>
            <w:tcW w:w="1516" w:type="dxa"/>
          </w:tcPr>
          <w:p w14:paraId="3C38ED5C" w14:textId="77777777" w:rsidR="00F33633" w:rsidRPr="00FE16DA" w:rsidRDefault="00F33633" w:rsidP="00F0350C">
            <w:pPr>
              <w:tabs>
                <w:tab w:val="center" w:pos="4536"/>
                <w:tab w:val="center" w:pos="7938"/>
              </w:tabs>
              <w:spacing w:line="360" w:lineRule="auto"/>
              <w:ind w:firstLine="0"/>
              <w:jc w:val="left"/>
              <w:rPr>
                <w:b/>
                <w:sz w:val="24"/>
              </w:rPr>
            </w:pPr>
          </w:p>
        </w:tc>
        <w:tc>
          <w:tcPr>
            <w:tcW w:w="2230" w:type="dxa"/>
          </w:tcPr>
          <w:p w14:paraId="6EF6B43E" w14:textId="77777777" w:rsidR="00F33633" w:rsidRPr="00FE16DA" w:rsidRDefault="00F33633" w:rsidP="00F0350C">
            <w:pPr>
              <w:pStyle w:val="ListParagraph"/>
              <w:numPr>
                <w:ilvl w:val="0"/>
                <w:numId w:val="8"/>
              </w:numPr>
              <w:spacing w:before="0" w:after="60" w:line="360" w:lineRule="auto"/>
              <w:ind w:left="54" w:firstLine="0"/>
              <w:jc w:val="left"/>
              <w:rPr>
                <w:sz w:val="24"/>
              </w:rPr>
            </w:pPr>
            <w:r w:rsidRPr="00FE16DA">
              <w:rPr>
                <w:sz w:val="24"/>
              </w:rPr>
              <w:t>Contructor mặc nhiên</w:t>
            </w:r>
          </w:p>
          <w:p w14:paraId="096D95DA" w14:textId="77777777" w:rsidR="00F33633" w:rsidRPr="00FE16DA" w:rsidRDefault="00F33633" w:rsidP="00F0350C">
            <w:pPr>
              <w:pStyle w:val="ListParagraph"/>
              <w:numPr>
                <w:ilvl w:val="0"/>
                <w:numId w:val="8"/>
              </w:numPr>
              <w:spacing w:before="0" w:after="60" w:line="360" w:lineRule="auto"/>
              <w:ind w:left="54" w:firstLine="0"/>
              <w:jc w:val="left"/>
              <w:rPr>
                <w:sz w:val="24"/>
              </w:rPr>
            </w:pPr>
            <w:r w:rsidRPr="00FE16DA">
              <w:rPr>
                <w:sz w:val="24"/>
              </w:rPr>
              <w:t>Constructor có đầy đủ tham số</w:t>
            </w:r>
          </w:p>
          <w:p w14:paraId="4C1A9241" w14:textId="77777777" w:rsidR="00F33633" w:rsidRPr="00FE16DA" w:rsidRDefault="00F33633" w:rsidP="00F0350C">
            <w:pPr>
              <w:pStyle w:val="ListParagraph"/>
              <w:numPr>
                <w:ilvl w:val="0"/>
                <w:numId w:val="8"/>
              </w:numPr>
              <w:spacing w:before="0" w:after="60" w:line="360" w:lineRule="auto"/>
              <w:ind w:left="54" w:firstLine="0"/>
              <w:jc w:val="left"/>
              <w:rPr>
                <w:sz w:val="24"/>
              </w:rPr>
            </w:pPr>
            <w:r w:rsidRPr="00FE16DA">
              <w:rPr>
                <w:sz w:val="24"/>
              </w:rPr>
              <w:t>Copy constructor</w:t>
            </w:r>
          </w:p>
        </w:tc>
        <w:tc>
          <w:tcPr>
            <w:tcW w:w="1674" w:type="dxa"/>
          </w:tcPr>
          <w:p w14:paraId="32699B16" w14:textId="77777777" w:rsidR="00F33633" w:rsidRPr="00FE16DA" w:rsidRDefault="00F33633" w:rsidP="00F0350C">
            <w:pPr>
              <w:pStyle w:val="ListParagraph"/>
              <w:tabs>
                <w:tab w:val="center" w:pos="4536"/>
                <w:tab w:val="center" w:pos="7938"/>
              </w:tabs>
              <w:spacing w:line="360" w:lineRule="auto"/>
              <w:ind w:left="27" w:firstLine="0"/>
              <w:jc w:val="left"/>
              <w:rPr>
                <w:sz w:val="24"/>
              </w:rPr>
            </w:pPr>
          </w:p>
        </w:tc>
      </w:tr>
      <w:tr w:rsidR="00F33633" w:rsidRPr="00FE16DA" w14:paraId="35A9C9E4" w14:textId="77777777" w:rsidTr="00F0350C">
        <w:trPr>
          <w:jc w:val="left"/>
        </w:trPr>
        <w:tc>
          <w:tcPr>
            <w:tcW w:w="375" w:type="dxa"/>
          </w:tcPr>
          <w:p w14:paraId="0321CC40" w14:textId="77777777" w:rsidR="00F33633" w:rsidRPr="00FE16DA" w:rsidRDefault="00F33633" w:rsidP="00F0350C">
            <w:pPr>
              <w:spacing w:line="360" w:lineRule="auto"/>
              <w:ind w:firstLine="5"/>
              <w:jc w:val="left"/>
              <w:rPr>
                <w:b/>
                <w:sz w:val="24"/>
              </w:rPr>
            </w:pPr>
            <w:r w:rsidRPr="00FE16DA">
              <w:rPr>
                <w:b/>
                <w:sz w:val="24"/>
              </w:rPr>
              <w:t>4</w:t>
            </w:r>
          </w:p>
        </w:tc>
        <w:tc>
          <w:tcPr>
            <w:tcW w:w="2983" w:type="dxa"/>
          </w:tcPr>
          <w:p w14:paraId="42A561A1" w14:textId="77777777" w:rsidR="00F33633" w:rsidRPr="00FE16DA" w:rsidRDefault="00F33633" w:rsidP="00F0350C">
            <w:pPr>
              <w:spacing w:line="360" w:lineRule="auto"/>
              <w:ind w:firstLine="0"/>
              <w:jc w:val="left"/>
              <w:rPr>
                <w:b/>
                <w:sz w:val="24"/>
              </w:rPr>
            </w:pPr>
            <w:r w:rsidRPr="00FE16DA">
              <w:rPr>
                <w:b/>
                <w:sz w:val="24"/>
              </w:rPr>
              <w:t>Viết phương thức toString()</w:t>
            </w:r>
          </w:p>
        </w:tc>
        <w:tc>
          <w:tcPr>
            <w:tcW w:w="1516" w:type="dxa"/>
          </w:tcPr>
          <w:p w14:paraId="5D9F480A" w14:textId="77777777" w:rsidR="00F33633" w:rsidRPr="00FE16DA" w:rsidRDefault="00F33633" w:rsidP="00F0350C">
            <w:pPr>
              <w:tabs>
                <w:tab w:val="center" w:pos="4536"/>
                <w:tab w:val="center" w:pos="7938"/>
              </w:tabs>
              <w:spacing w:line="360" w:lineRule="auto"/>
              <w:ind w:firstLine="0"/>
              <w:jc w:val="left"/>
              <w:rPr>
                <w:b/>
                <w:sz w:val="24"/>
              </w:rPr>
            </w:pPr>
            <w:r w:rsidRPr="00FE16DA">
              <w:rPr>
                <w:b/>
                <w:sz w:val="24"/>
              </w:rPr>
              <w:t>string</w:t>
            </w:r>
          </w:p>
        </w:tc>
        <w:tc>
          <w:tcPr>
            <w:tcW w:w="2230" w:type="dxa"/>
          </w:tcPr>
          <w:p w14:paraId="429B7D5A" w14:textId="4F52361B" w:rsidR="00F33633" w:rsidRPr="00FE16DA" w:rsidRDefault="00F6661D" w:rsidP="00F0350C">
            <w:pPr>
              <w:pStyle w:val="ListParagraph"/>
              <w:spacing w:line="360" w:lineRule="auto"/>
              <w:ind w:left="54" w:firstLine="0"/>
              <w:jc w:val="left"/>
              <w:rPr>
                <w:sz w:val="24"/>
              </w:rPr>
            </w:pPr>
            <w:r w:rsidRPr="00F6661D">
              <w:rPr>
                <w:sz w:val="24"/>
              </w:rPr>
              <w:t>Trả về chuỗi mô tả chi tiết thông tin đối tượng KhachHang.</w:t>
            </w:r>
          </w:p>
        </w:tc>
        <w:tc>
          <w:tcPr>
            <w:tcW w:w="1674" w:type="dxa"/>
          </w:tcPr>
          <w:p w14:paraId="6224B7BD" w14:textId="77777777" w:rsidR="00F33633" w:rsidRPr="00FE16DA" w:rsidRDefault="00F33633" w:rsidP="00F0350C">
            <w:pPr>
              <w:pStyle w:val="ListParagraph"/>
              <w:tabs>
                <w:tab w:val="center" w:pos="4536"/>
                <w:tab w:val="center" w:pos="7938"/>
              </w:tabs>
              <w:spacing w:line="360" w:lineRule="auto"/>
              <w:ind w:left="27" w:firstLine="0"/>
              <w:jc w:val="left"/>
              <w:rPr>
                <w:sz w:val="24"/>
              </w:rPr>
            </w:pPr>
          </w:p>
        </w:tc>
      </w:tr>
    </w:tbl>
    <w:p w14:paraId="040102CD" w14:textId="5DB8A2E1" w:rsidR="00F33633" w:rsidRDefault="00F33633" w:rsidP="00F33633">
      <w:pPr>
        <w:pStyle w:val="Heading4"/>
      </w:pPr>
      <w:r>
        <w:t xml:space="preserve">Thực thể </w:t>
      </w:r>
      <w:r w:rsidR="00F6661D">
        <w:t>SanPham</w:t>
      </w:r>
    </w:p>
    <w:p w14:paraId="35D531F0" w14:textId="77777777" w:rsidR="00F33633" w:rsidRPr="00982E9A" w:rsidRDefault="00F33633" w:rsidP="00F33633">
      <w:pPr>
        <w:pStyle w:val="Caption"/>
        <w:rPr>
          <w:color w:val="FF0000"/>
          <w:sz w:val="22"/>
          <w:szCs w:val="22"/>
        </w:rPr>
      </w:pPr>
      <w:r>
        <w:br w:type="page"/>
      </w:r>
      <w:r w:rsidRPr="00982E9A">
        <w:rPr>
          <w:sz w:val="22"/>
          <w:szCs w:val="22"/>
        </w:rPr>
        <w:lastRenderedPageBreak/>
        <w:t xml:space="preserve">Table </w:t>
      </w:r>
      <w:r>
        <w:rPr>
          <w:sz w:val="22"/>
          <w:szCs w:val="22"/>
        </w:rPr>
        <w:t>2</w:t>
      </w:r>
      <w:r w:rsidRPr="00982E9A">
        <w:rPr>
          <w:sz w:val="22"/>
          <w:szCs w:val="22"/>
        </w:rPr>
        <w:t xml:space="preserve">: thực thể </w:t>
      </w:r>
      <w:r>
        <w:rPr>
          <w:sz w:val="22"/>
          <w:szCs w:val="22"/>
        </w:rPr>
        <w:t>nhân viên</w:t>
      </w:r>
    </w:p>
    <w:tbl>
      <w:tblPr>
        <w:tblStyle w:val="TableGrid"/>
        <w:tblW w:w="0" w:type="auto"/>
        <w:jc w:val="left"/>
        <w:tblCellMar>
          <w:left w:w="0" w:type="dxa"/>
          <w:right w:w="0" w:type="dxa"/>
        </w:tblCellMar>
        <w:tblLook w:val="04A0" w:firstRow="1" w:lastRow="0" w:firstColumn="1" w:lastColumn="0" w:noHBand="0" w:noVBand="1"/>
      </w:tblPr>
      <w:tblGrid>
        <w:gridCol w:w="375"/>
        <w:gridCol w:w="2983"/>
        <w:gridCol w:w="1516"/>
        <w:gridCol w:w="2230"/>
        <w:gridCol w:w="1674"/>
      </w:tblGrid>
      <w:tr w:rsidR="00F33633" w:rsidRPr="00FE16DA" w14:paraId="64B045D6" w14:textId="77777777" w:rsidTr="00F0350C">
        <w:trPr>
          <w:jc w:val="left"/>
        </w:trPr>
        <w:tc>
          <w:tcPr>
            <w:tcW w:w="375" w:type="dxa"/>
          </w:tcPr>
          <w:p w14:paraId="4EE99842" w14:textId="77777777" w:rsidR="00F33633" w:rsidRPr="00FE16DA" w:rsidRDefault="00F33633" w:rsidP="00F0350C">
            <w:pPr>
              <w:spacing w:line="360" w:lineRule="auto"/>
              <w:ind w:right="-970" w:firstLine="5"/>
              <w:jc w:val="left"/>
              <w:rPr>
                <w:b/>
                <w:sz w:val="24"/>
              </w:rPr>
            </w:pPr>
            <w:r w:rsidRPr="00FE16DA">
              <w:rPr>
                <w:b/>
                <w:sz w:val="24"/>
              </w:rPr>
              <w:t>s</w:t>
            </w:r>
            <w:r>
              <w:rPr>
                <w:b/>
                <w:sz w:val="24"/>
              </w:rPr>
              <w:t>tt</w:t>
            </w:r>
          </w:p>
        </w:tc>
        <w:tc>
          <w:tcPr>
            <w:tcW w:w="2983" w:type="dxa"/>
          </w:tcPr>
          <w:p w14:paraId="7282EE2C" w14:textId="77777777" w:rsidR="00F33633" w:rsidRPr="00FE16DA" w:rsidRDefault="00F33633" w:rsidP="00F0350C">
            <w:pPr>
              <w:spacing w:line="360" w:lineRule="auto"/>
              <w:ind w:firstLine="0"/>
              <w:jc w:val="left"/>
              <w:rPr>
                <w:b/>
                <w:sz w:val="24"/>
              </w:rPr>
            </w:pPr>
            <w:r w:rsidRPr="00FE16DA">
              <w:rPr>
                <w:b/>
                <w:sz w:val="24"/>
              </w:rPr>
              <w:t>Công việc</w:t>
            </w:r>
          </w:p>
        </w:tc>
        <w:tc>
          <w:tcPr>
            <w:tcW w:w="1516" w:type="dxa"/>
          </w:tcPr>
          <w:p w14:paraId="23F7F1CA" w14:textId="77777777" w:rsidR="00F33633" w:rsidRPr="00FE16DA" w:rsidRDefault="00F33633" w:rsidP="00F0350C">
            <w:pPr>
              <w:tabs>
                <w:tab w:val="center" w:pos="4536"/>
                <w:tab w:val="center" w:pos="7938"/>
              </w:tabs>
              <w:spacing w:line="360" w:lineRule="auto"/>
              <w:ind w:firstLine="0"/>
              <w:jc w:val="left"/>
              <w:rPr>
                <w:b/>
                <w:sz w:val="24"/>
              </w:rPr>
            </w:pPr>
            <w:r w:rsidRPr="00FE16DA">
              <w:rPr>
                <w:b/>
                <w:sz w:val="24"/>
              </w:rPr>
              <w:t>Kiểu dữ liệu</w:t>
            </w:r>
          </w:p>
        </w:tc>
        <w:tc>
          <w:tcPr>
            <w:tcW w:w="2230" w:type="dxa"/>
          </w:tcPr>
          <w:p w14:paraId="7A03AA1F" w14:textId="77777777" w:rsidR="00F33633" w:rsidRPr="00FE16DA" w:rsidRDefault="00F33633" w:rsidP="00F0350C">
            <w:pPr>
              <w:spacing w:line="360" w:lineRule="auto"/>
              <w:ind w:left="54" w:firstLine="0"/>
              <w:jc w:val="left"/>
              <w:rPr>
                <w:b/>
                <w:sz w:val="24"/>
              </w:rPr>
            </w:pPr>
            <w:r w:rsidRPr="00FE16DA">
              <w:rPr>
                <w:b/>
                <w:sz w:val="24"/>
              </w:rPr>
              <w:t>Ràng buộc</w:t>
            </w:r>
          </w:p>
        </w:tc>
        <w:tc>
          <w:tcPr>
            <w:tcW w:w="1674" w:type="dxa"/>
          </w:tcPr>
          <w:p w14:paraId="79A25BFF" w14:textId="77777777" w:rsidR="00F33633" w:rsidRPr="00FE16DA" w:rsidRDefault="00F33633" w:rsidP="00F0350C">
            <w:pPr>
              <w:tabs>
                <w:tab w:val="center" w:pos="4536"/>
                <w:tab w:val="center" w:pos="7938"/>
              </w:tabs>
              <w:spacing w:line="360" w:lineRule="auto"/>
              <w:ind w:firstLine="0"/>
              <w:jc w:val="left"/>
              <w:rPr>
                <w:b/>
                <w:sz w:val="24"/>
              </w:rPr>
            </w:pPr>
            <w:r w:rsidRPr="00FE16DA">
              <w:rPr>
                <w:b/>
                <w:sz w:val="24"/>
              </w:rPr>
              <w:t>Ghi chú</w:t>
            </w:r>
          </w:p>
        </w:tc>
      </w:tr>
      <w:tr w:rsidR="00F33633" w:rsidRPr="00FE16DA" w14:paraId="1EE1CD27" w14:textId="77777777" w:rsidTr="00F0350C">
        <w:trPr>
          <w:jc w:val="left"/>
        </w:trPr>
        <w:tc>
          <w:tcPr>
            <w:tcW w:w="375" w:type="dxa"/>
          </w:tcPr>
          <w:p w14:paraId="59741ADA" w14:textId="77777777" w:rsidR="00F33633" w:rsidRPr="00FE16DA" w:rsidRDefault="00F33633" w:rsidP="00F0350C">
            <w:pPr>
              <w:spacing w:line="360" w:lineRule="auto"/>
              <w:ind w:firstLine="5"/>
              <w:jc w:val="left"/>
              <w:rPr>
                <w:b/>
                <w:sz w:val="24"/>
              </w:rPr>
            </w:pPr>
            <w:r w:rsidRPr="00FE16DA">
              <w:rPr>
                <w:b/>
                <w:sz w:val="24"/>
              </w:rPr>
              <w:t>1</w:t>
            </w:r>
          </w:p>
        </w:tc>
        <w:tc>
          <w:tcPr>
            <w:tcW w:w="2983" w:type="dxa"/>
          </w:tcPr>
          <w:p w14:paraId="5636FD8D" w14:textId="77777777" w:rsidR="00F33633" w:rsidRPr="00FE16DA" w:rsidRDefault="00F33633" w:rsidP="00F0350C">
            <w:pPr>
              <w:spacing w:line="360" w:lineRule="auto"/>
              <w:ind w:firstLine="0"/>
              <w:jc w:val="left"/>
              <w:rPr>
                <w:b/>
                <w:sz w:val="24"/>
              </w:rPr>
            </w:pPr>
            <w:r w:rsidRPr="00FE16DA">
              <w:rPr>
                <w:b/>
                <w:sz w:val="24"/>
              </w:rPr>
              <w:t>Khai báo thuộc tính:</w:t>
            </w:r>
          </w:p>
        </w:tc>
        <w:tc>
          <w:tcPr>
            <w:tcW w:w="1516" w:type="dxa"/>
          </w:tcPr>
          <w:p w14:paraId="16A9FAB1" w14:textId="77777777" w:rsidR="00F33633" w:rsidRPr="00FE16DA" w:rsidRDefault="00F33633" w:rsidP="00F0350C">
            <w:pPr>
              <w:tabs>
                <w:tab w:val="center" w:pos="4536"/>
                <w:tab w:val="center" w:pos="7938"/>
              </w:tabs>
              <w:spacing w:line="360" w:lineRule="auto"/>
              <w:ind w:firstLine="0"/>
              <w:jc w:val="left"/>
              <w:rPr>
                <w:b/>
                <w:sz w:val="24"/>
              </w:rPr>
            </w:pPr>
          </w:p>
        </w:tc>
        <w:tc>
          <w:tcPr>
            <w:tcW w:w="2230" w:type="dxa"/>
          </w:tcPr>
          <w:p w14:paraId="1203246E" w14:textId="77777777" w:rsidR="00F33633" w:rsidRPr="00FE16DA" w:rsidRDefault="00F33633" w:rsidP="00F0350C">
            <w:pPr>
              <w:spacing w:line="360" w:lineRule="auto"/>
              <w:ind w:left="54" w:firstLine="0"/>
              <w:jc w:val="left"/>
              <w:rPr>
                <w:b/>
                <w:sz w:val="24"/>
              </w:rPr>
            </w:pPr>
          </w:p>
        </w:tc>
        <w:tc>
          <w:tcPr>
            <w:tcW w:w="1674" w:type="dxa"/>
          </w:tcPr>
          <w:p w14:paraId="1D99586B" w14:textId="77777777" w:rsidR="00F33633" w:rsidRPr="00FE16DA" w:rsidRDefault="00F33633" w:rsidP="00F0350C">
            <w:pPr>
              <w:tabs>
                <w:tab w:val="center" w:pos="4536"/>
                <w:tab w:val="center" w:pos="7938"/>
              </w:tabs>
              <w:spacing w:line="360" w:lineRule="auto"/>
              <w:ind w:firstLine="0"/>
              <w:jc w:val="left"/>
              <w:rPr>
                <w:b/>
                <w:sz w:val="24"/>
              </w:rPr>
            </w:pPr>
          </w:p>
        </w:tc>
      </w:tr>
      <w:tr w:rsidR="00F33633" w:rsidRPr="00FE16DA" w14:paraId="54776810" w14:textId="77777777" w:rsidTr="00F0350C">
        <w:trPr>
          <w:jc w:val="left"/>
        </w:trPr>
        <w:tc>
          <w:tcPr>
            <w:tcW w:w="375" w:type="dxa"/>
          </w:tcPr>
          <w:p w14:paraId="57880132" w14:textId="77777777" w:rsidR="00F33633" w:rsidRPr="00FE16DA" w:rsidRDefault="00F33633" w:rsidP="00F0350C">
            <w:pPr>
              <w:spacing w:line="360" w:lineRule="auto"/>
              <w:ind w:firstLine="5"/>
              <w:jc w:val="left"/>
              <w:rPr>
                <w:sz w:val="24"/>
              </w:rPr>
            </w:pPr>
            <w:r w:rsidRPr="00FE16DA">
              <w:rPr>
                <w:sz w:val="24"/>
              </w:rPr>
              <w:t>11</w:t>
            </w:r>
          </w:p>
        </w:tc>
        <w:tc>
          <w:tcPr>
            <w:tcW w:w="2983" w:type="dxa"/>
          </w:tcPr>
          <w:p w14:paraId="17A2C591" w14:textId="1214C9A8" w:rsidR="00F33633" w:rsidRPr="00FE16DA" w:rsidRDefault="00F6661D" w:rsidP="00F0350C">
            <w:pPr>
              <w:spacing w:line="360" w:lineRule="auto"/>
              <w:ind w:firstLine="0"/>
              <w:jc w:val="left"/>
              <w:rPr>
                <w:sz w:val="24"/>
              </w:rPr>
            </w:pPr>
            <w:r w:rsidRPr="00F6661D">
              <w:rPr>
                <w:sz w:val="24"/>
              </w:rPr>
              <w:t>maSP</w:t>
            </w:r>
          </w:p>
        </w:tc>
        <w:tc>
          <w:tcPr>
            <w:tcW w:w="1516" w:type="dxa"/>
          </w:tcPr>
          <w:p w14:paraId="5A81FC74" w14:textId="77777777" w:rsidR="00F33633" w:rsidRPr="001F2F9F" w:rsidRDefault="00F33633" w:rsidP="00F0350C">
            <w:pPr>
              <w:tabs>
                <w:tab w:val="center" w:pos="4536"/>
                <w:tab w:val="center" w:pos="7938"/>
              </w:tabs>
              <w:spacing w:line="360" w:lineRule="auto"/>
              <w:ind w:firstLine="0"/>
              <w:jc w:val="left"/>
              <w:rPr>
                <w:bCs/>
                <w:sz w:val="24"/>
              </w:rPr>
            </w:pPr>
            <w:r w:rsidRPr="00BA3261">
              <w:rPr>
                <w:bCs/>
                <w:sz w:val="24"/>
              </w:rPr>
              <w:t>String</w:t>
            </w:r>
          </w:p>
        </w:tc>
        <w:tc>
          <w:tcPr>
            <w:tcW w:w="2230" w:type="dxa"/>
          </w:tcPr>
          <w:p w14:paraId="47BED17F" w14:textId="1470A4B5" w:rsidR="00F33633" w:rsidRPr="001F2F9F" w:rsidRDefault="00F6661D" w:rsidP="00F0350C">
            <w:pPr>
              <w:spacing w:line="360" w:lineRule="auto"/>
              <w:ind w:left="54" w:firstLine="0"/>
              <w:jc w:val="left"/>
              <w:rPr>
                <w:bCs/>
                <w:sz w:val="24"/>
              </w:rPr>
            </w:pPr>
            <w:r w:rsidRPr="00F6661D">
              <w:rPr>
                <w:bCs/>
                <w:sz w:val="24"/>
              </w:rPr>
              <w:t>Định dạng: SP + [YYMMDD] + [XXX] (Tự sinh tăng dần từ 001)</w:t>
            </w:r>
          </w:p>
        </w:tc>
        <w:tc>
          <w:tcPr>
            <w:tcW w:w="1674" w:type="dxa"/>
          </w:tcPr>
          <w:p w14:paraId="7E77C96D" w14:textId="77777777" w:rsidR="00F33633" w:rsidRPr="001F2F9F" w:rsidRDefault="00F33633" w:rsidP="00F0350C">
            <w:pPr>
              <w:tabs>
                <w:tab w:val="center" w:pos="4536"/>
                <w:tab w:val="center" w:pos="7938"/>
              </w:tabs>
              <w:spacing w:line="360" w:lineRule="auto"/>
              <w:ind w:firstLine="0"/>
              <w:jc w:val="left"/>
              <w:rPr>
                <w:bCs/>
                <w:sz w:val="24"/>
              </w:rPr>
            </w:pPr>
            <w:r w:rsidRPr="001F2F9F">
              <w:rPr>
                <w:bCs/>
                <w:sz w:val="24"/>
              </w:rPr>
              <w:t>{id}</w:t>
            </w:r>
          </w:p>
        </w:tc>
      </w:tr>
      <w:tr w:rsidR="00F33633" w:rsidRPr="00FE16DA" w14:paraId="071B519C" w14:textId="77777777" w:rsidTr="00F0350C">
        <w:trPr>
          <w:jc w:val="left"/>
        </w:trPr>
        <w:tc>
          <w:tcPr>
            <w:tcW w:w="375" w:type="dxa"/>
          </w:tcPr>
          <w:p w14:paraId="03E00542" w14:textId="77777777" w:rsidR="00F33633" w:rsidRPr="00FE16DA" w:rsidRDefault="00F33633" w:rsidP="00F0350C">
            <w:pPr>
              <w:spacing w:line="360" w:lineRule="auto"/>
              <w:ind w:firstLine="5"/>
              <w:jc w:val="left"/>
              <w:rPr>
                <w:sz w:val="24"/>
              </w:rPr>
            </w:pPr>
            <w:r w:rsidRPr="00FE16DA">
              <w:rPr>
                <w:sz w:val="24"/>
              </w:rPr>
              <w:t>1.2</w:t>
            </w:r>
          </w:p>
        </w:tc>
        <w:tc>
          <w:tcPr>
            <w:tcW w:w="2983" w:type="dxa"/>
          </w:tcPr>
          <w:p w14:paraId="4436677A" w14:textId="0DFC53B3" w:rsidR="00F33633" w:rsidRPr="00FE16DA" w:rsidRDefault="00F6661D" w:rsidP="00F0350C">
            <w:pPr>
              <w:spacing w:line="360" w:lineRule="auto"/>
              <w:ind w:firstLine="0"/>
              <w:jc w:val="left"/>
              <w:rPr>
                <w:sz w:val="24"/>
              </w:rPr>
            </w:pPr>
            <w:r w:rsidRPr="00F6661D">
              <w:rPr>
                <w:sz w:val="24"/>
              </w:rPr>
              <w:t>tenSP</w:t>
            </w:r>
          </w:p>
        </w:tc>
        <w:tc>
          <w:tcPr>
            <w:tcW w:w="1516" w:type="dxa"/>
          </w:tcPr>
          <w:p w14:paraId="762C9D7E" w14:textId="77777777" w:rsidR="00F33633" w:rsidRPr="001F2F9F" w:rsidRDefault="00F33633" w:rsidP="00F0350C">
            <w:pPr>
              <w:tabs>
                <w:tab w:val="center" w:pos="4536"/>
                <w:tab w:val="center" w:pos="7938"/>
              </w:tabs>
              <w:spacing w:line="360" w:lineRule="auto"/>
              <w:ind w:firstLine="0"/>
              <w:jc w:val="left"/>
              <w:rPr>
                <w:bCs/>
                <w:sz w:val="24"/>
              </w:rPr>
            </w:pPr>
            <w:r w:rsidRPr="00BA3261">
              <w:rPr>
                <w:bCs/>
                <w:sz w:val="24"/>
              </w:rPr>
              <w:t>String</w:t>
            </w:r>
          </w:p>
        </w:tc>
        <w:tc>
          <w:tcPr>
            <w:tcW w:w="2230" w:type="dxa"/>
          </w:tcPr>
          <w:p w14:paraId="28A2D360" w14:textId="77777777" w:rsidR="00F33633" w:rsidRPr="001F2F9F" w:rsidRDefault="00F33633" w:rsidP="00F0350C">
            <w:pPr>
              <w:spacing w:line="360" w:lineRule="auto"/>
              <w:ind w:left="54" w:firstLine="0"/>
              <w:jc w:val="left"/>
              <w:rPr>
                <w:bCs/>
                <w:sz w:val="24"/>
              </w:rPr>
            </w:pPr>
            <w:r w:rsidRPr="00BA3261">
              <w:rPr>
                <w:bCs/>
                <w:sz w:val="24"/>
              </w:rPr>
              <w:t>Không được để trống</w:t>
            </w:r>
          </w:p>
        </w:tc>
        <w:tc>
          <w:tcPr>
            <w:tcW w:w="1674" w:type="dxa"/>
          </w:tcPr>
          <w:p w14:paraId="0993D33C" w14:textId="77777777" w:rsidR="00F33633" w:rsidRPr="001F2F9F" w:rsidRDefault="00F33633" w:rsidP="00F0350C">
            <w:pPr>
              <w:tabs>
                <w:tab w:val="center" w:pos="4536"/>
                <w:tab w:val="center" w:pos="7938"/>
              </w:tabs>
              <w:spacing w:line="360" w:lineRule="auto"/>
              <w:ind w:firstLine="0"/>
              <w:jc w:val="left"/>
              <w:rPr>
                <w:bCs/>
                <w:sz w:val="24"/>
              </w:rPr>
            </w:pPr>
          </w:p>
        </w:tc>
      </w:tr>
      <w:tr w:rsidR="00F33633" w:rsidRPr="00FE16DA" w14:paraId="5DA52339" w14:textId="77777777" w:rsidTr="00F0350C">
        <w:trPr>
          <w:jc w:val="left"/>
        </w:trPr>
        <w:tc>
          <w:tcPr>
            <w:tcW w:w="375" w:type="dxa"/>
          </w:tcPr>
          <w:p w14:paraId="3E16729D" w14:textId="77777777" w:rsidR="00F33633" w:rsidRPr="00FE16DA" w:rsidRDefault="00F33633" w:rsidP="00F0350C">
            <w:pPr>
              <w:spacing w:line="360" w:lineRule="auto"/>
              <w:ind w:firstLine="5"/>
              <w:jc w:val="left"/>
              <w:rPr>
                <w:sz w:val="24"/>
              </w:rPr>
            </w:pPr>
            <w:r w:rsidRPr="00FE16DA">
              <w:rPr>
                <w:sz w:val="24"/>
              </w:rPr>
              <w:t>1.3</w:t>
            </w:r>
          </w:p>
        </w:tc>
        <w:tc>
          <w:tcPr>
            <w:tcW w:w="2983" w:type="dxa"/>
          </w:tcPr>
          <w:p w14:paraId="7E37B990" w14:textId="3029A539" w:rsidR="00F33633" w:rsidRPr="00FE16DA" w:rsidRDefault="00F6661D" w:rsidP="00F0350C">
            <w:pPr>
              <w:spacing w:line="360" w:lineRule="auto"/>
              <w:ind w:firstLine="0"/>
              <w:jc w:val="left"/>
              <w:rPr>
                <w:sz w:val="24"/>
              </w:rPr>
            </w:pPr>
            <w:r w:rsidRPr="00F6661D">
              <w:rPr>
                <w:sz w:val="24"/>
              </w:rPr>
              <w:t>donViTinh</w:t>
            </w:r>
          </w:p>
        </w:tc>
        <w:tc>
          <w:tcPr>
            <w:tcW w:w="1516" w:type="dxa"/>
          </w:tcPr>
          <w:p w14:paraId="3AD6C2EC" w14:textId="77777777" w:rsidR="00F33633" w:rsidRPr="001F2F9F" w:rsidRDefault="00F33633" w:rsidP="00F0350C">
            <w:pPr>
              <w:tabs>
                <w:tab w:val="center" w:pos="4536"/>
                <w:tab w:val="center" w:pos="7938"/>
              </w:tabs>
              <w:spacing w:line="360" w:lineRule="auto"/>
              <w:ind w:firstLine="0"/>
              <w:jc w:val="left"/>
              <w:rPr>
                <w:bCs/>
                <w:sz w:val="24"/>
              </w:rPr>
            </w:pPr>
            <w:r w:rsidRPr="001F2F9F">
              <w:rPr>
                <w:bCs/>
                <w:sz w:val="24"/>
              </w:rPr>
              <w:t>String</w:t>
            </w:r>
          </w:p>
        </w:tc>
        <w:tc>
          <w:tcPr>
            <w:tcW w:w="2230" w:type="dxa"/>
          </w:tcPr>
          <w:p w14:paraId="5C00AA14" w14:textId="55BB61F0" w:rsidR="00F33633" w:rsidRPr="001F2F9F" w:rsidRDefault="00F6661D" w:rsidP="00F0350C">
            <w:pPr>
              <w:spacing w:line="360" w:lineRule="auto"/>
              <w:ind w:left="54" w:firstLine="0"/>
              <w:jc w:val="left"/>
              <w:rPr>
                <w:bCs/>
                <w:sz w:val="24"/>
              </w:rPr>
            </w:pPr>
            <w:r w:rsidRPr="00F6661D">
              <w:rPr>
                <w:bCs/>
                <w:sz w:val="24"/>
              </w:rPr>
              <w:t xml:space="preserve">Không được để trống </w:t>
            </w:r>
          </w:p>
        </w:tc>
        <w:tc>
          <w:tcPr>
            <w:tcW w:w="1674" w:type="dxa"/>
          </w:tcPr>
          <w:p w14:paraId="2089B302" w14:textId="10E57B76" w:rsidR="00F33633" w:rsidRPr="001F2F9F" w:rsidRDefault="00F6661D" w:rsidP="00F0350C">
            <w:pPr>
              <w:tabs>
                <w:tab w:val="center" w:pos="4536"/>
                <w:tab w:val="center" w:pos="7938"/>
              </w:tabs>
              <w:spacing w:line="360" w:lineRule="auto"/>
              <w:ind w:firstLine="0"/>
              <w:jc w:val="left"/>
              <w:rPr>
                <w:bCs/>
                <w:sz w:val="24"/>
              </w:rPr>
            </w:pPr>
            <w:r w:rsidRPr="00F6661D">
              <w:rPr>
                <w:bCs/>
                <w:sz w:val="24"/>
              </w:rPr>
              <w:t>Đơn vị tính</w:t>
            </w:r>
          </w:p>
        </w:tc>
      </w:tr>
      <w:tr w:rsidR="00F33633" w:rsidRPr="00FE16DA" w14:paraId="651FB617" w14:textId="77777777" w:rsidTr="00F0350C">
        <w:trPr>
          <w:jc w:val="left"/>
        </w:trPr>
        <w:tc>
          <w:tcPr>
            <w:tcW w:w="375" w:type="dxa"/>
          </w:tcPr>
          <w:p w14:paraId="23453732" w14:textId="77777777" w:rsidR="00F33633" w:rsidRPr="00FE16DA" w:rsidRDefault="00F33633" w:rsidP="00F0350C">
            <w:pPr>
              <w:spacing w:line="360" w:lineRule="auto"/>
              <w:ind w:firstLine="5"/>
              <w:jc w:val="left"/>
              <w:rPr>
                <w:sz w:val="24"/>
              </w:rPr>
            </w:pPr>
            <w:r w:rsidRPr="00FE16DA">
              <w:rPr>
                <w:sz w:val="24"/>
              </w:rPr>
              <w:t>1.4</w:t>
            </w:r>
          </w:p>
        </w:tc>
        <w:tc>
          <w:tcPr>
            <w:tcW w:w="2983" w:type="dxa"/>
          </w:tcPr>
          <w:p w14:paraId="31634BD0" w14:textId="73194C8F" w:rsidR="00F33633" w:rsidRPr="00FE16DA" w:rsidRDefault="00F6661D" w:rsidP="00F0350C">
            <w:pPr>
              <w:spacing w:line="360" w:lineRule="auto"/>
              <w:ind w:firstLine="0"/>
              <w:jc w:val="left"/>
              <w:rPr>
                <w:sz w:val="24"/>
              </w:rPr>
            </w:pPr>
            <w:r w:rsidRPr="00F6661D">
              <w:rPr>
                <w:sz w:val="24"/>
              </w:rPr>
              <w:t>giaBan</w:t>
            </w:r>
          </w:p>
        </w:tc>
        <w:tc>
          <w:tcPr>
            <w:tcW w:w="1516" w:type="dxa"/>
          </w:tcPr>
          <w:p w14:paraId="49602B73" w14:textId="2FB42860" w:rsidR="00F33633" w:rsidRPr="001F2F9F" w:rsidRDefault="00F6661D" w:rsidP="00F0350C">
            <w:pPr>
              <w:tabs>
                <w:tab w:val="center" w:pos="4536"/>
                <w:tab w:val="center" w:pos="7938"/>
              </w:tabs>
              <w:spacing w:line="360" w:lineRule="auto"/>
              <w:ind w:firstLine="0"/>
              <w:jc w:val="left"/>
              <w:rPr>
                <w:bCs/>
                <w:sz w:val="24"/>
              </w:rPr>
            </w:pPr>
            <w:r w:rsidRPr="00F6661D">
              <w:rPr>
                <w:bCs/>
                <w:sz w:val="24"/>
              </w:rPr>
              <w:t>BigDecimal</w:t>
            </w:r>
          </w:p>
        </w:tc>
        <w:tc>
          <w:tcPr>
            <w:tcW w:w="2230" w:type="dxa"/>
          </w:tcPr>
          <w:p w14:paraId="096FC029" w14:textId="6727032D" w:rsidR="00F33633" w:rsidRPr="00F6661D" w:rsidRDefault="00F6661D" w:rsidP="00F6661D">
            <w:pPr>
              <w:spacing w:line="360" w:lineRule="auto"/>
              <w:ind w:left="54" w:firstLine="0"/>
              <w:jc w:val="left"/>
              <w:rPr>
                <w:bCs/>
                <w:sz w:val="24"/>
              </w:rPr>
            </w:pPr>
            <w:r w:rsidRPr="00F6661D">
              <w:rPr>
                <w:bCs/>
                <w:sz w:val="24"/>
              </w:rPr>
              <w:t>&gt;</w:t>
            </w:r>
            <w:r>
              <w:rPr>
                <w:bCs/>
                <w:sz w:val="24"/>
              </w:rPr>
              <w:t xml:space="preserve"> 0</w:t>
            </w:r>
          </w:p>
        </w:tc>
        <w:tc>
          <w:tcPr>
            <w:tcW w:w="1674" w:type="dxa"/>
          </w:tcPr>
          <w:p w14:paraId="1F2B8F28" w14:textId="77777777" w:rsidR="00F33633" w:rsidRPr="001F2F9F" w:rsidRDefault="00F33633" w:rsidP="00F0350C">
            <w:pPr>
              <w:tabs>
                <w:tab w:val="center" w:pos="4536"/>
                <w:tab w:val="center" w:pos="7938"/>
              </w:tabs>
              <w:spacing w:line="360" w:lineRule="auto"/>
              <w:ind w:firstLine="0"/>
              <w:jc w:val="left"/>
              <w:rPr>
                <w:bCs/>
                <w:sz w:val="24"/>
              </w:rPr>
            </w:pPr>
          </w:p>
        </w:tc>
      </w:tr>
      <w:tr w:rsidR="00F33633" w:rsidRPr="00FE16DA" w14:paraId="3280E8A9" w14:textId="77777777" w:rsidTr="00F0350C">
        <w:trPr>
          <w:jc w:val="left"/>
        </w:trPr>
        <w:tc>
          <w:tcPr>
            <w:tcW w:w="375" w:type="dxa"/>
          </w:tcPr>
          <w:p w14:paraId="0C9971EA" w14:textId="77777777" w:rsidR="00F33633" w:rsidRPr="00FE16DA" w:rsidRDefault="00F33633" w:rsidP="00F0350C">
            <w:pPr>
              <w:spacing w:line="360" w:lineRule="auto"/>
              <w:ind w:firstLine="5"/>
              <w:jc w:val="left"/>
              <w:rPr>
                <w:sz w:val="24"/>
              </w:rPr>
            </w:pPr>
            <w:r w:rsidRPr="00FE16DA">
              <w:rPr>
                <w:sz w:val="24"/>
              </w:rPr>
              <w:t>1.5</w:t>
            </w:r>
          </w:p>
        </w:tc>
        <w:tc>
          <w:tcPr>
            <w:tcW w:w="2983" w:type="dxa"/>
          </w:tcPr>
          <w:p w14:paraId="75B3E483" w14:textId="399F293F" w:rsidR="00F33633" w:rsidRPr="00FE16DA" w:rsidRDefault="00F6661D" w:rsidP="00F0350C">
            <w:pPr>
              <w:spacing w:line="360" w:lineRule="auto"/>
              <w:ind w:firstLine="0"/>
              <w:jc w:val="left"/>
              <w:rPr>
                <w:sz w:val="24"/>
              </w:rPr>
            </w:pPr>
            <w:r w:rsidRPr="00F6661D">
              <w:rPr>
                <w:sz w:val="24"/>
              </w:rPr>
              <w:t>soLuongTon</w:t>
            </w:r>
          </w:p>
        </w:tc>
        <w:tc>
          <w:tcPr>
            <w:tcW w:w="1516" w:type="dxa"/>
          </w:tcPr>
          <w:p w14:paraId="115272E0" w14:textId="47028831" w:rsidR="00F33633" w:rsidRPr="001F2F9F" w:rsidRDefault="00F6661D" w:rsidP="00F0350C">
            <w:pPr>
              <w:tabs>
                <w:tab w:val="center" w:pos="4536"/>
                <w:tab w:val="center" w:pos="7938"/>
              </w:tabs>
              <w:spacing w:line="360" w:lineRule="auto"/>
              <w:ind w:firstLine="0"/>
              <w:jc w:val="left"/>
              <w:rPr>
                <w:bCs/>
                <w:sz w:val="24"/>
              </w:rPr>
            </w:pPr>
            <w:r w:rsidRPr="00F6661D">
              <w:rPr>
                <w:bCs/>
                <w:sz w:val="24"/>
              </w:rPr>
              <w:t>int</w:t>
            </w:r>
          </w:p>
        </w:tc>
        <w:tc>
          <w:tcPr>
            <w:tcW w:w="2230" w:type="dxa"/>
          </w:tcPr>
          <w:p w14:paraId="230DA377" w14:textId="27C427A1" w:rsidR="00F33633" w:rsidRPr="001F2F9F" w:rsidRDefault="00F6661D" w:rsidP="00F0350C">
            <w:pPr>
              <w:spacing w:line="360" w:lineRule="auto"/>
              <w:ind w:left="54" w:firstLine="0"/>
              <w:jc w:val="left"/>
              <w:rPr>
                <w:bCs/>
                <w:sz w:val="24"/>
              </w:rPr>
            </w:pPr>
            <w:r>
              <w:rPr>
                <w:bCs/>
                <w:sz w:val="24"/>
              </w:rPr>
              <w:t>&gt;= 0</w:t>
            </w:r>
          </w:p>
        </w:tc>
        <w:tc>
          <w:tcPr>
            <w:tcW w:w="1674" w:type="dxa"/>
          </w:tcPr>
          <w:p w14:paraId="5D44C686" w14:textId="77777777" w:rsidR="00F33633" w:rsidRPr="001F2F9F" w:rsidRDefault="00F33633" w:rsidP="00F0350C">
            <w:pPr>
              <w:tabs>
                <w:tab w:val="center" w:pos="4536"/>
                <w:tab w:val="center" w:pos="7938"/>
              </w:tabs>
              <w:spacing w:line="360" w:lineRule="auto"/>
              <w:ind w:firstLine="0"/>
              <w:jc w:val="left"/>
              <w:rPr>
                <w:bCs/>
                <w:sz w:val="24"/>
              </w:rPr>
            </w:pPr>
          </w:p>
        </w:tc>
      </w:tr>
      <w:tr w:rsidR="00F33633" w:rsidRPr="00FE16DA" w14:paraId="3DCF3A42" w14:textId="77777777" w:rsidTr="00F0350C">
        <w:trPr>
          <w:jc w:val="left"/>
        </w:trPr>
        <w:tc>
          <w:tcPr>
            <w:tcW w:w="375" w:type="dxa"/>
          </w:tcPr>
          <w:p w14:paraId="166A570A" w14:textId="77777777" w:rsidR="00F33633" w:rsidRPr="00FE16DA" w:rsidRDefault="00F33633" w:rsidP="00F0350C">
            <w:pPr>
              <w:spacing w:line="360" w:lineRule="auto"/>
              <w:ind w:firstLine="5"/>
              <w:jc w:val="left"/>
              <w:rPr>
                <w:sz w:val="24"/>
              </w:rPr>
            </w:pPr>
            <w:r w:rsidRPr="00FE16DA">
              <w:rPr>
                <w:sz w:val="24"/>
              </w:rPr>
              <w:t>1.6</w:t>
            </w:r>
          </w:p>
        </w:tc>
        <w:tc>
          <w:tcPr>
            <w:tcW w:w="2983" w:type="dxa"/>
          </w:tcPr>
          <w:p w14:paraId="0899E497" w14:textId="0D45D3B3" w:rsidR="00F33633" w:rsidRPr="00FE16DA" w:rsidRDefault="00F6661D" w:rsidP="00F0350C">
            <w:pPr>
              <w:spacing w:line="360" w:lineRule="auto"/>
              <w:ind w:firstLine="0"/>
              <w:jc w:val="left"/>
              <w:rPr>
                <w:sz w:val="24"/>
              </w:rPr>
            </w:pPr>
            <w:r w:rsidRPr="00F6661D">
              <w:rPr>
                <w:sz w:val="24"/>
              </w:rPr>
              <w:t>trangThai</w:t>
            </w:r>
          </w:p>
        </w:tc>
        <w:tc>
          <w:tcPr>
            <w:tcW w:w="1516" w:type="dxa"/>
          </w:tcPr>
          <w:p w14:paraId="12E3330D" w14:textId="6DF6C0D0" w:rsidR="00F33633" w:rsidRPr="001F2F9F" w:rsidRDefault="00F6661D" w:rsidP="00F0350C">
            <w:pPr>
              <w:tabs>
                <w:tab w:val="center" w:pos="4536"/>
                <w:tab w:val="center" w:pos="7938"/>
              </w:tabs>
              <w:spacing w:line="360" w:lineRule="auto"/>
              <w:ind w:firstLine="0"/>
              <w:jc w:val="left"/>
              <w:rPr>
                <w:bCs/>
                <w:sz w:val="24"/>
              </w:rPr>
            </w:pPr>
            <w:r w:rsidRPr="00F6661D">
              <w:rPr>
                <w:bCs/>
                <w:sz w:val="24"/>
              </w:rPr>
              <w:t>boolean</w:t>
            </w:r>
          </w:p>
        </w:tc>
        <w:tc>
          <w:tcPr>
            <w:tcW w:w="2230" w:type="dxa"/>
          </w:tcPr>
          <w:p w14:paraId="312A240F" w14:textId="12ABAFD1" w:rsidR="00F33633" w:rsidRPr="001F2F9F" w:rsidRDefault="00F6661D" w:rsidP="00F0350C">
            <w:pPr>
              <w:spacing w:line="360" w:lineRule="auto"/>
              <w:ind w:left="54" w:firstLine="0"/>
              <w:jc w:val="left"/>
              <w:rPr>
                <w:bCs/>
                <w:sz w:val="24"/>
              </w:rPr>
            </w:pPr>
            <w:r w:rsidRPr="00F6661D">
              <w:rPr>
                <w:bCs/>
                <w:sz w:val="24"/>
              </w:rPr>
              <w:t>true: Đang kinh doanh, false: Ngừng kinh doanh.</w:t>
            </w:r>
          </w:p>
        </w:tc>
        <w:tc>
          <w:tcPr>
            <w:tcW w:w="1674" w:type="dxa"/>
          </w:tcPr>
          <w:p w14:paraId="38B61EFA" w14:textId="397A312A" w:rsidR="00F33633" w:rsidRPr="001F2F9F" w:rsidRDefault="00F6661D" w:rsidP="00F0350C">
            <w:pPr>
              <w:tabs>
                <w:tab w:val="center" w:pos="4536"/>
                <w:tab w:val="center" w:pos="7938"/>
              </w:tabs>
              <w:spacing w:line="360" w:lineRule="auto"/>
              <w:ind w:firstLine="0"/>
              <w:jc w:val="left"/>
              <w:rPr>
                <w:bCs/>
                <w:sz w:val="24"/>
              </w:rPr>
            </w:pPr>
            <w:r w:rsidRPr="00F6661D">
              <w:rPr>
                <w:bCs/>
                <w:sz w:val="24"/>
              </w:rPr>
              <w:t>Mặc định: true</w:t>
            </w:r>
          </w:p>
        </w:tc>
      </w:tr>
      <w:tr w:rsidR="00F33633" w:rsidRPr="00FE16DA" w14:paraId="3F596E5D" w14:textId="77777777" w:rsidTr="00F0350C">
        <w:trPr>
          <w:jc w:val="left"/>
        </w:trPr>
        <w:tc>
          <w:tcPr>
            <w:tcW w:w="375" w:type="dxa"/>
          </w:tcPr>
          <w:p w14:paraId="225B9840" w14:textId="77777777" w:rsidR="00F33633" w:rsidRPr="00FE16DA" w:rsidRDefault="00F33633" w:rsidP="00F0350C">
            <w:pPr>
              <w:spacing w:line="360" w:lineRule="auto"/>
              <w:ind w:firstLine="5"/>
              <w:jc w:val="left"/>
              <w:rPr>
                <w:b/>
                <w:sz w:val="24"/>
              </w:rPr>
            </w:pPr>
            <w:r w:rsidRPr="00FE16DA">
              <w:rPr>
                <w:b/>
                <w:sz w:val="24"/>
              </w:rPr>
              <w:t>2</w:t>
            </w:r>
          </w:p>
        </w:tc>
        <w:tc>
          <w:tcPr>
            <w:tcW w:w="2983" w:type="dxa"/>
          </w:tcPr>
          <w:p w14:paraId="2EECA126" w14:textId="77777777" w:rsidR="00F33633" w:rsidRPr="00FE16DA" w:rsidRDefault="00F33633" w:rsidP="00F0350C">
            <w:pPr>
              <w:spacing w:line="360" w:lineRule="auto"/>
              <w:ind w:firstLine="0"/>
              <w:jc w:val="left"/>
              <w:rPr>
                <w:b/>
                <w:sz w:val="24"/>
              </w:rPr>
            </w:pPr>
            <w:r w:rsidRPr="00FE16DA">
              <w:rPr>
                <w:b/>
                <w:sz w:val="24"/>
              </w:rPr>
              <w:t>Viết các phương thức getter, setter</w:t>
            </w:r>
          </w:p>
        </w:tc>
        <w:tc>
          <w:tcPr>
            <w:tcW w:w="1516" w:type="dxa"/>
          </w:tcPr>
          <w:p w14:paraId="46EEF6BC" w14:textId="77777777" w:rsidR="00F33633" w:rsidRPr="00FE16DA" w:rsidRDefault="00F33633" w:rsidP="00F0350C">
            <w:pPr>
              <w:tabs>
                <w:tab w:val="center" w:pos="4536"/>
                <w:tab w:val="center" w:pos="7938"/>
              </w:tabs>
              <w:spacing w:line="360" w:lineRule="auto"/>
              <w:ind w:firstLine="0"/>
              <w:jc w:val="left"/>
              <w:rPr>
                <w:b/>
                <w:sz w:val="24"/>
              </w:rPr>
            </w:pPr>
          </w:p>
        </w:tc>
        <w:tc>
          <w:tcPr>
            <w:tcW w:w="2230" w:type="dxa"/>
          </w:tcPr>
          <w:p w14:paraId="587C7285" w14:textId="77777777" w:rsidR="00F33633" w:rsidRPr="00FE16DA" w:rsidRDefault="00F33633" w:rsidP="00F0350C">
            <w:pPr>
              <w:spacing w:line="360" w:lineRule="auto"/>
              <w:ind w:left="54" w:firstLine="0"/>
              <w:jc w:val="left"/>
              <w:rPr>
                <w:b/>
                <w:sz w:val="24"/>
              </w:rPr>
            </w:pPr>
          </w:p>
        </w:tc>
        <w:tc>
          <w:tcPr>
            <w:tcW w:w="1674" w:type="dxa"/>
          </w:tcPr>
          <w:p w14:paraId="39424B8F" w14:textId="77777777" w:rsidR="00F33633" w:rsidRPr="00FE16DA" w:rsidRDefault="00F33633" w:rsidP="00F0350C">
            <w:pPr>
              <w:tabs>
                <w:tab w:val="center" w:pos="4536"/>
                <w:tab w:val="center" w:pos="7938"/>
              </w:tabs>
              <w:spacing w:line="360" w:lineRule="auto"/>
              <w:ind w:firstLine="0"/>
              <w:jc w:val="left"/>
              <w:rPr>
                <w:b/>
                <w:sz w:val="24"/>
              </w:rPr>
            </w:pPr>
          </w:p>
        </w:tc>
      </w:tr>
      <w:tr w:rsidR="00F33633" w:rsidRPr="00FE16DA" w14:paraId="5B9A9F9E" w14:textId="77777777" w:rsidTr="00F0350C">
        <w:trPr>
          <w:jc w:val="left"/>
        </w:trPr>
        <w:tc>
          <w:tcPr>
            <w:tcW w:w="375" w:type="dxa"/>
          </w:tcPr>
          <w:p w14:paraId="64EBAF37" w14:textId="77777777" w:rsidR="00F33633" w:rsidRPr="00FE16DA" w:rsidRDefault="00F33633" w:rsidP="00F0350C">
            <w:pPr>
              <w:spacing w:line="360" w:lineRule="auto"/>
              <w:ind w:firstLine="5"/>
              <w:jc w:val="left"/>
              <w:rPr>
                <w:sz w:val="24"/>
              </w:rPr>
            </w:pPr>
            <w:r w:rsidRPr="00FE16DA">
              <w:rPr>
                <w:sz w:val="24"/>
              </w:rPr>
              <w:t>2.1</w:t>
            </w:r>
          </w:p>
        </w:tc>
        <w:tc>
          <w:tcPr>
            <w:tcW w:w="2983" w:type="dxa"/>
          </w:tcPr>
          <w:p w14:paraId="40ADAB1F" w14:textId="72E55D8E" w:rsidR="00F33633" w:rsidRPr="00FE16DA" w:rsidRDefault="00F6661D" w:rsidP="00F0350C">
            <w:pPr>
              <w:spacing w:line="360" w:lineRule="auto"/>
              <w:ind w:firstLine="0"/>
              <w:jc w:val="left"/>
              <w:rPr>
                <w:sz w:val="24"/>
              </w:rPr>
            </w:pPr>
            <w:r w:rsidRPr="00F6661D">
              <w:rPr>
                <w:sz w:val="24"/>
              </w:rPr>
              <w:t>setMaSP(String maSP)</w:t>
            </w:r>
          </w:p>
        </w:tc>
        <w:tc>
          <w:tcPr>
            <w:tcW w:w="1516" w:type="dxa"/>
          </w:tcPr>
          <w:p w14:paraId="618A8B71" w14:textId="77777777" w:rsidR="00F33633" w:rsidRPr="00FE16DA" w:rsidRDefault="00F33633" w:rsidP="00F0350C">
            <w:pPr>
              <w:tabs>
                <w:tab w:val="center" w:pos="4536"/>
                <w:tab w:val="center" w:pos="7938"/>
              </w:tabs>
              <w:spacing w:line="360" w:lineRule="auto"/>
              <w:ind w:firstLine="0"/>
              <w:jc w:val="left"/>
              <w:rPr>
                <w:b/>
                <w:sz w:val="24"/>
              </w:rPr>
            </w:pPr>
            <w:r w:rsidRPr="00FE16DA">
              <w:rPr>
                <w:b/>
                <w:sz w:val="24"/>
              </w:rPr>
              <w:t>void</w:t>
            </w:r>
          </w:p>
        </w:tc>
        <w:tc>
          <w:tcPr>
            <w:tcW w:w="2230" w:type="dxa"/>
          </w:tcPr>
          <w:p w14:paraId="1B145D52" w14:textId="1240CDB0" w:rsidR="00F33633" w:rsidRPr="00FE16DA" w:rsidRDefault="00F6661D" w:rsidP="00F0350C">
            <w:pPr>
              <w:spacing w:line="360" w:lineRule="auto"/>
              <w:ind w:left="54" w:firstLine="0"/>
              <w:jc w:val="left"/>
              <w:rPr>
                <w:sz w:val="24"/>
              </w:rPr>
            </w:pPr>
            <w:r w:rsidRPr="00F6661D">
              <w:rPr>
                <w:sz w:val="24"/>
              </w:rPr>
              <w:t>Kiểm tra đúng định dạng SPYYMMDDXXX</w:t>
            </w:r>
          </w:p>
        </w:tc>
        <w:tc>
          <w:tcPr>
            <w:tcW w:w="1674" w:type="dxa"/>
          </w:tcPr>
          <w:p w14:paraId="774CE282" w14:textId="400FD91F" w:rsidR="00F33633" w:rsidRPr="00FE16DA" w:rsidRDefault="00F6661D" w:rsidP="00F0350C">
            <w:pPr>
              <w:pStyle w:val="ListParagraph"/>
              <w:tabs>
                <w:tab w:val="center" w:pos="4536"/>
                <w:tab w:val="center" w:pos="7938"/>
              </w:tabs>
              <w:spacing w:line="360" w:lineRule="auto"/>
              <w:ind w:left="27" w:firstLine="0"/>
              <w:jc w:val="left"/>
              <w:rPr>
                <w:sz w:val="24"/>
              </w:rPr>
            </w:pPr>
            <w:r w:rsidRPr="00BA3261">
              <w:rPr>
                <w:sz w:val="24"/>
              </w:rPr>
              <w:t xml:space="preserve">Throw exception nếu </w:t>
            </w:r>
            <w:r>
              <w:rPr>
                <w:sz w:val="24"/>
              </w:rPr>
              <w:t>maSP sai định dạng</w:t>
            </w:r>
          </w:p>
        </w:tc>
      </w:tr>
      <w:tr w:rsidR="00F33633" w:rsidRPr="00FE16DA" w14:paraId="2CE757E7" w14:textId="77777777" w:rsidTr="00F0350C">
        <w:trPr>
          <w:jc w:val="left"/>
        </w:trPr>
        <w:tc>
          <w:tcPr>
            <w:tcW w:w="375" w:type="dxa"/>
          </w:tcPr>
          <w:p w14:paraId="55EA5D1E" w14:textId="77777777" w:rsidR="00F33633" w:rsidRPr="00FE16DA" w:rsidRDefault="00F33633" w:rsidP="00F0350C">
            <w:pPr>
              <w:spacing w:line="360" w:lineRule="auto"/>
              <w:ind w:firstLine="5"/>
              <w:jc w:val="left"/>
              <w:rPr>
                <w:sz w:val="24"/>
              </w:rPr>
            </w:pPr>
            <w:r w:rsidRPr="00FE16DA">
              <w:rPr>
                <w:sz w:val="24"/>
              </w:rPr>
              <w:t>2.2</w:t>
            </w:r>
          </w:p>
        </w:tc>
        <w:tc>
          <w:tcPr>
            <w:tcW w:w="2983" w:type="dxa"/>
          </w:tcPr>
          <w:p w14:paraId="1B03373F" w14:textId="299B53F6" w:rsidR="00F33633" w:rsidRPr="00FE16DA" w:rsidRDefault="00A96735" w:rsidP="00F0350C">
            <w:pPr>
              <w:spacing w:line="360" w:lineRule="auto"/>
              <w:ind w:firstLine="0"/>
              <w:jc w:val="left"/>
              <w:rPr>
                <w:sz w:val="24"/>
              </w:rPr>
            </w:pPr>
            <w:r w:rsidRPr="00A96735">
              <w:rPr>
                <w:sz w:val="24"/>
              </w:rPr>
              <w:t>setTenSP(String tenSP)</w:t>
            </w:r>
          </w:p>
        </w:tc>
        <w:tc>
          <w:tcPr>
            <w:tcW w:w="1516" w:type="dxa"/>
          </w:tcPr>
          <w:p w14:paraId="656B1C37" w14:textId="77777777" w:rsidR="00F33633" w:rsidRPr="00FE16DA" w:rsidRDefault="00F33633" w:rsidP="00F0350C">
            <w:pPr>
              <w:tabs>
                <w:tab w:val="center" w:pos="4536"/>
                <w:tab w:val="center" w:pos="7938"/>
              </w:tabs>
              <w:spacing w:line="360" w:lineRule="auto"/>
              <w:ind w:firstLine="0"/>
              <w:jc w:val="left"/>
              <w:rPr>
                <w:b/>
                <w:sz w:val="24"/>
              </w:rPr>
            </w:pPr>
            <w:r w:rsidRPr="00FE16DA">
              <w:rPr>
                <w:b/>
                <w:sz w:val="24"/>
              </w:rPr>
              <w:t>void</w:t>
            </w:r>
          </w:p>
        </w:tc>
        <w:tc>
          <w:tcPr>
            <w:tcW w:w="2230" w:type="dxa"/>
          </w:tcPr>
          <w:p w14:paraId="592649E3" w14:textId="77777777" w:rsidR="00F33633" w:rsidRPr="00FE16DA" w:rsidRDefault="00F33633" w:rsidP="00F0350C">
            <w:pPr>
              <w:pStyle w:val="ListParagraph"/>
              <w:spacing w:line="360" w:lineRule="auto"/>
              <w:ind w:left="54" w:firstLine="0"/>
              <w:jc w:val="left"/>
              <w:rPr>
                <w:sz w:val="24"/>
              </w:rPr>
            </w:pPr>
            <w:r w:rsidRPr="00BA3261">
              <w:rPr>
                <w:sz w:val="24"/>
              </w:rPr>
              <w:t xml:space="preserve">Kiểm tra </w:t>
            </w:r>
            <w:r>
              <w:rPr>
                <w:sz w:val="24"/>
              </w:rPr>
              <w:t>không được trống</w:t>
            </w:r>
          </w:p>
        </w:tc>
        <w:tc>
          <w:tcPr>
            <w:tcW w:w="1674" w:type="dxa"/>
          </w:tcPr>
          <w:p w14:paraId="2CED767D" w14:textId="5C0B3CB4" w:rsidR="00F33633" w:rsidRPr="00FE16DA" w:rsidRDefault="00F33633" w:rsidP="00F0350C">
            <w:pPr>
              <w:pStyle w:val="ListParagraph"/>
              <w:tabs>
                <w:tab w:val="center" w:pos="4536"/>
                <w:tab w:val="center" w:pos="7938"/>
              </w:tabs>
              <w:spacing w:line="360" w:lineRule="auto"/>
              <w:ind w:left="27" w:firstLine="0"/>
              <w:jc w:val="left"/>
              <w:rPr>
                <w:sz w:val="24"/>
              </w:rPr>
            </w:pPr>
            <w:r w:rsidRPr="00BA3261">
              <w:rPr>
                <w:sz w:val="24"/>
              </w:rPr>
              <w:t xml:space="preserve">Throw exception nếu </w:t>
            </w:r>
            <w:r w:rsidR="00A96735">
              <w:rPr>
                <w:sz w:val="24"/>
              </w:rPr>
              <w:t>tenSP</w:t>
            </w:r>
            <w:r>
              <w:rPr>
                <w:sz w:val="24"/>
              </w:rPr>
              <w:t xml:space="preserve"> trống</w:t>
            </w:r>
          </w:p>
        </w:tc>
      </w:tr>
      <w:tr w:rsidR="00F33633" w:rsidRPr="00FE16DA" w14:paraId="6E01BB28" w14:textId="77777777" w:rsidTr="00F0350C">
        <w:trPr>
          <w:jc w:val="left"/>
        </w:trPr>
        <w:tc>
          <w:tcPr>
            <w:tcW w:w="375" w:type="dxa"/>
          </w:tcPr>
          <w:p w14:paraId="4223FF20" w14:textId="77777777" w:rsidR="00F33633" w:rsidRPr="00FE16DA" w:rsidRDefault="00F33633" w:rsidP="00F0350C">
            <w:pPr>
              <w:spacing w:line="360" w:lineRule="auto"/>
              <w:ind w:firstLine="5"/>
              <w:jc w:val="left"/>
              <w:rPr>
                <w:sz w:val="24"/>
              </w:rPr>
            </w:pPr>
            <w:r w:rsidRPr="00FE16DA">
              <w:rPr>
                <w:sz w:val="24"/>
              </w:rPr>
              <w:t>2.3</w:t>
            </w:r>
          </w:p>
        </w:tc>
        <w:tc>
          <w:tcPr>
            <w:tcW w:w="2983" w:type="dxa"/>
          </w:tcPr>
          <w:p w14:paraId="79FF5007" w14:textId="5CD0E219" w:rsidR="00F33633" w:rsidRPr="00FE16DA" w:rsidRDefault="00A96735" w:rsidP="00F0350C">
            <w:pPr>
              <w:spacing w:line="360" w:lineRule="auto"/>
              <w:ind w:firstLine="0"/>
              <w:jc w:val="left"/>
              <w:rPr>
                <w:sz w:val="24"/>
              </w:rPr>
            </w:pPr>
            <w:r w:rsidRPr="00A96735">
              <w:rPr>
                <w:sz w:val="24"/>
              </w:rPr>
              <w:t>setDonViTinh(String dvt)</w:t>
            </w:r>
          </w:p>
        </w:tc>
        <w:tc>
          <w:tcPr>
            <w:tcW w:w="1516" w:type="dxa"/>
          </w:tcPr>
          <w:p w14:paraId="52AE21D7" w14:textId="77777777" w:rsidR="00F33633" w:rsidRPr="00FE16DA" w:rsidRDefault="00F33633" w:rsidP="00F0350C">
            <w:pPr>
              <w:tabs>
                <w:tab w:val="center" w:pos="4536"/>
                <w:tab w:val="center" w:pos="7938"/>
              </w:tabs>
              <w:spacing w:line="360" w:lineRule="auto"/>
              <w:ind w:firstLine="0"/>
              <w:jc w:val="left"/>
              <w:rPr>
                <w:b/>
                <w:sz w:val="24"/>
              </w:rPr>
            </w:pPr>
            <w:r w:rsidRPr="00FE16DA">
              <w:rPr>
                <w:b/>
                <w:sz w:val="24"/>
              </w:rPr>
              <w:t>void</w:t>
            </w:r>
          </w:p>
        </w:tc>
        <w:tc>
          <w:tcPr>
            <w:tcW w:w="2230" w:type="dxa"/>
          </w:tcPr>
          <w:p w14:paraId="7D551456" w14:textId="777C0887" w:rsidR="00F33633" w:rsidRPr="00FE16DA" w:rsidRDefault="00A96735" w:rsidP="00F0350C">
            <w:pPr>
              <w:pStyle w:val="ListParagraph"/>
              <w:spacing w:line="360" w:lineRule="auto"/>
              <w:ind w:left="54" w:firstLine="0"/>
              <w:jc w:val="left"/>
              <w:rPr>
                <w:sz w:val="24"/>
              </w:rPr>
            </w:pPr>
            <w:r w:rsidRPr="00A96735">
              <w:rPr>
                <w:sz w:val="24"/>
              </w:rPr>
              <w:t>Kiểm tra đơn vị tính không được rỗng.</w:t>
            </w:r>
          </w:p>
        </w:tc>
        <w:tc>
          <w:tcPr>
            <w:tcW w:w="1674" w:type="dxa"/>
          </w:tcPr>
          <w:p w14:paraId="43FA2246" w14:textId="2A7AE59E" w:rsidR="00F33633" w:rsidRPr="00FE16DA" w:rsidRDefault="00F33633" w:rsidP="00F0350C">
            <w:pPr>
              <w:pStyle w:val="ListParagraph"/>
              <w:tabs>
                <w:tab w:val="center" w:pos="4536"/>
                <w:tab w:val="center" w:pos="7938"/>
              </w:tabs>
              <w:spacing w:line="360" w:lineRule="auto"/>
              <w:ind w:left="27" w:firstLine="0"/>
              <w:jc w:val="left"/>
              <w:rPr>
                <w:sz w:val="24"/>
              </w:rPr>
            </w:pPr>
            <w:r w:rsidRPr="00BA3261">
              <w:rPr>
                <w:sz w:val="24"/>
              </w:rPr>
              <w:t xml:space="preserve">Throw exception nếu </w:t>
            </w:r>
            <w:r w:rsidR="00A96735">
              <w:rPr>
                <w:sz w:val="24"/>
              </w:rPr>
              <w:t>donViTinh</w:t>
            </w:r>
            <w:r>
              <w:rPr>
                <w:sz w:val="24"/>
              </w:rPr>
              <w:t xml:space="preserve"> </w:t>
            </w:r>
            <w:r w:rsidR="00A96735">
              <w:rPr>
                <w:sz w:val="24"/>
              </w:rPr>
              <w:t>rỗng</w:t>
            </w:r>
          </w:p>
        </w:tc>
      </w:tr>
      <w:tr w:rsidR="00F33633" w:rsidRPr="00FE16DA" w14:paraId="3F5FFEE4" w14:textId="77777777" w:rsidTr="00F0350C">
        <w:trPr>
          <w:jc w:val="left"/>
        </w:trPr>
        <w:tc>
          <w:tcPr>
            <w:tcW w:w="375" w:type="dxa"/>
          </w:tcPr>
          <w:p w14:paraId="5375E4AB" w14:textId="77777777" w:rsidR="00F33633" w:rsidRPr="00FE16DA" w:rsidRDefault="00F33633" w:rsidP="00F0350C">
            <w:pPr>
              <w:spacing w:line="360" w:lineRule="auto"/>
              <w:ind w:firstLine="5"/>
              <w:jc w:val="left"/>
              <w:rPr>
                <w:sz w:val="24"/>
              </w:rPr>
            </w:pPr>
            <w:r w:rsidRPr="00FE16DA">
              <w:rPr>
                <w:sz w:val="24"/>
              </w:rPr>
              <w:t>2.4</w:t>
            </w:r>
          </w:p>
        </w:tc>
        <w:tc>
          <w:tcPr>
            <w:tcW w:w="2983" w:type="dxa"/>
          </w:tcPr>
          <w:p w14:paraId="6CD246C4" w14:textId="5EAD8078" w:rsidR="00F33633" w:rsidRPr="00FE16DA" w:rsidRDefault="00A96735" w:rsidP="00F0350C">
            <w:pPr>
              <w:spacing w:line="360" w:lineRule="auto"/>
              <w:ind w:firstLine="0"/>
              <w:jc w:val="left"/>
              <w:rPr>
                <w:sz w:val="24"/>
              </w:rPr>
            </w:pPr>
            <w:r w:rsidRPr="00A96735">
              <w:rPr>
                <w:sz w:val="24"/>
              </w:rPr>
              <w:t>setGiaBan(BigDecimal giaBan)</w:t>
            </w:r>
          </w:p>
        </w:tc>
        <w:tc>
          <w:tcPr>
            <w:tcW w:w="1516" w:type="dxa"/>
          </w:tcPr>
          <w:p w14:paraId="59F1B474" w14:textId="77777777" w:rsidR="00F33633" w:rsidRPr="00FE16DA" w:rsidRDefault="00F33633" w:rsidP="00F0350C">
            <w:pPr>
              <w:tabs>
                <w:tab w:val="center" w:pos="4536"/>
                <w:tab w:val="center" w:pos="7938"/>
              </w:tabs>
              <w:spacing w:line="360" w:lineRule="auto"/>
              <w:ind w:firstLine="0"/>
              <w:jc w:val="left"/>
              <w:rPr>
                <w:b/>
                <w:sz w:val="24"/>
              </w:rPr>
            </w:pPr>
            <w:r w:rsidRPr="00FE16DA">
              <w:rPr>
                <w:b/>
                <w:sz w:val="24"/>
              </w:rPr>
              <w:t>void</w:t>
            </w:r>
          </w:p>
        </w:tc>
        <w:tc>
          <w:tcPr>
            <w:tcW w:w="2230" w:type="dxa"/>
          </w:tcPr>
          <w:p w14:paraId="28A4ABAC" w14:textId="5A023A7C" w:rsidR="00F33633" w:rsidRPr="00FE16DA" w:rsidRDefault="00A96735" w:rsidP="00F0350C">
            <w:pPr>
              <w:pStyle w:val="ListParagraph"/>
              <w:spacing w:line="360" w:lineRule="auto"/>
              <w:ind w:left="54" w:firstLine="0"/>
              <w:jc w:val="left"/>
              <w:rPr>
                <w:sz w:val="24"/>
              </w:rPr>
            </w:pPr>
            <w:r w:rsidRPr="00A96735">
              <w:rPr>
                <w:sz w:val="24"/>
              </w:rPr>
              <w:t>Kiểm tra giaBan &gt; 0</w:t>
            </w:r>
          </w:p>
        </w:tc>
        <w:tc>
          <w:tcPr>
            <w:tcW w:w="1674" w:type="dxa"/>
          </w:tcPr>
          <w:p w14:paraId="505A9DAE" w14:textId="51BD3B1C" w:rsidR="00F33633" w:rsidRPr="00FE16DA" w:rsidRDefault="00F33633" w:rsidP="00F0350C">
            <w:pPr>
              <w:pStyle w:val="ListParagraph"/>
              <w:tabs>
                <w:tab w:val="center" w:pos="4536"/>
                <w:tab w:val="center" w:pos="7938"/>
              </w:tabs>
              <w:spacing w:line="360" w:lineRule="auto"/>
              <w:ind w:left="27" w:firstLine="0"/>
              <w:jc w:val="left"/>
              <w:rPr>
                <w:sz w:val="24"/>
              </w:rPr>
            </w:pPr>
            <w:r w:rsidRPr="00BA3261">
              <w:rPr>
                <w:sz w:val="24"/>
              </w:rPr>
              <w:t xml:space="preserve">Throw exception nếu </w:t>
            </w:r>
            <w:r>
              <w:rPr>
                <w:sz w:val="24"/>
              </w:rPr>
              <w:t>g</w:t>
            </w:r>
            <w:r w:rsidR="00A96735">
              <w:rPr>
                <w:sz w:val="24"/>
              </w:rPr>
              <w:t>iaBan</w:t>
            </w:r>
            <w:r>
              <w:rPr>
                <w:sz w:val="24"/>
              </w:rPr>
              <w:t xml:space="preserve"> </w:t>
            </w:r>
            <w:r w:rsidR="00A96735">
              <w:rPr>
                <w:sz w:val="24"/>
              </w:rPr>
              <w:t>&lt;= 0</w:t>
            </w:r>
          </w:p>
        </w:tc>
      </w:tr>
      <w:tr w:rsidR="00F33633" w:rsidRPr="00FE16DA" w14:paraId="4CBD7E4A" w14:textId="77777777" w:rsidTr="00F0350C">
        <w:trPr>
          <w:jc w:val="left"/>
        </w:trPr>
        <w:tc>
          <w:tcPr>
            <w:tcW w:w="375" w:type="dxa"/>
          </w:tcPr>
          <w:p w14:paraId="60C25322" w14:textId="77777777" w:rsidR="00F33633" w:rsidRPr="00FE16DA" w:rsidRDefault="00F33633" w:rsidP="00F0350C">
            <w:pPr>
              <w:spacing w:line="360" w:lineRule="auto"/>
              <w:ind w:firstLine="5"/>
              <w:jc w:val="left"/>
              <w:rPr>
                <w:sz w:val="24"/>
              </w:rPr>
            </w:pPr>
            <w:r w:rsidRPr="00FE16DA">
              <w:rPr>
                <w:sz w:val="24"/>
              </w:rPr>
              <w:t>2.5</w:t>
            </w:r>
          </w:p>
        </w:tc>
        <w:tc>
          <w:tcPr>
            <w:tcW w:w="2983" w:type="dxa"/>
          </w:tcPr>
          <w:p w14:paraId="19FC252F" w14:textId="6E8B9959" w:rsidR="00F33633" w:rsidRPr="00FE16DA" w:rsidRDefault="00A96735" w:rsidP="00F0350C">
            <w:pPr>
              <w:spacing w:line="360" w:lineRule="auto"/>
              <w:ind w:firstLine="0"/>
              <w:jc w:val="left"/>
              <w:rPr>
                <w:sz w:val="24"/>
              </w:rPr>
            </w:pPr>
            <w:r w:rsidRPr="00A96735">
              <w:rPr>
                <w:sz w:val="24"/>
              </w:rPr>
              <w:t>setSoLuongTon(int soLuongTon)</w:t>
            </w:r>
          </w:p>
        </w:tc>
        <w:tc>
          <w:tcPr>
            <w:tcW w:w="1516" w:type="dxa"/>
          </w:tcPr>
          <w:p w14:paraId="792B29C7" w14:textId="77777777" w:rsidR="00F33633" w:rsidRPr="00FE16DA" w:rsidRDefault="00F33633" w:rsidP="00F0350C">
            <w:pPr>
              <w:tabs>
                <w:tab w:val="center" w:pos="4536"/>
                <w:tab w:val="center" w:pos="7938"/>
              </w:tabs>
              <w:spacing w:line="360" w:lineRule="auto"/>
              <w:ind w:firstLine="0"/>
              <w:jc w:val="left"/>
              <w:rPr>
                <w:b/>
                <w:sz w:val="24"/>
              </w:rPr>
            </w:pPr>
            <w:r w:rsidRPr="00FE16DA">
              <w:rPr>
                <w:b/>
                <w:sz w:val="24"/>
              </w:rPr>
              <w:t>void</w:t>
            </w:r>
          </w:p>
        </w:tc>
        <w:tc>
          <w:tcPr>
            <w:tcW w:w="2230" w:type="dxa"/>
          </w:tcPr>
          <w:p w14:paraId="6ADD2213" w14:textId="5A08F9A7" w:rsidR="00F33633" w:rsidRPr="00FE16DA" w:rsidRDefault="00A96735" w:rsidP="00F0350C">
            <w:pPr>
              <w:pStyle w:val="ListParagraph"/>
              <w:spacing w:line="360" w:lineRule="auto"/>
              <w:ind w:left="54" w:firstLine="0"/>
              <w:jc w:val="left"/>
              <w:rPr>
                <w:sz w:val="24"/>
              </w:rPr>
            </w:pPr>
            <w:r w:rsidRPr="00A96735">
              <w:rPr>
                <w:sz w:val="24"/>
              </w:rPr>
              <w:t xml:space="preserve">Kiểm tra soLuongTon &gt;= 0 </w:t>
            </w:r>
          </w:p>
        </w:tc>
        <w:tc>
          <w:tcPr>
            <w:tcW w:w="1674" w:type="dxa"/>
          </w:tcPr>
          <w:p w14:paraId="4071119D" w14:textId="2166C688" w:rsidR="00F33633" w:rsidRPr="00143C27" w:rsidRDefault="00F33633" w:rsidP="00F0350C">
            <w:pPr>
              <w:tabs>
                <w:tab w:val="center" w:pos="4536"/>
                <w:tab w:val="center" w:pos="7938"/>
              </w:tabs>
              <w:spacing w:line="360" w:lineRule="auto"/>
              <w:ind w:firstLine="0"/>
              <w:jc w:val="left"/>
              <w:rPr>
                <w:sz w:val="24"/>
              </w:rPr>
            </w:pPr>
            <w:r w:rsidRPr="00BA3261">
              <w:rPr>
                <w:sz w:val="24"/>
              </w:rPr>
              <w:t xml:space="preserve">Throw exception nếu </w:t>
            </w:r>
            <w:r w:rsidR="00A96735">
              <w:rPr>
                <w:sz w:val="24"/>
              </w:rPr>
              <w:t>soLuongTon &lt; 0</w:t>
            </w:r>
          </w:p>
        </w:tc>
      </w:tr>
      <w:tr w:rsidR="00F33633" w:rsidRPr="00FE16DA" w14:paraId="621FC2FE" w14:textId="77777777" w:rsidTr="00F0350C">
        <w:trPr>
          <w:jc w:val="left"/>
        </w:trPr>
        <w:tc>
          <w:tcPr>
            <w:tcW w:w="375" w:type="dxa"/>
          </w:tcPr>
          <w:p w14:paraId="1CA2B6F3" w14:textId="77777777" w:rsidR="00F33633" w:rsidRPr="00FE16DA" w:rsidRDefault="00F33633" w:rsidP="00F0350C">
            <w:pPr>
              <w:spacing w:line="360" w:lineRule="auto"/>
              <w:ind w:firstLine="5"/>
              <w:jc w:val="left"/>
              <w:rPr>
                <w:sz w:val="24"/>
              </w:rPr>
            </w:pPr>
            <w:r w:rsidRPr="00FE16DA">
              <w:rPr>
                <w:sz w:val="24"/>
              </w:rPr>
              <w:t>2.6</w:t>
            </w:r>
          </w:p>
        </w:tc>
        <w:tc>
          <w:tcPr>
            <w:tcW w:w="2983" w:type="dxa"/>
          </w:tcPr>
          <w:p w14:paraId="2951487E" w14:textId="3A6641E1" w:rsidR="00F33633" w:rsidRPr="00FE16DA" w:rsidRDefault="00A96735" w:rsidP="00F0350C">
            <w:pPr>
              <w:spacing w:line="360" w:lineRule="auto"/>
              <w:ind w:firstLine="0"/>
              <w:jc w:val="left"/>
              <w:rPr>
                <w:sz w:val="24"/>
              </w:rPr>
            </w:pPr>
            <w:r w:rsidRPr="00A96735">
              <w:rPr>
                <w:sz w:val="24"/>
              </w:rPr>
              <w:t>isTrangThai()</w:t>
            </w:r>
          </w:p>
        </w:tc>
        <w:tc>
          <w:tcPr>
            <w:tcW w:w="1516" w:type="dxa"/>
          </w:tcPr>
          <w:p w14:paraId="2E56D6CD" w14:textId="77777777" w:rsidR="00F33633" w:rsidRPr="00FE16DA" w:rsidRDefault="00F33633" w:rsidP="00F0350C">
            <w:pPr>
              <w:tabs>
                <w:tab w:val="center" w:pos="4536"/>
                <w:tab w:val="center" w:pos="7938"/>
              </w:tabs>
              <w:spacing w:line="360" w:lineRule="auto"/>
              <w:ind w:firstLine="0"/>
              <w:jc w:val="left"/>
              <w:rPr>
                <w:b/>
                <w:sz w:val="24"/>
              </w:rPr>
            </w:pPr>
            <w:r w:rsidRPr="00FE16DA">
              <w:rPr>
                <w:b/>
                <w:sz w:val="24"/>
              </w:rPr>
              <w:t>void</w:t>
            </w:r>
          </w:p>
        </w:tc>
        <w:tc>
          <w:tcPr>
            <w:tcW w:w="2230" w:type="dxa"/>
          </w:tcPr>
          <w:p w14:paraId="547B45D2" w14:textId="1CEBAE12" w:rsidR="00F33633" w:rsidRPr="00FE16DA" w:rsidRDefault="00A96735" w:rsidP="00F0350C">
            <w:pPr>
              <w:pStyle w:val="ListParagraph"/>
              <w:spacing w:line="360" w:lineRule="auto"/>
              <w:ind w:left="54" w:firstLine="0"/>
              <w:jc w:val="left"/>
              <w:rPr>
                <w:sz w:val="24"/>
              </w:rPr>
            </w:pPr>
            <w:r w:rsidRPr="00A96735">
              <w:rPr>
                <w:sz w:val="24"/>
              </w:rPr>
              <w:t>Trả về trạng thái kinh doanh</w:t>
            </w:r>
          </w:p>
        </w:tc>
        <w:tc>
          <w:tcPr>
            <w:tcW w:w="1674" w:type="dxa"/>
          </w:tcPr>
          <w:p w14:paraId="183270D8" w14:textId="18819D2D" w:rsidR="00F33633" w:rsidRPr="00FE16DA" w:rsidRDefault="00F33633" w:rsidP="00F0350C">
            <w:pPr>
              <w:pStyle w:val="ListParagraph"/>
              <w:tabs>
                <w:tab w:val="center" w:pos="4536"/>
                <w:tab w:val="center" w:pos="7938"/>
              </w:tabs>
              <w:spacing w:line="360" w:lineRule="auto"/>
              <w:ind w:left="27" w:firstLine="0"/>
              <w:jc w:val="left"/>
              <w:rPr>
                <w:sz w:val="24"/>
              </w:rPr>
            </w:pPr>
          </w:p>
        </w:tc>
      </w:tr>
      <w:tr w:rsidR="00F33633" w:rsidRPr="00FE16DA" w14:paraId="67B02AFC" w14:textId="77777777" w:rsidTr="00F0350C">
        <w:trPr>
          <w:jc w:val="left"/>
        </w:trPr>
        <w:tc>
          <w:tcPr>
            <w:tcW w:w="375" w:type="dxa"/>
          </w:tcPr>
          <w:p w14:paraId="778870C6" w14:textId="77777777" w:rsidR="00F33633" w:rsidRPr="00FE16DA" w:rsidRDefault="00F33633" w:rsidP="00F0350C">
            <w:pPr>
              <w:spacing w:line="360" w:lineRule="auto"/>
              <w:ind w:firstLine="5"/>
              <w:jc w:val="left"/>
              <w:rPr>
                <w:sz w:val="24"/>
              </w:rPr>
            </w:pPr>
            <w:r>
              <w:rPr>
                <w:sz w:val="24"/>
              </w:rPr>
              <w:lastRenderedPageBreak/>
              <w:t>2.7</w:t>
            </w:r>
          </w:p>
        </w:tc>
        <w:tc>
          <w:tcPr>
            <w:tcW w:w="2983" w:type="dxa"/>
          </w:tcPr>
          <w:p w14:paraId="485B485A" w14:textId="5A3CD100" w:rsidR="00F33633" w:rsidRPr="006E43A1" w:rsidRDefault="00A96735" w:rsidP="00F0350C">
            <w:pPr>
              <w:spacing w:line="360" w:lineRule="auto"/>
              <w:ind w:firstLine="0"/>
              <w:jc w:val="left"/>
              <w:rPr>
                <w:sz w:val="24"/>
              </w:rPr>
            </w:pPr>
            <w:r w:rsidRPr="00A96735">
              <w:rPr>
                <w:sz w:val="24"/>
              </w:rPr>
              <w:t>setTrangThai(boolean trangThai)</w:t>
            </w:r>
          </w:p>
        </w:tc>
        <w:tc>
          <w:tcPr>
            <w:tcW w:w="1516" w:type="dxa"/>
          </w:tcPr>
          <w:p w14:paraId="70F3783D" w14:textId="77777777" w:rsidR="00F33633" w:rsidRPr="00FE16DA" w:rsidRDefault="00F33633" w:rsidP="00F0350C">
            <w:pPr>
              <w:tabs>
                <w:tab w:val="center" w:pos="4536"/>
                <w:tab w:val="center" w:pos="7938"/>
              </w:tabs>
              <w:spacing w:line="360" w:lineRule="auto"/>
              <w:ind w:firstLine="0"/>
              <w:jc w:val="left"/>
              <w:rPr>
                <w:b/>
                <w:sz w:val="24"/>
              </w:rPr>
            </w:pPr>
            <w:r w:rsidRPr="006E43A1">
              <w:rPr>
                <w:b/>
                <w:sz w:val="24"/>
              </w:rPr>
              <w:t>void</w:t>
            </w:r>
          </w:p>
        </w:tc>
        <w:tc>
          <w:tcPr>
            <w:tcW w:w="2230" w:type="dxa"/>
          </w:tcPr>
          <w:p w14:paraId="4758AA4E" w14:textId="60F0ADE0" w:rsidR="00F33633" w:rsidRPr="006E43A1" w:rsidRDefault="00A96735" w:rsidP="00F0350C">
            <w:pPr>
              <w:pStyle w:val="ListParagraph"/>
              <w:spacing w:line="360" w:lineRule="auto"/>
              <w:ind w:left="54" w:firstLine="0"/>
              <w:jc w:val="left"/>
              <w:rPr>
                <w:sz w:val="24"/>
              </w:rPr>
            </w:pPr>
            <w:r w:rsidRPr="00A96735">
              <w:rPr>
                <w:sz w:val="24"/>
              </w:rPr>
              <w:t>Cập nhật trạng thái kinh doanh của sản phẩm.</w:t>
            </w:r>
          </w:p>
        </w:tc>
        <w:tc>
          <w:tcPr>
            <w:tcW w:w="1674" w:type="dxa"/>
          </w:tcPr>
          <w:p w14:paraId="2F8A4CC7" w14:textId="77777777" w:rsidR="00F33633" w:rsidRPr="00BA3261" w:rsidRDefault="00F33633" w:rsidP="00F0350C">
            <w:pPr>
              <w:pStyle w:val="ListParagraph"/>
              <w:tabs>
                <w:tab w:val="center" w:pos="4536"/>
                <w:tab w:val="center" w:pos="7938"/>
              </w:tabs>
              <w:spacing w:line="360" w:lineRule="auto"/>
              <w:ind w:left="27" w:firstLine="0"/>
              <w:jc w:val="left"/>
              <w:rPr>
                <w:sz w:val="24"/>
              </w:rPr>
            </w:pPr>
          </w:p>
        </w:tc>
      </w:tr>
      <w:tr w:rsidR="00F33633" w:rsidRPr="00FE16DA" w14:paraId="3D55AC2F" w14:textId="77777777" w:rsidTr="00F0350C">
        <w:trPr>
          <w:jc w:val="left"/>
        </w:trPr>
        <w:tc>
          <w:tcPr>
            <w:tcW w:w="375" w:type="dxa"/>
          </w:tcPr>
          <w:p w14:paraId="4A232075" w14:textId="77777777" w:rsidR="00F33633" w:rsidRPr="00FE16DA" w:rsidRDefault="00F33633" w:rsidP="00F0350C">
            <w:pPr>
              <w:spacing w:line="360" w:lineRule="auto"/>
              <w:ind w:firstLine="5"/>
              <w:jc w:val="left"/>
              <w:rPr>
                <w:b/>
                <w:sz w:val="24"/>
              </w:rPr>
            </w:pPr>
            <w:r w:rsidRPr="00FE16DA">
              <w:rPr>
                <w:b/>
                <w:sz w:val="24"/>
              </w:rPr>
              <w:t>3</w:t>
            </w:r>
          </w:p>
        </w:tc>
        <w:tc>
          <w:tcPr>
            <w:tcW w:w="2983" w:type="dxa"/>
          </w:tcPr>
          <w:p w14:paraId="40A11167" w14:textId="77777777" w:rsidR="00F33633" w:rsidRPr="00FE16DA" w:rsidRDefault="00F33633" w:rsidP="00F0350C">
            <w:pPr>
              <w:spacing w:line="360" w:lineRule="auto"/>
              <w:ind w:firstLine="0"/>
              <w:jc w:val="left"/>
              <w:rPr>
                <w:b/>
                <w:sz w:val="24"/>
              </w:rPr>
            </w:pPr>
            <w:r w:rsidRPr="00FE16DA">
              <w:rPr>
                <w:b/>
                <w:sz w:val="24"/>
              </w:rPr>
              <w:t>Viết các constructor</w:t>
            </w:r>
          </w:p>
        </w:tc>
        <w:tc>
          <w:tcPr>
            <w:tcW w:w="1516" w:type="dxa"/>
          </w:tcPr>
          <w:p w14:paraId="7E2581A5" w14:textId="77777777" w:rsidR="00F33633" w:rsidRPr="00FE16DA" w:rsidRDefault="00F33633" w:rsidP="00F0350C">
            <w:pPr>
              <w:tabs>
                <w:tab w:val="center" w:pos="4536"/>
                <w:tab w:val="center" w:pos="7938"/>
              </w:tabs>
              <w:spacing w:line="360" w:lineRule="auto"/>
              <w:ind w:firstLine="0"/>
              <w:jc w:val="left"/>
              <w:rPr>
                <w:b/>
                <w:sz w:val="24"/>
              </w:rPr>
            </w:pPr>
          </w:p>
        </w:tc>
        <w:tc>
          <w:tcPr>
            <w:tcW w:w="2230" w:type="dxa"/>
          </w:tcPr>
          <w:p w14:paraId="7FEB7FFD" w14:textId="77777777" w:rsidR="00F33633" w:rsidRPr="00FE16DA" w:rsidRDefault="00F33633" w:rsidP="00F0350C">
            <w:pPr>
              <w:pStyle w:val="ListParagraph"/>
              <w:numPr>
                <w:ilvl w:val="0"/>
                <w:numId w:val="8"/>
              </w:numPr>
              <w:spacing w:before="0" w:after="60" w:line="360" w:lineRule="auto"/>
              <w:ind w:left="54" w:firstLine="0"/>
              <w:jc w:val="left"/>
              <w:rPr>
                <w:sz w:val="24"/>
              </w:rPr>
            </w:pPr>
            <w:r w:rsidRPr="00FE16DA">
              <w:rPr>
                <w:sz w:val="24"/>
              </w:rPr>
              <w:t>Contructor mặc nhiên</w:t>
            </w:r>
          </w:p>
          <w:p w14:paraId="089A003A" w14:textId="77777777" w:rsidR="00F33633" w:rsidRPr="00FE16DA" w:rsidRDefault="00F33633" w:rsidP="00F0350C">
            <w:pPr>
              <w:pStyle w:val="ListParagraph"/>
              <w:numPr>
                <w:ilvl w:val="0"/>
                <w:numId w:val="8"/>
              </w:numPr>
              <w:spacing w:before="0" w:after="60" w:line="360" w:lineRule="auto"/>
              <w:ind w:left="54" w:firstLine="0"/>
              <w:jc w:val="left"/>
              <w:rPr>
                <w:sz w:val="24"/>
              </w:rPr>
            </w:pPr>
            <w:r w:rsidRPr="00FE16DA">
              <w:rPr>
                <w:sz w:val="24"/>
              </w:rPr>
              <w:t>Constructor có đầy đủ tham số</w:t>
            </w:r>
          </w:p>
          <w:p w14:paraId="17077987" w14:textId="77777777" w:rsidR="00F33633" w:rsidRPr="00FE16DA" w:rsidRDefault="00F33633" w:rsidP="00F0350C">
            <w:pPr>
              <w:pStyle w:val="ListParagraph"/>
              <w:numPr>
                <w:ilvl w:val="0"/>
                <w:numId w:val="8"/>
              </w:numPr>
              <w:spacing w:before="0" w:after="60" w:line="360" w:lineRule="auto"/>
              <w:ind w:left="54" w:firstLine="0"/>
              <w:jc w:val="left"/>
              <w:rPr>
                <w:sz w:val="24"/>
              </w:rPr>
            </w:pPr>
            <w:r w:rsidRPr="00FE16DA">
              <w:rPr>
                <w:sz w:val="24"/>
              </w:rPr>
              <w:t>Copy constructor</w:t>
            </w:r>
          </w:p>
        </w:tc>
        <w:tc>
          <w:tcPr>
            <w:tcW w:w="1674" w:type="dxa"/>
          </w:tcPr>
          <w:p w14:paraId="14CDFC53" w14:textId="77777777" w:rsidR="00F33633" w:rsidRPr="00FE16DA" w:rsidRDefault="00F33633" w:rsidP="00F0350C">
            <w:pPr>
              <w:pStyle w:val="ListParagraph"/>
              <w:tabs>
                <w:tab w:val="center" w:pos="4536"/>
                <w:tab w:val="center" w:pos="7938"/>
              </w:tabs>
              <w:spacing w:line="360" w:lineRule="auto"/>
              <w:ind w:left="27" w:firstLine="0"/>
              <w:jc w:val="left"/>
              <w:rPr>
                <w:sz w:val="24"/>
              </w:rPr>
            </w:pPr>
          </w:p>
        </w:tc>
      </w:tr>
      <w:tr w:rsidR="00F33633" w:rsidRPr="00FE16DA" w14:paraId="34CE77DD" w14:textId="77777777" w:rsidTr="00F0350C">
        <w:trPr>
          <w:jc w:val="left"/>
        </w:trPr>
        <w:tc>
          <w:tcPr>
            <w:tcW w:w="375" w:type="dxa"/>
          </w:tcPr>
          <w:p w14:paraId="1ABB4B1D" w14:textId="77777777" w:rsidR="00F33633" w:rsidRPr="00FE16DA" w:rsidRDefault="00F33633" w:rsidP="00F0350C">
            <w:pPr>
              <w:spacing w:line="360" w:lineRule="auto"/>
              <w:ind w:firstLine="5"/>
              <w:jc w:val="left"/>
              <w:rPr>
                <w:b/>
                <w:sz w:val="24"/>
              </w:rPr>
            </w:pPr>
            <w:r w:rsidRPr="00FE16DA">
              <w:rPr>
                <w:b/>
                <w:sz w:val="24"/>
              </w:rPr>
              <w:t>4</w:t>
            </w:r>
          </w:p>
        </w:tc>
        <w:tc>
          <w:tcPr>
            <w:tcW w:w="2983" w:type="dxa"/>
          </w:tcPr>
          <w:p w14:paraId="1E3D4851" w14:textId="77777777" w:rsidR="00F33633" w:rsidRPr="00FE16DA" w:rsidRDefault="00F33633" w:rsidP="00F0350C">
            <w:pPr>
              <w:spacing w:line="360" w:lineRule="auto"/>
              <w:ind w:firstLine="0"/>
              <w:jc w:val="left"/>
              <w:rPr>
                <w:b/>
                <w:sz w:val="24"/>
              </w:rPr>
            </w:pPr>
            <w:r w:rsidRPr="00FE16DA">
              <w:rPr>
                <w:b/>
                <w:sz w:val="24"/>
              </w:rPr>
              <w:t>Viết phương thức toString()</w:t>
            </w:r>
          </w:p>
        </w:tc>
        <w:tc>
          <w:tcPr>
            <w:tcW w:w="1516" w:type="dxa"/>
          </w:tcPr>
          <w:p w14:paraId="300C086B" w14:textId="77777777" w:rsidR="00F33633" w:rsidRPr="00FE16DA" w:rsidRDefault="00F33633" w:rsidP="00F0350C">
            <w:pPr>
              <w:tabs>
                <w:tab w:val="center" w:pos="4536"/>
                <w:tab w:val="center" w:pos="7938"/>
              </w:tabs>
              <w:spacing w:line="360" w:lineRule="auto"/>
              <w:ind w:firstLine="0"/>
              <w:jc w:val="left"/>
              <w:rPr>
                <w:b/>
                <w:sz w:val="24"/>
              </w:rPr>
            </w:pPr>
            <w:r w:rsidRPr="00FE16DA">
              <w:rPr>
                <w:b/>
                <w:sz w:val="24"/>
              </w:rPr>
              <w:t>string</w:t>
            </w:r>
          </w:p>
        </w:tc>
        <w:tc>
          <w:tcPr>
            <w:tcW w:w="2230" w:type="dxa"/>
          </w:tcPr>
          <w:p w14:paraId="58ABC52A" w14:textId="5FF6B01C" w:rsidR="00F33633" w:rsidRPr="00FE16DA" w:rsidRDefault="00A96735" w:rsidP="00F0350C">
            <w:pPr>
              <w:pStyle w:val="ListParagraph"/>
              <w:spacing w:line="360" w:lineRule="auto"/>
              <w:ind w:left="54" w:firstLine="0"/>
              <w:jc w:val="left"/>
              <w:rPr>
                <w:sz w:val="24"/>
              </w:rPr>
            </w:pPr>
            <w:r w:rsidRPr="00A96735">
              <w:rPr>
                <w:sz w:val="24"/>
              </w:rPr>
              <w:t>Trả về chuỗi chứa thông tin chi tiết các thuộc tính của SanPham.</w:t>
            </w:r>
          </w:p>
        </w:tc>
        <w:tc>
          <w:tcPr>
            <w:tcW w:w="1674" w:type="dxa"/>
          </w:tcPr>
          <w:p w14:paraId="50B7C35C" w14:textId="77777777" w:rsidR="00F33633" w:rsidRPr="00FE16DA" w:rsidRDefault="00F33633" w:rsidP="00F0350C">
            <w:pPr>
              <w:pStyle w:val="ListParagraph"/>
              <w:tabs>
                <w:tab w:val="center" w:pos="4536"/>
                <w:tab w:val="center" w:pos="7938"/>
              </w:tabs>
              <w:spacing w:line="360" w:lineRule="auto"/>
              <w:ind w:left="27" w:firstLine="0"/>
              <w:jc w:val="left"/>
              <w:rPr>
                <w:sz w:val="24"/>
              </w:rPr>
            </w:pPr>
          </w:p>
        </w:tc>
      </w:tr>
      <w:tr w:rsidR="00F33633" w:rsidRPr="00FE16DA" w14:paraId="0F1D1DF1" w14:textId="77777777" w:rsidTr="00F0350C">
        <w:trPr>
          <w:jc w:val="left"/>
        </w:trPr>
        <w:tc>
          <w:tcPr>
            <w:tcW w:w="375" w:type="dxa"/>
          </w:tcPr>
          <w:p w14:paraId="6FD93226" w14:textId="77777777" w:rsidR="00F33633" w:rsidRPr="00FE16DA" w:rsidRDefault="00F33633" w:rsidP="00F0350C">
            <w:pPr>
              <w:spacing w:line="360" w:lineRule="auto"/>
              <w:ind w:firstLine="5"/>
              <w:jc w:val="left"/>
              <w:rPr>
                <w:b/>
                <w:sz w:val="24"/>
              </w:rPr>
            </w:pPr>
            <w:r>
              <w:rPr>
                <w:b/>
                <w:sz w:val="24"/>
              </w:rPr>
              <w:t>5</w:t>
            </w:r>
          </w:p>
        </w:tc>
        <w:tc>
          <w:tcPr>
            <w:tcW w:w="2983" w:type="dxa"/>
          </w:tcPr>
          <w:p w14:paraId="7A65C5FA" w14:textId="77777777" w:rsidR="00F33633" w:rsidRPr="00FE16DA" w:rsidRDefault="00F33633" w:rsidP="00F0350C">
            <w:pPr>
              <w:spacing w:line="360" w:lineRule="auto"/>
              <w:ind w:firstLine="0"/>
              <w:jc w:val="left"/>
              <w:rPr>
                <w:b/>
                <w:sz w:val="24"/>
              </w:rPr>
            </w:pPr>
            <w:r>
              <w:rPr>
                <w:b/>
                <w:sz w:val="24"/>
              </w:rPr>
              <w:t>Phương thức nghiệp vụ khác</w:t>
            </w:r>
          </w:p>
        </w:tc>
        <w:tc>
          <w:tcPr>
            <w:tcW w:w="1516" w:type="dxa"/>
          </w:tcPr>
          <w:p w14:paraId="2D68F07F" w14:textId="77777777" w:rsidR="00F33633" w:rsidRPr="00FE16DA" w:rsidRDefault="00F33633" w:rsidP="00F0350C">
            <w:pPr>
              <w:tabs>
                <w:tab w:val="center" w:pos="4536"/>
                <w:tab w:val="center" w:pos="7938"/>
              </w:tabs>
              <w:spacing w:line="360" w:lineRule="auto"/>
              <w:ind w:firstLine="0"/>
              <w:jc w:val="left"/>
              <w:rPr>
                <w:b/>
                <w:sz w:val="24"/>
              </w:rPr>
            </w:pPr>
          </w:p>
        </w:tc>
        <w:tc>
          <w:tcPr>
            <w:tcW w:w="2230" w:type="dxa"/>
          </w:tcPr>
          <w:p w14:paraId="2DDF0889" w14:textId="77777777" w:rsidR="00F33633" w:rsidRPr="00FE16DA" w:rsidRDefault="00F33633" w:rsidP="00F0350C">
            <w:pPr>
              <w:pStyle w:val="ListParagraph"/>
              <w:spacing w:line="360" w:lineRule="auto"/>
              <w:ind w:left="54" w:firstLine="0"/>
              <w:jc w:val="left"/>
              <w:rPr>
                <w:sz w:val="24"/>
              </w:rPr>
            </w:pPr>
          </w:p>
        </w:tc>
        <w:tc>
          <w:tcPr>
            <w:tcW w:w="1674" w:type="dxa"/>
          </w:tcPr>
          <w:p w14:paraId="605745C9" w14:textId="77777777" w:rsidR="00F33633" w:rsidRPr="00FE16DA" w:rsidRDefault="00F33633" w:rsidP="00F0350C">
            <w:pPr>
              <w:pStyle w:val="ListParagraph"/>
              <w:tabs>
                <w:tab w:val="center" w:pos="4536"/>
                <w:tab w:val="center" w:pos="7938"/>
              </w:tabs>
              <w:spacing w:line="360" w:lineRule="auto"/>
              <w:ind w:left="27" w:firstLine="0"/>
              <w:jc w:val="left"/>
              <w:rPr>
                <w:sz w:val="24"/>
              </w:rPr>
            </w:pPr>
          </w:p>
        </w:tc>
      </w:tr>
      <w:tr w:rsidR="00F33633" w:rsidRPr="00FE16DA" w14:paraId="09FD3855" w14:textId="77777777" w:rsidTr="00F0350C">
        <w:trPr>
          <w:jc w:val="left"/>
        </w:trPr>
        <w:tc>
          <w:tcPr>
            <w:tcW w:w="375" w:type="dxa"/>
          </w:tcPr>
          <w:p w14:paraId="6B126BEF" w14:textId="77777777" w:rsidR="00F33633" w:rsidRDefault="00F33633" w:rsidP="00F0350C">
            <w:pPr>
              <w:spacing w:line="360" w:lineRule="auto"/>
              <w:ind w:firstLine="5"/>
              <w:jc w:val="left"/>
              <w:rPr>
                <w:b/>
                <w:sz w:val="24"/>
              </w:rPr>
            </w:pPr>
            <w:r>
              <w:rPr>
                <w:b/>
                <w:sz w:val="24"/>
              </w:rPr>
              <w:t>5.1</w:t>
            </w:r>
          </w:p>
        </w:tc>
        <w:tc>
          <w:tcPr>
            <w:tcW w:w="2983" w:type="dxa"/>
          </w:tcPr>
          <w:p w14:paraId="3CC3914E" w14:textId="40CF4FCD" w:rsidR="00F33633" w:rsidRDefault="00A96735" w:rsidP="00F0350C">
            <w:pPr>
              <w:spacing w:line="360" w:lineRule="auto"/>
              <w:ind w:firstLine="0"/>
              <w:jc w:val="left"/>
              <w:rPr>
                <w:b/>
                <w:sz w:val="24"/>
              </w:rPr>
            </w:pPr>
            <w:r w:rsidRPr="00A96735">
              <w:rPr>
                <w:b/>
                <w:sz w:val="24"/>
              </w:rPr>
              <w:t>capNhatSoLuongTon(int soLuong)</w:t>
            </w:r>
          </w:p>
        </w:tc>
        <w:tc>
          <w:tcPr>
            <w:tcW w:w="1516" w:type="dxa"/>
          </w:tcPr>
          <w:p w14:paraId="35AA4350" w14:textId="64E95409" w:rsidR="00F33633" w:rsidRPr="00FE16DA" w:rsidRDefault="00A96735" w:rsidP="00F0350C">
            <w:pPr>
              <w:tabs>
                <w:tab w:val="center" w:pos="4536"/>
                <w:tab w:val="center" w:pos="7938"/>
              </w:tabs>
              <w:spacing w:line="360" w:lineRule="auto"/>
              <w:ind w:firstLine="0"/>
              <w:jc w:val="left"/>
              <w:rPr>
                <w:b/>
                <w:sz w:val="24"/>
              </w:rPr>
            </w:pPr>
            <w:r w:rsidRPr="00A96735">
              <w:rPr>
                <w:bCs/>
                <w:sz w:val="24"/>
              </w:rPr>
              <w:t>boolean</w:t>
            </w:r>
          </w:p>
        </w:tc>
        <w:tc>
          <w:tcPr>
            <w:tcW w:w="2230" w:type="dxa"/>
          </w:tcPr>
          <w:p w14:paraId="5FE53611" w14:textId="4C925EEC" w:rsidR="00F33633" w:rsidRPr="00FE16DA" w:rsidRDefault="00A96735" w:rsidP="00F0350C">
            <w:pPr>
              <w:pStyle w:val="ListParagraph"/>
              <w:spacing w:line="360" w:lineRule="auto"/>
              <w:ind w:left="54" w:firstLine="0"/>
              <w:jc w:val="left"/>
              <w:rPr>
                <w:sz w:val="24"/>
              </w:rPr>
            </w:pPr>
            <w:r w:rsidRPr="00A96735">
              <w:rPr>
                <w:sz w:val="24"/>
              </w:rPr>
              <w:t>Cộng hoặc trừ số lượng tồn kho khi phát sinh giao dịch bán hàng hoặc trả hàng nguyên vẹn.</w:t>
            </w:r>
          </w:p>
        </w:tc>
        <w:tc>
          <w:tcPr>
            <w:tcW w:w="1674" w:type="dxa"/>
          </w:tcPr>
          <w:p w14:paraId="77581A7E" w14:textId="15107046" w:rsidR="00F33633" w:rsidRPr="00FE16DA" w:rsidRDefault="00A96735" w:rsidP="00F0350C">
            <w:pPr>
              <w:pStyle w:val="ListParagraph"/>
              <w:tabs>
                <w:tab w:val="center" w:pos="4536"/>
                <w:tab w:val="center" w:pos="7938"/>
              </w:tabs>
              <w:spacing w:line="360" w:lineRule="auto"/>
              <w:ind w:left="27" w:firstLine="0"/>
              <w:jc w:val="left"/>
              <w:rPr>
                <w:sz w:val="24"/>
              </w:rPr>
            </w:pPr>
            <w:r w:rsidRPr="00A96735">
              <w:rPr>
                <w:sz w:val="24"/>
              </w:rPr>
              <w:t>Đảm bảo tồn kho không âm</w:t>
            </w:r>
          </w:p>
        </w:tc>
      </w:tr>
      <w:tr w:rsidR="00A96735" w:rsidRPr="00FE16DA" w14:paraId="204F4867" w14:textId="77777777" w:rsidTr="00F0350C">
        <w:trPr>
          <w:jc w:val="left"/>
        </w:trPr>
        <w:tc>
          <w:tcPr>
            <w:tcW w:w="375" w:type="dxa"/>
          </w:tcPr>
          <w:p w14:paraId="24E7B9E8" w14:textId="7BA21B14" w:rsidR="00A96735" w:rsidRDefault="00A96735" w:rsidP="00F0350C">
            <w:pPr>
              <w:spacing w:line="360" w:lineRule="auto"/>
              <w:ind w:firstLine="5"/>
              <w:jc w:val="left"/>
              <w:rPr>
                <w:b/>
                <w:sz w:val="24"/>
              </w:rPr>
            </w:pPr>
            <w:r>
              <w:rPr>
                <w:b/>
                <w:sz w:val="24"/>
              </w:rPr>
              <w:t>5.2</w:t>
            </w:r>
          </w:p>
        </w:tc>
        <w:tc>
          <w:tcPr>
            <w:tcW w:w="2983" w:type="dxa"/>
          </w:tcPr>
          <w:p w14:paraId="68D3CFBF" w14:textId="568033F2" w:rsidR="00A96735" w:rsidRPr="00A96735" w:rsidRDefault="00A96735" w:rsidP="00F0350C">
            <w:pPr>
              <w:spacing w:line="360" w:lineRule="auto"/>
              <w:ind w:firstLine="0"/>
              <w:jc w:val="left"/>
              <w:rPr>
                <w:b/>
                <w:sz w:val="24"/>
              </w:rPr>
            </w:pPr>
            <w:r w:rsidRPr="00A96735">
              <w:rPr>
                <w:b/>
                <w:sz w:val="24"/>
              </w:rPr>
              <w:t>kiemTraHetHang()</w:t>
            </w:r>
          </w:p>
        </w:tc>
        <w:tc>
          <w:tcPr>
            <w:tcW w:w="1516" w:type="dxa"/>
          </w:tcPr>
          <w:p w14:paraId="20D5C3C1" w14:textId="5A62DA86" w:rsidR="00A96735" w:rsidRPr="00A96735" w:rsidRDefault="00A96735" w:rsidP="00F0350C">
            <w:pPr>
              <w:tabs>
                <w:tab w:val="center" w:pos="4536"/>
                <w:tab w:val="center" w:pos="7938"/>
              </w:tabs>
              <w:spacing w:line="360" w:lineRule="auto"/>
              <w:ind w:firstLine="0"/>
              <w:jc w:val="left"/>
              <w:rPr>
                <w:bCs/>
                <w:sz w:val="24"/>
              </w:rPr>
            </w:pPr>
            <w:r w:rsidRPr="00A96735">
              <w:rPr>
                <w:bCs/>
                <w:sz w:val="24"/>
              </w:rPr>
              <w:t>boolean</w:t>
            </w:r>
          </w:p>
        </w:tc>
        <w:tc>
          <w:tcPr>
            <w:tcW w:w="2230" w:type="dxa"/>
          </w:tcPr>
          <w:p w14:paraId="43C39622" w14:textId="44090376" w:rsidR="00A96735" w:rsidRPr="00A96735" w:rsidRDefault="00A96735" w:rsidP="00F0350C">
            <w:pPr>
              <w:pStyle w:val="ListParagraph"/>
              <w:spacing w:line="360" w:lineRule="auto"/>
              <w:ind w:left="54" w:firstLine="0"/>
              <w:jc w:val="left"/>
              <w:rPr>
                <w:sz w:val="24"/>
              </w:rPr>
            </w:pPr>
            <w:r w:rsidRPr="00A96735">
              <w:rPr>
                <w:sz w:val="24"/>
              </w:rPr>
              <w:t>Trả về true nếu soLuongTon == 0, ngược lại trả về false.</w:t>
            </w:r>
          </w:p>
        </w:tc>
        <w:tc>
          <w:tcPr>
            <w:tcW w:w="1674" w:type="dxa"/>
          </w:tcPr>
          <w:p w14:paraId="41637A15" w14:textId="77777777" w:rsidR="00A96735" w:rsidRPr="00A96735" w:rsidRDefault="00A96735" w:rsidP="00F0350C">
            <w:pPr>
              <w:pStyle w:val="ListParagraph"/>
              <w:tabs>
                <w:tab w:val="center" w:pos="4536"/>
                <w:tab w:val="center" w:pos="7938"/>
              </w:tabs>
              <w:spacing w:line="360" w:lineRule="auto"/>
              <w:ind w:left="27" w:firstLine="0"/>
              <w:jc w:val="left"/>
              <w:rPr>
                <w:sz w:val="24"/>
              </w:rPr>
            </w:pPr>
          </w:p>
        </w:tc>
      </w:tr>
    </w:tbl>
    <w:p w14:paraId="5266BF5D" w14:textId="29C74F67" w:rsidR="00F33633" w:rsidRDefault="00F33633" w:rsidP="00F33633">
      <w:pPr>
        <w:pStyle w:val="Heading4"/>
      </w:pPr>
      <w:r>
        <w:t xml:space="preserve">Thực thể </w:t>
      </w:r>
      <w:r w:rsidR="004F2671" w:rsidRPr="004F2671">
        <w:t>PhieuTraHang</w:t>
      </w:r>
    </w:p>
    <w:p w14:paraId="4AC82C40" w14:textId="77777777" w:rsidR="00F33633" w:rsidRPr="00982E9A" w:rsidRDefault="00F33633" w:rsidP="00F33633">
      <w:pPr>
        <w:pStyle w:val="Caption"/>
        <w:rPr>
          <w:color w:val="FF0000"/>
          <w:sz w:val="22"/>
          <w:szCs w:val="22"/>
        </w:rPr>
      </w:pPr>
      <w:r>
        <w:br w:type="page"/>
      </w:r>
      <w:r w:rsidRPr="00982E9A">
        <w:rPr>
          <w:sz w:val="22"/>
          <w:szCs w:val="22"/>
        </w:rPr>
        <w:lastRenderedPageBreak/>
        <w:t xml:space="preserve">Table </w:t>
      </w:r>
      <w:r>
        <w:rPr>
          <w:sz w:val="22"/>
          <w:szCs w:val="22"/>
        </w:rPr>
        <w:t>2</w:t>
      </w:r>
      <w:r w:rsidRPr="00982E9A">
        <w:rPr>
          <w:sz w:val="22"/>
          <w:szCs w:val="22"/>
        </w:rPr>
        <w:t xml:space="preserve">: thực thể </w:t>
      </w:r>
      <w:r>
        <w:rPr>
          <w:sz w:val="22"/>
          <w:szCs w:val="22"/>
        </w:rPr>
        <w:t>nhân viên</w:t>
      </w:r>
    </w:p>
    <w:tbl>
      <w:tblPr>
        <w:tblStyle w:val="TableGrid"/>
        <w:tblW w:w="0" w:type="auto"/>
        <w:jc w:val="left"/>
        <w:tblCellMar>
          <w:left w:w="0" w:type="dxa"/>
          <w:right w:w="0" w:type="dxa"/>
        </w:tblCellMar>
        <w:tblLook w:val="04A0" w:firstRow="1" w:lastRow="0" w:firstColumn="1" w:lastColumn="0" w:noHBand="0" w:noVBand="1"/>
      </w:tblPr>
      <w:tblGrid>
        <w:gridCol w:w="326"/>
        <w:gridCol w:w="3877"/>
        <w:gridCol w:w="1239"/>
        <w:gridCol w:w="2034"/>
        <w:gridCol w:w="1302"/>
      </w:tblGrid>
      <w:tr w:rsidR="00F33633" w:rsidRPr="00FE16DA" w14:paraId="6559A32C" w14:textId="77777777" w:rsidTr="004F252F">
        <w:trPr>
          <w:jc w:val="left"/>
        </w:trPr>
        <w:tc>
          <w:tcPr>
            <w:tcW w:w="357" w:type="dxa"/>
          </w:tcPr>
          <w:p w14:paraId="7C566871" w14:textId="77777777" w:rsidR="00F33633" w:rsidRPr="00FE16DA" w:rsidRDefault="00F33633" w:rsidP="00F0350C">
            <w:pPr>
              <w:spacing w:line="360" w:lineRule="auto"/>
              <w:ind w:right="-970" w:firstLine="5"/>
              <w:jc w:val="left"/>
              <w:rPr>
                <w:b/>
                <w:sz w:val="24"/>
              </w:rPr>
            </w:pPr>
            <w:r w:rsidRPr="00FE16DA">
              <w:rPr>
                <w:b/>
                <w:sz w:val="24"/>
              </w:rPr>
              <w:t>s</w:t>
            </w:r>
            <w:r>
              <w:rPr>
                <w:b/>
                <w:sz w:val="24"/>
              </w:rPr>
              <w:t>tt</w:t>
            </w:r>
          </w:p>
        </w:tc>
        <w:tc>
          <w:tcPr>
            <w:tcW w:w="3316" w:type="dxa"/>
          </w:tcPr>
          <w:p w14:paraId="19F1A50C" w14:textId="77777777" w:rsidR="00F33633" w:rsidRPr="00FE16DA" w:rsidRDefault="00F33633" w:rsidP="00F0350C">
            <w:pPr>
              <w:spacing w:line="360" w:lineRule="auto"/>
              <w:ind w:firstLine="0"/>
              <w:jc w:val="left"/>
              <w:rPr>
                <w:b/>
                <w:sz w:val="24"/>
              </w:rPr>
            </w:pPr>
            <w:r w:rsidRPr="00FE16DA">
              <w:rPr>
                <w:b/>
                <w:sz w:val="24"/>
              </w:rPr>
              <w:t>Công việc</w:t>
            </w:r>
          </w:p>
        </w:tc>
        <w:tc>
          <w:tcPr>
            <w:tcW w:w="1413" w:type="dxa"/>
          </w:tcPr>
          <w:p w14:paraId="665589B6" w14:textId="77777777" w:rsidR="00F33633" w:rsidRPr="00FE16DA" w:rsidRDefault="00F33633" w:rsidP="00F0350C">
            <w:pPr>
              <w:tabs>
                <w:tab w:val="center" w:pos="4536"/>
                <w:tab w:val="center" w:pos="7938"/>
              </w:tabs>
              <w:spacing w:line="360" w:lineRule="auto"/>
              <w:ind w:firstLine="0"/>
              <w:jc w:val="left"/>
              <w:rPr>
                <w:b/>
                <w:sz w:val="24"/>
              </w:rPr>
            </w:pPr>
            <w:r w:rsidRPr="00FE16DA">
              <w:rPr>
                <w:b/>
                <w:sz w:val="24"/>
              </w:rPr>
              <w:t>Kiểu dữ liệu</w:t>
            </w:r>
          </w:p>
        </w:tc>
        <w:tc>
          <w:tcPr>
            <w:tcW w:w="2157" w:type="dxa"/>
          </w:tcPr>
          <w:p w14:paraId="7A90E879" w14:textId="77777777" w:rsidR="00F33633" w:rsidRPr="00FE16DA" w:rsidRDefault="00F33633" w:rsidP="00F0350C">
            <w:pPr>
              <w:spacing w:line="360" w:lineRule="auto"/>
              <w:ind w:left="54" w:firstLine="0"/>
              <w:jc w:val="left"/>
              <w:rPr>
                <w:b/>
                <w:sz w:val="24"/>
              </w:rPr>
            </w:pPr>
            <w:r w:rsidRPr="00FE16DA">
              <w:rPr>
                <w:b/>
                <w:sz w:val="24"/>
              </w:rPr>
              <w:t>Ràng buộc</w:t>
            </w:r>
          </w:p>
        </w:tc>
        <w:tc>
          <w:tcPr>
            <w:tcW w:w="1535" w:type="dxa"/>
          </w:tcPr>
          <w:p w14:paraId="24337699" w14:textId="77777777" w:rsidR="00F33633" w:rsidRPr="00FE16DA" w:rsidRDefault="00F33633" w:rsidP="00F0350C">
            <w:pPr>
              <w:tabs>
                <w:tab w:val="center" w:pos="4536"/>
                <w:tab w:val="center" w:pos="7938"/>
              </w:tabs>
              <w:spacing w:line="360" w:lineRule="auto"/>
              <w:ind w:firstLine="0"/>
              <w:jc w:val="left"/>
              <w:rPr>
                <w:b/>
                <w:sz w:val="24"/>
              </w:rPr>
            </w:pPr>
            <w:r w:rsidRPr="00FE16DA">
              <w:rPr>
                <w:b/>
                <w:sz w:val="24"/>
              </w:rPr>
              <w:t>Ghi chú</w:t>
            </w:r>
          </w:p>
        </w:tc>
      </w:tr>
      <w:tr w:rsidR="00F33633" w:rsidRPr="00FE16DA" w14:paraId="7CA96B28" w14:textId="77777777" w:rsidTr="004F252F">
        <w:trPr>
          <w:jc w:val="left"/>
        </w:trPr>
        <w:tc>
          <w:tcPr>
            <w:tcW w:w="357" w:type="dxa"/>
          </w:tcPr>
          <w:p w14:paraId="3AD5B5C9" w14:textId="77777777" w:rsidR="00F33633" w:rsidRPr="00FE16DA" w:rsidRDefault="00F33633" w:rsidP="00F0350C">
            <w:pPr>
              <w:spacing w:line="360" w:lineRule="auto"/>
              <w:ind w:firstLine="5"/>
              <w:jc w:val="left"/>
              <w:rPr>
                <w:b/>
                <w:sz w:val="24"/>
              </w:rPr>
            </w:pPr>
            <w:r w:rsidRPr="00FE16DA">
              <w:rPr>
                <w:b/>
                <w:sz w:val="24"/>
              </w:rPr>
              <w:t>1</w:t>
            </w:r>
          </w:p>
        </w:tc>
        <w:tc>
          <w:tcPr>
            <w:tcW w:w="3316" w:type="dxa"/>
          </w:tcPr>
          <w:p w14:paraId="33ABC1F4" w14:textId="77777777" w:rsidR="00F33633" w:rsidRPr="00FE16DA" w:rsidRDefault="00F33633" w:rsidP="00F0350C">
            <w:pPr>
              <w:spacing w:line="360" w:lineRule="auto"/>
              <w:ind w:firstLine="0"/>
              <w:jc w:val="left"/>
              <w:rPr>
                <w:b/>
                <w:sz w:val="24"/>
              </w:rPr>
            </w:pPr>
            <w:r w:rsidRPr="00FE16DA">
              <w:rPr>
                <w:b/>
                <w:sz w:val="24"/>
              </w:rPr>
              <w:t>Khai báo thuộc tính:</w:t>
            </w:r>
          </w:p>
        </w:tc>
        <w:tc>
          <w:tcPr>
            <w:tcW w:w="1413" w:type="dxa"/>
          </w:tcPr>
          <w:p w14:paraId="5F3C70A0" w14:textId="77777777" w:rsidR="00F33633" w:rsidRPr="00FE16DA" w:rsidRDefault="00F33633" w:rsidP="00F0350C">
            <w:pPr>
              <w:tabs>
                <w:tab w:val="center" w:pos="4536"/>
                <w:tab w:val="center" w:pos="7938"/>
              </w:tabs>
              <w:spacing w:line="360" w:lineRule="auto"/>
              <w:ind w:firstLine="0"/>
              <w:jc w:val="left"/>
              <w:rPr>
                <w:b/>
                <w:sz w:val="24"/>
              </w:rPr>
            </w:pPr>
          </w:p>
        </w:tc>
        <w:tc>
          <w:tcPr>
            <w:tcW w:w="2157" w:type="dxa"/>
          </w:tcPr>
          <w:p w14:paraId="2CB992CD" w14:textId="77777777" w:rsidR="00F33633" w:rsidRPr="00FE16DA" w:rsidRDefault="00F33633" w:rsidP="00F0350C">
            <w:pPr>
              <w:spacing w:line="360" w:lineRule="auto"/>
              <w:ind w:left="54" w:firstLine="0"/>
              <w:jc w:val="left"/>
              <w:rPr>
                <w:b/>
                <w:sz w:val="24"/>
              </w:rPr>
            </w:pPr>
          </w:p>
        </w:tc>
        <w:tc>
          <w:tcPr>
            <w:tcW w:w="1535" w:type="dxa"/>
          </w:tcPr>
          <w:p w14:paraId="664192CB" w14:textId="77777777" w:rsidR="00F33633" w:rsidRPr="00FE16DA" w:rsidRDefault="00F33633" w:rsidP="00F0350C">
            <w:pPr>
              <w:tabs>
                <w:tab w:val="center" w:pos="4536"/>
                <w:tab w:val="center" w:pos="7938"/>
              </w:tabs>
              <w:spacing w:line="360" w:lineRule="auto"/>
              <w:ind w:firstLine="0"/>
              <w:jc w:val="left"/>
              <w:rPr>
                <w:b/>
                <w:sz w:val="24"/>
              </w:rPr>
            </w:pPr>
          </w:p>
        </w:tc>
      </w:tr>
      <w:tr w:rsidR="00F33633" w:rsidRPr="00FE16DA" w14:paraId="45099579" w14:textId="77777777" w:rsidTr="004F252F">
        <w:trPr>
          <w:jc w:val="left"/>
        </w:trPr>
        <w:tc>
          <w:tcPr>
            <w:tcW w:w="357" w:type="dxa"/>
          </w:tcPr>
          <w:p w14:paraId="0A80CF93" w14:textId="77777777" w:rsidR="00F33633" w:rsidRPr="00FE16DA" w:rsidRDefault="00F33633" w:rsidP="00F0350C">
            <w:pPr>
              <w:spacing w:line="360" w:lineRule="auto"/>
              <w:ind w:firstLine="5"/>
              <w:jc w:val="left"/>
              <w:rPr>
                <w:sz w:val="24"/>
              </w:rPr>
            </w:pPr>
            <w:r w:rsidRPr="00FE16DA">
              <w:rPr>
                <w:sz w:val="24"/>
              </w:rPr>
              <w:t>11</w:t>
            </w:r>
          </w:p>
        </w:tc>
        <w:tc>
          <w:tcPr>
            <w:tcW w:w="3316" w:type="dxa"/>
          </w:tcPr>
          <w:p w14:paraId="0AA7FF91" w14:textId="521223DC" w:rsidR="00F33633" w:rsidRPr="00FE16DA" w:rsidRDefault="004F2671" w:rsidP="00F0350C">
            <w:pPr>
              <w:spacing w:line="360" w:lineRule="auto"/>
              <w:ind w:firstLine="0"/>
              <w:jc w:val="left"/>
              <w:rPr>
                <w:sz w:val="24"/>
              </w:rPr>
            </w:pPr>
            <w:r w:rsidRPr="004F2671">
              <w:rPr>
                <w:sz w:val="24"/>
              </w:rPr>
              <w:t>maPhieuTra</w:t>
            </w:r>
          </w:p>
        </w:tc>
        <w:tc>
          <w:tcPr>
            <w:tcW w:w="1413" w:type="dxa"/>
          </w:tcPr>
          <w:p w14:paraId="6A0403E3" w14:textId="77777777" w:rsidR="00F33633" w:rsidRPr="001F2F9F" w:rsidRDefault="00F33633" w:rsidP="00F0350C">
            <w:pPr>
              <w:tabs>
                <w:tab w:val="center" w:pos="4536"/>
                <w:tab w:val="center" w:pos="7938"/>
              </w:tabs>
              <w:spacing w:line="360" w:lineRule="auto"/>
              <w:ind w:firstLine="0"/>
              <w:jc w:val="left"/>
              <w:rPr>
                <w:bCs/>
                <w:sz w:val="24"/>
              </w:rPr>
            </w:pPr>
            <w:r w:rsidRPr="00BA3261">
              <w:rPr>
                <w:bCs/>
                <w:sz w:val="24"/>
              </w:rPr>
              <w:t>String</w:t>
            </w:r>
          </w:p>
        </w:tc>
        <w:tc>
          <w:tcPr>
            <w:tcW w:w="2157" w:type="dxa"/>
          </w:tcPr>
          <w:p w14:paraId="37160DBB" w14:textId="33153194" w:rsidR="00F33633" w:rsidRPr="001F2F9F" w:rsidRDefault="004F2671" w:rsidP="00F0350C">
            <w:pPr>
              <w:spacing w:line="360" w:lineRule="auto"/>
              <w:ind w:left="54" w:firstLine="0"/>
              <w:jc w:val="left"/>
              <w:rPr>
                <w:bCs/>
                <w:sz w:val="24"/>
              </w:rPr>
            </w:pPr>
            <w:r w:rsidRPr="004F2671">
              <w:rPr>
                <w:bCs/>
                <w:sz w:val="24"/>
              </w:rPr>
              <w:t>Định dạng: PT + [YYMMDD] + [XXX] (Tự sinh tăng dần từ 001)</w:t>
            </w:r>
          </w:p>
        </w:tc>
        <w:tc>
          <w:tcPr>
            <w:tcW w:w="1535" w:type="dxa"/>
          </w:tcPr>
          <w:p w14:paraId="641998D8" w14:textId="77777777" w:rsidR="00F33633" w:rsidRPr="001F2F9F" w:rsidRDefault="00F33633" w:rsidP="00F0350C">
            <w:pPr>
              <w:tabs>
                <w:tab w:val="center" w:pos="4536"/>
                <w:tab w:val="center" w:pos="7938"/>
              </w:tabs>
              <w:spacing w:line="360" w:lineRule="auto"/>
              <w:ind w:firstLine="0"/>
              <w:jc w:val="left"/>
              <w:rPr>
                <w:bCs/>
                <w:sz w:val="24"/>
              </w:rPr>
            </w:pPr>
            <w:r w:rsidRPr="001F2F9F">
              <w:rPr>
                <w:bCs/>
                <w:sz w:val="24"/>
              </w:rPr>
              <w:t>{id}</w:t>
            </w:r>
          </w:p>
        </w:tc>
      </w:tr>
      <w:tr w:rsidR="00F33633" w:rsidRPr="00FE16DA" w14:paraId="5BF648C8" w14:textId="77777777" w:rsidTr="004F252F">
        <w:trPr>
          <w:jc w:val="left"/>
        </w:trPr>
        <w:tc>
          <w:tcPr>
            <w:tcW w:w="357" w:type="dxa"/>
          </w:tcPr>
          <w:p w14:paraId="1BB8183A" w14:textId="77777777" w:rsidR="00F33633" w:rsidRPr="00FE16DA" w:rsidRDefault="00F33633" w:rsidP="00F0350C">
            <w:pPr>
              <w:spacing w:line="360" w:lineRule="auto"/>
              <w:ind w:firstLine="5"/>
              <w:jc w:val="left"/>
              <w:rPr>
                <w:sz w:val="24"/>
              </w:rPr>
            </w:pPr>
            <w:r w:rsidRPr="00FE16DA">
              <w:rPr>
                <w:sz w:val="24"/>
              </w:rPr>
              <w:t>1.2</w:t>
            </w:r>
          </w:p>
        </w:tc>
        <w:tc>
          <w:tcPr>
            <w:tcW w:w="3316" w:type="dxa"/>
          </w:tcPr>
          <w:p w14:paraId="008637AD" w14:textId="465571C4" w:rsidR="00F33633" w:rsidRPr="00FE16DA" w:rsidRDefault="004F2671" w:rsidP="00F0350C">
            <w:pPr>
              <w:spacing w:line="360" w:lineRule="auto"/>
              <w:ind w:firstLine="0"/>
              <w:jc w:val="left"/>
              <w:rPr>
                <w:sz w:val="24"/>
              </w:rPr>
            </w:pPr>
            <w:r w:rsidRPr="004F2671">
              <w:rPr>
                <w:sz w:val="24"/>
              </w:rPr>
              <w:t>ngayLap</w:t>
            </w:r>
          </w:p>
        </w:tc>
        <w:tc>
          <w:tcPr>
            <w:tcW w:w="1413" w:type="dxa"/>
          </w:tcPr>
          <w:p w14:paraId="381289B7" w14:textId="78544B56" w:rsidR="00F33633" w:rsidRPr="001F2F9F" w:rsidRDefault="004F2671" w:rsidP="00F0350C">
            <w:pPr>
              <w:tabs>
                <w:tab w:val="center" w:pos="4536"/>
                <w:tab w:val="center" w:pos="7938"/>
              </w:tabs>
              <w:spacing w:line="360" w:lineRule="auto"/>
              <w:ind w:firstLine="0"/>
              <w:jc w:val="left"/>
              <w:rPr>
                <w:bCs/>
                <w:sz w:val="24"/>
              </w:rPr>
            </w:pPr>
            <w:r w:rsidRPr="004F2671">
              <w:rPr>
                <w:bCs/>
                <w:sz w:val="24"/>
              </w:rPr>
              <w:t>LocalDate</w:t>
            </w:r>
          </w:p>
        </w:tc>
        <w:tc>
          <w:tcPr>
            <w:tcW w:w="2157" w:type="dxa"/>
          </w:tcPr>
          <w:p w14:paraId="3A3A0F38" w14:textId="21D4FB09" w:rsidR="00F33633" w:rsidRPr="001F2F9F" w:rsidRDefault="004F2671" w:rsidP="00F0350C">
            <w:pPr>
              <w:spacing w:line="360" w:lineRule="auto"/>
              <w:ind w:left="54" w:firstLine="0"/>
              <w:jc w:val="left"/>
              <w:rPr>
                <w:bCs/>
                <w:sz w:val="24"/>
              </w:rPr>
            </w:pPr>
            <w:r w:rsidRPr="004F2671">
              <w:rPr>
                <w:bCs/>
                <w:sz w:val="24"/>
              </w:rPr>
              <w:t>Không lớn hơn ngày hiện tại. Phải nằm trong thời hạn tối đa 168 giờ kể từ khi hóa đơn được thanh toán.</w:t>
            </w:r>
          </w:p>
        </w:tc>
        <w:tc>
          <w:tcPr>
            <w:tcW w:w="1535" w:type="dxa"/>
          </w:tcPr>
          <w:p w14:paraId="60669F33" w14:textId="7B28B7AE" w:rsidR="00F33633" w:rsidRPr="001F2F9F" w:rsidRDefault="004F2671" w:rsidP="00F0350C">
            <w:pPr>
              <w:tabs>
                <w:tab w:val="center" w:pos="4536"/>
                <w:tab w:val="center" w:pos="7938"/>
              </w:tabs>
              <w:spacing w:line="360" w:lineRule="auto"/>
              <w:ind w:firstLine="0"/>
              <w:jc w:val="left"/>
              <w:rPr>
                <w:bCs/>
                <w:sz w:val="24"/>
              </w:rPr>
            </w:pPr>
            <w:r w:rsidRPr="004F2671">
              <w:rPr>
                <w:bCs/>
                <w:sz w:val="24"/>
              </w:rPr>
              <w:t>Thời điểm lập phiếu</w:t>
            </w:r>
          </w:p>
        </w:tc>
      </w:tr>
      <w:tr w:rsidR="00F33633" w:rsidRPr="00FE16DA" w14:paraId="32D819B8" w14:textId="77777777" w:rsidTr="004F252F">
        <w:trPr>
          <w:jc w:val="left"/>
        </w:trPr>
        <w:tc>
          <w:tcPr>
            <w:tcW w:w="357" w:type="dxa"/>
          </w:tcPr>
          <w:p w14:paraId="12531805" w14:textId="77777777" w:rsidR="00F33633" w:rsidRPr="00FE16DA" w:rsidRDefault="00F33633" w:rsidP="00F0350C">
            <w:pPr>
              <w:spacing w:line="360" w:lineRule="auto"/>
              <w:ind w:firstLine="5"/>
              <w:jc w:val="left"/>
              <w:rPr>
                <w:sz w:val="24"/>
              </w:rPr>
            </w:pPr>
            <w:r w:rsidRPr="00FE16DA">
              <w:rPr>
                <w:sz w:val="24"/>
              </w:rPr>
              <w:t>1.3</w:t>
            </w:r>
          </w:p>
        </w:tc>
        <w:tc>
          <w:tcPr>
            <w:tcW w:w="3316" w:type="dxa"/>
          </w:tcPr>
          <w:p w14:paraId="18CD38DB" w14:textId="139D55A8" w:rsidR="00F33633" w:rsidRPr="00FE16DA" w:rsidRDefault="004F2671" w:rsidP="00F0350C">
            <w:pPr>
              <w:spacing w:line="360" w:lineRule="auto"/>
              <w:ind w:firstLine="0"/>
              <w:jc w:val="left"/>
              <w:rPr>
                <w:sz w:val="24"/>
              </w:rPr>
            </w:pPr>
            <w:r w:rsidRPr="004F2671">
              <w:rPr>
                <w:sz w:val="24"/>
              </w:rPr>
              <w:t>trangThai</w:t>
            </w:r>
          </w:p>
        </w:tc>
        <w:tc>
          <w:tcPr>
            <w:tcW w:w="1413" w:type="dxa"/>
          </w:tcPr>
          <w:p w14:paraId="140AF683" w14:textId="77777777" w:rsidR="00F33633" w:rsidRPr="001F2F9F" w:rsidRDefault="00F33633" w:rsidP="00F0350C">
            <w:pPr>
              <w:tabs>
                <w:tab w:val="center" w:pos="4536"/>
                <w:tab w:val="center" w:pos="7938"/>
              </w:tabs>
              <w:spacing w:line="360" w:lineRule="auto"/>
              <w:ind w:firstLine="0"/>
              <w:jc w:val="left"/>
              <w:rPr>
                <w:bCs/>
                <w:sz w:val="24"/>
              </w:rPr>
            </w:pPr>
            <w:r w:rsidRPr="001F2F9F">
              <w:rPr>
                <w:bCs/>
                <w:sz w:val="24"/>
              </w:rPr>
              <w:t>String</w:t>
            </w:r>
          </w:p>
        </w:tc>
        <w:tc>
          <w:tcPr>
            <w:tcW w:w="2157" w:type="dxa"/>
          </w:tcPr>
          <w:p w14:paraId="039FC7F9" w14:textId="1DB0577A" w:rsidR="00F33633" w:rsidRPr="001F2F9F" w:rsidRDefault="004F2671" w:rsidP="00F0350C">
            <w:pPr>
              <w:spacing w:line="360" w:lineRule="auto"/>
              <w:ind w:left="54" w:firstLine="0"/>
              <w:jc w:val="left"/>
              <w:rPr>
                <w:bCs/>
                <w:sz w:val="24"/>
              </w:rPr>
            </w:pPr>
            <w:r w:rsidRPr="004F2671">
              <w:rPr>
                <w:bCs/>
                <w:sz w:val="24"/>
              </w:rPr>
              <w:t>Chỉ nhận: "Chờ xác nhận", "Đã hoàn tất", "Đã từ chối".</w:t>
            </w:r>
          </w:p>
        </w:tc>
        <w:tc>
          <w:tcPr>
            <w:tcW w:w="1535" w:type="dxa"/>
          </w:tcPr>
          <w:p w14:paraId="23C760C5" w14:textId="1C343AE6" w:rsidR="00F33633" w:rsidRPr="001F2F9F" w:rsidRDefault="004F2671" w:rsidP="00F0350C">
            <w:pPr>
              <w:tabs>
                <w:tab w:val="center" w:pos="4536"/>
                <w:tab w:val="center" w:pos="7938"/>
              </w:tabs>
              <w:spacing w:line="360" w:lineRule="auto"/>
              <w:ind w:firstLine="0"/>
              <w:jc w:val="left"/>
              <w:rPr>
                <w:bCs/>
                <w:sz w:val="24"/>
              </w:rPr>
            </w:pPr>
            <w:r w:rsidRPr="004F2671">
              <w:rPr>
                <w:bCs/>
                <w:sz w:val="24"/>
              </w:rPr>
              <w:t>Mặc định: "Chờ xác nhận"</w:t>
            </w:r>
          </w:p>
        </w:tc>
      </w:tr>
      <w:tr w:rsidR="00F33633" w:rsidRPr="00FE16DA" w14:paraId="51B82BC9" w14:textId="77777777" w:rsidTr="004F252F">
        <w:trPr>
          <w:jc w:val="left"/>
        </w:trPr>
        <w:tc>
          <w:tcPr>
            <w:tcW w:w="357" w:type="dxa"/>
          </w:tcPr>
          <w:p w14:paraId="275F6B81" w14:textId="77777777" w:rsidR="00F33633" w:rsidRPr="00FE16DA" w:rsidRDefault="00F33633" w:rsidP="00F0350C">
            <w:pPr>
              <w:spacing w:line="360" w:lineRule="auto"/>
              <w:ind w:firstLine="5"/>
              <w:jc w:val="left"/>
              <w:rPr>
                <w:sz w:val="24"/>
              </w:rPr>
            </w:pPr>
            <w:r w:rsidRPr="00FE16DA">
              <w:rPr>
                <w:sz w:val="24"/>
              </w:rPr>
              <w:t>1.4</w:t>
            </w:r>
          </w:p>
        </w:tc>
        <w:tc>
          <w:tcPr>
            <w:tcW w:w="3316" w:type="dxa"/>
          </w:tcPr>
          <w:p w14:paraId="12AC0E88" w14:textId="5186EEDB" w:rsidR="00F33633" w:rsidRPr="00FE16DA" w:rsidRDefault="004F2671" w:rsidP="00F0350C">
            <w:pPr>
              <w:spacing w:line="360" w:lineRule="auto"/>
              <w:ind w:firstLine="0"/>
              <w:jc w:val="left"/>
              <w:rPr>
                <w:sz w:val="24"/>
              </w:rPr>
            </w:pPr>
            <w:r w:rsidRPr="004F2671">
              <w:rPr>
                <w:sz w:val="24"/>
              </w:rPr>
              <w:t>tongTienDuKien</w:t>
            </w:r>
          </w:p>
        </w:tc>
        <w:tc>
          <w:tcPr>
            <w:tcW w:w="1413" w:type="dxa"/>
          </w:tcPr>
          <w:p w14:paraId="6DB622A3" w14:textId="41D6F008" w:rsidR="00F33633" w:rsidRPr="001F2F9F" w:rsidRDefault="004F2671" w:rsidP="00F0350C">
            <w:pPr>
              <w:tabs>
                <w:tab w:val="center" w:pos="4536"/>
                <w:tab w:val="center" w:pos="7938"/>
              </w:tabs>
              <w:spacing w:line="360" w:lineRule="auto"/>
              <w:ind w:firstLine="0"/>
              <w:jc w:val="left"/>
              <w:rPr>
                <w:bCs/>
                <w:sz w:val="24"/>
              </w:rPr>
            </w:pPr>
            <w:r w:rsidRPr="004F2671">
              <w:rPr>
                <w:bCs/>
                <w:sz w:val="24"/>
              </w:rPr>
              <w:t>BigDecimal</w:t>
            </w:r>
          </w:p>
        </w:tc>
        <w:tc>
          <w:tcPr>
            <w:tcW w:w="2157" w:type="dxa"/>
          </w:tcPr>
          <w:p w14:paraId="7F5BBFFF" w14:textId="421817BB" w:rsidR="00F33633" w:rsidRPr="004F2671" w:rsidRDefault="004F2671" w:rsidP="004F2671">
            <w:pPr>
              <w:spacing w:line="360" w:lineRule="auto"/>
              <w:ind w:left="54" w:firstLine="0"/>
              <w:jc w:val="left"/>
              <w:rPr>
                <w:bCs/>
                <w:sz w:val="24"/>
              </w:rPr>
            </w:pPr>
            <w:r w:rsidRPr="004F2671">
              <w:rPr>
                <w:bCs/>
                <w:sz w:val="24"/>
              </w:rPr>
              <w:t>&gt;</w:t>
            </w:r>
            <w:r>
              <w:rPr>
                <w:bCs/>
                <w:sz w:val="24"/>
              </w:rPr>
              <w:t>= 0</w:t>
            </w:r>
          </w:p>
        </w:tc>
        <w:tc>
          <w:tcPr>
            <w:tcW w:w="1535" w:type="dxa"/>
          </w:tcPr>
          <w:p w14:paraId="7DE19258" w14:textId="77777777" w:rsidR="00F33633" w:rsidRPr="001F2F9F" w:rsidRDefault="00F33633" w:rsidP="00F0350C">
            <w:pPr>
              <w:tabs>
                <w:tab w:val="center" w:pos="4536"/>
                <w:tab w:val="center" w:pos="7938"/>
              </w:tabs>
              <w:spacing w:line="360" w:lineRule="auto"/>
              <w:ind w:firstLine="0"/>
              <w:jc w:val="left"/>
              <w:rPr>
                <w:bCs/>
                <w:sz w:val="24"/>
              </w:rPr>
            </w:pPr>
          </w:p>
        </w:tc>
      </w:tr>
      <w:tr w:rsidR="00F33633" w:rsidRPr="00FE16DA" w14:paraId="17C69BDF" w14:textId="77777777" w:rsidTr="004F252F">
        <w:trPr>
          <w:jc w:val="left"/>
        </w:trPr>
        <w:tc>
          <w:tcPr>
            <w:tcW w:w="357" w:type="dxa"/>
          </w:tcPr>
          <w:p w14:paraId="21749490" w14:textId="77777777" w:rsidR="00F33633" w:rsidRPr="00FE16DA" w:rsidRDefault="00F33633" w:rsidP="00F0350C">
            <w:pPr>
              <w:spacing w:line="360" w:lineRule="auto"/>
              <w:ind w:firstLine="5"/>
              <w:jc w:val="left"/>
              <w:rPr>
                <w:sz w:val="24"/>
              </w:rPr>
            </w:pPr>
            <w:r w:rsidRPr="00FE16DA">
              <w:rPr>
                <w:sz w:val="24"/>
              </w:rPr>
              <w:t>1.5</w:t>
            </w:r>
          </w:p>
        </w:tc>
        <w:tc>
          <w:tcPr>
            <w:tcW w:w="3316" w:type="dxa"/>
          </w:tcPr>
          <w:p w14:paraId="10742A4A" w14:textId="76798A2F" w:rsidR="00F33633" w:rsidRPr="00FE16DA" w:rsidRDefault="004F2671" w:rsidP="00F0350C">
            <w:pPr>
              <w:spacing w:line="360" w:lineRule="auto"/>
              <w:ind w:firstLine="0"/>
              <w:jc w:val="left"/>
              <w:rPr>
                <w:sz w:val="24"/>
              </w:rPr>
            </w:pPr>
            <w:r w:rsidRPr="004F2671">
              <w:rPr>
                <w:sz w:val="24"/>
              </w:rPr>
              <w:t>soTienDuocDuyet</w:t>
            </w:r>
          </w:p>
        </w:tc>
        <w:tc>
          <w:tcPr>
            <w:tcW w:w="1413" w:type="dxa"/>
          </w:tcPr>
          <w:p w14:paraId="5387016B" w14:textId="742D49A4" w:rsidR="00F33633" w:rsidRPr="001F2F9F" w:rsidRDefault="004F2671" w:rsidP="00F0350C">
            <w:pPr>
              <w:tabs>
                <w:tab w:val="center" w:pos="4536"/>
                <w:tab w:val="center" w:pos="7938"/>
              </w:tabs>
              <w:spacing w:line="360" w:lineRule="auto"/>
              <w:ind w:firstLine="0"/>
              <w:jc w:val="left"/>
              <w:rPr>
                <w:bCs/>
                <w:sz w:val="24"/>
              </w:rPr>
            </w:pPr>
            <w:r w:rsidRPr="004F2671">
              <w:rPr>
                <w:bCs/>
                <w:sz w:val="24"/>
              </w:rPr>
              <w:t>BigDecimal</w:t>
            </w:r>
          </w:p>
        </w:tc>
        <w:tc>
          <w:tcPr>
            <w:tcW w:w="2157" w:type="dxa"/>
          </w:tcPr>
          <w:p w14:paraId="7D4E49F9" w14:textId="5A3E0B91" w:rsidR="00F33633" w:rsidRPr="001F2F9F" w:rsidRDefault="004F2671" w:rsidP="00F0350C">
            <w:pPr>
              <w:spacing w:line="360" w:lineRule="auto"/>
              <w:ind w:left="54" w:firstLine="0"/>
              <w:jc w:val="left"/>
              <w:rPr>
                <w:bCs/>
                <w:sz w:val="24"/>
              </w:rPr>
            </w:pPr>
            <w:r w:rsidRPr="004F2671">
              <w:rPr>
                <w:bCs/>
                <w:sz w:val="24"/>
              </w:rPr>
              <w:t>&gt;= 0</w:t>
            </w:r>
            <w:r>
              <w:rPr>
                <w:bCs/>
                <w:sz w:val="24"/>
              </w:rPr>
              <w:t xml:space="preserve">, </w:t>
            </w:r>
            <w:r w:rsidRPr="004F2671">
              <w:rPr>
                <w:bCs/>
                <w:sz w:val="24"/>
              </w:rPr>
              <w:t>Số tiền do Chủ cửa hàng phê duyệt</w:t>
            </w:r>
          </w:p>
        </w:tc>
        <w:tc>
          <w:tcPr>
            <w:tcW w:w="1535" w:type="dxa"/>
          </w:tcPr>
          <w:p w14:paraId="3F78C912" w14:textId="77777777" w:rsidR="00F33633" w:rsidRPr="001F2F9F" w:rsidRDefault="00F33633" w:rsidP="00F0350C">
            <w:pPr>
              <w:tabs>
                <w:tab w:val="center" w:pos="4536"/>
                <w:tab w:val="center" w:pos="7938"/>
              </w:tabs>
              <w:spacing w:line="360" w:lineRule="auto"/>
              <w:ind w:firstLine="0"/>
              <w:jc w:val="left"/>
              <w:rPr>
                <w:bCs/>
                <w:sz w:val="24"/>
              </w:rPr>
            </w:pPr>
          </w:p>
        </w:tc>
      </w:tr>
      <w:tr w:rsidR="00F33633" w:rsidRPr="00FE16DA" w14:paraId="77142057" w14:textId="77777777" w:rsidTr="004F252F">
        <w:trPr>
          <w:jc w:val="left"/>
        </w:trPr>
        <w:tc>
          <w:tcPr>
            <w:tcW w:w="357" w:type="dxa"/>
          </w:tcPr>
          <w:p w14:paraId="395675CE" w14:textId="77777777" w:rsidR="00F33633" w:rsidRPr="00FE16DA" w:rsidRDefault="00F33633" w:rsidP="00F0350C">
            <w:pPr>
              <w:spacing w:line="360" w:lineRule="auto"/>
              <w:ind w:firstLine="5"/>
              <w:jc w:val="left"/>
              <w:rPr>
                <w:sz w:val="24"/>
              </w:rPr>
            </w:pPr>
            <w:r w:rsidRPr="00FE16DA">
              <w:rPr>
                <w:sz w:val="24"/>
              </w:rPr>
              <w:t>1.6</w:t>
            </w:r>
          </w:p>
        </w:tc>
        <w:tc>
          <w:tcPr>
            <w:tcW w:w="3316" w:type="dxa"/>
          </w:tcPr>
          <w:p w14:paraId="44F237BA" w14:textId="0E816D8E" w:rsidR="00F33633" w:rsidRPr="00FE16DA" w:rsidRDefault="004F2671" w:rsidP="00F0350C">
            <w:pPr>
              <w:spacing w:line="360" w:lineRule="auto"/>
              <w:ind w:firstLine="0"/>
              <w:jc w:val="left"/>
              <w:rPr>
                <w:sz w:val="24"/>
              </w:rPr>
            </w:pPr>
            <w:r w:rsidRPr="004F2671">
              <w:rPr>
                <w:sz w:val="24"/>
              </w:rPr>
              <w:t>soTienThucTra</w:t>
            </w:r>
          </w:p>
        </w:tc>
        <w:tc>
          <w:tcPr>
            <w:tcW w:w="1413" w:type="dxa"/>
          </w:tcPr>
          <w:p w14:paraId="1B50B6E2" w14:textId="5D2B76EE" w:rsidR="00F33633" w:rsidRPr="001F2F9F" w:rsidRDefault="004F2671" w:rsidP="00F0350C">
            <w:pPr>
              <w:tabs>
                <w:tab w:val="center" w:pos="4536"/>
                <w:tab w:val="center" w:pos="7938"/>
              </w:tabs>
              <w:spacing w:line="360" w:lineRule="auto"/>
              <w:ind w:firstLine="0"/>
              <w:jc w:val="left"/>
              <w:rPr>
                <w:bCs/>
                <w:sz w:val="24"/>
              </w:rPr>
            </w:pPr>
            <w:r w:rsidRPr="004F2671">
              <w:rPr>
                <w:bCs/>
                <w:sz w:val="24"/>
              </w:rPr>
              <w:t>BigDecimal</w:t>
            </w:r>
          </w:p>
        </w:tc>
        <w:tc>
          <w:tcPr>
            <w:tcW w:w="2157" w:type="dxa"/>
          </w:tcPr>
          <w:p w14:paraId="0284CD8D" w14:textId="47A56B93" w:rsidR="00F33633" w:rsidRPr="001F2F9F" w:rsidRDefault="004F2671" w:rsidP="00F0350C">
            <w:pPr>
              <w:spacing w:line="360" w:lineRule="auto"/>
              <w:ind w:left="54" w:firstLine="0"/>
              <w:jc w:val="left"/>
              <w:rPr>
                <w:bCs/>
                <w:sz w:val="24"/>
              </w:rPr>
            </w:pPr>
            <w:r w:rsidRPr="004F2671">
              <w:rPr>
                <w:bCs/>
                <w:sz w:val="24"/>
              </w:rPr>
              <w:t>&gt;</w:t>
            </w:r>
            <w:r>
              <w:rPr>
                <w:bCs/>
                <w:sz w:val="24"/>
              </w:rPr>
              <w:t>= 0</w:t>
            </w:r>
          </w:p>
        </w:tc>
        <w:tc>
          <w:tcPr>
            <w:tcW w:w="1535" w:type="dxa"/>
          </w:tcPr>
          <w:p w14:paraId="3BCE5EB5" w14:textId="77777777" w:rsidR="00F33633" w:rsidRPr="001F2F9F" w:rsidRDefault="00F33633" w:rsidP="00F0350C">
            <w:pPr>
              <w:tabs>
                <w:tab w:val="center" w:pos="4536"/>
                <w:tab w:val="center" w:pos="7938"/>
              </w:tabs>
              <w:spacing w:line="360" w:lineRule="auto"/>
              <w:ind w:firstLine="0"/>
              <w:jc w:val="left"/>
              <w:rPr>
                <w:bCs/>
                <w:sz w:val="24"/>
              </w:rPr>
            </w:pPr>
          </w:p>
        </w:tc>
      </w:tr>
      <w:tr w:rsidR="00F33633" w:rsidRPr="00FE16DA" w14:paraId="58831326" w14:textId="77777777" w:rsidTr="004F252F">
        <w:trPr>
          <w:jc w:val="left"/>
        </w:trPr>
        <w:tc>
          <w:tcPr>
            <w:tcW w:w="357" w:type="dxa"/>
          </w:tcPr>
          <w:p w14:paraId="5A29B199" w14:textId="77777777" w:rsidR="00F33633" w:rsidRPr="00FE16DA" w:rsidRDefault="00F33633" w:rsidP="00F0350C">
            <w:pPr>
              <w:spacing w:line="360" w:lineRule="auto"/>
              <w:ind w:firstLine="5"/>
              <w:jc w:val="left"/>
              <w:rPr>
                <w:sz w:val="24"/>
              </w:rPr>
            </w:pPr>
            <w:r>
              <w:rPr>
                <w:sz w:val="24"/>
              </w:rPr>
              <w:t>1.7</w:t>
            </w:r>
          </w:p>
        </w:tc>
        <w:tc>
          <w:tcPr>
            <w:tcW w:w="3316" w:type="dxa"/>
          </w:tcPr>
          <w:p w14:paraId="0C8F2E80" w14:textId="3D33CFB0" w:rsidR="00F33633" w:rsidRPr="00BA3261" w:rsidRDefault="004F2671" w:rsidP="00F0350C">
            <w:pPr>
              <w:spacing w:line="360" w:lineRule="auto"/>
              <w:ind w:firstLine="0"/>
              <w:jc w:val="left"/>
              <w:rPr>
                <w:sz w:val="24"/>
              </w:rPr>
            </w:pPr>
            <w:r w:rsidRPr="004F2671">
              <w:rPr>
                <w:sz w:val="24"/>
              </w:rPr>
              <w:t>lyDoTuChoi</w:t>
            </w:r>
          </w:p>
        </w:tc>
        <w:tc>
          <w:tcPr>
            <w:tcW w:w="1413" w:type="dxa"/>
          </w:tcPr>
          <w:p w14:paraId="6BF797E6" w14:textId="77777777" w:rsidR="00F33633" w:rsidRPr="00BA3261" w:rsidRDefault="00F33633" w:rsidP="00F0350C">
            <w:pPr>
              <w:tabs>
                <w:tab w:val="center" w:pos="4536"/>
                <w:tab w:val="center" w:pos="7938"/>
              </w:tabs>
              <w:spacing w:line="360" w:lineRule="auto"/>
              <w:ind w:firstLine="0"/>
              <w:jc w:val="left"/>
              <w:rPr>
                <w:bCs/>
                <w:sz w:val="24"/>
              </w:rPr>
            </w:pPr>
            <w:r w:rsidRPr="00BA3261">
              <w:rPr>
                <w:bCs/>
                <w:sz w:val="24"/>
              </w:rPr>
              <w:t>String</w:t>
            </w:r>
          </w:p>
        </w:tc>
        <w:tc>
          <w:tcPr>
            <w:tcW w:w="2157" w:type="dxa"/>
          </w:tcPr>
          <w:p w14:paraId="148B43A0" w14:textId="78CBE60C" w:rsidR="00F33633" w:rsidRPr="00BA3261" w:rsidRDefault="004F2671" w:rsidP="00F0350C">
            <w:pPr>
              <w:spacing w:line="360" w:lineRule="auto"/>
              <w:ind w:left="54" w:firstLine="0"/>
              <w:jc w:val="left"/>
              <w:rPr>
                <w:bCs/>
                <w:sz w:val="24"/>
              </w:rPr>
            </w:pPr>
            <w:r w:rsidRPr="004F2671">
              <w:rPr>
                <w:bCs/>
                <w:sz w:val="24"/>
              </w:rPr>
              <w:t>Bắt buộc nhập nếu trạng thái là "Đã từ chối".</w:t>
            </w:r>
          </w:p>
        </w:tc>
        <w:tc>
          <w:tcPr>
            <w:tcW w:w="1535" w:type="dxa"/>
          </w:tcPr>
          <w:p w14:paraId="3DAE0859" w14:textId="77777777" w:rsidR="00F33633" w:rsidRPr="001F2F9F" w:rsidRDefault="00F33633" w:rsidP="00F0350C">
            <w:pPr>
              <w:tabs>
                <w:tab w:val="center" w:pos="4536"/>
                <w:tab w:val="center" w:pos="7938"/>
              </w:tabs>
              <w:spacing w:line="360" w:lineRule="auto"/>
              <w:ind w:firstLine="0"/>
              <w:jc w:val="left"/>
              <w:rPr>
                <w:bCs/>
                <w:sz w:val="24"/>
              </w:rPr>
            </w:pPr>
          </w:p>
        </w:tc>
      </w:tr>
      <w:tr w:rsidR="00F33633" w:rsidRPr="00FE16DA" w14:paraId="22E6B475" w14:textId="77777777" w:rsidTr="004F252F">
        <w:trPr>
          <w:jc w:val="left"/>
        </w:trPr>
        <w:tc>
          <w:tcPr>
            <w:tcW w:w="357" w:type="dxa"/>
          </w:tcPr>
          <w:p w14:paraId="0E0C7B2C" w14:textId="77777777" w:rsidR="00F33633" w:rsidRPr="00FE16DA" w:rsidRDefault="00F33633" w:rsidP="00F0350C">
            <w:pPr>
              <w:spacing w:line="360" w:lineRule="auto"/>
              <w:ind w:firstLine="5"/>
              <w:jc w:val="left"/>
              <w:rPr>
                <w:b/>
                <w:sz w:val="24"/>
              </w:rPr>
            </w:pPr>
            <w:r w:rsidRPr="00FE16DA">
              <w:rPr>
                <w:b/>
                <w:sz w:val="24"/>
              </w:rPr>
              <w:t>2</w:t>
            </w:r>
          </w:p>
        </w:tc>
        <w:tc>
          <w:tcPr>
            <w:tcW w:w="3316" w:type="dxa"/>
          </w:tcPr>
          <w:p w14:paraId="0FDDF3A5" w14:textId="77777777" w:rsidR="00F33633" w:rsidRPr="00FE16DA" w:rsidRDefault="00F33633" w:rsidP="00F0350C">
            <w:pPr>
              <w:spacing w:line="360" w:lineRule="auto"/>
              <w:ind w:firstLine="0"/>
              <w:jc w:val="left"/>
              <w:rPr>
                <w:b/>
                <w:sz w:val="24"/>
              </w:rPr>
            </w:pPr>
            <w:r w:rsidRPr="00FE16DA">
              <w:rPr>
                <w:b/>
                <w:sz w:val="24"/>
              </w:rPr>
              <w:t>Viết các phương thức getter, setter</w:t>
            </w:r>
          </w:p>
        </w:tc>
        <w:tc>
          <w:tcPr>
            <w:tcW w:w="1413" w:type="dxa"/>
          </w:tcPr>
          <w:p w14:paraId="50D8BE4F" w14:textId="77777777" w:rsidR="00F33633" w:rsidRPr="00FE16DA" w:rsidRDefault="00F33633" w:rsidP="00F0350C">
            <w:pPr>
              <w:tabs>
                <w:tab w:val="center" w:pos="4536"/>
                <w:tab w:val="center" w:pos="7938"/>
              </w:tabs>
              <w:spacing w:line="360" w:lineRule="auto"/>
              <w:ind w:firstLine="0"/>
              <w:jc w:val="left"/>
              <w:rPr>
                <w:b/>
                <w:sz w:val="24"/>
              </w:rPr>
            </w:pPr>
          </w:p>
        </w:tc>
        <w:tc>
          <w:tcPr>
            <w:tcW w:w="2157" w:type="dxa"/>
          </w:tcPr>
          <w:p w14:paraId="2609AD79" w14:textId="77777777" w:rsidR="00F33633" w:rsidRPr="00FE16DA" w:rsidRDefault="00F33633" w:rsidP="00F0350C">
            <w:pPr>
              <w:spacing w:line="360" w:lineRule="auto"/>
              <w:ind w:left="54" w:firstLine="0"/>
              <w:jc w:val="left"/>
              <w:rPr>
                <w:b/>
                <w:sz w:val="24"/>
              </w:rPr>
            </w:pPr>
          </w:p>
        </w:tc>
        <w:tc>
          <w:tcPr>
            <w:tcW w:w="1535" w:type="dxa"/>
          </w:tcPr>
          <w:p w14:paraId="5C50CD74" w14:textId="77777777" w:rsidR="00F33633" w:rsidRPr="00FE16DA" w:rsidRDefault="00F33633" w:rsidP="00F0350C">
            <w:pPr>
              <w:tabs>
                <w:tab w:val="center" w:pos="4536"/>
                <w:tab w:val="center" w:pos="7938"/>
              </w:tabs>
              <w:spacing w:line="360" w:lineRule="auto"/>
              <w:ind w:firstLine="0"/>
              <w:jc w:val="left"/>
              <w:rPr>
                <w:b/>
                <w:sz w:val="24"/>
              </w:rPr>
            </w:pPr>
          </w:p>
        </w:tc>
      </w:tr>
      <w:tr w:rsidR="00F33633" w:rsidRPr="00FE16DA" w14:paraId="2282CD92" w14:textId="77777777" w:rsidTr="004F252F">
        <w:trPr>
          <w:jc w:val="left"/>
        </w:trPr>
        <w:tc>
          <w:tcPr>
            <w:tcW w:w="357" w:type="dxa"/>
          </w:tcPr>
          <w:p w14:paraId="07A5B3C4" w14:textId="77777777" w:rsidR="00F33633" w:rsidRPr="00FE16DA" w:rsidRDefault="00F33633" w:rsidP="00F0350C">
            <w:pPr>
              <w:spacing w:line="360" w:lineRule="auto"/>
              <w:ind w:firstLine="5"/>
              <w:jc w:val="left"/>
              <w:rPr>
                <w:sz w:val="24"/>
              </w:rPr>
            </w:pPr>
            <w:r w:rsidRPr="00FE16DA">
              <w:rPr>
                <w:sz w:val="24"/>
              </w:rPr>
              <w:t>2.1</w:t>
            </w:r>
          </w:p>
        </w:tc>
        <w:tc>
          <w:tcPr>
            <w:tcW w:w="3316" w:type="dxa"/>
          </w:tcPr>
          <w:p w14:paraId="7AEE0FB6" w14:textId="6B81FC0D" w:rsidR="00F33633" w:rsidRPr="00FE16DA" w:rsidRDefault="004F2671" w:rsidP="00F0350C">
            <w:pPr>
              <w:spacing w:line="360" w:lineRule="auto"/>
              <w:ind w:firstLine="0"/>
              <w:jc w:val="left"/>
              <w:rPr>
                <w:sz w:val="24"/>
              </w:rPr>
            </w:pPr>
            <w:r w:rsidRPr="004F2671">
              <w:rPr>
                <w:sz w:val="24"/>
              </w:rPr>
              <w:t>setMaPhieuTra(String maPhieuTra)</w:t>
            </w:r>
          </w:p>
        </w:tc>
        <w:tc>
          <w:tcPr>
            <w:tcW w:w="1413" w:type="dxa"/>
          </w:tcPr>
          <w:p w14:paraId="19DDAB16" w14:textId="77777777" w:rsidR="00F33633" w:rsidRPr="00FE16DA" w:rsidRDefault="00F33633" w:rsidP="00F0350C">
            <w:pPr>
              <w:tabs>
                <w:tab w:val="center" w:pos="4536"/>
                <w:tab w:val="center" w:pos="7938"/>
              </w:tabs>
              <w:spacing w:line="360" w:lineRule="auto"/>
              <w:ind w:firstLine="0"/>
              <w:jc w:val="left"/>
              <w:rPr>
                <w:b/>
                <w:sz w:val="24"/>
              </w:rPr>
            </w:pPr>
            <w:r w:rsidRPr="00FE16DA">
              <w:rPr>
                <w:b/>
                <w:sz w:val="24"/>
              </w:rPr>
              <w:t>void</w:t>
            </w:r>
          </w:p>
        </w:tc>
        <w:tc>
          <w:tcPr>
            <w:tcW w:w="2157" w:type="dxa"/>
          </w:tcPr>
          <w:p w14:paraId="67F9291B" w14:textId="18E4274A" w:rsidR="00F33633" w:rsidRPr="00FE16DA" w:rsidRDefault="004F2671" w:rsidP="00F0350C">
            <w:pPr>
              <w:spacing w:line="360" w:lineRule="auto"/>
              <w:ind w:left="54" w:firstLine="0"/>
              <w:jc w:val="left"/>
              <w:rPr>
                <w:sz w:val="24"/>
              </w:rPr>
            </w:pPr>
            <w:r w:rsidRPr="004F2671">
              <w:rPr>
                <w:sz w:val="24"/>
              </w:rPr>
              <w:t>Kiểm tra không rỗng và đúng định dạng PTYYMMDDXXX</w:t>
            </w:r>
          </w:p>
        </w:tc>
        <w:tc>
          <w:tcPr>
            <w:tcW w:w="1535" w:type="dxa"/>
          </w:tcPr>
          <w:p w14:paraId="5CAAE0E6" w14:textId="786B1A41" w:rsidR="00F33633" w:rsidRPr="00FE16DA" w:rsidRDefault="004F2671" w:rsidP="00F0350C">
            <w:pPr>
              <w:pStyle w:val="ListParagraph"/>
              <w:tabs>
                <w:tab w:val="center" w:pos="4536"/>
                <w:tab w:val="center" w:pos="7938"/>
              </w:tabs>
              <w:spacing w:line="360" w:lineRule="auto"/>
              <w:ind w:left="27" w:firstLine="0"/>
              <w:jc w:val="left"/>
              <w:rPr>
                <w:sz w:val="24"/>
              </w:rPr>
            </w:pPr>
            <w:r w:rsidRPr="00BA3261">
              <w:rPr>
                <w:sz w:val="24"/>
              </w:rPr>
              <w:t xml:space="preserve">Throw exception nếu </w:t>
            </w:r>
            <w:r>
              <w:rPr>
                <w:sz w:val="24"/>
              </w:rPr>
              <w:t>maPhieuTra sai định dạng</w:t>
            </w:r>
          </w:p>
        </w:tc>
      </w:tr>
      <w:tr w:rsidR="00F33633" w:rsidRPr="00FE16DA" w14:paraId="26ABA556" w14:textId="77777777" w:rsidTr="004F252F">
        <w:trPr>
          <w:jc w:val="left"/>
        </w:trPr>
        <w:tc>
          <w:tcPr>
            <w:tcW w:w="357" w:type="dxa"/>
          </w:tcPr>
          <w:p w14:paraId="0F1510BD" w14:textId="77777777" w:rsidR="00F33633" w:rsidRPr="00FE16DA" w:rsidRDefault="00F33633" w:rsidP="00F0350C">
            <w:pPr>
              <w:spacing w:line="360" w:lineRule="auto"/>
              <w:ind w:firstLine="5"/>
              <w:jc w:val="left"/>
              <w:rPr>
                <w:sz w:val="24"/>
              </w:rPr>
            </w:pPr>
            <w:r w:rsidRPr="00FE16DA">
              <w:rPr>
                <w:sz w:val="24"/>
              </w:rPr>
              <w:lastRenderedPageBreak/>
              <w:t>2.2</w:t>
            </w:r>
          </w:p>
        </w:tc>
        <w:tc>
          <w:tcPr>
            <w:tcW w:w="3316" w:type="dxa"/>
          </w:tcPr>
          <w:p w14:paraId="362FED11" w14:textId="3D49ECD9" w:rsidR="00F33633" w:rsidRPr="00FE16DA" w:rsidRDefault="004F2671" w:rsidP="00F0350C">
            <w:pPr>
              <w:spacing w:line="360" w:lineRule="auto"/>
              <w:ind w:firstLine="0"/>
              <w:jc w:val="left"/>
              <w:rPr>
                <w:sz w:val="24"/>
              </w:rPr>
            </w:pPr>
            <w:r w:rsidRPr="004F2671">
              <w:rPr>
                <w:sz w:val="24"/>
              </w:rPr>
              <w:t>setNgayLap(LocalDate ngayLap)</w:t>
            </w:r>
          </w:p>
        </w:tc>
        <w:tc>
          <w:tcPr>
            <w:tcW w:w="1413" w:type="dxa"/>
          </w:tcPr>
          <w:p w14:paraId="67A666D0" w14:textId="77777777" w:rsidR="00F33633" w:rsidRPr="00FE16DA" w:rsidRDefault="00F33633" w:rsidP="00F0350C">
            <w:pPr>
              <w:tabs>
                <w:tab w:val="center" w:pos="4536"/>
                <w:tab w:val="center" w:pos="7938"/>
              </w:tabs>
              <w:spacing w:line="360" w:lineRule="auto"/>
              <w:ind w:firstLine="0"/>
              <w:jc w:val="left"/>
              <w:rPr>
                <w:b/>
                <w:sz w:val="24"/>
              </w:rPr>
            </w:pPr>
            <w:r w:rsidRPr="00FE16DA">
              <w:rPr>
                <w:b/>
                <w:sz w:val="24"/>
              </w:rPr>
              <w:t>void</w:t>
            </w:r>
          </w:p>
        </w:tc>
        <w:tc>
          <w:tcPr>
            <w:tcW w:w="2157" w:type="dxa"/>
          </w:tcPr>
          <w:p w14:paraId="75C317E5" w14:textId="61FA0C54" w:rsidR="00F33633" w:rsidRPr="00FE16DA" w:rsidRDefault="004F2671" w:rsidP="00F0350C">
            <w:pPr>
              <w:pStyle w:val="ListParagraph"/>
              <w:spacing w:line="360" w:lineRule="auto"/>
              <w:ind w:left="54" w:firstLine="0"/>
              <w:jc w:val="left"/>
              <w:rPr>
                <w:sz w:val="24"/>
              </w:rPr>
            </w:pPr>
            <w:r w:rsidRPr="004F2671">
              <w:rPr>
                <w:sz w:val="24"/>
              </w:rPr>
              <w:t>Kiểm tra ngayLap &lt;=</w:t>
            </w:r>
            <w:r>
              <w:rPr>
                <w:sz w:val="24"/>
              </w:rPr>
              <w:t xml:space="preserve"> ngày hiện tại </w:t>
            </w:r>
            <w:r w:rsidRPr="004F2671">
              <w:rPr>
                <w:sz w:val="24"/>
              </w:rPr>
              <w:t>và thỏa mãn quy định trong vòng 168 giờ kể từ hóa đơn gốc.</w:t>
            </w:r>
          </w:p>
        </w:tc>
        <w:tc>
          <w:tcPr>
            <w:tcW w:w="1535" w:type="dxa"/>
          </w:tcPr>
          <w:p w14:paraId="5878A054" w14:textId="50B7EC46" w:rsidR="00F33633" w:rsidRPr="00FE16DA" w:rsidRDefault="00F33633" w:rsidP="00F0350C">
            <w:pPr>
              <w:pStyle w:val="ListParagraph"/>
              <w:tabs>
                <w:tab w:val="center" w:pos="4536"/>
                <w:tab w:val="center" w:pos="7938"/>
              </w:tabs>
              <w:spacing w:line="360" w:lineRule="auto"/>
              <w:ind w:left="27" w:firstLine="0"/>
              <w:jc w:val="left"/>
              <w:rPr>
                <w:sz w:val="24"/>
              </w:rPr>
            </w:pPr>
          </w:p>
        </w:tc>
      </w:tr>
      <w:tr w:rsidR="00F33633" w:rsidRPr="00FE16DA" w14:paraId="79DA1C3F" w14:textId="77777777" w:rsidTr="004F252F">
        <w:trPr>
          <w:jc w:val="left"/>
        </w:trPr>
        <w:tc>
          <w:tcPr>
            <w:tcW w:w="357" w:type="dxa"/>
          </w:tcPr>
          <w:p w14:paraId="21F2A085" w14:textId="77777777" w:rsidR="00F33633" w:rsidRPr="00FE16DA" w:rsidRDefault="00F33633" w:rsidP="00F0350C">
            <w:pPr>
              <w:spacing w:line="360" w:lineRule="auto"/>
              <w:ind w:firstLine="5"/>
              <w:jc w:val="left"/>
              <w:rPr>
                <w:sz w:val="24"/>
              </w:rPr>
            </w:pPr>
            <w:r w:rsidRPr="00FE16DA">
              <w:rPr>
                <w:sz w:val="24"/>
              </w:rPr>
              <w:t>2.3</w:t>
            </w:r>
          </w:p>
        </w:tc>
        <w:tc>
          <w:tcPr>
            <w:tcW w:w="3316" w:type="dxa"/>
          </w:tcPr>
          <w:p w14:paraId="7404E4B5" w14:textId="743E9BDB" w:rsidR="00F33633" w:rsidRPr="00FE16DA" w:rsidRDefault="004F2671" w:rsidP="00F0350C">
            <w:pPr>
              <w:spacing w:line="360" w:lineRule="auto"/>
              <w:ind w:firstLine="0"/>
              <w:jc w:val="left"/>
              <w:rPr>
                <w:sz w:val="24"/>
              </w:rPr>
            </w:pPr>
            <w:r w:rsidRPr="004F2671">
              <w:rPr>
                <w:sz w:val="24"/>
              </w:rPr>
              <w:t>setTrangThai(String trangThai)</w:t>
            </w:r>
          </w:p>
        </w:tc>
        <w:tc>
          <w:tcPr>
            <w:tcW w:w="1413" w:type="dxa"/>
          </w:tcPr>
          <w:p w14:paraId="7AC6DE26" w14:textId="77777777" w:rsidR="00F33633" w:rsidRPr="00FE16DA" w:rsidRDefault="00F33633" w:rsidP="00F0350C">
            <w:pPr>
              <w:tabs>
                <w:tab w:val="center" w:pos="4536"/>
                <w:tab w:val="center" w:pos="7938"/>
              </w:tabs>
              <w:spacing w:line="360" w:lineRule="auto"/>
              <w:ind w:firstLine="0"/>
              <w:jc w:val="left"/>
              <w:rPr>
                <w:b/>
                <w:sz w:val="24"/>
              </w:rPr>
            </w:pPr>
            <w:r w:rsidRPr="00FE16DA">
              <w:rPr>
                <w:b/>
                <w:sz w:val="24"/>
              </w:rPr>
              <w:t>void</w:t>
            </w:r>
          </w:p>
        </w:tc>
        <w:tc>
          <w:tcPr>
            <w:tcW w:w="2157" w:type="dxa"/>
          </w:tcPr>
          <w:p w14:paraId="3A45554F" w14:textId="3050889A" w:rsidR="00F33633" w:rsidRPr="00FE16DA" w:rsidRDefault="004F2671" w:rsidP="00F0350C">
            <w:pPr>
              <w:pStyle w:val="ListParagraph"/>
              <w:spacing w:line="360" w:lineRule="auto"/>
              <w:ind w:left="54" w:firstLine="0"/>
              <w:jc w:val="left"/>
              <w:rPr>
                <w:sz w:val="24"/>
              </w:rPr>
            </w:pPr>
            <w:r w:rsidRPr="004F2671">
              <w:rPr>
                <w:sz w:val="24"/>
              </w:rPr>
              <w:t>Kiểm tra giá trị phải thuộc danh mục quy định</w:t>
            </w:r>
          </w:p>
        </w:tc>
        <w:tc>
          <w:tcPr>
            <w:tcW w:w="1535" w:type="dxa"/>
          </w:tcPr>
          <w:p w14:paraId="10E69B22" w14:textId="0C1FC108" w:rsidR="00F33633" w:rsidRPr="00FE16DA" w:rsidRDefault="00F33633" w:rsidP="00F0350C">
            <w:pPr>
              <w:pStyle w:val="ListParagraph"/>
              <w:tabs>
                <w:tab w:val="center" w:pos="4536"/>
                <w:tab w:val="center" w:pos="7938"/>
              </w:tabs>
              <w:spacing w:line="360" w:lineRule="auto"/>
              <w:ind w:left="27" w:firstLine="0"/>
              <w:jc w:val="left"/>
              <w:rPr>
                <w:sz w:val="24"/>
              </w:rPr>
            </w:pPr>
            <w:r w:rsidRPr="00BA3261">
              <w:rPr>
                <w:sz w:val="24"/>
              </w:rPr>
              <w:t xml:space="preserve">Throw exception nếu </w:t>
            </w:r>
            <w:r w:rsidR="004F2671">
              <w:rPr>
                <w:sz w:val="24"/>
              </w:rPr>
              <w:t>trangThai</w:t>
            </w:r>
            <w:r>
              <w:rPr>
                <w:sz w:val="24"/>
              </w:rPr>
              <w:t xml:space="preserve"> sai định dạng</w:t>
            </w:r>
          </w:p>
        </w:tc>
      </w:tr>
      <w:tr w:rsidR="00F33633" w:rsidRPr="00FE16DA" w14:paraId="513B0167" w14:textId="77777777" w:rsidTr="004F252F">
        <w:trPr>
          <w:jc w:val="left"/>
        </w:trPr>
        <w:tc>
          <w:tcPr>
            <w:tcW w:w="357" w:type="dxa"/>
          </w:tcPr>
          <w:p w14:paraId="3F7AA63B" w14:textId="77777777" w:rsidR="00F33633" w:rsidRPr="00FE16DA" w:rsidRDefault="00F33633" w:rsidP="00F0350C">
            <w:pPr>
              <w:spacing w:line="360" w:lineRule="auto"/>
              <w:ind w:firstLine="5"/>
              <w:jc w:val="left"/>
              <w:rPr>
                <w:sz w:val="24"/>
              </w:rPr>
            </w:pPr>
            <w:r w:rsidRPr="00FE16DA">
              <w:rPr>
                <w:sz w:val="24"/>
              </w:rPr>
              <w:t>2.4</w:t>
            </w:r>
          </w:p>
        </w:tc>
        <w:tc>
          <w:tcPr>
            <w:tcW w:w="3316" w:type="dxa"/>
          </w:tcPr>
          <w:p w14:paraId="5F47FD53" w14:textId="2C9A0D30" w:rsidR="00F33633" w:rsidRPr="00FE16DA" w:rsidRDefault="004F2671" w:rsidP="00F0350C">
            <w:pPr>
              <w:spacing w:line="360" w:lineRule="auto"/>
              <w:ind w:firstLine="0"/>
              <w:jc w:val="left"/>
              <w:rPr>
                <w:sz w:val="24"/>
              </w:rPr>
            </w:pPr>
            <w:r w:rsidRPr="004F2671">
              <w:rPr>
                <w:sz w:val="24"/>
              </w:rPr>
              <w:t>setTongTienDuKien(BigDecimal tien)</w:t>
            </w:r>
          </w:p>
        </w:tc>
        <w:tc>
          <w:tcPr>
            <w:tcW w:w="1413" w:type="dxa"/>
          </w:tcPr>
          <w:p w14:paraId="67CE3576" w14:textId="77777777" w:rsidR="00F33633" w:rsidRPr="00FE16DA" w:rsidRDefault="00F33633" w:rsidP="00F0350C">
            <w:pPr>
              <w:tabs>
                <w:tab w:val="center" w:pos="4536"/>
                <w:tab w:val="center" w:pos="7938"/>
              </w:tabs>
              <w:spacing w:line="360" w:lineRule="auto"/>
              <w:ind w:firstLine="0"/>
              <w:jc w:val="left"/>
              <w:rPr>
                <w:b/>
                <w:sz w:val="24"/>
              </w:rPr>
            </w:pPr>
            <w:r w:rsidRPr="00FE16DA">
              <w:rPr>
                <w:b/>
                <w:sz w:val="24"/>
              </w:rPr>
              <w:t>void</w:t>
            </w:r>
          </w:p>
        </w:tc>
        <w:tc>
          <w:tcPr>
            <w:tcW w:w="2157" w:type="dxa"/>
          </w:tcPr>
          <w:p w14:paraId="6CE5E7AD" w14:textId="1DD5CAF2" w:rsidR="00F33633" w:rsidRPr="00FE16DA" w:rsidRDefault="004F2671" w:rsidP="00F0350C">
            <w:pPr>
              <w:pStyle w:val="ListParagraph"/>
              <w:spacing w:line="360" w:lineRule="auto"/>
              <w:ind w:left="54" w:firstLine="0"/>
              <w:jc w:val="left"/>
              <w:rPr>
                <w:sz w:val="24"/>
              </w:rPr>
            </w:pPr>
            <w:r w:rsidRPr="004F2671">
              <w:rPr>
                <w:sz w:val="24"/>
              </w:rPr>
              <w:t>Kiểm tra tien &gt;= 0</w:t>
            </w:r>
          </w:p>
        </w:tc>
        <w:tc>
          <w:tcPr>
            <w:tcW w:w="1535" w:type="dxa"/>
          </w:tcPr>
          <w:p w14:paraId="4AF5C2B2" w14:textId="7C8D2FA6" w:rsidR="00F33633" w:rsidRPr="00FE16DA" w:rsidRDefault="00F33633" w:rsidP="00F0350C">
            <w:pPr>
              <w:pStyle w:val="ListParagraph"/>
              <w:tabs>
                <w:tab w:val="center" w:pos="4536"/>
                <w:tab w:val="center" w:pos="7938"/>
              </w:tabs>
              <w:spacing w:line="360" w:lineRule="auto"/>
              <w:ind w:left="27" w:firstLine="0"/>
              <w:jc w:val="left"/>
              <w:rPr>
                <w:sz w:val="24"/>
              </w:rPr>
            </w:pPr>
            <w:r w:rsidRPr="00BA3261">
              <w:rPr>
                <w:sz w:val="24"/>
              </w:rPr>
              <w:t xml:space="preserve">Throw exception nếu </w:t>
            </w:r>
            <w:r w:rsidR="004F252F">
              <w:rPr>
                <w:sz w:val="24"/>
              </w:rPr>
              <w:t>tien &lt; 0</w:t>
            </w:r>
          </w:p>
        </w:tc>
      </w:tr>
      <w:tr w:rsidR="00F33633" w:rsidRPr="00FE16DA" w14:paraId="272B2211" w14:textId="77777777" w:rsidTr="004F252F">
        <w:trPr>
          <w:jc w:val="left"/>
        </w:trPr>
        <w:tc>
          <w:tcPr>
            <w:tcW w:w="357" w:type="dxa"/>
          </w:tcPr>
          <w:p w14:paraId="5FB1A4FB" w14:textId="77777777" w:rsidR="00F33633" w:rsidRPr="00FE16DA" w:rsidRDefault="00F33633" w:rsidP="00F0350C">
            <w:pPr>
              <w:spacing w:line="360" w:lineRule="auto"/>
              <w:ind w:firstLine="5"/>
              <w:jc w:val="left"/>
              <w:rPr>
                <w:sz w:val="24"/>
              </w:rPr>
            </w:pPr>
            <w:r w:rsidRPr="00FE16DA">
              <w:rPr>
                <w:sz w:val="24"/>
              </w:rPr>
              <w:t>2.5</w:t>
            </w:r>
          </w:p>
        </w:tc>
        <w:tc>
          <w:tcPr>
            <w:tcW w:w="3316" w:type="dxa"/>
          </w:tcPr>
          <w:p w14:paraId="3D1325D9" w14:textId="23C417F8" w:rsidR="00F33633" w:rsidRPr="00FE16DA" w:rsidRDefault="004F252F" w:rsidP="00F0350C">
            <w:pPr>
              <w:spacing w:line="360" w:lineRule="auto"/>
              <w:ind w:firstLine="0"/>
              <w:jc w:val="left"/>
              <w:rPr>
                <w:sz w:val="24"/>
              </w:rPr>
            </w:pPr>
            <w:r w:rsidRPr="004F252F">
              <w:rPr>
                <w:sz w:val="24"/>
              </w:rPr>
              <w:t>setSoTienDuocDuyet(BigDecimal tien)</w:t>
            </w:r>
          </w:p>
        </w:tc>
        <w:tc>
          <w:tcPr>
            <w:tcW w:w="1413" w:type="dxa"/>
          </w:tcPr>
          <w:p w14:paraId="229FC88E" w14:textId="77777777" w:rsidR="00F33633" w:rsidRPr="00FE16DA" w:rsidRDefault="00F33633" w:rsidP="00F0350C">
            <w:pPr>
              <w:tabs>
                <w:tab w:val="center" w:pos="4536"/>
                <w:tab w:val="center" w:pos="7938"/>
              </w:tabs>
              <w:spacing w:line="360" w:lineRule="auto"/>
              <w:ind w:firstLine="0"/>
              <w:jc w:val="left"/>
              <w:rPr>
                <w:b/>
                <w:sz w:val="24"/>
              </w:rPr>
            </w:pPr>
            <w:r w:rsidRPr="00FE16DA">
              <w:rPr>
                <w:b/>
                <w:sz w:val="24"/>
              </w:rPr>
              <w:t>void</w:t>
            </w:r>
          </w:p>
        </w:tc>
        <w:tc>
          <w:tcPr>
            <w:tcW w:w="2157" w:type="dxa"/>
          </w:tcPr>
          <w:p w14:paraId="62D34B4E" w14:textId="2BF48033" w:rsidR="00F33633" w:rsidRPr="00FE16DA" w:rsidRDefault="004F252F" w:rsidP="00F0350C">
            <w:pPr>
              <w:pStyle w:val="ListParagraph"/>
              <w:spacing w:line="360" w:lineRule="auto"/>
              <w:ind w:left="54" w:firstLine="0"/>
              <w:jc w:val="left"/>
              <w:rPr>
                <w:sz w:val="24"/>
              </w:rPr>
            </w:pPr>
            <w:r w:rsidRPr="004F252F">
              <w:rPr>
                <w:sz w:val="24"/>
              </w:rPr>
              <w:t>Kiểm tra tien &gt;= 0 và không vượt quá số tiền khách đã thanh toán cho sản phẩm đó</w:t>
            </w:r>
          </w:p>
        </w:tc>
        <w:tc>
          <w:tcPr>
            <w:tcW w:w="1535" w:type="dxa"/>
          </w:tcPr>
          <w:p w14:paraId="5EFCE6B2" w14:textId="5DE6F406" w:rsidR="00F33633" w:rsidRPr="00143C27" w:rsidRDefault="00F33633" w:rsidP="00F0350C">
            <w:pPr>
              <w:tabs>
                <w:tab w:val="center" w:pos="4536"/>
                <w:tab w:val="center" w:pos="7938"/>
              </w:tabs>
              <w:spacing w:line="360" w:lineRule="auto"/>
              <w:ind w:firstLine="0"/>
              <w:jc w:val="left"/>
              <w:rPr>
                <w:sz w:val="24"/>
              </w:rPr>
            </w:pPr>
          </w:p>
        </w:tc>
      </w:tr>
      <w:tr w:rsidR="00F33633" w:rsidRPr="00FE16DA" w14:paraId="7861B4CC" w14:textId="77777777" w:rsidTr="004F252F">
        <w:trPr>
          <w:jc w:val="left"/>
        </w:trPr>
        <w:tc>
          <w:tcPr>
            <w:tcW w:w="357" w:type="dxa"/>
          </w:tcPr>
          <w:p w14:paraId="3CC6B321" w14:textId="77777777" w:rsidR="00F33633" w:rsidRPr="00FE16DA" w:rsidRDefault="00F33633" w:rsidP="00F0350C">
            <w:pPr>
              <w:spacing w:line="360" w:lineRule="auto"/>
              <w:ind w:firstLine="5"/>
              <w:jc w:val="left"/>
              <w:rPr>
                <w:sz w:val="24"/>
              </w:rPr>
            </w:pPr>
            <w:r w:rsidRPr="00FE16DA">
              <w:rPr>
                <w:sz w:val="24"/>
              </w:rPr>
              <w:t>2.6</w:t>
            </w:r>
          </w:p>
        </w:tc>
        <w:tc>
          <w:tcPr>
            <w:tcW w:w="3316" w:type="dxa"/>
          </w:tcPr>
          <w:p w14:paraId="2DD2C15F" w14:textId="683FD3E6" w:rsidR="00F33633" w:rsidRPr="00FE16DA" w:rsidRDefault="004F252F" w:rsidP="00F0350C">
            <w:pPr>
              <w:spacing w:line="360" w:lineRule="auto"/>
              <w:ind w:firstLine="0"/>
              <w:jc w:val="left"/>
              <w:rPr>
                <w:sz w:val="24"/>
              </w:rPr>
            </w:pPr>
            <w:r w:rsidRPr="004F252F">
              <w:rPr>
                <w:sz w:val="24"/>
              </w:rPr>
              <w:t>setSoTienThucTra(BigDecimal tien)</w:t>
            </w:r>
          </w:p>
        </w:tc>
        <w:tc>
          <w:tcPr>
            <w:tcW w:w="1413" w:type="dxa"/>
          </w:tcPr>
          <w:p w14:paraId="09511ED3" w14:textId="77777777" w:rsidR="00F33633" w:rsidRPr="00FE16DA" w:rsidRDefault="00F33633" w:rsidP="00F0350C">
            <w:pPr>
              <w:tabs>
                <w:tab w:val="center" w:pos="4536"/>
                <w:tab w:val="center" w:pos="7938"/>
              </w:tabs>
              <w:spacing w:line="360" w:lineRule="auto"/>
              <w:ind w:firstLine="0"/>
              <w:jc w:val="left"/>
              <w:rPr>
                <w:b/>
                <w:sz w:val="24"/>
              </w:rPr>
            </w:pPr>
            <w:r w:rsidRPr="00FE16DA">
              <w:rPr>
                <w:b/>
                <w:sz w:val="24"/>
              </w:rPr>
              <w:t>void</w:t>
            </w:r>
          </w:p>
        </w:tc>
        <w:tc>
          <w:tcPr>
            <w:tcW w:w="2157" w:type="dxa"/>
          </w:tcPr>
          <w:p w14:paraId="081838CE" w14:textId="384A7177" w:rsidR="00F33633" w:rsidRPr="00FE16DA" w:rsidRDefault="004F252F" w:rsidP="00F0350C">
            <w:pPr>
              <w:pStyle w:val="ListParagraph"/>
              <w:spacing w:line="360" w:lineRule="auto"/>
              <w:ind w:left="54" w:firstLine="0"/>
              <w:jc w:val="left"/>
              <w:rPr>
                <w:sz w:val="24"/>
              </w:rPr>
            </w:pPr>
            <w:r w:rsidRPr="004F252F">
              <w:rPr>
                <w:sz w:val="24"/>
              </w:rPr>
              <w:t>Kiểm tra tien &gt;= 0</w:t>
            </w:r>
          </w:p>
        </w:tc>
        <w:tc>
          <w:tcPr>
            <w:tcW w:w="1535" w:type="dxa"/>
          </w:tcPr>
          <w:p w14:paraId="2447FA80" w14:textId="3BF1BB37" w:rsidR="00F33633" w:rsidRPr="00FE16DA" w:rsidRDefault="004F252F" w:rsidP="00F0350C">
            <w:pPr>
              <w:pStyle w:val="ListParagraph"/>
              <w:tabs>
                <w:tab w:val="center" w:pos="4536"/>
                <w:tab w:val="center" w:pos="7938"/>
              </w:tabs>
              <w:spacing w:line="360" w:lineRule="auto"/>
              <w:ind w:left="27" w:firstLine="0"/>
              <w:jc w:val="left"/>
              <w:rPr>
                <w:sz w:val="24"/>
              </w:rPr>
            </w:pPr>
            <w:r w:rsidRPr="00BA3261">
              <w:rPr>
                <w:sz w:val="24"/>
              </w:rPr>
              <w:t xml:space="preserve">Throw exception nếu </w:t>
            </w:r>
            <w:r>
              <w:rPr>
                <w:sz w:val="24"/>
              </w:rPr>
              <w:t>tien &lt; 0</w:t>
            </w:r>
          </w:p>
        </w:tc>
      </w:tr>
      <w:tr w:rsidR="00F33633" w:rsidRPr="00FE16DA" w14:paraId="58FFD4BA" w14:textId="77777777" w:rsidTr="004F252F">
        <w:trPr>
          <w:jc w:val="left"/>
        </w:trPr>
        <w:tc>
          <w:tcPr>
            <w:tcW w:w="357" w:type="dxa"/>
          </w:tcPr>
          <w:p w14:paraId="5761EE12" w14:textId="77777777" w:rsidR="00F33633" w:rsidRPr="00FE16DA" w:rsidRDefault="00F33633" w:rsidP="00F0350C">
            <w:pPr>
              <w:spacing w:line="360" w:lineRule="auto"/>
              <w:ind w:firstLine="5"/>
              <w:jc w:val="left"/>
              <w:rPr>
                <w:sz w:val="24"/>
              </w:rPr>
            </w:pPr>
            <w:r>
              <w:rPr>
                <w:sz w:val="24"/>
              </w:rPr>
              <w:t>2.7</w:t>
            </w:r>
          </w:p>
        </w:tc>
        <w:tc>
          <w:tcPr>
            <w:tcW w:w="3316" w:type="dxa"/>
          </w:tcPr>
          <w:p w14:paraId="62F6FB09" w14:textId="6353EDB1" w:rsidR="00F33633" w:rsidRPr="006E43A1" w:rsidRDefault="004F252F" w:rsidP="00F0350C">
            <w:pPr>
              <w:spacing w:line="360" w:lineRule="auto"/>
              <w:ind w:firstLine="0"/>
              <w:jc w:val="left"/>
              <w:rPr>
                <w:sz w:val="24"/>
              </w:rPr>
            </w:pPr>
            <w:r w:rsidRPr="004F252F">
              <w:rPr>
                <w:sz w:val="24"/>
              </w:rPr>
              <w:t>setLyDoTuChoi(String lyDo)</w:t>
            </w:r>
          </w:p>
        </w:tc>
        <w:tc>
          <w:tcPr>
            <w:tcW w:w="1413" w:type="dxa"/>
          </w:tcPr>
          <w:p w14:paraId="38096196" w14:textId="77777777" w:rsidR="00F33633" w:rsidRPr="00FE16DA" w:rsidRDefault="00F33633" w:rsidP="00F0350C">
            <w:pPr>
              <w:tabs>
                <w:tab w:val="center" w:pos="4536"/>
                <w:tab w:val="center" w:pos="7938"/>
              </w:tabs>
              <w:spacing w:line="360" w:lineRule="auto"/>
              <w:ind w:firstLine="0"/>
              <w:jc w:val="left"/>
              <w:rPr>
                <w:b/>
                <w:sz w:val="24"/>
              </w:rPr>
            </w:pPr>
            <w:r w:rsidRPr="006E43A1">
              <w:rPr>
                <w:b/>
                <w:sz w:val="24"/>
              </w:rPr>
              <w:t>void</w:t>
            </w:r>
          </w:p>
        </w:tc>
        <w:tc>
          <w:tcPr>
            <w:tcW w:w="2157" w:type="dxa"/>
          </w:tcPr>
          <w:p w14:paraId="5AF17EBF" w14:textId="5812A8DC" w:rsidR="00F33633" w:rsidRPr="006E43A1" w:rsidRDefault="004F252F" w:rsidP="00F0350C">
            <w:pPr>
              <w:pStyle w:val="ListParagraph"/>
              <w:spacing w:line="360" w:lineRule="auto"/>
              <w:ind w:left="54" w:firstLine="0"/>
              <w:jc w:val="left"/>
              <w:rPr>
                <w:sz w:val="24"/>
              </w:rPr>
            </w:pPr>
            <w:r w:rsidRPr="004F252F">
              <w:rPr>
                <w:sz w:val="24"/>
              </w:rPr>
              <w:t>Nếu trạng thái là "Đã từ chối", bắt buộc lyDo không được rỗng.</w:t>
            </w:r>
          </w:p>
        </w:tc>
        <w:tc>
          <w:tcPr>
            <w:tcW w:w="1535" w:type="dxa"/>
          </w:tcPr>
          <w:p w14:paraId="7D985B9F" w14:textId="77777777" w:rsidR="00F33633" w:rsidRPr="00BA3261" w:rsidRDefault="00F33633" w:rsidP="00F0350C">
            <w:pPr>
              <w:pStyle w:val="ListParagraph"/>
              <w:tabs>
                <w:tab w:val="center" w:pos="4536"/>
                <w:tab w:val="center" w:pos="7938"/>
              </w:tabs>
              <w:spacing w:line="360" w:lineRule="auto"/>
              <w:ind w:left="27" w:firstLine="0"/>
              <w:jc w:val="left"/>
              <w:rPr>
                <w:sz w:val="24"/>
              </w:rPr>
            </w:pPr>
          </w:p>
        </w:tc>
      </w:tr>
      <w:tr w:rsidR="00F33633" w:rsidRPr="00FE16DA" w14:paraId="3C924455" w14:textId="77777777" w:rsidTr="004F252F">
        <w:trPr>
          <w:jc w:val="left"/>
        </w:trPr>
        <w:tc>
          <w:tcPr>
            <w:tcW w:w="357" w:type="dxa"/>
          </w:tcPr>
          <w:p w14:paraId="1977DD95" w14:textId="77777777" w:rsidR="00F33633" w:rsidRPr="00FE16DA" w:rsidRDefault="00F33633" w:rsidP="00F0350C">
            <w:pPr>
              <w:spacing w:line="360" w:lineRule="auto"/>
              <w:ind w:firstLine="5"/>
              <w:jc w:val="left"/>
              <w:rPr>
                <w:b/>
                <w:sz w:val="24"/>
              </w:rPr>
            </w:pPr>
            <w:r w:rsidRPr="00FE16DA">
              <w:rPr>
                <w:b/>
                <w:sz w:val="24"/>
              </w:rPr>
              <w:t>3</w:t>
            </w:r>
          </w:p>
        </w:tc>
        <w:tc>
          <w:tcPr>
            <w:tcW w:w="3316" w:type="dxa"/>
          </w:tcPr>
          <w:p w14:paraId="267C6669" w14:textId="77777777" w:rsidR="00F33633" w:rsidRPr="00FE16DA" w:rsidRDefault="00F33633" w:rsidP="00F0350C">
            <w:pPr>
              <w:spacing w:line="360" w:lineRule="auto"/>
              <w:ind w:firstLine="0"/>
              <w:jc w:val="left"/>
              <w:rPr>
                <w:b/>
                <w:sz w:val="24"/>
              </w:rPr>
            </w:pPr>
            <w:r w:rsidRPr="00FE16DA">
              <w:rPr>
                <w:b/>
                <w:sz w:val="24"/>
              </w:rPr>
              <w:t>Viết các constructor</w:t>
            </w:r>
          </w:p>
        </w:tc>
        <w:tc>
          <w:tcPr>
            <w:tcW w:w="1413" w:type="dxa"/>
          </w:tcPr>
          <w:p w14:paraId="0D71965A" w14:textId="77777777" w:rsidR="00F33633" w:rsidRPr="00FE16DA" w:rsidRDefault="00F33633" w:rsidP="00F0350C">
            <w:pPr>
              <w:tabs>
                <w:tab w:val="center" w:pos="4536"/>
                <w:tab w:val="center" w:pos="7938"/>
              </w:tabs>
              <w:spacing w:line="360" w:lineRule="auto"/>
              <w:ind w:firstLine="0"/>
              <w:jc w:val="left"/>
              <w:rPr>
                <w:b/>
                <w:sz w:val="24"/>
              </w:rPr>
            </w:pPr>
          </w:p>
        </w:tc>
        <w:tc>
          <w:tcPr>
            <w:tcW w:w="2157" w:type="dxa"/>
          </w:tcPr>
          <w:p w14:paraId="59A1A3C1" w14:textId="77777777" w:rsidR="00F33633" w:rsidRPr="00FE16DA" w:rsidRDefault="00F33633" w:rsidP="00F0350C">
            <w:pPr>
              <w:pStyle w:val="ListParagraph"/>
              <w:numPr>
                <w:ilvl w:val="0"/>
                <w:numId w:val="8"/>
              </w:numPr>
              <w:spacing w:before="0" w:after="60" w:line="360" w:lineRule="auto"/>
              <w:ind w:left="54" w:firstLine="0"/>
              <w:jc w:val="left"/>
              <w:rPr>
                <w:sz w:val="24"/>
              </w:rPr>
            </w:pPr>
            <w:r w:rsidRPr="00FE16DA">
              <w:rPr>
                <w:sz w:val="24"/>
              </w:rPr>
              <w:t>Contructor mặc nhiên</w:t>
            </w:r>
          </w:p>
          <w:p w14:paraId="291411A2" w14:textId="77777777" w:rsidR="00F33633" w:rsidRPr="00FE16DA" w:rsidRDefault="00F33633" w:rsidP="00F0350C">
            <w:pPr>
              <w:pStyle w:val="ListParagraph"/>
              <w:numPr>
                <w:ilvl w:val="0"/>
                <w:numId w:val="8"/>
              </w:numPr>
              <w:spacing w:before="0" w:after="60" w:line="360" w:lineRule="auto"/>
              <w:ind w:left="54" w:firstLine="0"/>
              <w:jc w:val="left"/>
              <w:rPr>
                <w:sz w:val="24"/>
              </w:rPr>
            </w:pPr>
            <w:r w:rsidRPr="00FE16DA">
              <w:rPr>
                <w:sz w:val="24"/>
              </w:rPr>
              <w:t>Constructor có đầy đủ tham số</w:t>
            </w:r>
          </w:p>
          <w:p w14:paraId="01F54A9F" w14:textId="77777777" w:rsidR="00F33633" w:rsidRPr="00FE16DA" w:rsidRDefault="00F33633" w:rsidP="00F0350C">
            <w:pPr>
              <w:pStyle w:val="ListParagraph"/>
              <w:numPr>
                <w:ilvl w:val="0"/>
                <w:numId w:val="8"/>
              </w:numPr>
              <w:spacing w:before="0" w:after="60" w:line="360" w:lineRule="auto"/>
              <w:ind w:left="54" w:firstLine="0"/>
              <w:jc w:val="left"/>
              <w:rPr>
                <w:sz w:val="24"/>
              </w:rPr>
            </w:pPr>
            <w:r w:rsidRPr="00FE16DA">
              <w:rPr>
                <w:sz w:val="24"/>
              </w:rPr>
              <w:t>Copy constructor</w:t>
            </w:r>
          </w:p>
        </w:tc>
        <w:tc>
          <w:tcPr>
            <w:tcW w:w="1535" w:type="dxa"/>
          </w:tcPr>
          <w:p w14:paraId="3A3C7647" w14:textId="77777777" w:rsidR="00F33633" w:rsidRPr="00FE16DA" w:rsidRDefault="00F33633" w:rsidP="00F0350C">
            <w:pPr>
              <w:pStyle w:val="ListParagraph"/>
              <w:tabs>
                <w:tab w:val="center" w:pos="4536"/>
                <w:tab w:val="center" w:pos="7938"/>
              </w:tabs>
              <w:spacing w:line="360" w:lineRule="auto"/>
              <w:ind w:left="27" w:firstLine="0"/>
              <w:jc w:val="left"/>
              <w:rPr>
                <w:sz w:val="24"/>
              </w:rPr>
            </w:pPr>
          </w:p>
        </w:tc>
      </w:tr>
      <w:tr w:rsidR="00F33633" w:rsidRPr="00FE16DA" w14:paraId="00286750" w14:textId="77777777" w:rsidTr="004F252F">
        <w:trPr>
          <w:jc w:val="left"/>
        </w:trPr>
        <w:tc>
          <w:tcPr>
            <w:tcW w:w="357" w:type="dxa"/>
          </w:tcPr>
          <w:p w14:paraId="525446BF" w14:textId="77777777" w:rsidR="00F33633" w:rsidRPr="00FE16DA" w:rsidRDefault="00F33633" w:rsidP="00F0350C">
            <w:pPr>
              <w:spacing w:line="360" w:lineRule="auto"/>
              <w:ind w:firstLine="5"/>
              <w:jc w:val="left"/>
              <w:rPr>
                <w:b/>
                <w:sz w:val="24"/>
              </w:rPr>
            </w:pPr>
            <w:r w:rsidRPr="00FE16DA">
              <w:rPr>
                <w:b/>
                <w:sz w:val="24"/>
              </w:rPr>
              <w:lastRenderedPageBreak/>
              <w:t>4</w:t>
            </w:r>
          </w:p>
        </w:tc>
        <w:tc>
          <w:tcPr>
            <w:tcW w:w="3316" w:type="dxa"/>
          </w:tcPr>
          <w:p w14:paraId="062AED60" w14:textId="77777777" w:rsidR="00F33633" w:rsidRPr="00FE16DA" w:rsidRDefault="00F33633" w:rsidP="00F0350C">
            <w:pPr>
              <w:spacing w:line="360" w:lineRule="auto"/>
              <w:ind w:firstLine="0"/>
              <w:jc w:val="left"/>
              <w:rPr>
                <w:b/>
                <w:sz w:val="24"/>
              </w:rPr>
            </w:pPr>
            <w:r w:rsidRPr="00FE16DA">
              <w:rPr>
                <w:b/>
                <w:sz w:val="24"/>
              </w:rPr>
              <w:t>Viết phương thức toString()</w:t>
            </w:r>
          </w:p>
        </w:tc>
        <w:tc>
          <w:tcPr>
            <w:tcW w:w="1413" w:type="dxa"/>
          </w:tcPr>
          <w:p w14:paraId="37E12323" w14:textId="77777777" w:rsidR="00F33633" w:rsidRPr="00FE16DA" w:rsidRDefault="00F33633" w:rsidP="00F0350C">
            <w:pPr>
              <w:tabs>
                <w:tab w:val="center" w:pos="4536"/>
                <w:tab w:val="center" w:pos="7938"/>
              </w:tabs>
              <w:spacing w:line="360" w:lineRule="auto"/>
              <w:ind w:firstLine="0"/>
              <w:jc w:val="left"/>
              <w:rPr>
                <w:b/>
                <w:sz w:val="24"/>
              </w:rPr>
            </w:pPr>
            <w:r w:rsidRPr="00FE16DA">
              <w:rPr>
                <w:b/>
                <w:sz w:val="24"/>
              </w:rPr>
              <w:t>string</w:t>
            </w:r>
          </w:p>
        </w:tc>
        <w:tc>
          <w:tcPr>
            <w:tcW w:w="2157" w:type="dxa"/>
          </w:tcPr>
          <w:p w14:paraId="530DD672" w14:textId="7C1D70FF" w:rsidR="00F33633" w:rsidRPr="00FE16DA" w:rsidRDefault="004F252F" w:rsidP="00F0350C">
            <w:pPr>
              <w:pStyle w:val="ListParagraph"/>
              <w:spacing w:line="360" w:lineRule="auto"/>
              <w:ind w:left="54" w:firstLine="0"/>
              <w:jc w:val="left"/>
              <w:rPr>
                <w:sz w:val="24"/>
              </w:rPr>
            </w:pPr>
            <w:r w:rsidRPr="004F252F">
              <w:rPr>
                <w:sz w:val="24"/>
              </w:rPr>
              <w:t>Trả về chuỗi định dạng hiển thị thông tin đối tượng PhieuTraHang.</w:t>
            </w:r>
          </w:p>
        </w:tc>
        <w:tc>
          <w:tcPr>
            <w:tcW w:w="1535" w:type="dxa"/>
          </w:tcPr>
          <w:p w14:paraId="54E8C05C" w14:textId="77777777" w:rsidR="00F33633" w:rsidRPr="00FE16DA" w:rsidRDefault="00F33633" w:rsidP="00F0350C">
            <w:pPr>
              <w:pStyle w:val="ListParagraph"/>
              <w:tabs>
                <w:tab w:val="center" w:pos="4536"/>
                <w:tab w:val="center" w:pos="7938"/>
              </w:tabs>
              <w:spacing w:line="360" w:lineRule="auto"/>
              <w:ind w:left="27" w:firstLine="0"/>
              <w:jc w:val="left"/>
              <w:rPr>
                <w:sz w:val="24"/>
              </w:rPr>
            </w:pPr>
          </w:p>
        </w:tc>
      </w:tr>
      <w:tr w:rsidR="00F33633" w:rsidRPr="00FE16DA" w14:paraId="65D6D90F" w14:textId="77777777" w:rsidTr="004F252F">
        <w:trPr>
          <w:jc w:val="left"/>
        </w:trPr>
        <w:tc>
          <w:tcPr>
            <w:tcW w:w="357" w:type="dxa"/>
          </w:tcPr>
          <w:p w14:paraId="29100C08" w14:textId="77777777" w:rsidR="00F33633" w:rsidRPr="00FE16DA" w:rsidRDefault="00F33633" w:rsidP="00F0350C">
            <w:pPr>
              <w:spacing w:line="360" w:lineRule="auto"/>
              <w:ind w:firstLine="5"/>
              <w:jc w:val="left"/>
              <w:rPr>
                <w:b/>
                <w:sz w:val="24"/>
              </w:rPr>
            </w:pPr>
            <w:r>
              <w:rPr>
                <w:b/>
                <w:sz w:val="24"/>
              </w:rPr>
              <w:t>5</w:t>
            </w:r>
          </w:p>
        </w:tc>
        <w:tc>
          <w:tcPr>
            <w:tcW w:w="3316" w:type="dxa"/>
          </w:tcPr>
          <w:p w14:paraId="67AA4993" w14:textId="77777777" w:rsidR="00F33633" w:rsidRPr="00FE16DA" w:rsidRDefault="00F33633" w:rsidP="00F0350C">
            <w:pPr>
              <w:spacing w:line="360" w:lineRule="auto"/>
              <w:ind w:firstLine="0"/>
              <w:jc w:val="left"/>
              <w:rPr>
                <w:b/>
                <w:sz w:val="24"/>
              </w:rPr>
            </w:pPr>
            <w:r>
              <w:rPr>
                <w:b/>
                <w:sz w:val="24"/>
              </w:rPr>
              <w:t>Phương thức nghiệp vụ khác</w:t>
            </w:r>
          </w:p>
        </w:tc>
        <w:tc>
          <w:tcPr>
            <w:tcW w:w="1413" w:type="dxa"/>
          </w:tcPr>
          <w:p w14:paraId="0AD57D3F" w14:textId="77777777" w:rsidR="00F33633" w:rsidRPr="00FE16DA" w:rsidRDefault="00F33633" w:rsidP="00F0350C">
            <w:pPr>
              <w:tabs>
                <w:tab w:val="center" w:pos="4536"/>
                <w:tab w:val="center" w:pos="7938"/>
              </w:tabs>
              <w:spacing w:line="360" w:lineRule="auto"/>
              <w:ind w:firstLine="0"/>
              <w:jc w:val="left"/>
              <w:rPr>
                <w:b/>
                <w:sz w:val="24"/>
              </w:rPr>
            </w:pPr>
          </w:p>
        </w:tc>
        <w:tc>
          <w:tcPr>
            <w:tcW w:w="2157" w:type="dxa"/>
          </w:tcPr>
          <w:p w14:paraId="3B32A27E" w14:textId="77777777" w:rsidR="00F33633" w:rsidRPr="00FE16DA" w:rsidRDefault="00F33633" w:rsidP="00F0350C">
            <w:pPr>
              <w:pStyle w:val="ListParagraph"/>
              <w:spacing w:line="360" w:lineRule="auto"/>
              <w:ind w:left="54" w:firstLine="0"/>
              <w:jc w:val="left"/>
              <w:rPr>
                <w:sz w:val="24"/>
              </w:rPr>
            </w:pPr>
          </w:p>
        </w:tc>
        <w:tc>
          <w:tcPr>
            <w:tcW w:w="1535" w:type="dxa"/>
          </w:tcPr>
          <w:p w14:paraId="209095FD" w14:textId="77777777" w:rsidR="00F33633" w:rsidRPr="00FE16DA" w:rsidRDefault="00F33633" w:rsidP="00F0350C">
            <w:pPr>
              <w:pStyle w:val="ListParagraph"/>
              <w:tabs>
                <w:tab w:val="center" w:pos="4536"/>
                <w:tab w:val="center" w:pos="7938"/>
              </w:tabs>
              <w:spacing w:line="360" w:lineRule="auto"/>
              <w:ind w:left="27" w:firstLine="0"/>
              <w:jc w:val="left"/>
              <w:rPr>
                <w:sz w:val="24"/>
              </w:rPr>
            </w:pPr>
          </w:p>
        </w:tc>
      </w:tr>
      <w:tr w:rsidR="00F33633" w:rsidRPr="00FE16DA" w14:paraId="1212971B" w14:textId="77777777" w:rsidTr="004F252F">
        <w:trPr>
          <w:jc w:val="left"/>
        </w:trPr>
        <w:tc>
          <w:tcPr>
            <w:tcW w:w="357" w:type="dxa"/>
          </w:tcPr>
          <w:p w14:paraId="7E51FF98" w14:textId="77777777" w:rsidR="00F33633" w:rsidRDefault="00F33633" w:rsidP="00F0350C">
            <w:pPr>
              <w:spacing w:line="360" w:lineRule="auto"/>
              <w:ind w:firstLine="5"/>
              <w:jc w:val="left"/>
              <w:rPr>
                <w:b/>
                <w:sz w:val="24"/>
              </w:rPr>
            </w:pPr>
            <w:r>
              <w:rPr>
                <w:b/>
                <w:sz w:val="24"/>
              </w:rPr>
              <w:t>5.1</w:t>
            </w:r>
          </w:p>
        </w:tc>
        <w:tc>
          <w:tcPr>
            <w:tcW w:w="3316" w:type="dxa"/>
          </w:tcPr>
          <w:p w14:paraId="2AC760AF" w14:textId="0DFD2D47" w:rsidR="00F33633" w:rsidRDefault="004F252F" w:rsidP="00F0350C">
            <w:pPr>
              <w:spacing w:line="360" w:lineRule="auto"/>
              <w:ind w:firstLine="0"/>
              <w:jc w:val="left"/>
              <w:rPr>
                <w:b/>
                <w:sz w:val="24"/>
              </w:rPr>
            </w:pPr>
            <w:r w:rsidRPr="004F252F">
              <w:rPr>
                <w:b/>
                <w:sz w:val="24"/>
              </w:rPr>
              <w:t>kiemTraThoiHanTra(LocalDateTime ngayMua)</w:t>
            </w:r>
          </w:p>
        </w:tc>
        <w:tc>
          <w:tcPr>
            <w:tcW w:w="1413" w:type="dxa"/>
          </w:tcPr>
          <w:p w14:paraId="3DD4D3CB" w14:textId="2FEB2C44" w:rsidR="00F33633" w:rsidRPr="00FE16DA" w:rsidRDefault="004F252F" w:rsidP="00F0350C">
            <w:pPr>
              <w:tabs>
                <w:tab w:val="center" w:pos="4536"/>
                <w:tab w:val="center" w:pos="7938"/>
              </w:tabs>
              <w:spacing w:line="360" w:lineRule="auto"/>
              <w:ind w:firstLine="0"/>
              <w:jc w:val="left"/>
              <w:rPr>
                <w:b/>
                <w:sz w:val="24"/>
              </w:rPr>
            </w:pPr>
            <w:r w:rsidRPr="004F252F">
              <w:rPr>
                <w:bCs/>
                <w:sz w:val="24"/>
              </w:rPr>
              <w:t>boolean</w:t>
            </w:r>
          </w:p>
        </w:tc>
        <w:tc>
          <w:tcPr>
            <w:tcW w:w="2157" w:type="dxa"/>
          </w:tcPr>
          <w:p w14:paraId="4BA071BC" w14:textId="41B7FFAD" w:rsidR="004F252F" w:rsidRPr="004F252F" w:rsidRDefault="004F252F" w:rsidP="004F252F">
            <w:pPr>
              <w:pStyle w:val="ListParagraph"/>
              <w:spacing w:line="360" w:lineRule="auto"/>
              <w:ind w:left="54" w:firstLine="0"/>
              <w:rPr>
                <w:sz w:val="24"/>
              </w:rPr>
            </w:pPr>
            <w:r w:rsidRPr="004F252F">
              <w:rPr>
                <w:sz w:val="24"/>
              </w:rPr>
              <w:t xml:space="preserve">Kiểm tra khoảng thời gian từ lúc mua đến hiện tại có </w:t>
            </w:r>
            <m:oMath>
              <m:r>
                <w:rPr>
                  <w:rFonts w:ascii="Cambria Math" w:hAnsi="Cambria Math"/>
                  <w:sz w:val="24"/>
                </w:rPr>
                <m:t>≤168</m:t>
              </m:r>
            </m:oMath>
            <w:r w:rsidRPr="004F252F">
              <w:rPr>
                <w:sz w:val="24"/>
              </w:rPr>
              <w:t xml:space="preserve"> giờ hay không.</w:t>
            </w:r>
          </w:p>
          <w:p w14:paraId="28CDF1C2" w14:textId="77777777" w:rsidR="00F33633" w:rsidRPr="00FE16DA" w:rsidRDefault="00F33633" w:rsidP="00F0350C">
            <w:pPr>
              <w:pStyle w:val="ListParagraph"/>
              <w:spacing w:line="360" w:lineRule="auto"/>
              <w:ind w:left="54" w:firstLine="0"/>
              <w:jc w:val="left"/>
              <w:rPr>
                <w:sz w:val="24"/>
              </w:rPr>
            </w:pPr>
          </w:p>
        </w:tc>
        <w:tc>
          <w:tcPr>
            <w:tcW w:w="1535" w:type="dxa"/>
          </w:tcPr>
          <w:p w14:paraId="7FC05F3D" w14:textId="68BD94BD" w:rsidR="00F33633" w:rsidRPr="00FE16DA" w:rsidRDefault="00F33633" w:rsidP="00F0350C">
            <w:pPr>
              <w:pStyle w:val="ListParagraph"/>
              <w:tabs>
                <w:tab w:val="center" w:pos="4536"/>
                <w:tab w:val="center" w:pos="7938"/>
              </w:tabs>
              <w:spacing w:line="360" w:lineRule="auto"/>
              <w:ind w:left="27" w:firstLine="0"/>
              <w:jc w:val="left"/>
              <w:rPr>
                <w:sz w:val="24"/>
              </w:rPr>
            </w:pPr>
          </w:p>
        </w:tc>
      </w:tr>
    </w:tbl>
    <w:p w14:paraId="6E3BA8AB" w14:textId="443DFC52" w:rsidR="00F33633" w:rsidRDefault="00F33633" w:rsidP="00F33633">
      <w:pPr>
        <w:pStyle w:val="Heading4"/>
      </w:pPr>
      <w:r>
        <w:t xml:space="preserve">Thực thể </w:t>
      </w:r>
      <w:r w:rsidR="004F252F" w:rsidRPr="004F252F">
        <w:t>ThuCung</w:t>
      </w:r>
    </w:p>
    <w:p w14:paraId="01C29B5D" w14:textId="7BF90CCB" w:rsidR="00F33633" w:rsidRPr="00982E9A" w:rsidRDefault="00F33633" w:rsidP="00F33633">
      <w:pPr>
        <w:pStyle w:val="Caption"/>
        <w:rPr>
          <w:color w:val="FF0000"/>
          <w:sz w:val="22"/>
          <w:szCs w:val="22"/>
        </w:rPr>
      </w:pPr>
      <w:r>
        <w:br w:type="page"/>
      </w:r>
      <w:r w:rsidRPr="00982E9A">
        <w:rPr>
          <w:sz w:val="22"/>
          <w:szCs w:val="22"/>
        </w:rPr>
        <w:lastRenderedPageBreak/>
        <w:t xml:space="preserve">Table </w:t>
      </w:r>
      <w:r w:rsidR="004F252F">
        <w:rPr>
          <w:sz w:val="22"/>
          <w:szCs w:val="22"/>
        </w:rPr>
        <w:t>6</w:t>
      </w:r>
      <w:r w:rsidRPr="00982E9A">
        <w:rPr>
          <w:sz w:val="22"/>
          <w:szCs w:val="22"/>
        </w:rPr>
        <w:t xml:space="preserve">: thực thể </w:t>
      </w:r>
      <w:r w:rsidR="004F252F">
        <w:rPr>
          <w:sz w:val="22"/>
          <w:szCs w:val="22"/>
        </w:rPr>
        <w:t>thú cưng</w:t>
      </w:r>
    </w:p>
    <w:tbl>
      <w:tblPr>
        <w:tblStyle w:val="TableGrid"/>
        <w:tblW w:w="0" w:type="auto"/>
        <w:jc w:val="left"/>
        <w:tblCellMar>
          <w:left w:w="0" w:type="dxa"/>
          <w:right w:w="0" w:type="dxa"/>
        </w:tblCellMar>
        <w:tblLook w:val="04A0" w:firstRow="1" w:lastRow="0" w:firstColumn="1" w:lastColumn="0" w:noHBand="0" w:noVBand="1"/>
      </w:tblPr>
      <w:tblGrid>
        <w:gridCol w:w="375"/>
        <w:gridCol w:w="2983"/>
        <w:gridCol w:w="1516"/>
        <w:gridCol w:w="2230"/>
        <w:gridCol w:w="1674"/>
      </w:tblGrid>
      <w:tr w:rsidR="00F33633" w:rsidRPr="00FE16DA" w14:paraId="7002C1D7" w14:textId="77777777" w:rsidTr="00F0350C">
        <w:trPr>
          <w:jc w:val="left"/>
        </w:trPr>
        <w:tc>
          <w:tcPr>
            <w:tcW w:w="375" w:type="dxa"/>
          </w:tcPr>
          <w:p w14:paraId="21CF0059" w14:textId="77777777" w:rsidR="00F33633" w:rsidRPr="00FE16DA" w:rsidRDefault="00F33633" w:rsidP="00F0350C">
            <w:pPr>
              <w:spacing w:line="360" w:lineRule="auto"/>
              <w:ind w:right="-970" w:firstLine="5"/>
              <w:jc w:val="left"/>
              <w:rPr>
                <w:b/>
                <w:sz w:val="24"/>
              </w:rPr>
            </w:pPr>
            <w:r w:rsidRPr="00FE16DA">
              <w:rPr>
                <w:b/>
                <w:sz w:val="24"/>
              </w:rPr>
              <w:t>s</w:t>
            </w:r>
            <w:r>
              <w:rPr>
                <w:b/>
                <w:sz w:val="24"/>
              </w:rPr>
              <w:t>tt</w:t>
            </w:r>
          </w:p>
        </w:tc>
        <w:tc>
          <w:tcPr>
            <w:tcW w:w="2983" w:type="dxa"/>
          </w:tcPr>
          <w:p w14:paraId="1D4D2DB4" w14:textId="77777777" w:rsidR="00F33633" w:rsidRPr="00FE16DA" w:rsidRDefault="00F33633" w:rsidP="00F0350C">
            <w:pPr>
              <w:spacing w:line="360" w:lineRule="auto"/>
              <w:ind w:firstLine="0"/>
              <w:jc w:val="left"/>
              <w:rPr>
                <w:b/>
                <w:sz w:val="24"/>
              </w:rPr>
            </w:pPr>
            <w:r w:rsidRPr="00FE16DA">
              <w:rPr>
                <w:b/>
                <w:sz w:val="24"/>
              </w:rPr>
              <w:t>Công việc</w:t>
            </w:r>
          </w:p>
        </w:tc>
        <w:tc>
          <w:tcPr>
            <w:tcW w:w="1516" w:type="dxa"/>
          </w:tcPr>
          <w:p w14:paraId="34DF14EE" w14:textId="77777777" w:rsidR="00F33633" w:rsidRPr="00FE16DA" w:rsidRDefault="00F33633" w:rsidP="00F0350C">
            <w:pPr>
              <w:tabs>
                <w:tab w:val="center" w:pos="4536"/>
                <w:tab w:val="center" w:pos="7938"/>
              </w:tabs>
              <w:spacing w:line="360" w:lineRule="auto"/>
              <w:ind w:firstLine="0"/>
              <w:jc w:val="left"/>
              <w:rPr>
                <w:b/>
                <w:sz w:val="24"/>
              </w:rPr>
            </w:pPr>
            <w:r w:rsidRPr="00FE16DA">
              <w:rPr>
                <w:b/>
                <w:sz w:val="24"/>
              </w:rPr>
              <w:t>Kiểu dữ liệu</w:t>
            </w:r>
          </w:p>
        </w:tc>
        <w:tc>
          <w:tcPr>
            <w:tcW w:w="2230" w:type="dxa"/>
          </w:tcPr>
          <w:p w14:paraId="6D32AD53" w14:textId="77777777" w:rsidR="00F33633" w:rsidRPr="00FE16DA" w:rsidRDefault="00F33633" w:rsidP="00F0350C">
            <w:pPr>
              <w:spacing w:line="360" w:lineRule="auto"/>
              <w:ind w:left="54" w:firstLine="0"/>
              <w:jc w:val="left"/>
              <w:rPr>
                <w:b/>
                <w:sz w:val="24"/>
              </w:rPr>
            </w:pPr>
            <w:r w:rsidRPr="00FE16DA">
              <w:rPr>
                <w:b/>
                <w:sz w:val="24"/>
              </w:rPr>
              <w:t>Ràng buộc</w:t>
            </w:r>
          </w:p>
        </w:tc>
        <w:tc>
          <w:tcPr>
            <w:tcW w:w="1674" w:type="dxa"/>
          </w:tcPr>
          <w:p w14:paraId="4C303234" w14:textId="77777777" w:rsidR="00F33633" w:rsidRPr="00FE16DA" w:rsidRDefault="00F33633" w:rsidP="00F0350C">
            <w:pPr>
              <w:tabs>
                <w:tab w:val="center" w:pos="4536"/>
                <w:tab w:val="center" w:pos="7938"/>
              </w:tabs>
              <w:spacing w:line="360" w:lineRule="auto"/>
              <w:ind w:firstLine="0"/>
              <w:jc w:val="left"/>
              <w:rPr>
                <w:b/>
                <w:sz w:val="24"/>
              </w:rPr>
            </w:pPr>
            <w:r w:rsidRPr="00FE16DA">
              <w:rPr>
                <w:b/>
                <w:sz w:val="24"/>
              </w:rPr>
              <w:t>Ghi chú</w:t>
            </w:r>
          </w:p>
        </w:tc>
      </w:tr>
      <w:tr w:rsidR="00F33633" w:rsidRPr="00FE16DA" w14:paraId="2A88BCAE" w14:textId="77777777" w:rsidTr="00F0350C">
        <w:trPr>
          <w:jc w:val="left"/>
        </w:trPr>
        <w:tc>
          <w:tcPr>
            <w:tcW w:w="375" w:type="dxa"/>
          </w:tcPr>
          <w:p w14:paraId="34D343DA" w14:textId="77777777" w:rsidR="00F33633" w:rsidRPr="00FE16DA" w:rsidRDefault="00F33633" w:rsidP="00F0350C">
            <w:pPr>
              <w:spacing w:line="360" w:lineRule="auto"/>
              <w:ind w:firstLine="5"/>
              <w:jc w:val="left"/>
              <w:rPr>
                <w:b/>
                <w:sz w:val="24"/>
              </w:rPr>
            </w:pPr>
            <w:r w:rsidRPr="00FE16DA">
              <w:rPr>
                <w:b/>
                <w:sz w:val="24"/>
              </w:rPr>
              <w:t>1</w:t>
            </w:r>
          </w:p>
        </w:tc>
        <w:tc>
          <w:tcPr>
            <w:tcW w:w="2983" w:type="dxa"/>
          </w:tcPr>
          <w:p w14:paraId="27DEC7A8" w14:textId="77777777" w:rsidR="00F33633" w:rsidRPr="00FE16DA" w:rsidRDefault="00F33633" w:rsidP="00F0350C">
            <w:pPr>
              <w:spacing w:line="360" w:lineRule="auto"/>
              <w:ind w:firstLine="0"/>
              <w:jc w:val="left"/>
              <w:rPr>
                <w:b/>
                <w:sz w:val="24"/>
              </w:rPr>
            </w:pPr>
            <w:r w:rsidRPr="00FE16DA">
              <w:rPr>
                <w:b/>
                <w:sz w:val="24"/>
              </w:rPr>
              <w:t>Khai báo thuộc tính:</w:t>
            </w:r>
          </w:p>
        </w:tc>
        <w:tc>
          <w:tcPr>
            <w:tcW w:w="1516" w:type="dxa"/>
          </w:tcPr>
          <w:p w14:paraId="289E3A1F" w14:textId="77777777" w:rsidR="00F33633" w:rsidRPr="00FE16DA" w:rsidRDefault="00F33633" w:rsidP="00F0350C">
            <w:pPr>
              <w:tabs>
                <w:tab w:val="center" w:pos="4536"/>
                <w:tab w:val="center" w:pos="7938"/>
              </w:tabs>
              <w:spacing w:line="360" w:lineRule="auto"/>
              <w:ind w:firstLine="0"/>
              <w:jc w:val="left"/>
              <w:rPr>
                <w:b/>
                <w:sz w:val="24"/>
              </w:rPr>
            </w:pPr>
          </w:p>
        </w:tc>
        <w:tc>
          <w:tcPr>
            <w:tcW w:w="2230" w:type="dxa"/>
          </w:tcPr>
          <w:p w14:paraId="592872AE" w14:textId="77777777" w:rsidR="00F33633" w:rsidRPr="00FE16DA" w:rsidRDefault="00F33633" w:rsidP="00F0350C">
            <w:pPr>
              <w:spacing w:line="360" w:lineRule="auto"/>
              <w:ind w:left="54" w:firstLine="0"/>
              <w:jc w:val="left"/>
              <w:rPr>
                <w:b/>
                <w:sz w:val="24"/>
              </w:rPr>
            </w:pPr>
          </w:p>
        </w:tc>
        <w:tc>
          <w:tcPr>
            <w:tcW w:w="1674" w:type="dxa"/>
          </w:tcPr>
          <w:p w14:paraId="7FC4589F" w14:textId="77777777" w:rsidR="00F33633" w:rsidRPr="00FE16DA" w:rsidRDefault="00F33633" w:rsidP="00F0350C">
            <w:pPr>
              <w:tabs>
                <w:tab w:val="center" w:pos="4536"/>
                <w:tab w:val="center" w:pos="7938"/>
              </w:tabs>
              <w:spacing w:line="360" w:lineRule="auto"/>
              <w:ind w:firstLine="0"/>
              <w:jc w:val="left"/>
              <w:rPr>
                <w:b/>
                <w:sz w:val="24"/>
              </w:rPr>
            </w:pPr>
          </w:p>
        </w:tc>
      </w:tr>
      <w:tr w:rsidR="00F33633" w:rsidRPr="00FE16DA" w14:paraId="7817C6C3" w14:textId="77777777" w:rsidTr="00F0350C">
        <w:trPr>
          <w:jc w:val="left"/>
        </w:trPr>
        <w:tc>
          <w:tcPr>
            <w:tcW w:w="375" w:type="dxa"/>
          </w:tcPr>
          <w:p w14:paraId="5ABB2EDC" w14:textId="77777777" w:rsidR="00F33633" w:rsidRPr="00FE16DA" w:rsidRDefault="00F33633" w:rsidP="00F0350C">
            <w:pPr>
              <w:spacing w:line="360" w:lineRule="auto"/>
              <w:ind w:firstLine="5"/>
              <w:jc w:val="left"/>
              <w:rPr>
                <w:sz w:val="24"/>
              </w:rPr>
            </w:pPr>
            <w:r w:rsidRPr="00FE16DA">
              <w:rPr>
                <w:sz w:val="24"/>
              </w:rPr>
              <w:t>11</w:t>
            </w:r>
          </w:p>
        </w:tc>
        <w:tc>
          <w:tcPr>
            <w:tcW w:w="2983" w:type="dxa"/>
          </w:tcPr>
          <w:p w14:paraId="5A018AFB" w14:textId="0712002F" w:rsidR="00F33633" w:rsidRPr="00FE16DA" w:rsidRDefault="004F252F" w:rsidP="00F0350C">
            <w:pPr>
              <w:spacing w:line="360" w:lineRule="auto"/>
              <w:ind w:firstLine="0"/>
              <w:jc w:val="left"/>
              <w:rPr>
                <w:sz w:val="24"/>
              </w:rPr>
            </w:pPr>
            <w:r w:rsidRPr="004F252F">
              <w:rPr>
                <w:sz w:val="24"/>
              </w:rPr>
              <w:t>maThuCung</w:t>
            </w:r>
          </w:p>
        </w:tc>
        <w:tc>
          <w:tcPr>
            <w:tcW w:w="1516" w:type="dxa"/>
          </w:tcPr>
          <w:p w14:paraId="083DAFF4" w14:textId="77777777" w:rsidR="00F33633" w:rsidRPr="001F2F9F" w:rsidRDefault="00F33633" w:rsidP="00F0350C">
            <w:pPr>
              <w:tabs>
                <w:tab w:val="center" w:pos="4536"/>
                <w:tab w:val="center" w:pos="7938"/>
              </w:tabs>
              <w:spacing w:line="360" w:lineRule="auto"/>
              <w:ind w:firstLine="0"/>
              <w:jc w:val="left"/>
              <w:rPr>
                <w:bCs/>
                <w:sz w:val="24"/>
              </w:rPr>
            </w:pPr>
            <w:r w:rsidRPr="00BA3261">
              <w:rPr>
                <w:bCs/>
                <w:sz w:val="24"/>
              </w:rPr>
              <w:t>String</w:t>
            </w:r>
          </w:p>
        </w:tc>
        <w:tc>
          <w:tcPr>
            <w:tcW w:w="2230" w:type="dxa"/>
          </w:tcPr>
          <w:p w14:paraId="4193E547" w14:textId="2CEEB950" w:rsidR="00F33633" w:rsidRPr="001F2F9F" w:rsidRDefault="004F252F" w:rsidP="00F0350C">
            <w:pPr>
              <w:spacing w:line="360" w:lineRule="auto"/>
              <w:ind w:left="54" w:firstLine="0"/>
              <w:jc w:val="left"/>
              <w:rPr>
                <w:bCs/>
                <w:sz w:val="24"/>
              </w:rPr>
            </w:pPr>
            <w:r w:rsidRPr="004F252F">
              <w:rPr>
                <w:bCs/>
                <w:sz w:val="24"/>
              </w:rPr>
              <w:t>Định dạng: TC + [YYMMDD] + [XXX] (Tự sinh tăng dần từ 001)</w:t>
            </w:r>
          </w:p>
        </w:tc>
        <w:tc>
          <w:tcPr>
            <w:tcW w:w="1674" w:type="dxa"/>
          </w:tcPr>
          <w:p w14:paraId="61CFB320" w14:textId="77777777" w:rsidR="00F33633" w:rsidRPr="001F2F9F" w:rsidRDefault="00F33633" w:rsidP="00F0350C">
            <w:pPr>
              <w:tabs>
                <w:tab w:val="center" w:pos="4536"/>
                <w:tab w:val="center" w:pos="7938"/>
              </w:tabs>
              <w:spacing w:line="360" w:lineRule="auto"/>
              <w:ind w:firstLine="0"/>
              <w:jc w:val="left"/>
              <w:rPr>
                <w:bCs/>
                <w:sz w:val="24"/>
              </w:rPr>
            </w:pPr>
            <w:r w:rsidRPr="001F2F9F">
              <w:rPr>
                <w:bCs/>
                <w:sz w:val="24"/>
              </w:rPr>
              <w:t>{id}</w:t>
            </w:r>
          </w:p>
        </w:tc>
      </w:tr>
      <w:tr w:rsidR="00F33633" w:rsidRPr="00FE16DA" w14:paraId="582DBD52" w14:textId="77777777" w:rsidTr="00F0350C">
        <w:trPr>
          <w:jc w:val="left"/>
        </w:trPr>
        <w:tc>
          <w:tcPr>
            <w:tcW w:w="375" w:type="dxa"/>
          </w:tcPr>
          <w:p w14:paraId="43311582" w14:textId="77777777" w:rsidR="00F33633" w:rsidRPr="00FE16DA" w:rsidRDefault="00F33633" w:rsidP="00F0350C">
            <w:pPr>
              <w:spacing w:line="360" w:lineRule="auto"/>
              <w:ind w:firstLine="5"/>
              <w:jc w:val="left"/>
              <w:rPr>
                <w:sz w:val="24"/>
              </w:rPr>
            </w:pPr>
            <w:r w:rsidRPr="00FE16DA">
              <w:rPr>
                <w:sz w:val="24"/>
              </w:rPr>
              <w:t>1.2</w:t>
            </w:r>
          </w:p>
        </w:tc>
        <w:tc>
          <w:tcPr>
            <w:tcW w:w="2983" w:type="dxa"/>
          </w:tcPr>
          <w:p w14:paraId="4D130101" w14:textId="5D81E123" w:rsidR="00F33633" w:rsidRPr="00FE16DA" w:rsidRDefault="004F252F" w:rsidP="00F0350C">
            <w:pPr>
              <w:spacing w:line="360" w:lineRule="auto"/>
              <w:ind w:firstLine="0"/>
              <w:jc w:val="left"/>
              <w:rPr>
                <w:sz w:val="24"/>
              </w:rPr>
            </w:pPr>
            <w:r w:rsidRPr="004F252F">
              <w:rPr>
                <w:sz w:val="24"/>
              </w:rPr>
              <w:t>tenThuCung</w:t>
            </w:r>
          </w:p>
        </w:tc>
        <w:tc>
          <w:tcPr>
            <w:tcW w:w="1516" w:type="dxa"/>
          </w:tcPr>
          <w:p w14:paraId="6D1A68F7" w14:textId="77777777" w:rsidR="00F33633" w:rsidRPr="001F2F9F" w:rsidRDefault="00F33633" w:rsidP="00F0350C">
            <w:pPr>
              <w:tabs>
                <w:tab w:val="center" w:pos="4536"/>
                <w:tab w:val="center" w:pos="7938"/>
              </w:tabs>
              <w:spacing w:line="360" w:lineRule="auto"/>
              <w:ind w:firstLine="0"/>
              <w:jc w:val="left"/>
              <w:rPr>
                <w:bCs/>
                <w:sz w:val="24"/>
              </w:rPr>
            </w:pPr>
            <w:r w:rsidRPr="00BA3261">
              <w:rPr>
                <w:bCs/>
                <w:sz w:val="24"/>
              </w:rPr>
              <w:t>String</w:t>
            </w:r>
          </w:p>
        </w:tc>
        <w:tc>
          <w:tcPr>
            <w:tcW w:w="2230" w:type="dxa"/>
          </w:tcPr>
          <w:p w14:paraId="2939B143" w14:textId="77777777" w:rsidR="00F33633" w:rsidRPr="001F2F9F" w:rsidRDefault="00F33633" w:rsidP="00F0350C">
            <w:pPr>
              <w:spacing w:line="360" w:lineRule="auto"/>
              <w:ind w:left="54" w:firstLine="0"/>
              <w:jc w:val="left"/>
              <w:rPr>
                <w:bCs/>
                <w:sz w:val="24"/>
              </w:rPr>
            </w:pPr>
            <w:r w:rsidRPr="00BA3261">
              <w:rPr>
                <w:bCs/>
                <w:sz w:val="24"/>
              </w:rPr>
              <w:t>Không được để trống</w:t>
            </w:r>
          </w:p>
        </w:tc>
        <w:tc>
          <w:tcPr>
            <w:tcW w:w="1674" w:type="dxa"/>
          </w:tcPr>
          <w:p w14:paraId="25520F9D" w14:textId="77777777" w:rsidR="00F33633" w:rsidRPr="001F2F9F" w:rsidRDefault="00F33633" w:rsidP="00F0350C">
            <w:pPr>
              <w:tabs>
                <w:tab w:val="center" w:pos="4536"/>
                <w:tab w:val="center" w:pos="7938"/>
              </w:tabs>
              <w:spacing w:line="360" w:lineRule="auto"/>
              <w:ind w:firstLine="0"/>
              <w:jc w:val="left"/>
              <w:rPr>
                <w:bCs/>
                <w:sz w:val="24"/>
              </w:rPr>
            </w:pPr>
          </w:p>
        </w:tc>
      </w:tr>
      <w:tr w:rsidR="00F33633" w:rsidRPr="00FE16DA" w14:paraId="606CCAA1" w14:textId="77777777" w:rsidTr="00F0350C">
        <w:trPr>
          <w:jc w:val="left"/>
        </w:trPr>
        <w:tc>
          <w:tcPr>
            <w:tcW w:w="375" w:type="dxa"/>
          </w:tcPr>
          <w:p w14:paraId="6DC4D0F9" w14:textId="77777777" w:rsidR="00F33633" w:rsidRPr="00FE16DA" w:rsidRDefault="00F33633" w:rsidP="00F0350C">
            <w:pPr>
              <w:spacing w:line="360" w:lineRule="auto"/>
              <w:ind w:firstLine="5"/>
              <w:jc w:val="left"/>
              <w:rPr>
                <w:sz w:val="24"/>
              </w:rPr>
            </w:pPr>
            <w:r w:rsidRPr="00FE16DA">
              <w:rPr>
                <w:sz w:val="24"/>
              </w:rPr>
              <w:t>1.3</w:t>
            </w:r>
          </w:p>
        </w:tc>
        <w:tc>
          <w:tcPr>
            <w:tcW w:w="2983" w:type="dxa"/>
          </w:tcPr>
          <w:p w14:paraId="3291C6A9" w14:textId="430249F9" w:rsidR="00F33633" w:rsidRPr="00FE16DA" w:rsidRDefault="004F252F" w:rsidP="00F0350C">
            <w:pPr>
              <w:spacing w:line="360" w:lineRule="auto"/>
              <w:ind w:firstLine="0"/>
              <w:jc w:val="left"/>
              <w:rPr>
                <w:sz w:val="24"/>
              </w:rPr>
            </w:pPr>
            <w:r w:rsidRPr="004F252F">
              <w:rPr>
                <w:sz w:val="24"/>
              </w:rPr>
              <w:t>loai</w:t>
            </w:r>
          </w:p>
        </w:tc>
        <w:tc>
          <w:tcPr>
            <w:tcW w:w="1516" w:type="dxa"/>
          </w:tcPr>
          <w:p w14:paraId="1D7F11F2" w14:textId="77777777" w:rsidR="00F33633" w:rsidRPr="001F2F9F" w:rsidRDefault="00F33633" w:rsidP="00F0350C">
            <w:pPr>
              <w:tabs>
                <w:tab w:val="center" w:pos="4536"/>
                <w:tab w:val="center" w:pos="7938"/>
              </w:tabs>
              <w:spacing w:line="360" w:lineRule="auto"/>
              <w:ind w:firstLine="0"/>
              <w:jc w:val="left"/>
              <w:rPr>
                <w:bCs/>
                <w:sz w:val="24"/>
              </w:rPr>
            </w:pPr>
            <w:r w:rsidRPr="001F2F9F">
              <w:rPr>
                <w:bCs/>
                <w:sz w:val="24"/>
              </w:rPr>
              <w:t>String</w:t>
            </w:r>
          </w:p>
        </w:tc>
        <w:tc>
          <w:tcPr>
            <w:tcW w:w="2230" w:type="dxa"/>
          </w:tcPr>
          <w:p w14:paraId="2EE02E82" w14:textId="14B44E97" w:rsidR="00F33633" w:rsidRPr="001F2F9F" w:rsidRDefault="00F33633" w:rsidP="00F0350C">
            <w:pPr>
              <w:spacing w:line="360" w:lineRule="auto"/>
              <w:ind w:left="54" w:firstLine="0"/>
              <w:jc w:val="left"/>
              <w:rPr>
                <w:bCs/>
                <w:sz w:val="24"/>
              </w:rPr>
            </w:pPr>
          </w:p>
        </w:tc>
        <w:tc>
          <w:tcPr>
            <w:tcW w:w="1674" w:type="dxa"/>
          </w:tcPr>
          <w:p w14:paraId="6964F08A" w14:textId="6437A9BB" w:rsidR="00F33633" w:rsidRPr="001F2F9F" w:rsidRDefault="00F33633" w:rsidP="00F0350C">
            <w:pPr>
              <w:tabs>
                <w:tab w:val="center" w:pos="4536"/>
                <w:tab w:val="center" w:pos="7938"/>
              </w:tabs>
              <w:spacing w:line="360" w:lineRule="auto"/>
              <w:ind w:firstLine="0"/>
              <w:jc w:val="left"/>
              <w:rPr>
                <w:bCs/>
                <w:sz w:val="24"/>
              </w:rPr>
            </w:pPr>
          </w:p>
        </w:tc>
      </w:tr>
      <w:tr w:rsidR="00F33633" w:rsidRPr="00FE16DA" w14:paraId="23773606" w14:textId="77777777" w:rsidTr="00F0350C">
        <w:trPr>
          <w:jc w:val="left"/>
        </w:trPr>
        <w:tc>
          <w:tcPr>
            <w:tcW w:w="375" w:type="dxa"/>
          </w:tcPr>
          <w:p w14:paraId="48A65CED" w14:textId="77777777" w:rsidR="00F33633" w:rsidRPr="00FE16DA" w:rsidRDefault="00F33633" w:rsidP="00F0350C">
            <w:pPr>
              <w:spacing w:line="360" w:lineRule="auto"/>
              <w:ind w:firstLine="5"/>
              <w:jc w:val="left"/>
              <w:rPr>
                <w:sz w:val="24"/>
              </w:rPr>
            </w:pPr>
            <w:r w:rsidRPr="00FE16DA">
              <w:rPr>
                <w:sz w:val="24"/>
              </w:rPr>
              <w:t>1.4</w:t>
            </w:r>
          </w:p>
        </w:tc>
        <w:tc>
          <w:tcPr>
            <w:tcW w:w="2983" w:type="dxa"/>
          </w:tcPr>
          <w:p w14:paraId="3147D327" w14:textId="7F529ADF" w:rsidR="00F33633" w:rsidRPr="00FE16DA" w:rsidRDefault="004F252F" w:rsidP="00F0350C">
            <w:pPr>
              <w:spacing w:line="360" w:lineRule="auto"/>
              <w:ind w:firstLine="0"/>
              <w:jc w:val="left"/>
              <w:rPr>
                <w:sz w:val="24"/>
              </w:rPr>
            </w:pPr>
            <w:r w:rsidRPr="004F252F">
              <w:rPr>
                <w:sz w:val="24"/>
              </w:rPr>
              <w:t>giong</w:t>
            </w:r>
          </w:p>
        </w:tc>
        <w:tc>
          <w:tcPr>
            <w:tcW w:w="1516" w:type="dxa"/>
          </w:tcPr>
          <w:p w14:paraId="2B7C5DF4" w14:textId="77777777" w:rsidR="00F33633" w:rsidRPr="001F2F9F" w:rsidRDefault="00F33633" w:rsidP="00F0350C">
            <w:pPr>
              <w:tabs>
                <w:tab w:val="center" w:pos="4536"/>
                <w:tab w:val="center" w:pos="7938"/>
              </w:tabs>
              <w:spacing w:line="360" w:lineRule="auto"/>
              <w:ind w:firstLine="0"/>
              <w:jc w:val="left"/>
              <w:rPr>
                <w:bCs/>
                <w:sz w:val="24"/>
              </w:rPr>
            </w:pPr>
            <w:r w:rsidRPr="001F2F9F">
              <w:rPr>
                <w:bCs/>
                <w:sz w:val="24"/>
              </w:rPr>
              <w:t>String</w:t>
            </w:r>
          </w:p>
        </w:tc>
        <w:tc>
          <w:tcPr>
            <w:tcW w:w="2230" w:type="dxa"/>
          </w:tcPr>
          <w:p w14:paraId="5D2D2ADD" w14:textId="3F35F024" w:rsidR="00F33633" w:rsidRPr="001F2F9F" w:rsidRDefault="00F33633" w:rsidP="00F0350C">
            <w:pPr>
              <w:spacing w:line="360" w:lineRule="auto"/>
              <w:ind w:left="54" w:firstLine="0"/>
              <w:jc w:val="left"/>
              <w:rPr>
                <w:bCs/>
                <w:sz w:val="24"/>
              </w:rPr>
            </w:pPr>
          </w:p>
        </w:tc>
        <w:tc>
          <w:tcPr>
            <w:tcW w:w="1674" w:type="dxa"/>
          </w:tcPr>
          <w:p w14:paraId="28D2363B" w14:textId="77777777" w:rsidR="00F33633" w:rsidRPr="001F2F9F" w:rsidRDefault="00F33633" w:rsidP="00F0350C">
            <w:pPr>
              <w:tabs>
                <w:tab w:val="center" w:pos="4536"/>
                <w:tab w:val="center" w:pos="7938"/>
              </w:tabs>
              <w:spacing w:line="360" w:lineRule="auto"/>
              <w:ind w:firstLine="0"/>
              <w:jc w:val="left"/>
              <w:rPr>
                <w:bCs/>
                <w:sz w:val="24"/>
              </w:rPr>
            </w:pPr>
          </w:p>
        </w:tc>
      </w:tr>
      <w:tr w:rsidR="00F33633" w:rsidRPr="00FE16DA" w14:paraId="03EFB21C" w14:textId="77777777" w:rsidTr="00F0350C">
        <w:trPr>
          <w:jc w:val="left"/>
        </w:trPr>
        <w:tc>
          <w:tcPr>
            <w:tcW w:w="375" w:type="dxa"/>
          </w:tcPr>
          <w:p w14:paraId="2F604DB0" w14:textId="77777777" w:rsidR="00F33633" w:rsidRPr="00FE16DA" w:rsidRDefault="00F33633" w:rsidP="00F0350C">
            <w:pPr>
              <w:spacing w:line="360" w:lineRule="auto"/>
              <w:ind w:firstLine="5"/>
              <w:jc w:val="left"/>
              <w:rPr>
                <w:sz w:val="24"/>
              </w:rPr>
            </w:pPr>
            <w:r w:rsidRPr="00FE16DA">
              <w:rPr>
                <w:sz w:val="24"/>
              </w:rPr>
              <w:t>1.5</w:t>
            </w:r>
          </w:p>
        </w:tc>
        <w:tc>
          <w:tcPr>
            <w:tcW w:w="2983" w:type="dxa"/>
          </w:tcPr>
          <w:p w14:paraId="1C9113AF" w14:textId="4396D683" w:rsidR="00F33633" w:rsidRPr="00FE16DA" w:rsidRDefault="004F252F" w:rsidP="00F0350C">
            <w:pPr>
              <w:spacing w:line="360" w:lineRule="auto"/>
              <w:ind w:firstLine="0"/>
              <w:jc w:val="left"/>
              <w:rPr>
                <w:sz w:val="24"/>
              </w:rPr>
            </w:pPr>
            <w:r w:rsidRPr="004F252F">
              <w:rPr>
                <w:sz w:val="24"/>
              </w:rPr>
              <w:t>gioiTinh</w:t>
            </w:r>
          </w:p>
        </w:tc>
        <w:tc>
          <w:tcPr>
            <w:tcW w:w="1516" w:type="dxa"/>
          </w:tcPr>
          <w:p w14:paraId="04ACE3A4" w14:textId="4422FF2C" w:rsidR="00F33633" w:rsidRPr="001F2F9F" w:rsidRDefault="004F252F" w:rsidP="00F0350C">
            <w:pPr>
              <w:tabs>
                <w:tab w:val="center" w:pos="4536"/>
                <w:tab w:val="center" w:pos="7938"/>
              </w:tabs>
              <w:spacing w:line="360" w:lineRule="auto"/>
              <w:ind w:firstLine="0"/>
              <w:jc w:val="left"/>
              <w:rPr>
                <w:bCs/>
                <w:sz w:val="24"/>
              </w:rPr>
            </w:pPr>
            <w:r w:rsidRPr="001F2F9F">
              <w:rPr>
                <w:bCs/>
                <w:sz w:val="24"/>
              </w:rPr>
              <w:t>String</w:t>
            </w:r>
          </w:p>
        </w:tc>
        <w:tc>
          <w:tcPr>
            <w:tcW w:w="2230" w:type="dxa"/>
          </w:tcPr>
          <w:p w14:paraId="77A5AD7E" w14:textId="5E5058C3" w:rsidR="00F33633" w:rsidRPr="001F2F9F" w:rsidRDefault="004F252F" w:rsidP="00F0350C">
            <w:pPr>
              <w:spacing w:line="360" w:lineRule="auto"/>
              <w:ind w:left="54" w:firstLine="0"/>
              <w:jc w:val="left"/>
              <w:rPr>
                <w:bCs/>
                <w:sz w:val="24"/>
              </w:rPr>
            </w:pPr>
            <w:r w:rsidRPr="004F252F">
              <w:rPr>
                <w:bCs/>
                <w:sz w:val="24"/>
              </w:rPr>
              <w:t>Chỉ nhận: "Đực", "Cái", "Khác"</w:t>
            </w:r>
          </w:p>
        </w:tc>
        <w:tc>
          <w:tcPr>
            <w:tcW w:w="1674" w:type="dxa"/>
          </w:tcPr>
          <w:p w14:paraId="29FDAD57" w14:textId="77777777" w:rsidR="00F33633" w:rsidRPr="001F2F9F" w:rsidRDefault="00F33633" w:rsidP="00F0350C">
            <w:pPr>
              <w:tabs>
                <w:tab w:val="center" w:pos="4536"/>
                <w:tab w:val="center" w:pos="7938"/>
              </w:tabs>
              <w:spacing w:line="360" w:lineRule="auto"/>
              <w:ind w:firstLine="0"/>
              <w:jc w:val="left"/>
              <w:rPr>
                <w:bCs/>
                <w:sz w:val="24"/>
              </w:rPr>
            </w:pPr>
          </w:p>
        </w:tc>
      </w:tr>
      <w:tr w:rsidR="00F33633" w:rsidRPr="00FE16DA" w14:paraId="3D637A10" w14:textId="77777777" w:rsidTr="00F0350C">
        <w:trPr>
          <w:jc w:val="left"/>
        </w:trPr>
        <w:tc>
          <w:tcPr>
            <w:tcW w:w="375" w:type="dxa"/>
          </w:tcPr>
          <w:p w14:paraId="1D9084EF" w14:textId="77777777" w:rsidR="00F33633" w:rsidRPr="00FE16DA" w:rsidRDefault="00F33633" w:rsidP="00F0350C">
            <w:pPr>
              <w:spacing w:line="360" w:lineRule="auto"/>
              <w:ind w:firstLine="5"/>
              <w:jc w:val="left"/>
              <w:rPr>
                <w:sz w:val="24"/>
              </w:rPr>
            </w:pPr>
            <w:r w:rsidRPr="00FE16DA">
              <w:rPr>
                <w:sz w:val="24"/>
              </w:rPr>
              <w:t>1.6</w:t>
            </w:r>
          </w:p>
        </w:tc>
        <w:tc>
          <w:tcPr>
            <w:tcW w:w="2983" w:type="dxa"/>
          </w:tcPr>
          <w:p w14:paraId="4C489778" w14:textId="63B81188" w:rsidR="00F33633" w:rsidRPr="00FE16DA" w:rsidRDefault="004F252F" w:rsidP="00F0350C">
            <w:pPr>
              <w:spacing w:line="360" w:lineRule="auto"/>
              <w:ind w:firstLine="0"/>
              <w:jc w:val="left"/>
              <w:rPr>
                <w:sz w:val="24"/>
              </w:rPr>
            </w:pPr>
            <w:r w:rsidRPr="004F252F">
              <w:rPr>
                <w:sz w:val="24"/>
              </w:rPr>
              <w:t>ngaySinh</w:t>
            </w:r>
          </w:p>
        </w:tc>
        <w:tc>
          <w:tcPr>
            <w:tcW w:w="1516" w:type="dxa"/>
          </w:tcPr>
          <w:p w14:paraId="17E7BDD9" w14:textId="04FCB565" w:rsidR="00F33633" w:rsidRPr="001F2F9F" w:rsidRDefault="004F252F" w:rsidP="00F0350C">
            <w:pPr>
              <w:tabs>
                <w:tab w:val="center" w:pos="4536"/>
                <w:tab w:val="center" w:pos="7938"/>
              </w:tabs>
              <w:spacing w:line="360" w:lineRule="auto"/>
              <w:ind w:firstLine="0"/>
              <w:jc w:val="left"/>
              <w:rPr>
                <w:bCs/>
                <w:sz w:val="24"/>
              </w:rPr>
            </w:pPr>
            <w:r w:rsidRPr="004F252F">
              <w:rPr>
                <w:bCs/>
                <w:sz w:val="24"/>
              </w:rPr>
              <w:t>LocalDate</w:t>
            </w:r>
          </w:p>
        </w:tc>
        <w:tc>
          <w:tcPr>
            <w:tcW w:w="2230" w:type="dxa"/>
          </w:tcPr>
          <w:p w14:paraId="306AECD9" w14:textId="2D31D3D4" w:rsidR="00F33633" w:rsidRPr="001F2F9F" w:rsidRDefault="004F252F" w:rsidP="00F0350C">
            <w:pPr>
              <w:spacing w:line="360" w:lineRule="auto"/>
              <w:ind w:left="54" w:firstLine="0"/>
              <w:jc w:val="left"/>
              <w:rPr>
                <w:bCs/>
                <w:sz w:val="24"/>
              </w:rPr>
            </w:pPr>
            <w:r w:rsidRPr="004F252F">
              <w:rPr>
                <w:bCs/>
                <w:sz w:val="24"/>
              </w:rPr>
              <w:t>Không lớn hơn ngày hiện tại; có thể để trống nếu không rõ.</w:t>
            </w:r>
          </w:p>
        </w:tc>
        <w:tc>
          <w:tcPr>
            <w:tcW w:w="1674" w:type="dxa"/>
          </w:tcPr>
          <w:p w14:paraId="110D1175" w14:textId="77777777" w:rsidR="00F33633" w:rsidRPr="001F2F9F" w:rsidRDefault="00F33633" w:rsidP="00F0350C">
            <w:pPr>
              <w:tabs>
                <w:tab w:val="center" w:pos="4536"/>
                <w:tab w:val="center" w:pos="7938"/>
              </w:tabs>
              <w:spacing w:line="360" w:lineRule="auto"/>
              <w:ind w:firstLine="0"/>
              <w:jc w:val="left"/>
              <w:rPr>
                <w:bCs/>
                <w:sz w:val="24"/>
              </w:rPr>
            </w:pPr>
          </w:p>
        </w:tc>
      </w:tr>
      <w:tr w:rsidR="00F33633" w:rsidRPr="00FE16DA" w14:paraId="1CB93BD9" w14:textId="77777777" w:rsidTr="00F0350C">
        <w:trPr>
          <w:jc w:val="left"/>
        </w:trPr>
        <w:tc>
          <w:tcPr>
            <w:tcW w:w="375" w:type="dxa"/>
          </w:tcPr>
          <w:p w14:paraId="2C4E995F" w14:textId="77777777" w:rsidR="00F33633" w:rsidRPr="00FE16DA" w:rsidRDefault="00F33633" w:rsidP="00F0350C">
            <w:pPr>
              <w:spacing w:line="360" w:lineRule="auto"/>
              <w:ind w:firstLine="5"/>
              <w:jc w:val="left"/>
              <w:rPr>
                <w:sz w:val="24"/>
              </w:rPr>
            </w:pPr>
            <w:r>
              <w:rPr>
                <w:sz w:val="24"/>
              </w:rPr>
              <w:t>1.7</w:t>
            </w:r>
          </w:p>
        </w:tc>
        <w:tc>
          <w:tcPr>
            <w:tcW w:w="2983" w:type="dxa"/>
          </w:tcPr>
          <w:p w14:paraId="5E5E9805" w14:textId="52E8E7A2" w:rsidR="00F33633" w:rsidRPr="00BA3261" w:rsidRDefault="004F252F" w:rsidP="00F0350C">
            <w:pPr>
              <w:spacing w:line="360" w:lineRule="auto"/>
              <w:ind w:firstLine="0"/>
              <w:jc w:val="left"/>
              <w:rPr>
                <w:sz w:val="24"/>
              </w:rPr>
            </w:pPr>
            <w:r w:rsidRPr="004F252F">
              <w:rPr>
                <w:sz w:val="24"/>
              </w:rPr>
              <w:t>canNang</w:t>
            </w:r>
          </w:p>
        </w:tc>
        <w:tc>
          <w:tcPr>
            <w:tcW w:w="1516" w:type="dxa"/>
          </w:tcPr>
          <w:p w14:paraId="6DFACEBB" w14:textId="75E0EF45" w:rsidR="00F33633" w:rsidRPr="00BA3261" w:rsidRDefault="004F252F" w:rsidP="00F0350C">
            <w:pPr>
              <w:tabs>
                <w:tab w:val="center" w:pos="4536"/>
                <w:tab w:val="center" w:pos="7938"/>
              </w:tabs>
              <w:spacing w:line="360" w:lineRule="auto"/>
              <w:ind w:firstLine="0"/>
              <w:jc w:val="left"/>
              <w:rPr>
                <w:bCs/>
                <w:sz w:val="24"/>
              </w:rPr>
            </w:pPr>
            <w:r w:rsidRPr="004F252F">
              <w:rPr>
                <w:bCs/>
                <w:sz w:val="24"/>
              </w:rPr>
              <w:t>double</w:t>
            </w:r>
          </w:p>
        </w:tc>
        <w:tc>
          <w:tcPr>
            <w:tcW w:w="2230" w:type="dxa"/>
          </w:tcPr>
          <w:p w14:paraId="49D9D0BF" w14:textId="618D74B5" w:rsidR="00F33633" w:rsidRPr="00BA3261" w:rsidRDefault="004F252F" w:rsidP="00F0350C">
            <w:pPr>
              <w:spacing w:line="360" w:lineRule="auto"/>
              <w:ind w:left="54" w:firstLine="0"/>
              <w:jc w:val="left"/>
              <w:rPr>
                <w:bCs/>
                <w:sz w:val="24"/>
              </w:rPr>
            </w:pPr>
            <w:r w:rsidRPr="004F252F">
              <w:rPr>
                <w:bCs/>
                <w:sz w:val="24"/>
              </w:rPr>
              <w:t>Phải lớn hơn 0 (&gt; 0), đơn vị tính: Kg</w:t>
            </w:r>
          </w:p>
        </w:tc>
        <w:tc>
          <w:tcPr>
            <w:tcW w:w="1674" w:type="dxa"/>
          </w:tcPr>
          <w:p w14:paraId="442A101F" w14:textId="77777777" w:rsidR="00F33633" w:rsidRPr="001F2F9F" w:rsidRDefault="00F33633" w:rsidP="00F0350C">
            <w:pPr>
              <w:tabs>
                <w:tab w:val="center" w:pos="4536"/>
                <w:tab w:val="center" w:pos="7938"/>
              </w:tabs>
              <w:spacing w:line="360" w:lineRule="auto"/>
              <w:ind w:firstLine="0"/>
              <w:jc w:val="left"/>
              <w:rPr>
                <w:bCs/>
                <w:sz w:val="24"/>
              </w:rPr>
            </w:pPr>
          </w:p>
        </w:tc>
      </w:tr>
      <w:tr w:rsidR="00F33633" w:rsidRPr="00FE16DA" w14:paraId="4ADDFA17" w14:textId="77777777" w:rsidTr="00F0350C">
        <w:trPr>
          <w:jc w:val="left"/>
        </w:trPr>
        <w:tc>
          <w:tcPr>
            <w:tcW w:w="375" w:type="dxa"/>
          </w:tcPr>
          <w:p w14:paraId="0939AB5C" w14:textId="77777777" w:rsidR="00F33633" w:rsidRDefault="00F33633" w:rsidP="00F0350C">
            <w:pPr>
              <w:spacing w:line="360" w:lineRule="auto"/>
              <w:ind w:firstLine="5"/>
              <w:jc w:val="left"/>
              <w:rPr>
                <w:sz w:val="24"/>
              </w:rPr>
            </w:pPr>
            <w:r>
              <w:rPr>
                <w:sz w:val="24"/>
              </w:rPr>
              <w:t>1.8</w:t>
            </w:r>
          </w:p>
        </w:tc>
        <w:tc>
          <w:tcPr>
            <w:tcW w:w="2983" w:type="dxa"/>
          </w:tcPr>
          <w:p w14:paraId="046F8C64" w14:textId="77777777" w:rsidR="00F33633" w:rsidRPr="00BA3261" w:rsidRDefault="00F33633" w:rsidP="00F0350C">
            <w:pPr>
              <w:spacing w:line="360" w:lineRule="auto"/>
              <w:ind w:firstLine="0"/>
              <w:jc w:val="left"/>
              <w:rPr>
                <w:sz w:val="24"/>
              </w:rPr>
            </w:pPr>
            <w:r w:rsidRPr="006E43A1">
              <w:rPr>
                <w:sz w:val="24"/>
              </w:rPr>
              <w:t>trangThai</w:t>
            </w:r>
          </w:p>
        </w:tc>
        <w:tc>
          <w:tcPr>
            <w:tcW w:w="1516" w:type="dxa"/>
          </w:tcPr>
          <w:p w14:paraId="466992FF" w14:textId="77777777" w:rsidR="00F33633" w:rsidRPr="00BA3261" w:rsidRDefault="00F33633" w:rsidP="00F0350C">
            <w:pPr>
              <w:tabs>
                <w:tab w:val="center" w:pos="4536"/>
                <w:tab w:val="center" w:pos="7938"/>
              </w:tabs>
              <w:spacing w:line="360" w:lineRule="auto"/>
              <w:ind w:firstLine="0"/>
              <w:jc w:val="left"/>
              <w:rPr>
                <w:bCs/>
                <w:sz w:val="24"/>
              </w:rPr>
            </w:pPr>
            <w:r w:rsidRPr="006E43A1">
              <w:rPr>
                <w:bCs/>
                <w:sz w:val="24"/>
              </w:rPr>
              <w:t>boolean</w:t>
            </w:r>
          </w:p>
        </w:tc>
        <w:tc>
          <w:tcPr>
            <w:tcW w:w="2230" w:type="dxa"/>
          </w:tcPr>
          <w:p w14:paraId="5B392317" w14:textId="1383D925" w:rsidR="00F33633" w:rsidRPr="00BA3261" w:rsidRDefault="004F252F" w:rsidP="00F0350C">
            <w:pPr>
              <w:spacing w:line="360" w:lineRule="auto"/>
              <w:ind w:left="54" w:firstLine="0"/>
              <w:jc w:val="left"/>
              <w:rPr>
                <w:bCs/>
                <w:sz w:val="24"/>
              </w:rPr>
            </w:pPr>
            <w:r w:rsidRPr="004F252F">
              <w:rPr>
                <w:bCs/>
                <w:sz w:val="24"/>
              </w:rPr>
              <w:t>true: Đang quản lý, false: Ngừng quản lý</w:t>
            </w:r>
          </w:p>
        </w:tc>
        <w:tc>
          <w:tcPr>
            <w:tcW w:w="1674" w:type="dxa"/>
          </w:tcPr>
          <w:p w14:paraId="3A041D1F" w14:textId="77777777" w:rsidR="00F33633" w:rsidRPr="001F2F9F" w:rsidRDefault="00F33633" w:rsidP="00F0350C">
            <w:pPr>
              <w:tabs>
                <w:tab w:val="center" w:pos="4536"/>
                <w:tab w:val="center" w:pos="7938"/>
              </w:tabs>
              <w:spacing w:line="360" w:lineRule="auto"/>
              <w:ind w:firstLine="0"/>
              <w:jc w:val="left"/>
              <w:rPr>
                <w:bCs/>
                <w:sz w:val="24"/>
              </w:rPr>
            </w:pPr>
            <w:r w:rsidRPr="006E43A1">
              <w:rPr>
                <w:bCs/>
                <w:sz w:val="24"/>
              </w:rPr>
              <w:t>Mặc định: true</w:t>
            </w:r>
          </w:p>
        </w:tc>
      </w:tr>
      <w:tr w:rsidR="00F33633" w:rsidRPr="00FE16DA" w14:paraId="677095E6" w14:textId="77777777" w:rsidTr="00F0350C">
        <w:trPr>
          <w:jc w:val="left"/>
        </w:trPr>
        <w:tc>
          <w:tcPr>
            <w:tcW w:w="375" w:type="dxa"/>
          </w:tcPr>
          <w:p w14:paraId="40D0174D" w14:textId="77777777" w:rsidR="00F33633" w:rsidRPr="00FE16DA" w:rsidRDefault="00F33633" w:rsidP="00F0350C">
            <w:pPr>
              <w:spacing w:line="360" w:lineRule="auto"/>
              <w:ind w:firstLine="5"/>
              <w:jc w:val="left"/>
              <w:rPr>
                <w:b/>
                <w:sz w:val="24"/>
              </w:rPr>
            </w:pPr>
            <w:r w:rsidRPr="00FE16DA">
              <w:rPr>
                <w:b/>
                <w:sz w:val="24"/>
              </w:rPr>
              <w:t>2</w:t>
            </w:r>
          </w:p>
        </w:tc>
        <w:tc>
          <w:tcPr>
            <w:tcW w:w="2983" w:type="dxa"/>
          </w:tcPr>
          <w:p w14:paraId="0A1AC1BD" w14:textId="77777777" w:rsidR="00F33633" w:rsidRPr="00FE16DA" w:rsidRDefault="00F33633" w:rsidP="00F0350C">
            <w:pPr>
              <w:spacing w:line="360" w:lineRule="auto"/>
              <w:ind w:firstLine="0"/>
              <w:jc w:val="left"/>
              <w:rPr>
                <w:b/>
                <w:sz w:val="24"/>
              </w:rPr>
            </w:pPr>
            <w:r w:rsidRPr="00FE16DA">
              <w:rPr>
                <w:b/>
                <w:sz w:val="24"/>
              </w:rPr>
              <w:t>Viết các phương thức getter, setter</w:t>
            </w:r>
          </w:p>
        </w:tc>
        <w:tc>
          <w:tcPr>
            <w:tcW w:w="1516" w:type="dxa"/>
          </w:tcPr>
          <w:p w14:paraId="3F871E31" w14:textId="77777777" w:rsidR="00F33633" w:rsidRPr="00FE16DA" w:rsidRDefault="00F33633" w:rsidP="00F0350C">
            <w:pPr>
              <w:tabs>
                <w:tab w:val="center" w:pos="4536"/>
                <w:tab w:val="center" w:pos="7938"/>
              </w:tabs>
              <w:spacing w:line="360" w:lineRule="auto"/>
              <w:ind w:firstLine="0"/>
              <w:jc w:val="left"/>
              <w:rPr>
                <w:b/>
                <w:sz w:val="24"/>
              </w:rPr>
            </w:pPr>
          </w:p>
        </w:tc>
        <w:tc>
          <w:tcPr>
            <w:tcW w:w="2230" w:type="dxa"/>
          </w:tcPr>
          <w:p w14:paraId="3D9E0FEC" w14:textId="77777777" w:rsidR="00F33633" w:rsidRPr="00FE16DA" w:rsidRDefault="00F33633" w:rsidP="00F0350C">
            <w:pPr>
              <w:spacing w:line="360" w:lineRule="auto"/>
              <w:ind w:left="54" w:firstLine="0"/>
              <w:jc w:val="left"/>
              <w:rPr>
                <w:b/>
                <w:sz w:val="24"/>
              </w:rPr>
            </w:pPr>
          </w:p>
        </w:tc>
        <w:tc>
          <w:tcPr>
            <w:tcW w:w="1674" w:type="dxa"/>
          </w:tcPr>
          <w:p w14:paraId="73D5AD91" w14:textId="77777777" w:rsidR="00F33633" w:rsidRPr="00FE16DA" w:rsidRDefault="00F33633" w:rsidP="00F0350C">
            <w:pPr>
              <w:tabs>
                <w:tab w:val="center" w:pos="4536"/>
                <w:tab w:val="center" w:pos="7938"/>
              </w:tabs>
              <w:spacing w:line="360" w:lineRule="auto"/>
              <w:ind w:firstLine="0"/>
              <w:jc w:val="left"/>
              <w:rPr>
                <w:b/>
                <w:sz w:val="24"/>
              </w:rPr>
            </w:pPr>
          </w:p>
        </w:tc>
      </w:tr>
      <w:tr w:rsidR="00F33633" w:rsidRPr="00FE16DA" w14:paraId="69DA1333" w14:textId="77777777" w:rsidTr="00F0350C">
        <w:trPr>
          <w:jc w:val="left"/>
        </w:trPr>
        <w:tc>
          <w:tcPr>
            <w:tcW w:w="375" w:type="dxa"/>
          </w:tcPr>
          <w:p w14:paraId="65338D11" w14:textId="77777777" w:rsidR="00F33633" w:rsidRPr="00FE16DA" w:rsidRDefault="00F33633" w:rsidP="00F0350C">
            <w:pPr>
              <w:spacing w:line="360" w:lineRule="auto"/>
              <w:ind w:firstLine="5"/>
              <w:jc w:val="left"/>
              <w:rPr>
                <w:sz w:val="24"/>
              </w:rPr>
            </w:pPr>
            <w:r w:rsidRPr="00FE16DA">
              <w:rPr>
                <w:sz w:val="24"/>
              </w:rPr>
              <w:t>2.1</w:t>
            </w:r>
          </w:p>
        </w:tc>
        <w:tc>
          <w:tcPr>
            <w:tcW w:w="2983" w:type="dxa"/>
          </w:tcPr>
          <w:p w14:paraId="05B7B054" w14:textId="55FC2B34" w:rsidR="00F33633" w:rsidRPr="00FE16DA" w:rsidRDefault="004F252F" w:rsidP="00F0350C">
            <w:pPr>
              <w:spacing w:line="360" w:lineRule="auto"/>
              <w:ind w:firstLine="0"/>
              <w:jc w:val="left"/>
              <w:rPr>
                <w:sz w:val="24"/>
              </w:rPr>
            </w:pPr>
            <w:r w:rsidRPr="004F252F">
              <w:rPr>
                <w:sz w:val="24"/>
              </w:rPr>
              <w:t>setMaThuCung(String maTC)</w:t>
            </w:r>
          </w:p>
        </w:tc>
        <w:tc>
          <w:tcPr>
            <w:tcW w:w="1516" w:type="dxa"/>
          </w:tcPr>
          <w:p w14:paraId="72F4303F" w14:textId="77777777" w:rsidR="00F33633" w:rsidRPr="00FE16DA" w:rsidRDefault="00F33633" w:rsidP="00F0350C">
            <w:pPr>
              <w:tabs>
                <w:tab w:val="center" w:pos="4536"/>
                <w:tab w:val="center" w:pos="7938"/>
              </w:tabs>
              <w:spacing w:line="360" w:lineRule="auto"/>
              <w:ind w:firstLine="0"/>
              <w:jc w:val="left"/>
              <w:rPr>
                <w:b/>
                <w:sz w:val="24"/>
              </w:rPr>
            </w:pPr>
            <w:r w:rsidRPr="00FE16DA">
              <w:rPr>
                <w:b/>
                <w:sz w:val="24"/>
              </w:rPr>
              <w:t>void</w:t>
            </w:r>
          </w:p>
        </w:tc>
        <w:tc>
          <w:tcPr>
            <w:tcW w:w="2230" w:type="dxa"/>
          </w:tcPr>
          <w:p w14:paraId="1CEBE7C3" w14:textId="12719F56" w:rsidR="00F33633" w:rsidRPr="00FE16DA" w:rsidRDefault="004F252F" w:rsidP="00F0350C">
            <w:pPr>
              <w:spacing w:line="360" w:lineRule="auto"/>
              <w:ind w:left="54" w:firstLine="0"/>
              <w:jc w:val="left"/>
              <w:rPr>
                <w:sz w:val="24"/>
              </w:rPr>
            </w:pPr>
            <w:r w:rsidRPr="004F252F">
              <w:rPr>
                <w:sz w:val="24"/>
              </w:rPr>
              <w:t>Kiểm tra đúng định dạng TCYYMMDDXXX</w:t>
            </w:r>
          </w:p>
        </w:tc>
        <w:tc>
          <w:tcPr>
            <w:tcW w:w="1674" w:type="dxa"/>
          </w:tcPr>
          <w:p w14:paraId="2126D585" w14:textId="19BFFD65" w:rsidR="00F33633" w:rsidRPr="00FE16DA" w:rsidRDefault="004F252F" w:rsidP="00F0350C">
            <w:pPr>
              <w:pStyle w:val="ListParagraph"/>
              <w:tabs>
                <w:tab w:val="center" w:pos="4536"/>
                <w:tab w:val="center" w:pos="7938"/>
              </w:tabs>
              <w:spacing w:line="360" w:lineRule="auto"/>
              <w:ind w:left="27" w:firstLine="0"/>
              <w:jc w:val="left"/>
              <w:rPr>
                <w:sz w:val="24"/>
              </w:rPr>
            </w:pPr>
            <w:r w:rsidRPr="00BA3261">
              <w:rPr>
                <w:sz w:val="24"/>
              </w:rPr>
              <w:t xml:space="preserve">Throw exception nếu </w:t>
            </w:r>
            <w:r>
              <w:rPr>
                <w:sz w:val="24"/>
              </w:rPr>
              <w:t>maThuCung sai định dạng</w:t>
            </w:r>
          </w:p>
        </w:tc>
      </w:tr>
      <w:tr w:rsidR="00F33633" w:rsidRPr="00FE16DA" w14:paraId="26999FE6" w14:textId="77777777" w:rsidTr="00F0350C">
        <w:trPr>
          <w:jc w:val="left"/>
        </w:trPr>
        <w:tc>
          <w:tcPr>
            <w:tcW w:w="375" w:type="dxa"/>
          </w:tcPr>
          <w:p w14:paraId="6E1F7B18" w14:textId="77777777" w:rsidR="00F33633" w:rsidRPr="00FE16DA" w:rsidRDefault="00F33633" w:rsidP="00F0350C">
            <w:pPr>
              <w:spacing w:line="360" w:lineRule="auto"/>
              <w:ind w:firstLine="5"/>
              <w:jc w:val="left"/>
              <w:rPr>
                <w:sz w:val="24"/>
              </w:rPr>
            </w:pPr>
            <w:r w:rsidRPr="00FE16DA">
              <w:rPr>
                <w:sz w:val="24"/>
              </w:rPr>
              <w:t>2.2</w:t>
            </w:r>
          </w:p>
        </w:tc>
        <w:tc>
          <w:tcPr>
            <w:tcW w:w="2983" w:type="dxa"/>
          </w:tcPr>
          <w:p w14:paraId="48C23351" w14:textId="0E15DED7" w:rsidR="00F33633" w:rsidRPr="00FE16DA" w:rsidRDefault="004F252F" w:rsidP="00F0350C">
            <w:pPr>
              <w:spacing w:line="360" w:lineRule="auto"/>
              <w:ind w:firstLine="0"/>
              <w:jc w:val="left"/>
              <w:rPr>
                <w:sz w:val="24"/>
              </w:rPr>
            </w:pPr>
            <w:r w:rsidRPr="004F252F">
              <w:rPr>
                <w:sz w:val="24"/>
              </w:rPr>
              <w:t>setTenThuCung(String ten)</w:t>
            </w:r>
          </w:p>
        </w:tc>
        <w:tc>
          <w:tcPr>
            <w:tcW w:w="1516" w:type="dxa"/>
          </w:tcPr>
          <w:p w14:paraId="5D377DF8" w14:textId="77777777" w:rsidR="00F33633" w:rsidRPr="00FE16DA" w:rsidRDefault="00F33633" w:rsidP="00F0350C">
            <w:pPr>
              <w:tabs>
                <w:tab w:val="center" w:pos="4536"/>
                <w:tab w:val="center" w:pos="7938"/>
              </w:tabs>
              <w:spacing w:line="360" w:lineRule="auto"/>
              <w:ind w:firstLine="0"/>
              <w:jc w:val="left"/>
              <w:rPr>
                <w:b/>
                <w:sz w:val="24"/>
              </w:rPr>
            </w:pPr>
            <w:r w:rsidRPr="00FE16DA">
              <w:rPr>
                <w:b/>
                <w:sz w:val="24"/>
              </w:rPr>
              <w:t>void</w:t>
            </w:r>
          </w:p>
        </w:tc>
        <w:tc>
          <w:tcPr>
            <w:tcW w:w="2230" w:type="dxa"/>
          </w:tcPr>
          <w:p w14:paraId="34E8813D" w14:textId="77777777" w:rsidR="00F33633" w:rsidRPr="00FE16DA" w:rsidRDefault="00F33633" w:rsidP="00F0350C">
            <w:pPr>
              <w:pStyle w:val="ListParagraph"/>
              <w:spacing w:line="360" w:lineRule="auto"/>
              <w:ind w:left="54" w:firstLine="0"/>
              <w:jc w:val="left"/>
              <w:rPr>
                <w:sz w:val="24"/>
              </w:rPr>
            </w:pPr>
            <w:r w:rsidRPr="00BA3261">
              <w:rPr>
                <w:sz w:val="24"/>
              </w:rPr>
              <w:t xml:space="preserve">Kiểm tra </w:t>
            </w:r>
            <w:r>
              <w:rPr>
                <w:sz w:val="24"/>
              </w:rPr>
              <w:t>không được trống</w:t>
            </w:r>
          </w:p>
        </w:tc>
        <w:tc>
          <w:tcPr>
            <w:tcW w:w="1674" w:type="dxa"/>
          </w:tcPr>
          <w:p w14:paraId="56B2DB73" w14:textId="0F2759AE" w:rsidR="00F33633" w:rsidRPr="00FE16DA" w:rsidRDefault="004F252F" w:rsidP="00F0350C">
            <w:pPr>
              <w:pStyle w:val="ListParagraph"/>
              <w:tabs>
                <w:tab w:val="center" w:pos="4536"/>
                <w:tab w:val="center" w:pos="7938"/>
              </w:tabs>
              <w:spacing w:line="360" w:lineRule="auto"/>
              <w:ind w:left="27" w:firstLine="0"/>
              <w:jc w:val="left"/>
              <w:rPr>
                <w:sz w:val="24"/>
              </w:rPr>
            </w:pPr>
            <w:r w:rsidRPr="00BA3261">
              <w:rPr>
                <w:sz w:val="24"/>
              </w:rPr>
              <w:t xml:space="preserve">Throw exception nếu </w:t>
            </w:r>
            <w:r>
              <w:rPr>
                <w:sz w:val="24"/>
              </w:rPr>
              <w:t>tenThuCung trống</w:t>
            </w:r>
          </w:p>
        </w:tc>
      </w:tr>
      <w:tr w:rsidR="00F33633" w:rsidRPr="00FE16DA" w14:paraId="7127D259" w14:textId="77777777" w:rsidTr="00F0350C">
        <w:trPr>
          <w:jc w:val="left"/>
        </w:trPr>
        <w:tc>
          <w:tcPr>
            <w:tcW w:w="375" w:type="dxa"/>
          </w:tcPr>
          <w:p w14:paraId="6E97FB37" w14:textId="77777777" w:rsidR="00F33633" w:rsidRPr="00FE16DA" w:rsidRDefault="00F33633" w:rsidP="00F0350C">
            <w:pPr>
              <w:spacing w:line="360" w:lineRule="auto"/>
              <w:ind w:firstLine="5"/>
              <w:jc w:val="left"/>
              <w:rPr>
                <w:sz w:val="24"/>
              </w:rPr>
            </w:pPr>
            <w:r w:rsidRPr="00FE16DA">
              <w:rPr>
                <w:sz w:val="24"/>
              </w:rPr>
              <w:t>2.3</w:t>
            </w:r>
          </w:p>
        </w:tc>
        <w:tc>
          <w:tcPr>
            <w:tcW w:w="2983" w:type="dxa"/>
          </w:tcPr>
          <w:p w14:paraId="578D63D1" w14:textId="3691DE5D" w:rsidR="00F33633" w:rsidRPr="00FE16DA" w:rsidRDefault="004F252F" w:rsidP="00F0350C">
            <w:pPr>
              <w:spacing w:line="360" w:lineRule="auto"/>
              <w:ind w:firstLine="0"/>
              <w:jc w:val="left"/>
              <w:rPr>
                <w:sz w:val="24"/>
              </w:rPr>
            </w:pPr>
            <w:r w:rsidRPr="004F252F">
              <w:rPr>
                <w:sz w:val="24"/>
              </w:rPr>
              <w:t>setLoai(String loai)</w:t>
            </w:r>
          </w:p>
        </w:tc>
        <w:tc>
          <w:tcPr>
            <w:tcW w:w="1516" w:type="dxa"/>
          </w:tcPr>
          <w:p w14:paraId="663B260F" w14:textId="77777777" w:rsidR="00F33633" w:rsidRPr="00FE16DA" w:rsidRDefault="00F33633" w:rsidP="00F0350C">
            <w:pPr>
              <w:tabs>
                <w:tab w:val="center" w:pos="4536"/>
                <w:tab w:val="center" w:pos="7938"/>
              </w:tabs>
              <w:spacing w:line="360" w:lineRule="auto"/>
              <w:ind w:firstLine="0"/>
              <w:jc w:val="left"/>
              <w:rPr>
                <w:b/>
                <w:sz w:val="24"/>
              </w:rPr>
            </w:pPr>
            <w:r w:rsidRPr="00FE16DA">
              <w:rPr>
                <w:b/>
                <w:sz w:val="24"/>
              </w:rPr>
              <w:t>void</w:t>
            </w:r>
          </w:p>
        </w:tc>
        <w:tc>
          <w:tcPr>
            <w:tcW w:w="2230" w:type="dxa"/>
          </w:tcPr>
          <w:p w14:paraId="06300530" w14:textId="61174CC3" w:rsidR="00F33633" w:rsidRPr="00FE16DA" w:rsidRDefault="004F252F" w:rsidP="00F0350C">
            <w:pPr>
              <w:pStyle w:val="ListParagraph"/>
              <w:spacing w:line="360" w:lineRule="auto"/>
              <w:ind w:left="54" w:firstLine="0"/>
              <w:jc w:val="left"/>
              <w:rPr>
                <w:sz w:val="24"/>
              </w:rPr>
            </w:pPr>
            <w:r w:rsidRPr="004F252F">
              <w:rPr>
                <w:sz w:val="24"/>
              </w:rPr>
              <w:t>Kiểm tra loài không được rỗng</w:t>
            </w:r>
          </w:p>
        </w:tc>
        <w:tc>
          <w:tcPr>
            <w:tcW w:w="1674" w:type="dxa"/>
          </w:tcPr>
          <w:p w14:paraId="7B43BFF3" w14:textId="7FD31D48" w:rsidR="00F33633" w:rsidRPr="00FE16DA" w:rsidRDefault="00F33633" w:rsidP="00F0350C">
            <w:pPr>
              <w:pStyle w:val="ListParagraph"/>
              <w:tabs>
                <w:tab w:val="center" w:pos="4536"/>
                <w:tab w:val="center" w:pos="7938"/>
              </w:tabs>
              <w:spacing w:line="360" w:lineRule="auto"/>
              <w:ind w:left="27" w:firstLine="0"/>
              <w:jc w:val="left"/>
              <w:rPr>
                <w:sz w:val="24"/>
              </w:rPr>
            </w:pPr>
            <w:r w:rsidRPr="00BA3261">
              <w:rPr>
                <w:sz w:val="24"/>
              </w:rPr>
              <w:t xml:space="preserve">Throw exception nếu </w:t>
            </w:r>
            <w:r w:rsidR="004F252F">
              <w:rPr>
                <w:sz w:val="24"/>
              </w:rPr>
              <w:t>loai rỗng</w:t>
            </w:r>
          </w:p>
        </w:tc>
      </w:tr>
      <w:tr w:rsidR="00F33633" w:rsidRPr="00FE16DA" w14:paraId="1B76AAAB" w14:textId="77777777" w:rsidTr="00F0350C">
        <w:trPr>
          <w:jc w:val="left"/>
        </w:trPr>
        <w:tc>
          <w:tcPr>
            <w:tcW w:w="375" w:type="dxa"/>
          </w:tcPr>
          <w:p w14:paraId="1FBD90F4" w14:textId="77777777" w:rsidR="00F33633" w:rsidRPr="00FE16DA" w:rsidRDefault="00F33633" w:rsidP="00F0350C">
            <w:pPr>
              <w:spacing w:line="360" w:lineRule="auto"/>
              <w:ind w:firstLine="5"/>
              <w:jc w:val="left"/>
              <w:rPr>
                <w:sz w:val="24"/>
              </w:rPr>
            </w:pPr>
            <w:r w:rsidRPr="00FE16DA">
              <w:rPr>
                <w:sz w:val="24"/>
              </w:rPr>
              <w:t>2.4</w:t>
            </w:r>
          </w:p>
        </w:tc>
        <w:tc>
          <w:tcPr>
            <w:tcW w:w="2983" w:type="dxa"/>
          </w:tcPr>
          <w:p w14:paraId="466E946A" w14:textId="4E8B6174" w:rsidR="00F33633" w:rsidRPr="00FE16DA" w:rsidRDefault="004F252F" w:rsidP="00F0350C">
            <w:pPr>
              <w:spacing w:line="360" w:lineRule="auto"/>
              <w:ind w:firstLine="0"/>
              <w:jc w:val="left"/>
              <w:rPr>
                <w:sz w:val="24"/>
              </w:rPr>
            </w:pPr>
            <w:r w:rsidRPr="004F252F">
              <w:rPr>
                <w:sz w:val="24"/>
              </w:rPr>
              <w:t>setGiong(String giong)</w:t>
            </w:r>
          </w:p>
        </w:tc>
        <w:tc>
          <w:tcPr>
            <w:tcW w:w="1516" w:type="dxa"/>
          </w:tcPr>
          <w:p w14:paraId="1B40940E" w14:textId="77777777" w:rsidR="00F33633" w:rsidRPr="00FE16DA" w:rsidRDefault="00F33633" w:rsidP="00F0350C">
            <w:pPr>
              <w:tabs>
                <w:tab w:val="center" w:pos="4536"/>
                <w:tab w:val="center" w:pos="7938"/>
              </w:tabs>
              <w:spacing w:line="360" w:lineRule="auto"/>
              <w:ind w:firstLine="0"/>
              <w:jc w:val="left"/>
              <w:rPr>
                <w:b/>
                <w:sz w:val="24"/>
              </w:rPr>
            </w:pPr>
            <w:r w:rsidRPr="00FE16DA">
              <w:rPr>
                <w:b/>
                <w:sz w:val="24"/>
              </w:rPr>
              <w:t>void</w:t>
            </w:r>
          </w:p>
        </w:tc>
        <w:tc>
          <w:tcPr>
            <w:tcW w:w="2230" w:type="dxa"/>
          </w:tcPr>
          <w:p w14:paraId="177CA5FE" w14:textId="75F1DC61" w:rsidR="00F33633" w:rsidRPr="00FE16DA" w:rsidRDefault="00F33633" w:rsidP="00F0350C">
            <w:pPr>
              <w:pStyle w:val="ListParagraph"/>
              <w:spacing w:line="360" w:lineRule="auto"/>
              <w:ind w:left="54" w:firstLine="0"/>
              <w:jc w:val="left"/>
              <w:rPr>
                <w:sz w:val="24"/>
              </w:rPr>
            </w:pPr>
          </w:p>
        </w:tc>
        <w:tc>
          <w:tcPr>
            <w:tcW w:w="1674" w:type="dxa"/>
          </w:tcPr>
          <w:p w14:paraId="23F8D100" w14:textId="5AA07A4F" w:rsidR="00F33633" w:rsidRPr="00FE16DA" w:rsidRDefault="00F33633" w:rsidP="00F0350C">
            <w:pPr>
              <w:pStyle w:val="ListParagraph"/>
              <w:tabs>
                <w:tab w:val="center" w:pos="4536"/>
                <w:tab w:val="center" w:pos="7938"/>
              </w:tabs>
              <w:spacing w:line="360" w:lineRule="auto"/>
              <w:ind w:left="27" w:firstLine="0"/>
              <w:jc w:val="left"/>
              <w:rPr>
                <w:sz w:val="24"/>
              </w:rPr>
            </w:pPr>
          </w:p>
        </w:tc>
      </w:tr>
      <w:tr w:rsidR="00F33633" w:rsidRPr="00FE16DA" w14:paraId="5D84DB07" w14:textId="77777777" w:rsidTr="00F0350C">
        <w:trPr>
          <w:jc w:val="left"/>
        </w:trPr>
        <w:tc>
          <w:tcPr>
            <w:tcW w:w="375" w:type="dxa"/>
          </w:tcPr>
          <w:p w14:paraId="327E2868" w14:textId="77777777" w:rsidR="00F33633" w:rsidRPr="00FE16DA" w:rsidRDefault="00F33633" w:rsidP="00F0350C">
            <w:pPr>
              <w:spacing w:line="360" w:lineRule="auto"/>
              <w:ind w:firstLine="5"/>
              <w:jc w:val="left"/>
              <w:rPr>
                <w:sz w:val="24"/>
              </w:rPr>
            </w:pPr>
            <w:r w:rsidRPr="00FE16DA">
              <w:rPr>
                <w:sz w:val="24"/>
              </w:rPr>
              <w:lastRenderedPageBreak/>
              <w:t>2.5</w:t>
            </w:r>
          </w:p>
        </w:tc>
        <w:tc>
          <w:tcPr>
            <w:tcW w:w="2983" w:type="dxa"/>
          </w:tcPr>
          <w:p w14:paraId="2CE0DFCB" w14:textId="082CFB0E" w:rsidR="00F33633" w:rsidRPr="00FE16DA" w:rsidRDefault="004F252F" w:rsidP="00F0350C">
            <w:pPr>
              <w:spacing w:line="360" w:lineRule="auto"/>
              <w:ind w:firstLine="0"/>
              <w:jc w:val="left"/>
              <w:rPr>
                <w:sz w:val="24"/>
              </w:rPr>
            </w:pPr>
            <w:r w:rsidRPr="004F252F">
              <w:rPr>
                <w:sz w:val="24"/>
              </w:rPr>
              <w:t>setGioiTinh(String gioiTinh)</w:t>
            </w:r>
          </w:p>
        </w:tc>
        <w:tc>
          <w:tcPr>
            <w:tcW w:w="1516" w:type="dxa"/>
          </w:tcPr>
          <w:p w14:paraId="49F6498F" w14:textId="77777777" w:rsidR="00F33633" w:rsidRPr="00FE16DA" w:rsidRDefault="00F33633" w:rsidP="00F0350C">
            <w:pPr>
              <w:tabs>
                <w:tab w:val="center" w:pos="4536"/>
                <w:tab w:val="center" w:pos="7938"/>
              </w:tabs>
              <w:spacing w:line="360" w:lineRule="auto"/>
              <w:ind w:firstLine="0"/>
              <w:jc w:val="left"/>
              <w:rPr>
                <w:b/>
                <w:sz w:val="24"/>
              </w:rPr>
            </w:pPr>
            <w:r w:rsidRPr="00FE16DA">
              <w:rPr>
                <w:b/>
                <w:sz w:val="24"/>
              </w:rPr>
              <w:t>void</w:t>
            </w:r>
          </w:p>
        </w:tc>
        <w:tc>
          <w:tcPr>
            <w:tcW w:w="2230" w:type="dxa"/>
          </w:tcPr>
          <w:p w14:paraId="6B47A939" w14:textId="40528E09" w:rsidR="00F33633" w:rsidRPr="00FE16DA" w:rsidRDefault="004F252F" w:rsidP="00F0350C">
            <w:pPr>
              <w:pStyle w:val="ListParagraph"/>
              <w:spacing w:line="360" w:lineRule="auto"/>
              <w:ind w:left="54" w:firstLine="0"/>
              <w:jc w:val="left"/>
              <w:rPr>
                <w:sz w:val="24"/>
              </w:rPr>
            </w:pPr>
            <w:r w:rsidRPr="004F252F">
              <w:rPr>
                <w:sz w:val="24"/>
              </w:rPr>
              <w:t xml:space="preserve">Kiểm tra giá trị thuộc "Đực", "Cái", "Khác". </w:t>
            </w:r>
          </w:p>
        </w:tc>
        <w:tc>
          <w:tcPr>
            <w:tcW w:w="1674" w:type="dxa"/>
          </w:tcPr>
          <w:p w14:paraId="3733E92B" w14:textId="6AF8107B" w:rsidR="00F33633" w:rsidRPr="00143C27" w:rsidRDefault="00F33633" w:rsidP="00F0350C">
            <w:pPr>
              <w:tabs>
                <w:tab w:val="center" w:pos="4536"/>
                <w:tab w:val="center" w:pos="7938"/>
              </w:tabs>
              <w:spacing w:line="360" w:lineRule="auto"/>
              <w:ind w:firstLine="0"/>
              <w:jc w:val="left"/>
              <w:rPr>
                <w:sz w:val="24"/>
              </w:rPr>
            </w:pPr>
            <w:r w:rsidRPr="00BA3261">
              <w:rPr>
                <w:sz w:val="24"/>
              </w:rPr>
              <w:t xml:space="preserve">Throw exception nếu </w:t>
            </w:r>
            <w:r w:rsidR="004F252F">
              <w:rPr>
                <w:sz w:val="24"/>
              </w:rPr>
              <w:t>gioiTinh không hợp lệ</w:t>
            </w:r>
          </w:p>
        </w:tc>
      </w:tr>
      <w:tr w:rsidR="00F33633" w:rsidRPr="00FE16DA" w14:paraId="21DA8B61" w14:textId="77777777" w:rsidTr="00F0350C">
        <w:trPr>
          <w:jc w:val="left"/>
        </w:trPr>
        <w:tc>
          <w:tcPr>
            <w:tcW w:w="375" w:type="dxa"/>
          </w:tcPr>
          <w:p w14:paraId="4CD39587" w14:textId="77777777" w:rsidR="00F33633" w:rsidRPr="00FE16DA" w:rsidRDefault="00F33633" w:rsidP="00F0350C">
            <w:pPr>
              <w:spacing w:line="360" w:lineRule="auto"/>
              <w:ind w:firstLine="5"/>
              <w:jc w:val="left"/>
              <w:rPr>
                <w:sz w:val="24"/>
              </w:rPr>
            </w:pPr>
            <w:r w:rsidRPr="00FE16DA">
              <w:rPr>
                <w:sz w:val="24"/>
              </w:rPr>
              <w:t>2.6</w:t>
            </w:r>
          </w:p>
        </w:tc>
        <w:tc>
          <w:tcPr>
            <w:tcW w:w="2983" w:type="dxa"/>
          </w:tcPr>
          <w:p w14:paraId="6C1C2ACA" w14:textId="624CE460" w:rsidR="00F33633" w:rsidRPr="00FE16DA" w:rsidRDefault="004F252F" w:rsidP="00F0350C">
            <w:pPr>
              <w:spacing w:line="360" w:lineRule="auto"/>
              <w:ind w:firstLine="0"/>
              <w:jc w:val="left"/>
              <w:rPr>
                <w:sz w:val="24"/>
              </w:rPr>
            </w:pPr>
            <w:r w:rsidRPr="004F252F">
              <w:rPr>
                <w:sz w:val="24"/>
              </w:rPr>
              <w:t>setNgaySinh(LocalDate ngaySinh)</w:t>
            </w:r>
          </w:p>
        </w:tc>
        <w:tc>
          <w:tcPr>
            <w:tcW w:w="1516" w:type="dxa"/>
          </w:tcPr>
          <w:p w14:paraId="0FA283EB" w14:textId="77777777" w:rsidR="00F33633" w:rsidRPr="00FE16DA" w:rsidRDefault="00F33633" w:rsidP="00F0350C">
            <w:pPr>
              <w:tabs>
                <w:tab w:val="center" w:pos="4536"/>
                <w:tab w:val="center" w:pos="7938"/>
              </w:tabs>
              <w:spacing w:line="360" w:lineRule="auto"/>
              <w:ind w:firstLine="0"/>
              <w:jc w:val="left"/>
              <w:rPr>
                <w:b/>
                <w:sz w:val="24"/>
              </w:rPr>
            </w:pPr>
            <w:r w:rsidRPr="00FE16DA">
              <w:rPr>
                <w:b/>
                <w:sz w:val="24"/>
              </w:rPr>
              <w:t>void</w:t>
            </w:r>
          </w:p>
        </w:tc>
        <w:tc>
          <w:tcPr>
            <w:tcW w:w="2230" w:type="dxa"/>
          </w:tcPr>
          <w:p w14:paraId="68AB7DA6" w14:textId="44A0C842" w:rsidR="00F33633" w:rsidRPr="00FE16DA" w:rsidRDefault="004F252F" w:rsidP="00F0350C">
            <w:pPr>
              <w:pStyle w:val="ListParagraph"/>
              <w:spacing w:line="360" w:lineRule="auto"/>
              <w:ind w:left="54" w:firstLine="0"/>
              <w:jc w:val="left"/>
              <w:rPr>
                <w:sz w:val="24"/>
              </w:rPr>
            </w:pPr>
            <w:r w:rsidRPr="004F252F">
              <w:rPr>
                <w:sz w:val="24"/>
              </w:rPr>
              <w:t>Kiểm tra ngày sinh không lớn hơn ngày hiện tại (nếu có giá trị)</w:t>
            </w:r>
          </w:p>
        </w:tc>
        <w:tc>
          <w:tcPr>
            <w:tcW w:w="1674" w:type="dxa"/>
          </w:tcPr>
          <w:p w14:paraId="16003AC0" w14:textId="3D1ECD20" w:rsidR="00F33633" w:rsidRPr="00FE16DA" w:rsidRDefault="004F252F" w:rsidP="00F0350C">
            <w:pPr>
              <w:pStyle w:val="ListParagraph"/>
              <w:tabs>
                <w:tab w:val="center" w:pos="4536"/>
                <w:tab w:val="center" w:pos="7938"/>
              </w:tabs>
              <w:spacing w:line="360" w:lineRule="auto"/>
              <w:ind w:left="27" w:firstLine="0"/>
              <w:jc w:val="left"/>
              <w:rPr>
                <w:sz w:val="24"/>
              </w:rPr>
            </w:pPr>
            <w:r w:rsidRPr="00BA3261">
              <w:rPr>
                <w:sz w:val="24"/>
              </w:rPr>
              <w:t xml:space="preserve">Throw exception nếu </w:t>
            </w:r>
            <w:r>
              <w:rPr>
                <w:sz w:val="24"/>
              </w:rPr>
              <w:t>ngaySinh không hợp lệ</w:t>
            </w:r>
          </w:p>
        </w:tc>
      </w:tr>
      <w:tr w:rsidR="00F33633" w:rsidRPr="00FE16DA" w14:paraId="0E954139" w14:textId="77777777" w:rsidTr="00F0350C">
        <w:trPr>
          <w:jc w:val="left"/>
        </w:trPr>
        <w:tc>
          <w:tcPr>
            <w:tcW w:w="375" w:type="dxa"/>
          </w:tcPr>
          <w:p w14:paraId="5821C17B" w14:textId="77777777" w:rsidR="00F33633" w:rsidRPr="00FE16DA" w:rsidRDefault="00F33633" w:rsidP="00F0350C">
            <w:pPr>
              <w:spacing w:line="360" w:lineRule="auto"/>
              <w:ind w:firstLine="5"/>
              <w:jc w:val="left"/>
              <w:rPr>
                <w:sz w:val="24"/>
              </w:rPr>
            </w:pPr>
            <w:r>
              <w:rPr>
                <w:sz w:val="24"/>
              </w:rPr>
              <w:t>2.7</w:t>
            </w:r>
          </w:p>
        </w:tc>
        <w:tc>
          <w:tcPr>
            <w:tcW w:w="2983" w:type="dxa"/>
          </w:tcPr>
          <w:p w14:paraId="22088332" w14:textId="68752D6C" w:rsidR="00F33633" w:rsidRPr="006E43A1" w:rsidRDefault="004F252F" w:rsidP="00F0350C">
            <w:pPr>
              <w:spacing w:line="360" w:lineRule="auto"/>
              <w:ind w:firstLine="0"/>
              <w:jc w:val="left"/>
              <w:rPr>
                <w:sz w:val="24"/>
              </w:rPr>
            </w:pPr>
            <w:r w:rsidRPr="004F252F">
              <w:rPr>
                <w:sz w:val="24"/>
              </w:rPr>
              <w:t>setCanNang(double canNang)</w:t>
            </w:r>
          </w:p>
        </w:tc>
        <w:tc>
          <w:tcPr>
            <w:tcW w:w="1516" w:type="dxa"/>
          </w:tcPr>
          <w:p w14:paraId="3B9DE424" w14:textId="77777777" w:rsidR="00F33633" w:rsidRPr="00FE16DA" w:rsidRDefault="00F33633" w:rsidP="00F0350C">
            <w:pPr>
              <w:tabs>
                <w:tab w:val="center" w:pos="4536"/>
                <w:tab w:val="center" w:pos="7938"/>
              </w:tabs>
              <w:spacing w:line="360" w:lineRule="auto"/>
              <w:ind w:firstLine="0"/>
              <w:jc w:val="left"/>
              <w:rPr>
                <w:b/>
                <w:sz w:val="24"/>
              </w:rPr>
            </w:pPr>
            <w:r w:rsidRPr="006E43A1">
              <w:rPr>
                <w:b/>
                <w:sz w:val="24"/>
              </w:rPr>
              <w:t>void</w:t>
            </w:r>
          </w:p>
        </w:tc>
        <w:tc>
          <w:tcPr>
            <w:tcW w:w="2230" w:type="dxa"/>
          </w:tcPr>
          <w:p w14:paraId="3345FDCA" w14:textId="0852F63F" w:rsidR="00F33633" w:rsidRPr="006E43A1" w:rsidRDefault="004F252F" w:rsidP="00F0350C">
            <w:pPr>
              <w:pStyle w:val="ListParagraph"/>
              <w:spacing w:line="360" w:lineRule="auto"/>
              <w:ind w:left="54" w:firstLine="0"/>
              <w:jc w:val="left"/>
              <w:rPr>
                <w:sz w:val="24"/>
              </w:rPr>
            </w:pPr>
            <w:r w:rsidRPr="004F252F">
              <w:rPr>
                <w:sz w:val="24"/>
              </w:rPr>
              <w:t>Kiểm tra canNang &gt; 0</w:t>
            </w:r>
          </w:p>
        </w:tc>
        <w:tc>
          <w:tcPr>
            <w:tcW w:w="1674" w:type="dxa"/>
          </w:tcPr>
          <w:p w14:paraId="1F25F784" w14:textId="0B2754DB" w:rsidR="00F33633" w:rsidRPr="00BA3261" w:rsidRDefault="004F252F" w:rsidP="00F0350C">
            <w:pPr>
              <w:pStyle w:val="ListParagraph"/>
              <w:tabs>
                <w:tab w:val="center" w:pos="4536"/>
                <w:tab w:val="center" w:pos="7938"/>
              </w:tabs>
              <w:spacing w:line="360" w:lineRule="auto"/>
              <w:ind w:left="27" w:firstLine="0"/>
              <w:jc w:val="left"/>
              <w:rPr>
                <w:sz w:val="24"/>
              </w:rPr>
            </w:pPr>
            <w:r w:rsidRPr="00BA3261">
              <w:rPr>
                <w:sz w:val="24"/>
              </w:rPr>
              <w:t xml:space="preserve">Throw exception nếu </w:t>
            </w:r>
            <w:r w:rsidRPr="004F252F">
              <w:rPr>
                <w:sz w:val="24"/>
              </w:rPr>
              <w:t xml:space="preserve">canNang </w:t>
            </w:r>
            <w:r>
              <w:rPr>
                <w:sz w:val="24"/>
              </w:rPr>
              <w:t>không hợp lệ</w:t>
            </w:r>
          </w:p>
        </w:tc>
      </w:tr>
      <w:tr w:rsidR="00F33633" w:rsidRPr="00FE16DA" w14:paraId="7F70CF3A" w14:textId="77777777" w:rsidTr="00F0350C">
        <w:trPr>
          <w:jc w:val="left"/>
        </w:trPr>
        <w:tc>
          <w:tcPr>
            <w:tcW w:w="375" w:type="dxa"/>
          </w:tcPr>
          <w:p w14:paraId="0EF3D903" w14:textId="77777777" w:rsidR="00F33633" w:rsidRPr="00FE16DA" w:rsidRDefault="00F33633" w:rsidP="00F0350C">
            <w:pPr>
              <w:spacing w:line="360" w:lineRule="auto"/>
              <w:ind w:firstLine="5"/>
              <w:jc w:val="left"/>
              <w:rPr>
                <w:sz w:val="24"/>
              </w:rPr>
            </w:pPr>
            <w:r>
              <w:rPr>
                <w:sz w:val="24"/>
              </w:rPr>
              <w:t>2.8</w:t>
            </w:r>
          </w:p>
        </w:tc>
        <w:tc>
          <w:tcPr>
            <w:tcW w:w="2983" w:type="dxa"/>
          </w:tcPr>
          <w:p w14:paraId="3BD90F7F" w14:textId="77777777" w:rsidR="00F33633" w:rsidRPr="006E43A1" w:rsidRDefault="00F33633" w:rsidP="00F0350C">
            <w:pPr>
              <w:spacing w:line="360" w:lineRule="auto"/>
              <w:ind w:firstLine="0"/>
              <w:jc w:val="left"/>
              <w:rPr>
                <w:sz w:val="24"/>
              </w:rPr>
            </w:pPr>
            <w:r w:rsidRPr="006E43A1">
              <w:rPr>
                <w:sz w:val="24"/>
              </w:rPr>
              <w:t>isTrangThai()</w:t>
            </w:r>
          </w:p>
        </w:tc>
        <w:tc>
          <w:tcPr>
            <w:tcW w:w="1516" w:type="dxa"/>
          </w:tcPr>
          <w:p w14:paraId="113458F3" w14:textId="77777777" w:rsidR="00F33633" w:rsidRPr="006E43A1" w:rsidRDefault="00F33633" w:rsidP="00F0350C">
            <w:pPr>
              <w:tabs>
                <w:tab w:val="center" w:pos="4536"/>
                <w:tab w:val="center" w:pos="7938"/>
              </w:tabs>
              <w:spacing w:line="360" w:lineRule="auto"/>
              <w:ind w:firstLine="0"/>
              <w:jc w:val="left"/>
              <w:rPr>
                <w:b/>
                <w:sz w:val="24"/>
              </w:rPr>
            </w:pPr>
            <w:r w:rsidRPr="006E43A1">
              <w:rPr>
                <w:b/>
                <w:sz w:val="24"/>
              </w:rPr>
              <w:t>boolean</w:t>
            </w:r>
          </w:p>
        </w:tc>
        <w:tc>
          <w:tcPr>
            <w:tcW w:w="2230" w:type="dxa"/>
          </w:tcPr>
          <w:p w14:paraId="204525A4" w14:textId="50791442" w:rsidR="00F33633" w:rsidRPr="006E43A1" w:rsidRDefault="004F252F" w:rsidP="00F0350C">
            <w:pPr>
              <w:pStyle w:val="ListParagraph"/>
              <w:spacing w:line="360" w:lineRule="auto"/>
              <w:ind w:left="54" w:firstLine="0"/>
              <w:jc w:val="left"/>
              <w:rPr>
                <w:sz w:val="24"/>
              </w:rPr>
            </w:pPr>
            <w:r w:rsidRPr="004F252F">
              <w:rPr>
                <w:sz w:val="24"/>
              </w:rPr>
              <w:t>Trả về trạng thái quản lý</w:t>
            </w:r>
          </w:p>
        </w:tc>
        <w:tc>
          <w:tcPr>
            <w:tcW w:w="1674" w:type="dxa"/>
          </w:tcPr>
          <w:p w14:paraId="17C1C35F" w14:textId="77777777" w:rsidR="00F33633" w:rsidRPr="00BA3261" w:rsidRDefault="00F33633" w:rsidP="00F0350C">
            <w:pPr>
              <w:pStyle w:val="ListParagraph"/>
              <w:tabs>
                <w:tab w:val="center" w:pos="4536"/>
                <w:tab w:val="center" w:pos="7938"/>
              </w:tabs>
              <w:spacing w:line="360" w:lineRule="auto"/>
              <w:ind w:left="27" w:firstLine="0"/>
              <w:jc w:val="left"/>
              <w:rPr>
                <w:sz w:val="24"/>
              </w:rPr>
            </w:pPr>
          </w:p>
        </w:tc>
      </w:tr>
      <w:tr w:rsidR="00F33633" w:rsidRPr="00FE16DA" w14:paraId="7C6C6BDF" w14:textId="77777777" w:rsidTr="00F0350C">
        <w:trPr>
          <w:jc w:val="left"/>
        </w:trPr>
        <w:tc>
          <w:tcPr>
            <w:tcW w:w="375" w:type="dxa"/>
          </w:tcPr>
          <w:p w14:paraId="25CADB5C" w14:textId="77777777" w:rsidR="00F33633" w:rsidRPr="00FE16DA" w:rsidRDefault="00F33633" w:rsidP="00F0350C">
            <w:pPr>
              <w:spacing w:line="360" w:lineRule="auto"/>
              <w:ind w:firstLine="5"/>
              <w:jc w:val="left"/>
              <w:rPr>
                <w:sz w:val="24"/>
              </w:rPr>
            </w:pPr>
            <w:r>
              <w:rPr>
                <w:sz w:val="24"/>
              </w:rPr>
              <w:t>2.9</w:t>
            </w:r>
          </w:p>
        </w:tc>
        <w:tc>
          <w:tcPr>
            <w:tcW w:w="2983" w:type="dxa"/>
          </w:tcPr>
          <w:p w14:paraId="724E127D" w14:textId="77777777" w:rsidR="00F33633" w:rsidRPr="006E43A1" w:rsidRDefault="00F33633" w:rsidP="00F0350C">
            <w:pPr>
              <w:spacing w:line="360" w:lineRule="auto"/>
              <w:ind w:firstLine="0"/>
              <w:jc w:val="left"/>
              <w:rPr>
                <w:sz w:val="24"/>
              </w:rPr>
            </w:pPr>
            <w:r w:rsidRPr="006E43A1">
              <w:rPr>
                <w:sz w:val="24"/>
              </w:rPr>
              <w:t>setTrangThai(boolean trangThai)</w:t>
            </w:r>
          </w:p>
        </w:tc>
        <w:tc>
          <w:tcPr>
            <w:tcW w:w="1516" w:type="dxa"/>
          </w:tcPr>
          <w:p w14:paraId="38283CD9" w14:textId="77777777" w:rsidR="00F33633" w:rsidRPr="006E43A1" w:rsidRDefault="00F33633" w:rsidP="00F0350C">
            <w:pPr>
              <w:tabs>
                <w:tab w:val="center" w:pos="4536"/>
                <w:tab w:val="center" w:pos="7938"/>
              </w:tabs>
              <w:spacing w:line="360" w:lineRule="auto"/>
              <w:ind w:firstLine="0"/>
              <w:jc w:val="left"/>
              <w:rPr>
                <w:b/>
                <w:sz w:val="24"/>
              </w:rPr>
            </w:pPr>
            <w:r w:rsidRPr="006E43A1">
              <w:rPr>
                <w:b/>
                <w:sz w:val="24"/>
              </w:rPr>
              <w:t>void</w:t>
            </w:r>
          </w:p>
        </w:tc>
        <w:tc>
          <w:tcPr>
            <w:tcW w:w="2230" w:type="dxa"/>
          </w:tcPr>
          <w:p w14:paraId="7AB318FC" w14:textId="7243AA25" w:rsidR="00F33633" w:rsidRPr="006E43A1" w:rsidRDefault="004F252F" w:rsidP="00F0350C">
            <w:pPr>
              <w:pStyle w:val="ListParagraph"/>
              <w:spacing w:line="360" w:lineRule="auto"/>
              <w:ind w:left="54" w:firstLine="0"/>
              <w:jc w:val="left"/>
              <w:rPr>
                <w:sz w:val="24"/>
              </w:rPr>
            </w:pPr>
            <w:r w:rsidRPr="004F252F">
              <w:rPr>
                <w:sz w:val="24"/>
              </w:rPr>
              <w:t>Cập nhật trạng thái quản lý thú cưng</w:t>
            </w:r>
          </w:p>
        </w:tc>
        <w:tc>
          <w:tcPr>
            <w:tcW w:w="1674" w:type="dxa"/>
          </w:tcPr>
          <w:p w14:paraId="43D278AD" w14:textId="77777777" w:rsidR="00F33633" w:rsidRPr="00BA3261" w:rsidRDefault="00F33633" w:rsidP="00F0350C">
            <w:pPr>
              <w:pStyle w:val="ListParagraph"/>
              <w:tabs>
                <w:tab w:val="center" w:pos="4536"/>
                <w:tab w:val="center" w:pos="7938"/>
              </w:tabs>
              <w:spacing w:line="360" w:lineRule="auto"/>
              <w:ind w:left="27" w:firstLine="0"/>
              <w:jc w:val="left"/>
              <w:rPr>
                <w:sz w:val="24"/>
              </w:rPr>
            </w:pPr>
          </w:p>
        </w:tc>
      </w:tr>
      <w:tr w:rsidR="00F33633" w:rsidRPr="00FE16DA" w14:paraId="1FE20C86" w14:textId="77777777" w:rsidTr="00F0350C">
        <w:trPr>
          <w:jc w:val="left"/>
        </w:trPr>
        <w:tc>
          <w:tcPr>
            <w:tcW w:w="375" w:type="dxa"/>
          </w:tcPr>
          <w:p w14:paraId="667340D9" w14:textId="77777777" w:rsidR="00F33633" w:rsidRPr="00FE16DA" w:rsidRDefault="00F33633" w:rsidP="00F0350C">
            <w:pPr>
              <w:spacing w:line="360" w:lineRule="auto"/>
              <w:ind w:firstLine="5"/>
              <w:jc w:val="left"/>
              <w:rPr>
                <w:b/>
                <w:sz w:val="24"/>
              </w:rPr>
            </w:pPr>
            <w:r w:rsidRPr="00FE16DA">
              <w:rPr>
                <w:b/>
                <w:sz w:val="24"/>
              </w:rPr>
              <w:t>3</w:t>
            </w:r>
          </w:p>
        </w:tc>
        <w:tc>
          <w:tcPr>
            <w:tcW w:w="2983" w:type="dxa"/>
          </w:tcPr>
          <w:p w14:paraId="6E8BA1F7" w14:textId="77777777" w:rsidR="00F33633" w:rsidRPr="00FE16DA" w:rsidRDefault="00F33633" w:rsidP="00F0350C">
            <w:pPr>
              <w:spacing w:line="360" w:lineRule="auto"/>
              <w:ind w:firstLine="0"/>
              <w:jc w:val="left"/>
              <w:rPr>
                <w:b/>
                <w:sz w:val="24"/>
              </w:rPr>
            </w:pPr>
            <w:r w:rsidRPr="00FE16DA">
              <w:rPr>
                <w:b/>
                <w:sz w:val="24"/>
              </w:rPr>
              <w:t>Viết các constructor</w:t>
            </w:r>
          </w:p>
        </w:tc>
        <w:tc>
          <w:tcPr>
            <w:tcW w:w="1516" w:type="dxa"/>
          </w:tcPr>
          <w:p w14:paraId="7DD17876" w14:textId="77777777" w:rsidR="00F33633" w:rsidRPr="00FE16DA" w:rsidRDefault="00F33633" w:rsidP="00F0350C">
            <w:pPr>
              <w:tabs>
                <w:tab w:val="center" w:pos="4536"/>
                <w:tab w:val="center" w:pos="7938"/>
              </w:tabs>
              <w:spacing w:line="360" w:lineRule="auto"/>
              <w:ind w:firstLine="0"/>
              <w:jc w:val="left"/>
              <w:rPr>
                <w:b/>
                <w:sz w:val="24"/>
              </w:rPr>
            </w:pPr>
          </w:p>
        </w:tc>
        <w:tc>
          <w:tcPr>
            <w:tcW w:w="2230" w:type="dxa"/>
          </w:tcPr>
          <w:p w14:paraId="68075142" w14:textId="77777777" w:rsidR="00F33633" w:rsidRPr="00FE16DA" w:rsidRDefault="00F33633" w:rsidP="00F0350C">
            <w:pPr>
              <w:pStyle w:val="ListParagraph"/>
              <w:numPr>
                <w:ilvl w:val="0"/>
                <w:numId w:val="8"/>
              </w:numPr>
              <w:spacing w:before="0" w:after="60" w:line="360" w:lineRule="auto"/>
              <w:ind w:left="54" w:firstLine="0"/>
              <w:jc w:val="left"/>
              <w:rPr>
                <w:sz w:val="24"/>
              </w:rPr>
            </w:pPr>
            <w:r w:rsidRPr="00FE16DA">
              <w:rPr>
                <w:sz w:val="24"/>
              </w:rPr>
              <w:t>Contructor mặc nhiên</w:t>
            </w:r>
          </w:p>
          <w:p w14:paraId="7BC53DB2" w14:textId="77777777" w:rsidR="00F33633" w:rsidRPr="00FE16DA" w:rsidRDefault="00F33633" w:rsidP="00F0350C">
            <w:pPr>
              <w:pStyle w:val="ListParagraph"/>
              <w:numPr>
                <w:ilvl w:val="0"/>
                <w:numId w:val="8"/>
              </w:numPr>
              <w:spacing w:before="0" w:after="60" w:line="360" w:lineRule="auto"/>
              <w:ind w:left="54" w:firstLine="0"/>
              <w:jc w:val="left"/>
              <w:rPr>
                <w:sz w:val="24"/>
              </w:rPr>
            </w:pPr>
            <w:r w:rsidRPr="00FE16DA">
              <w:rPr>
                <w:sz w:val="24"/>
              </w:rPr>
              <w:t>Constructor có đầy đủ tham số</w:t>
            </w:r>
          </w:p>
          <w:p w14:paraId="58DCC502" w14:textId="77777777" w:rsidR="00F33633" w:rsidRPr="00FE16DA" w:rsidRDefault="00F33633" w:rsidP="00F0350C">
            <w:pPr>
              <w:pStyle w:val="ListParagraph"/>
              <w:numPr>
                <w:ilvl w:val="0"/>
                <w:numId w:val="8"/>
              </w:numPr>
              <w:spacing w:before="0" w:after="60" w:line="360" w:lineRule="auto"/>
              <w:ind w:left="54" w:firstLine="0"/>
              <w:jc w:val="left"/>
              <w:rPr>
                <w:sz w:val="24"/>
              </w:rPr>
            </w:pPr>
            <w:r w:rsidRPr="00FE16DA">
              <w:rPr>
                <w:sz w:val="24"/>
              </w:rPr>
              <w:t>Copy constructor</w:t>
            </w:r>
          </w:p>
        </w:tc>
        <w:tc>
          <w:tcPr>
            <w:tcW w:w="1674" w:type="dxa"/>
          </w:tcPr>
          <w:p w14:paraId="287EB492" w14:textId="77777777" w:rsidR="00F33633" w:rsidRPr="00FE16DA" w:rsidRDefault="00F33633" w:rsidP="00F0350C">
            <w:pPr>
              <w:pStyle w:val="ListParagraph"/>
              <w:tabs>
                <w:tab w:val="center" w:pos="4536"/>
                <w:tab w:val="center" w:pos="7938"/>
              </w:tabs>
              <w:spacing w:line="360" w:lineRule="auto"/>
              <w:ind w:left="27" w:firstLine="0"/>
              <w:jc w:val="left"/>
              <w:rPr>
                <w:sz w:val="24"/>
              </w:rPr>
            </w:pPr>
          </w:p>
        </w:tc>
      </w:tr>
      <w:tr w:rsidR="00F33633" w:rsidRPr="00FE16DA" w14:paraId="0E0DB61F" w14:textId="77777777" w:rsidTr="00F0350C">
        <w:trPr>
          <w:jc w:val="left"/>
        </w:trPr>
        <w:tc>
          <w:tcPr>
            <w:tcW w:w="375" w:type="dxa"/>
          </w:tcPr>
          <w:p w14:paraId="3E072F18" w14:textId="77777777" w:rsidR="00F33633" w:rsidRPr="00FE16DA" w:rsidRDefault="00F33633" w:rsidP="00F0350C">
            <w:pPr>
              <w:spacing w:line="360" w:lineRule="auto"/>
              <w:ind w:firstLine="5"/>
              <w:jc w:val="left"/>
              <w:rPr>
                <w:b/>
                <w:sz w:val="24"/>
              </w:rPr>
            </w:pPr>
            <w:r w:rsidRPr="00FE16DA">
              <w:rPr>
                <w:b/>
                <w:sz w:val="24"/>
              </w:rPr>
              <w:t>4</w:t>
            </w:r>
          </w:p>
        </w:tc>
        <w:tc>
          <w:tcPr>
            <w:tcW w:w="2983" w:type="dxa"/>
          </w:tcPr>
          <w:p w14:paraId="34A69153" w14:textId="77777777" w:rsidR="00F33633" w:rsidRPr="00FE16DA" w:rsidRDefault="00F33633" w:rsidP="00F0350C">
            <w:pPr>
              <w:spacing w:line="360" w:lineRule="auto"/>
              <w:ind w:firstLine="0"/>
              <w:jc w:val="left"/>
              <w:rPr>
                <w:b/>
                <w:sz w:val="24"/>
              </w:rPr>
            </w:pPr>
            <w:r w:rsidRPr="00FE16DA">
              <w:rPr>
                <w:b/>
                <w:sz w:val="24"/>
              </w:rPr>
              <w:t>Viết phương thức toString()</w:t>
            </w:r>
          </w:p>
        </w:tc>
        <w:tc>
          <w:tcPr>
            <w:tcW w:w="1516" w:type="dxa"/>
          </w:tcPr>
          <w:p w14:paraId="7521DC50" w14:textId="77777777" w:rsidR="00F33633" w:rsidRPr="00FE16DA" w:rsidRDefault="00F33633" w:rsidP="00F0350C">
            <w:pPr>
              <w:tabs>
                <w:tab w:val="center" w:pos="4536"/>
                <w:tab w:val="center" w:pos="7938"/>
              </w:tabs>
              <w:spacing w:line="360" w:lineRule="auto"/>
              <w:ind w:firstLine="0"/>
              <w:jc w:val="left"/>
              <w:rPr>
                <w:b/>
                <w:sz w:val="24"/>
              </w:rPr>
            </w:pPr>
            <w:r w:rsidRPr="00FE16DA">
              <w:rPr>
                <w:b/>
                <w:sz w:val="24"/>
              </w:rPr>
              <w:t>string</w:t>
            </w:r>
          </w:p>
        </w:tc>
        <w:tc>
          <w:tcPr>
            <w:tcW w:w="2230" w:type="dxa"/>
          </w:tcPr>
          <w:p w14:paraId="2F0DEDFD" w14:textId="07F3C1DD" w:rsidR="00F33633" w:rsidRPr="00FE16DA" w:rsidRDefault="004F252F" w:rsidP="00F0350C">
            <w:pPr>
              <w:pStyle w:val="ListParagraph"/>
              <w:spacing w:line="360" w:lineRule="auto"/>
              <w:ind w:left="54" w:firstLine="0"/>
              <w:jc w:val="left"/>
              <w:rPr>
                <w:sz w:val="24"/>
              </w:rPr>
            </w:pPr>
            <w:r w:rsidRPr="004F252F">
              <w:rPr>
                <w:sz w:val="24"/>
              </w:rPr>
              <w:t>Trả về chuỗi mô tả thông tin đối tượng ThuCung</w:t>
            </w:r>
          </w:p>
        </w:tc>
        <w:tc>
          <w:tcPr>
            <w:tcW w:w="1674" w:type="dxa"/>
          </w:tcPr>
          <w:p w14:paraId="446FBF61" w14:textId="77777777" w:rsidR="00F33633" w:rsidRPr="00FE16DA" w:rsidRDefault="00F33633" w:rsidP="00F0350C">
            <w:pPr>
              <w:pStyle w:val="ListParagraph"/>
              <w:tabs>
                <w:tab w:val="center" w:pos="4536"/>
                <w:tab w:val="center" w:pos="7938"/>
              </w:tabs>
              <w:spacing w:line="360" w:lineRule="auto"/>
              <w:ind w:left="27" w:firstLine="0"/>
              <w:jc w:val="left"/>
              <w:rPr>
                <w:sz w:val="24"/>
              </w:rPr>
            </w:pPr>
          </w:p>
        </w:tc>
      </w:tr>
      <w:tr w:rsidR="00F33633" w:rsidRPr="00FE16DA" w14:paraId="1A822931" w14:textId="77777777" w:rsidTr="00F0350C">
        <w:trPr>
          <w:jc w:val="left"/>
        </w:trPr>
        <w:tc>
          <w:tcPr>
            <w:tcW w:w="375" w:type="dxa"/>
          </w:tcPr>
          <w:p w14:paraId="3F107A7C" w14:textId="77777777" w:rsidR="00F33633" w:rsidRPr="00FE16DA" w:rsidRDefault="00F33633" w:rsidP="00F0350C">
            <w:pPr>
              <w:spacing w:line="360" w:lineRule="auto"/>
              <w:ind w:firstLine="5"/>
              <w:jc w:val="left"/>
              <w:rPr>
                <w:b/>
                <w:sz w:val="24"/>
              </w:rPr>
            </w:pPr>
            <w:r>
              <w:rPr>
                <w:b/>
                <w:sz w:val="24"/>
              </w:rPr>
              <w:t>5</w:t>
            </w:r>
          </w:p>
        </w:tc>
        <w:tc>
          <w:tcPr>
            <w:tcW w:w="2983" w:type="dxa"/>
          </w:tcPr>
          <w:p w14:paraId="7637BBDD" w14:textId="77777777" w:rsidR="00F33633" w:rsidRPr="00FE16DA" w:rsidRDefault="00F33633" w:rsidP="00F0350C">
            <w:pPr>
              <w:spacing w:line="360" w:lineRule="auto"/>
              <w:ind w:firstLine="0"/>
              <w:jc w:val="left"/>
              <w:rPr>
                <w:b/>
                <w:sz w:val="24"/>
              </w:rPr>
            </w:pPr>
            <w:r>
              <w:rPr>
                <w:b/>
                <w:sz w:val="24"/>
              </w:rPr>
              <w:t>Phương thức nghiệp vụ khác</w:t>
            </w:r>
          </w:p>
        </w:tc>
        <w:tc>
          <w:tcPr>
            <w:tcW w:w="1516" w:type="dxa"/>
          </w:tcPr>
          <w:p w14:paraId="532EFECD" w14:textId="77777777" w:rsidR="00F33633" w:rsidRPr="00FE16DA" w:rsidRDefault="00F33633" w:rsidP="00F0350C">
            <w:pPr>
              <w:tabs>
                <w:tab w:val="center" w:pos="4536"/>
                <w:tab w:val="center" w:pos="7938"/>
              </w:tabs>
              <w:spacing w:line="360" w:lineRule="auto"/>
              <w:ind w:firstLine="0"/>
              <w:jc w:val="left"/>
              <w:rPr>
                <w:b/>
                <w:sz w:val="24"/>
              </w:rPr>
            </w:pPr>
          </w:p>
        </w:tc>
        <w:tc>
          <w:tcPr>
            <w:tcW w:w="2230" w:type="dxa"/>
          </w:tcPr>
          <w:p w14:paraId="4CF1DF81" w14:textId="77777777" w:rsidR="00F33633" w:rsidRPr="00FE16DA" w:rsidRDefault="00F33633" w:rsidP="00F0350C">
            <w:pPr>
              <w:pStyle w:val="ListParagraph"/>
              <w:spacing w:line="360" w:lineRule="auto"/>
              <w:ind w:left="54" w:firstLine="0"/>
              <w:jc w:val="left"/>
              <w:rPr>
                <w:sz w:val="24"/>
              </w:rPr>
            </w:pPr>
          </w:p>
        </w:tc>
        <w:tc>
          <w:tcPr>
            <w:tcW w:w="1674" w:type="dxa"/>
          </w:tcPr>
          <w:p w14:paraId="76183A51" w14:textId="77777777" w:rsidR="00F33633" w:rsidRPr="00FE16DA" w:rsidRDefault="00F33633" w:rsidP="00F0350C">
            <w:pPr>
              <w:pStyle w:val="ListParagraph"/>
              <w:tabs>
                <w:tab w:val="center" w:pos="4536"/>
                <w:tab w:val="center" w:pos="7938"/>
              </w:tabs>
              <w:spacing w:line="360" w:lineRule="auto"/>
              <w:ind w:left="27" w:firstLine="0"/>
              <w:jc w:val="left"/>
              <w:rPr>
                <w:sz w:val="24"/>
              </w:rPr>
            </w:pPr>
          </w:p>
        </w:tc>
      </w:tr>
      <w:tr w:rsidR="00F33633" w:rsidRPr="00FE16DA" w14:paraId="1DFA2847" w14:textId="77777777" w:rsidTr="00F0350C">
        <w:trPr>
          <w:jc w:val="left"/>
        </w:trPr>
        <w:tc>
          <w:tcPr>
            <w:tcW w:w="375" w:type="dxa"/>
          </w:tcPr>
          <w:p w14:paraId="0E7308B5" w14:textId="77777777" w:rsidR="00F33633" w:rsidRDefault="00F33633" w:rsidP="00F0350C">
            <w:pPr>
              <w:spacing w:line="360" w:lineRule="auto"/>
              <w:ind w:firstLine="5"/>
              <w:jc w:val="left"/>
              <w:rPr>
                <w:b/>
                <w:sz w:val="24"/>
              </w:rPr>
            </w:pPr>
            <w:r>
              <w:rPr>
                <w:b/>
                <w:sz w:val="24"/>
              </w:rPr>
              <w:t>5.1</w:t>
            </w:r>
          </w:p>
        </w:tc>
        <w:tc>
          <w:tcPr>
            <w:tcW w:w="2983" w:type="dxa"/>
          </w:tcPr>
          <w:p w14:paraId="6E21BB4D" w14:textId="77777777" w:rsidR="00F33633" w:rsidRDefault="00F33633" w:rsidP="00F0350C">
            <w:pPr>
              <w:spacing w:line="360" w:lineRule="auto"/>
              <w:ind w:firstLine="0"/>
              <w:jc w:val="left"/>
              <w:rPr>
                <w:b/>
                <w:sz w:val="24"/>
              </w:rPr>
            </w:pPr>
            <w:r w:rsidRPr="00A10014">
              <w:rPr>
                <w:b/>
                <w:sz w:val="24"/>
              </w:rPr>
              <w:t>tinhTuoi()</w:t>
            </w:r>
          </w:p>
        </w:tc>
        <w:tc>
          <w:tcPr>
            <w:tcW w:w="1516" w:type="dxa"/>
          </w:tcPr>
          <w:p w14:paraId="1F1B77FA" w14:textId="77777777" w:rsidR="00F33633" w:rsidRPr="00FE16DA" w:rsidRDefault="00F33633" w:rsidP="00F0350C">
            <w:pPr>
              <w:tabs>
                <w:tab w:val="center" w:pos="4536"/>
                <w:tab w:val="center" w:pos="7938"/>
              </w:tabs>
              <w:spacing w:line="360" w:lineRule="auto"/>
              <w:ind w:firstLine="0"/>
              <w:jc w:val="left"/>
              <w:rPr>
                <w:b/>
                <w:sz w:val="24"/>
              </w:rPr>
            </w:pPr>
            <w:r w:rsidRPr="00A10014">
              <w:rPr>
                <w:bCs/>
                <w:sz w:val="24"/>
              </w:rPr>
              <w:t>int</w:t>
            </w:r>
          </w:p>
        </w:tc>
        <w:tc>
          <w:tcPr>
            <w:tcW w:w="2230" w:type="dxa"/>
          </w:tcPr>
          <w:p w14:paraId="7BD68729" w14:textId="2642B867" w:rsidR="00F33633" w:rsidRPr="00FE16DA" w:rsidRDefault="004F252F" w:rsidP="00F0350C">
            <w:pPr>
              <w:pStyle w:val="ListParagraph"/>
              <w:spacing w:line="360" w:lineRule="auto"/>
              <w:ind w:left="54" w:firstLine="0"/>
              <w:jc w:val="left"/>
              <w:rPr>
                <w:sz w:val="24"/>
              </w:rPr>
            </w:pPr>
            <w:r w:rsidRPr="004F252F">
              <w:rPr>
                <w:sz w:val="24"/>
              </w:rPr>
              <w:t>Tính tuổi động dựa vào chênh lệch năm giữa ngày sinh và năm hiện tại</w:t>
            </w:r>
          </w:p>
        </w:tc>
        <w:tc>
          <w:tcPr>
            <w:tcW w:w="1674" w:type="dxa"/>
          </w:tcPr>
          <w:p w14:paraId="700C2BD3" w14:textId="3768A4D7" w:rsidR="00F33633" w:rsidRPr="00FE16DA" w:rsidRDefault="00F33633" w:rsidP="00F0350C">
            <w:pPr>
              <w:pStyle w:val="ListParagraph"/>
              <w:tabs>
                <w:tab w:val="center" w:pos="4536"/>
                <w:tab w:val="center" w:pos="7938"/>
              </w:tabs>
              <w:spacing w:line="360" w:lineRule="auto"/>
              <w:ind w:left="27" w:firstLine="0"/>
              <w:jc w:val="left"/>
              <w:rPr>
                <w:sz w:val="24"/>
              </w:rPr>
            </w:pPr>
          </w:p>
        </w:tc>
      </w:tr>
      <w:tr w:rsidR="00E214A2" w:rsidRPr="00FE16DA" w14:paraId="38592C74" w14:textId="77777777" w:rsidTr="00F0350C">
        <w:trPr>
          <w:jc w:val="left"/>
        </w:trPr>
        <w:tc>
          <w:tcPr>
            <w:tcW w:w="375" w:type="dxa"/>
          </w:tcPr>
          <w:p w14:paraId="6DE5C833" w14:textId="7793D525" w:rsidR="00E214A2" w:rsidRDefault="00E214A2" w:rsidP="00F0350C">
            <w:pPr>
              <w:spacing w:line="360" w:lineRule="auto"/>
              <w:ind w:firstLine="5"/>
              <w:jc w:val="left"/>
              <w:rPr>
                <w:b/>
                <w:sz w:val="24"/>
              </w:rPr>
            </w:pPr>
            <w:r>
              <w:rPr>
                <w:b/>
                <w:sz w:val="24"/>
              </w:rPr>
              <w:t>5.2</w:t>
            </w:r>
          </w:p>
        </w:tc>
        <w:tc>
          <w:tcPr>
            <w:tcW w:w="2983" w:type="dxa"/>
          </w:tcPr>
          <w:p w14:paraId="233E465D" w14:textId="61DC0B4A" w:rsidR="00E214A2" w:rsidRPr="00A10014" w:rsidRDefault="00E214A2" w:rsidP="00F0350C">
            <w:pPr>
              <w:spacing w:line="360" w:lineRule="auto"/>
              <w:ind w:firstLine="0"/>
              <w:jc w:val="left"/>
              <w:rPr>
                <w:b/>
                <w:sz w:val="24"/>
              </w:rPr>
            </w:pPr>
            <w:r w:rsidRPr="00E214A2">
              <w:rPr>
                <w:b/>
                <w:sz w:val="24"/>
              </w:rPr>
              <w:t>capNhatCanNang(double cnMoi)</w:t>
            </w:r>
          </w:p>
        </w:tc>
        <w:tc>
          <w:tcPr>
            <w:tcW w:w="1516" w:type="dxa"/>
          </w:tcPr>
          <w:p w14:paraId="271E35AE" w14:textId="77777777" w:rsidR="00E214A2" w:rsidRPr="00A10014" w:rsidRDefault="00E214A2" w:rsidP="00F0350C">
            <w:pPr>
              <w:tabs>
                <w:tab w:val="center" w:pos="4536"/>
                <w:tab w:val="center" w:pos="7938"/>
              </w:tabs>
              <w:spacing w:line="360" w:lineRule="auto"/>
              <w:ind w:firstLine="0"/>
              <w:jc w:val="left"/>
              <w:rPr>
                <w:bCs/>
                <w:sz w:val="24"/>
              </w:rPr>
            </w:pPr>
          </w:p>
        </w:tc>
        <w:tc>
          <w:tcPr>
            <w:tcW w:w="2230" w:type="dxa"/>
          </w:tcPr>
          <w:p w14:paraId="4CFE0A29" w14:textId="72F0EF70" w:rsidR="00E214A2" w:rsidRPr="004F252F" w:rsidRDefault="00E214A2" w:rsidP="00F0350C">
            <w:pPr>
              <w:pStyle w:val="ListParagraph"/>
              <w:spacing w:line="360" w:lineRule="auto"/>
              <w:ind w:left="54" w:firstLine="0"/>
              <w:jc w:val="left"/>
              <w:rPr>
                <w:sz w:val="24"/>
              </w:rPr>
            </w:pPr>
            <w:r w:rsidRPr="00E214A2">
              <w:rPr>
                <w:sz w:val="24"/>
              </w:rPr>
              <w:t>Cập nhật cân nặng hiện tại mới nhất cho thú cưng</w:t>
            </w:r>
          </w:p>
        </w:tc>
        <w:tc>
          <w:tcPr>
            <w:tcW w:w="1674" w:type="dxa"/>
          </w:tcPr>
          <w:p w14:paraId="48D89857" w14:textId="77777777" w:rsidR="00E214A2" w:rsidRPr="00FE16DA" w:rsidRDefault="00E214A2" w:rsidP="00F0350C">
            <w:pPr>
              <w:pStyle w:val="ListParagraph"/>
              <w:tabs>
                <w:tab w:val="center" w:pos="4536"/>
                <w:tab w:val="center" w:pos="7938"/>
              </w:tabs>
              <w:spacing w:line="360" w:lineRule="auto"/>
              <w:ind w:left="27" w:firstLine="0"/>
              <w:jc w:val="left"/>
              <w:rPr>
                <w:sz w:val="24"/>
              </w:rPr>
            </w:pPr>
          </w:p>
        </w:tc>
      </w:tr>
    </w:tbl>
    <w:p w14:paraId="7B029227" w14:textId="1FCDAB2D" w:rsidR="00E214A2" w:rsidRDefault="00E214A2" w:rsidP="00E214A2">
      <w:pPr>
        <w:pStyle w:val="Heading4"/>
      </w:pPr>
      <w:r>
        <w:t xml:space="preserve">Thực thể </w:t>
      </w:r>
      <w:r w:rsidRPr="00E214A2">
        <w:t>DichVu</w:t>
      </w:r>
    </w:p>
    <w:p w14:paraId="2CADDA6E" w14:textId="1691C9B3" w:rsidR="00E214A2" w:rsidRPr="00982E9A" w:rsidRDefault="00E214A2" w:rsidP="00E214A2">
      <w:pPr>
        <w:pStyle w:val="Caption"/>
        <w:rPr>
          <w:color w:val="FF0000"/>
          <w:sz w:val="22"/>
          <w:szCs w:val="22"/>
        </w:rPr>
      </w:pPr>
      <w:r>
        <w:br w:type="page"/>
      </w:r>
      <w:r w:rsidRPr="00982E9A">
        <w:rPr>
          <w:sz w:val="22"/>
          <w:szCs w:val="22"/>
        </w:rPr>
        <w:lastRenderedPageBreak/>
        <w:t xml:space="preserve">Table </w:t>
      </w:r>
      <w:r>
        <w:rPr>
          <w:sz w:val="22"/>
          <w:szCs w:val="22"/>
        </w:rPr>
        <w:t>7</w:t>
      </w:r>
      <w:r w:rsidRPr="00982E9A">
        <w:rPr>
          <w:sz w:val="22"/>
          <w:szCs w:val="22"/>
        </w:rPr>
        <w:t xml:space="preserve">: thực thể </w:t>
      </w:r>
      <w:r>
        <w:rPr>
          <w:sz w:val="22"/>
          <w:szCs w:val="22"/>
        </w:rPr>
        <w:t>dịch vụ</w:t>
      </w:r>
    </w:p>
    <w:tbl>
      <w:tblPr>
        <w:tblStyle w:val="TableGrid"/>
        <w:tblW w:w="0" w:type="auto"/>
        <w:jc w:val="left"/>
        <w:tblCellMar>
          <w:left w:w="0" w:type="dxa"/>
          <w:right w:w="0" w:type="dxa"/>
        </w:tblCellMar>
        <w:tblLook w:val="04A0" w:firstRow="1" w:lastRow="0" w:firstColumn="1" w:lastColumn="0" w:noHBand="0" w:noVBand="1"/>
      </w:tblPr>
      <w:tblGrid>
        <w:gridCol w:w="365"/>
        <w:gridCol w:w="2921"/>
        <w:gridCol w:w="1456"/>
        <w:gridCol w:w="2199"/>
        <w:gridCol w:w="1837"/>
      </w:tblGrid>
      <w:tr w:rsidR="00E214A2" w:rsidRPr="00FE16DA" w14:paraId="71E5060E" w14:textId="77777777" w:rsidTr="00E214A2">
        <w:trPr>
          <w:jc w:val="left"/>
        </w:trPr>
        <w:tc>
          <w:tcPr>
            <w:tcW w:w="365" w:type="dxa"/>
          </w:tcPr>
          <w:p w14:paraId="24A175F8" w14:textId="77777777" w:rsidR="00E214A2" w:rsidRPr="00FE16DA" w:rsidRDefault="00E214A2" w:rsidP="00F0350C">
            <w:pPr>
              <w:spacing w:line="360" w:lineRule="auto"/>
              <w:ind w:right="-970" w:firstLine="5"/>
              <w:jc w:val="left"/>
              <w:rPr>
                <w:b/>
                <w:sz w:val="24"/>
              </w:rPr>
            </w:pPr>
            <w:r w:rsidRPr="00FE16DA">
              <w:rPr>
                <w:b/>
                <w:sz w:val="24"/>
              </w:rPr>
              <w:t>s</w:t>
            </w:r>
            <w:r>
              <w:rPr>
                <w:b/>
                <w:sz w:val="24"/>
              </w:rPr>
              <w:t>tt</w:t>
            </w:r>
          </w:p>
        </w:tc>
        <w:tc>
          <w:tcPr>
            <w:tcW w:w="2921" w:type="dxa"/>
          </w:tcPr>
          <w:p w14:paraId="613773EC" w14:textId="77777777" w:rsidR="00E214A2" w:rsidRPr="00FE16DA" w:rsidRDefault="00E214A2" w:rsidP="00F0350C">
            <w:pPr>
              <w:spacing w:line="360" w:lineRule="auto"/>
              <w:ind w:firstLine="0"/>
              <w:jc w:val="left"/>
              <w:rPr>
                <w:b/>
                <w:sz w:val="24"/>
              </w:rPr>
            </w:pPr>
            <w:r w:rsidRPr="00FE16DA">
              <w:rPr>
                <w:b/>
                <w:sz w:val="24"/>
              </w:rPr>
              <w:t>Công việc</w:t>
            </w:r>
          </w:p>
        </w:tc>
        <w:tc>
          <w:tcPr>
            <w:tcW w:w="1456" w:type="dxa"/>
          </w:tcPr>
          <w:p w14:paraId="276713DB" w14:textId="77777777" w:rsidR="00E214A2" w:rsidRPr="00FE16DA" w:rsidRDefault="00E214A2" w:rsidP="00F0350C">
            <w:pPr>
              <w:tabs>
                <w:tab w:val="center" w:pos="4536"/>
                <w:tab w:val="center" w:pos="7938"/>
              </w:tabs>
              <w:spacing w:line="360" w:lineRule="auto"/>
              <w:ind w:firstLine="0"/>
              <w:jc w:val="left"/>
              <w:rPr>
                <w:b/>
                <w:sz w:val="24"/>
              </w:rPr>
            </w:pPr>
            <w:r w:rsidRPr="00FE16DA">
              <w:rPr>
                <w:b/>
                <w:sz w:val="24"/>
              </w:rPr>
              <w:t>Kiểu dữ liệu</w:t>
            </w:r>
          </w:p>
        </w:tc>
        <w:tc>
          <w:tcPr>
            <w:tcW w:w="2199" w:type="dxa"/>
          </w:tcPr>
          <w:p w14:paraId="38717A59" w14:textId="77777777" w:rsidR="00E214A2" w:rsidRPr="00FE16DA" w:rsidRDefault="00E214A2" w:rsidP="00F0350C">
            <w:pPr>
              <w:spacing w:line="360" w:lineRule="auto"/>
              <w:ind w:left="54" w:firstLine="0"/>
              <w:jc w:val="left"/>
              <w:rPr>
                <w:b/>
                <w:sz w:val="24"/>
              </w:rPr>
            </w:pPr>
            <w:r w:rsidRPr="00FE16DA">
              <w:rPr>
                <w:b/>
                <w:sz w:val="24"/>
              </w:rPr>
              <w:t>Ràng buộc</w:t>
            </w:r>
          </w:p>
        </w:tc>
        <w:tc>
          <w:tcPr>
            <w:tcW w:w="1837" w:type="dxa"/>
          </w:tcPr>
          <w:p w14:paraId="746F6E3D" w14:textId="77777777" w:rsidR="00E214A2" w:rsidRPr="00FE16DA" w:rsidRDefault="00E214A2" w:rsidP="00F0350C">
            <w:pPr>
              <w:tabs>
                <w:tab w:val="center" w:pos="4536"/>
                <w:tab w:val="center" w:pos="7938"/>
              </w:tabs>
              <w:spacing w:line="360" w:lineRule="auto"/>
              <w:ind w:firstLine="0"/>
              <w:jc w:val="left"/>
              <w:rPr>
                <w:b/>
                <w:sz w:val="24"/>
              </w:rPr>
            </w:pPr>
            <w:r w:rsidRPr="00FE16DA">
              <w:rPr>
                <w:b/>
                <w:sz w:val="24"/>
              </w:rPr>
              <w:t>Ghi chú</w:t>
            </w:r>
          </w:p>
        </w:tc>
      </w:tr>
      <w:tr w:rsidR="00E214A2" w:rsidRPr="00FE16DA" w14:paraId="7DE4E90A" w14:textId="77777777" w:rsidTr="00E214A2">
        <w:trPr>
          <w:jc w:val="left"/>
        </w:trPr>
        <w:tc>
          <w:tcPr>
            <w:tcW w:w="365" w:type="dxa"/>
          </w:tcPr>
          <w:p w14:paraId="7A263680" w14:textId="77777777" w:rsidR="00E214A2" w:rsidRPr="00FE16DA" w:rsidRDefault="00E214A2" w:rsidP="00F0350C">
            <w:pPr>
              <w:spacing w:line="360" w:lineRule="auto"/>
              <w:ind w:firstLine="5"/>
              <w:jc w:val="left"/>
              <w:rPr>
                <w:b/>
                <w:sz w:val="24"/>
              </w:rPr>
            </w:pPr>
            <w:r w:rsidRPr="00FE16DA">
              <w:rPr>
                <w:b/>
                <w:sz w:val="24"/>
              </w:rPr>
              <w:t>1</w:t>
            </w:r>
          </w:p>
        </w:tc>
        <w:tc>
          <w:tcPr>
            <w:tcW w:w="2921" w:type="dxa"/>
          </w:tcPr>
          <w:p w14:paraId="2705D09A" w14:textId="77777777" w:rsidR="00E214A2" w:rsidRPr="00FE16DA" w:rsidRDefault="00E214A2" w:rsidP="00F0350C">
            <w:pPr>
              <w:spacing w:line="360" w:lineRule="auto"/>
              <w:ind w:firstLine="0"/>
              <w:jc w:val="left"/>
              <w:rPr>
                <w:b/>
                <w:sz w:val="24"/>
              </w:rPr>
            </w:pPr>
            <w:r w:rsidRPr="00FE16DA">
              <w:rPr>
                <w:b/>
                <w:sz w:val="24"/>
              </w:rPr>
              <w:t>Khai báo thuộc tính:</w:t>
            </w:r>
          </w:p>
        </w:tc>
        <w:tc>
          <w:tcPr>
            <w:tcW w:w="1456" w:type="dxa"/>
          </w:tcPr>
          <w:p w14:paraId="2520606A" w14:textId="77777777" w:rsidR="00E214A2" w:rsidRPr="00FE16DA" w:rsidRDefault="00E214A2" w:rsidP="00F0350C">
            <w:pPr>
              <w:tabs>
                <w:tab w:val="center" w:pos="4536"/>
                <w:tab w:val="center" w:pos="7938"/>
              </w:tabs>
              <w:spacing w:line="360" w:lineRule="auto"/>
              <w:ind w:firstLine="0"/>
              <w:jc w:val="left"/>
              <w:rPr>
                <w:b/>
                <w:sz w:val="24"/>
              </w:rPr>
            </w:pPr>
          </w:p>
        </w:tc>
        <w:tc>
          <w:tcPr>
            <w:tcW w:w="2199" w:type="dxa"/>
          </w:tcPr>
          <w:p w14:paraId="661F8C63" w14:textId="77777777" w:rsidR="00E214A2" w:rsidRPr="00FE16DA" w:rsidRDefault="00E214A2" w:rsidP="00F0350C">
            <w:pPr>
              <w:spacing w:line="360" w:lineRule="auto"/>
              <w:ind w:left="54" w:firstLine="0"/>
              <w:jc w:val="left"/>
              <w:rPr>
                <w:b/>
                <w:sz w:val="24"/>
              </w:rPr>
            </w:pPr>
          </w:p>
        </w:tc>
        <w:tc>
          <w:tcPr>
            <w:tcW w:w="1837" w:type="dxa"/>
          </w:tcPr>
          <w:p w14:paraId="63598F8C" w14:textId="77777777" w:rsidR="00E214A2" w:rsidRPr="00FE16DA" w:rsidRDefault="00E214A2" w:rsidP="00F0350C">
            <w:pPr>
              <w:tabs>
                <w:tab w:val="center" w:pos="4536"/>
                <w:tab w:val="center" w:pos="7938"/>
              </w:tabs>
              <w:spacing w:line="360" w:lineRule="auto"/>
              <w:ind w:firstLine="0"/>
              <w:jc w:val="left"/>
              <w:rPr>
                <w:b/>
                <w:sz w:val="24"/>
              </w:rPr>
            </w:pPr>
          </w:p>
        </w:tc>
      </w:tr>
      <w:tr w:rsidR="00E214A2" w:rsidRPr="00FE16DA" w14:paraId="371DD4D5" w14:textId="77777777" w:rsidTr="00E214A2">
        <w:trPr>
          <w:jc w:val="left"/>
        </w:trPr>
        <w:tc>
          <w:tcPr>
            <w:tcW w:w="365" w:type="dxa"/>
          </w:tcPr>
          <w:p w14:paraId="51CD1626" w14:textId="77777777" w:rsidR="00E214A2" w:rsidRPr="00FE16DA" w:rsidRDefault="00E214A2" w:rsidP="00F0350C">
            <w:pPr>
              <w:spacing w:line="360" w:lineRule="auto"/>
              <w:ind w:firstLine="5"/>
              <w:jc w:val="left"/>
              <w:rPr>
                <w:sz w:val="24"/>
              </w:rPr>
            </w:pPr>
            <w:r w:rsidRPr="00FE16DA">
              <w:rPr>
                <w:sz w:val="24"/>
              </w:rPr>
              <w:t>11</w:t>
            </w:r>
          </w:p>
        </w:tc>
        <w:tc>
          <w:tcPr>
            <w:tcW w:w="2921" w:type="dxa"/>
          </w:tcPr>
          <w:p w14:paraId="43D790D6" w14:textId="4FC58E3E" w:rsidR="00E214A2" w:rsidRPr="00FE16DA" w:rsidRDefault="00E214A2" w:rsidP="00F0350C">
            <w:pPr>
              <w:spacing w:line="360" w:lineRule="auto"/>
              <w:ind w:firstLine="0"/>
              <w:jc w:val="left"/>
              <w:rPr>
                <w:sz w:val="24"/>
              </w:rPr>
            </w:pPr>
            <w:r w:rsidRPr="00E214A2">
              <w:rPr>
                <w:sz w:val="24"/>
              </w:rPr>
              <w:t>maDV</w:t>
            </w:r>
          </w:p>
        </w:tc>
        <w:tc>
          <w:tcPr>
            <w:tcW w:w="1456" w:type="dxa"/>
          </w:tcPr>
          <w:p w14:paraId="3FDC4433" w14:textId="77777777" w:rsidR="00E214A2" w:rsidRPr="001F2F9F" w:rsidRDefault="00E214A2" w:rsidP="00F0350C">
            <w:pPr>
              <w:tabs>
                <w:tab w:val="center" w:pos="4536"/>
                <w:tab w:val="center" w:pos="7938"/>
              </w:tabs>
              <w:spacing w:line="360" w:lineRule="auto"/>
              <w:ind w:firstLine="0"/>
              <w:jc w:val="left"/>
              <w:rPr>
                <w:bCs/>
                <w:sz w:val="24"/>
              </w:rPr>
            </w:pPr>
            <w:r w:rsidRPr="00BA3261">
              <w:rPr>
                <w:bCs/>
                <w:sz w:val="24"/>
              </w:rPr>
              <w:t>String</w:t>
            </w:r>
          </w:p>
        </w:tc>
        <w:tc>
          <w:tcPr>
            <w:tcW w:w="2199" w:type="dxa"/>
          </w:tcPr>
          <w:p w14:paraId="003125EF" w14:textId="28E4150F" w:rsidR="00E214A2" w:rsidRPr="001F2F9F" w:rsidRDefault="00E214A2" w:rsidP="00F0350C">
            <w:pPr>
              <w:spacing w:line="360" w:lineRule="auto"/>
              <w:ind w:left="54" w:firstLine="0"/>
              <w:jc w:val="left"/>
              <w:rPr>
                <w:bCs/>
                <w:sz w:val="24"/>
              </w:rPr>
            </w:pPr>
            <w:r w:rsidRPr="00E214A2">
              <w:rPr>
                <w:bCs/>
                <w:sz w:val="24"/>
              </w:rPr>
              <w:t>Định dạng: DV + [YYMMDD] + [XXX] (Tự sinh tăng dần từ 001)</w:t>
            </w:r>
          </w:p>
        </w:tc>
        <w:tc>
          <w:tcPr>
            <w:tcW w:w="1837" w:type="dxa"/>
          </w:tcPr>
          <w:p w14:paraId="7888E749" w14:textId="77777777" w:rsidR="00E214A2" w:rsidRPr="001F2F9F" w:rsidRDefault="00E214A2" w:rsidP="00F0350C">
            <w:pPr>
              <w:tabs>
                <w:tab w:val="center" w:pos="4536"/>
                <w:tab w:val="center" w:pos="7938"/>
              </w:tabs>
              <w:spacing w:line="360" w:lineRule="auto"/>
              <w:ind w:firstLine="0"/>
              <w:jc w:val="left"/>
              <w:rPr>
                <w:bCs/>
                <w:sz w:val="24"/>
              </w:rPr>
            </w:pPr>
            <w:r w:rsidRPr="001F2F9F">
              <w:rPr>
                <w:bCs/>
                <w:sz w:val="24"/>
              </w:rPr>
              <w:t>{id}</w:t>
            </w:r>
          </w:p>
        </w:tc>
      </w:tr>
      <w:tr w:rsidR="00E214A2" w:rsidRPr="00FE16DA" w14:paraId="3D04300C" w14:textId="77777777" w:rsidTr="00E214A2">
        <w:trPr>
          <w:jc w:val="left"/>
        </w:trPr>
        <w:tc>
          <w:tcPr>
            <w:tcW w:w="365" w:type="dxa"/>
          </w:tcPr>
          <w:p w14:paraId="0E7AB43E" w14:textId="77777777" w:rsidR="00E214A2" w:rsidRPr="00FE16DA" w:rsidRDefault="00E214A2" w:rsidP="00F0350C">
            <w:pPr>
              <w:spacing w:line="360" w:lineRule="auto"/>
              <w:ind w:firstLine="5"/>
              <w:jc w:val="left"/>
              <w:rPr>
                <w:sz w:val="24"/>
              </w:rPr>
            </w:pPr>
            <w:r w:rsidRPr="00FE16DA">
              <w:rPr>
                <w:sz w:val="24"/>
              </w:rPr>
              <w:t>1.2</w:t>
            </w:r>
          </w:p>
        </w:tc>
        <w:tc>
          <w:tcPr>
            <w:tcW w:w="2921" w:type="dxa"/>
          </w:tcPr>
          <w:p w14:paraId="14615F3B" w14:textId="40AD9B41" w:rsidR="00E214A2" w:rsidRPr="00FE16DA" w:rsidRDefault="00E214A2" w:rsidP="00F0350C">
            <w:pPr>
              <w:spacing w:line="360" w:lineRule="auto"/>
              <w:ind w:firstLine="0"/>
              <w:jc w:val="left"/>
              <w:rPr>
                <w:sz w:val="24"/>
              </w:rPr>
            </w:pPr>
            <w:r w:rsidRPr="00E214A2">
              <w:rPr>
                <w:sz w:val="24"/>
              </w:rPr>
              <w:t>tenDV</w:t>
            </w:r>
          </w:p>
        </w:tc>
        <w:tc>
          <w:tcPr>
            <w:tcW w:w="1456" w:type="dxa"/>
          </w:tcPr>
          <w:p w14:paraId="768F1074" w14:textId="77777777" w:rsidR="00E214A2" w:rsidRPr="001F2F9F" w:rsidRDefault="00E214A2" w:rsidP="00F0350C">
            <w:pPr>
              <w:tabs>
                <w:tab w:val="center" w:pos="4536"/>
                <w:tab w:val="center" w:pos="7938"/>
              </w:tabs>
              <w:spacing w:line="360" w:lineRule="auto"/>
              <w:ind w:firstLine="0"/>
              <w:jc w:val="left"/>
              <w:rPr>
                <w:bCs/>
                <w:sz w:val="24"/>
              </w:rPr>
            </w:pPr>
            <w:r w:rsidRPr="00BA3261">
              <w:rPr>
                <w:bCs/>
                <w:sz w:val="24"/>
              </w:rPr>
              <w:t>String</w:t>
            </w:r>
          </w:p>
        </w:tc>
        <w:tc>
          <w:tcPr>
            <w:tcW w:w="2199" w:type="dxa"/>
          </w:tcPr>
          <w:p w14:paraId="697730EB" w14:textId="77777777" w:rsidR="00E214A2" w:rsidRPr="001F2F9F" w:rsidRDefault="00E214A2" w:rsidP="00F0350C">
            <w:pPr>
              <w:spacing w:line="360" w:lineRule="auto"/>
              <w:ind w:left="54" w:firstLine="0"/>
              <w:jc w:val="left"/>
              <w:rPr>
                <w:bCs/>
                <w:sz w:val="24"/>
              </w:rPr>
            </w:pPr>
            <w:r w:rsidRPr="00BA3261">
              <w:rPr>
                <w:bCs/>
                <w:sz w:val="24"/>
              </w:rPr>
              <w:t>Không được để trống</w:t>
            </w:r>
          </w:p>
        </w:tc>
        <w:tc>
          <w:tcPr>
            <w:tcW w:w="1837" w:type="dxa"/>
          </w:tcPr>
          <w:p w14:paraId="1C9C8E1A" w14:textId="52BB6D03" w:rsidR="00E214A2" w:rsidRPr="001F2F9F" w:rsidRDefault="00E214A2" w:rsidP="00F0350C">
            <w:pPr>
              <w:tabs>
                <w:tab w:val="center" w:pos="4536"/>
                <w:tab w:val="center" w:pos="7938"/>
              </w:tabs>
              <w:spacing w:line="360" w:lineRule="auto"/>
              <w:ind w:firstLine="0"/>
              <w:jc w:val="left"/>
              <w:rPr>
                <w:bCs/>
                <w:sz w:val="24"/>
              </w:rPr>
            </w:pPr>
            <w:r w:rsidRPr="00BA3261">
              <w:rPr>
                <w:sz w:val="24"/>
              </w:rPr>
              <w:t xml:space="preserve">Throw exception nếu </w:t>
            </w:r>
            <w:r>
              <w:rPr>
                <w:sz w:val="24"/>
              </w:rPr>
              <w:t>tenDV rỗng</w:t>
            </w:r>
          </w:p>
        </w:tc>
      </w:tr>
      <w:tr w:rsidR="00E214A2" w:rsidRPr="00FE16DA" w14:paraId="2E2E9FB0" w14:textId="77777777" w:rsidTr="00E214A2">
        <w:trPr>
          <w:jc w:val="left"/>
        </w:trPr>
        <w:tc>
          <w:tcPr>
            <w:tcW w:w="365" w:type="dxa"/>
          </w:tcPr>
          <w:p w14:paraId="64B40377" w14:textId="77777777" w:rsidR="00E214A2" w:rsidRPr="00FE16DA" w:rsidRDefault="00E214A2" w:rsidP="00F0350C">
            <w:pPr>
              <w:spacing w:line="360" w:lineRule="auto"/>
              <w:ind w:firstLine="5"/>
              <w:jc w:val="left"/>
              <w:rPr>
                <w:sz w:val="24"/>
              </w:rPr>
            </w:pPr>
            <w:r w:rsidRPr="00FE16DA">
              <w:rPr>
                <w:sz w:val="24"/>
              </w:rPr>
              <w:t>1.3</w:t>
            </w:r>
          </w:p>
        </w:tc>
        <w:tc>
          <w:tcPr>
            <w:tcW w:w="2921" w:type="dxa"/>
          </w:tcPr>
          <w:p w14:paraId="68F5D487" w14:textId="667CDFDA" w:rsidR="00E214A2" w:rsidRPr="00FE16DA" w:rsidRDefault="00E214A2" w:rsidP="00F0350C">
            <w:pPr>
              <w:spacing w:line="360" w:lineRule="auto"/>
              <w:ind w:firstLine="0"/>
              <w:jc w:val="left"/>
              <w:rPr>
                <w:sz w:val="24"/>
              </w:rPr>
            </w:pPr>
            <w:r w:rsidRPr="00E214A2">
              <w:rPr>
                <w:sz w:val="24"/>
              </w:rPr>
              <w:t>giaDv</w:t>
            </w:r>
          </w:p>
        </w:tc>
        <w:tc>
          <w:tcPr>
            <w:tcW w:w="1456" w:type="dxa"/>
          </w:tcPr>
          <w:p w14:paraId="39E73940" w14:textId="76E7BE36" w:rsidR="00E214A2" w:rsidRPr="001F2F9F" w:rsidRDefault="00E214A2" w:rsidP="00F0350C">
            <w:pPr>
              <w:tabs>
                <w:tab w:val="center" w:pos="4536"/>
                <w:tab w:val="center" w:pos="7938"/>
              </w:tabs>
              <w:spacing w:line="360" w:lineRule="auto"/>
              <w:ind w:firstLine="0"/>
              <w:jc w:val="left"/>
              <w:rPr>
                <w:bCs/>
                <w:sz w:val="24"/>
              </w:rPr>
            </w:pPr>
            <w:r w:rsidRPr="00E214A2">
              <w:rPr>
                <w:bCs/>
                <w:sz w:val="24"/>
              </w:rPr>
              <w:t>BigDecimal</w:t>
            </w:r>
          </w:p>
        </w:tc>
        <w:tc>
          <w:tcPr>
            <w:tcW w:w="2199" w:type="dxa"/>
          </w:tcPr>
          <w:p w14:paraId="768C2FE7" w14:textId="131611D1" w:rsidR="00E214A2" w:rsidRPr="001F2F9F" w:rsidRDefault="00E214A2" w:rsidP="00F0350C">
            <w:pPr>
              <w:spacing w:line="360" w:lineRule="auto"/>
              <w:ind w:left="54" w:firstLine="0"/>
              <w:jc w:val="left"/>
              <w:rPr>
                <w:bCs/>
                <w:sz w:val="24"/>
              </w:rPr>
            </w:pPr>
            <w:r w:rsidRPr="00E214A2">
              <w:rPr>
                <w:bCs/>
                <w:sz w:val="24"/>
              </w:rPr>
              <w:t>&gt; 0</w:t>
            </w:r>
          </w:p>
        </w:tc>
        <w:tc>
          <w:tcPr>
            <w:tcW w:w="1837" w:type="dxa"/>
          </w:tcPr>
          <w:p w14:paraId="7B16A115" w14:textId="4B851CBF" w:rsidR="00E214A2" w:rsidRPr="001F2F9F" w:rsidRDefault="00E214A2" w:rsidP="00F0350C">
            <w:pPr>
              <w:tabs>
                <w:tab w:val="center" w:pos="4536"/>
                <w:tab w:val="center" w:pos="7938"/>
              </w:tabs>
              <w:spacing w:line="360" w:lineRule="auto"/>
              <w:ind w:firstLine="0"/>
              <w:jc w:val="left"/>
              <w:rPr>
                <w:bCs/>
                <w:sz w:val="24"/>
              </w:rPr>
            </w:pPr>
            <w:r w:rsidRPr="00BA3261">
              <w:rPr>
                <w:sz w:val="24"/>
              </w:rPr>
              <w:t xml:space="preserve">Throw exception nếu </w:t>
            </w:r>
            <w:r>
              <w:rPr>
                <w:sz w:val="24"/>
              </w:rPr>
              <w:t>giaDV &lt;= 0</w:t>
            </w:r>
          </w:p>
        </w:tc>
      </w:tr>
      <w:tr w:rsidR="00E214A2" w:rsidRPr="00FE16DA" w14:paraId="7E55BB76" w14:textId="77777777" w:rsidTr="00E214A2">
        <w:trPr>
          <w:jc w:val="left"/>
        </w:trPr>
        <w:tc>
          <w:tcPr>
            <w:tcW w:w="365" w:type="dxa"/>
          </w:tcPr>
          <w:p w14:paraId="4DB0DC8F" w14:textId="77777777" w:rsidR="00E214A2" w:rsidRPr="00FE16DA" w:rsidRDefault="00E214A2" w:rsidP="00F0350C">
            <w:pPr>
              <w:spacing w:line="360" w:lineRule="auto"/>
              <w:ind w:firstLine="5"/>
              <w:jc w:val="left"/>
              <w:rPr>
                <w:sz w:val="24"/>
              </w:rPr>
            </w:pPr>
            <w:r w:rsidRPr="00FE16DA">
              <w:rPr>
                <w:sz w:val="24"/>
              </w:rPr>
              <w:t>1.4</w:t>
            </w:r>
          </w:p>
        </w:tc>
        <w:tc>
          <w:tcPr>
            <w:tcW w:w="2921" w:type="dxa"/>
          </w:tcPr>
          <w:p w14:paraId="150A2794" w14:textId="1552B8F9" w:rsidR="00E214A2" w:rsidRPr="00FE16DA" w:rsidRDefault="00E214A2" w:rsidP="00F0350C">
            <w:pPr>
              <w:spacing w:line="360" w:lineRule="auto"/>
              <w:ind w:firstLine="0"/>
              <w:jc w:val="left"/>
              <w:rPr>
                <w:sz w:val="24"/>
              </w:rPr>
            </w:pPr>
            <w:r w:rsidRPr="00E214A2">
              <w:rPr>
                <w:sz w:val="24"/>
              </w:rPr>
              <w:t>moTa</w:t>
            </w:r>
          </w:p>
        </w:tc>
        <w:tc>
          <w:tcPr>
            <w:tcW w:w="1456" w:type="dxa"/>
          </w:tcPr>
          <w:p w14:paraId="419D1323" w14:textId="067F96BC" w:rsidR="00E214A2" w:rsidRPr="001F2F9F" w:rsidRDefault="00E214A2" w:rsidP="00F0350C">
            <w:pPr>
              <w:tabs>
                <w:tab w:val="center" w:pos="4536"/>
                <w:tab w:val="center" w:pos="7938"/>
              </w:tabs>
              <w:spacing w:line="360" w:lineRule="auto"/>
              <w:ind w:firstLine="0"/>
              <w:jc w:val="left"/>
              <w:rPr>
                <w:bCs/>
                <w:sz w:val="24"/>
              </w:rPr>
            </w:pPr>
            <w:r w:rsidRPr="00E214A2">
              <w:rPr>
                <w:bCs/>
                <w:sz w:val="24"/>
              </w:rPr>
              <w:t>String</w:t>
            </w:r>
          </w:p>
        </w:tc>
        <w:tc>
          <w:tcPr>
            <w:tcW w:w="2199" w:type="dxa"/>
          </w:tcPr>
          <w:p w14:paraId="41F3EC4C" w14:textId="751E6BCA" w:rsidR="00E214A2" w:rsidRPr="001F2F9F" w:rsidRDefault="00E214A2" w:rsidP="00F0350C">
            <w:pPr>
              <w:spacing w:line="360" w:lineRule="auto"/>
              <w:ind w:left="54" w:firstLine="0"/>
              <w:jc w:val="left"/>
              <w:rPr>
                <w:bCs/>
                <w:sz w:val="24"/>
              </w:rPr>
            </w:pPr>
          </w:p>
        </w:tc>
        <w:tc>
          <w:tcPr>
            <w:tcW w:w="1837" w:type="dxa"/>
          </w:tcPr>
          <w:p w14:paraId="45BCFD7F" w14:textId="77777777" w:rsidR="00E214A2" w:rsidRPr="001F2F9F" w:rsidRDefault="00E214A2" w:rsidP="00F0350C">
            <w:pPr>
              <w:tabs>
                <w:tab w:val="center" w:pos="4536"/>
                <w:tab w:val="center" w:pos="7938"/>
              </w:tabs>
              <w:spacing w:line="360" w:lineRule="auto"/>
              <w:ind w:firstLine="0"/>
              <w:jc w:val="left"/>
              <w:rPr>
                <w:bCs/>
                <w:sz w:val="24"/>
              </w:rPr>
            </w:pPr>
          </w:p>
        </w:tc>
      </w:tr>
      <w:tr w:rsidR="00E214A2" w:rsidRPr="00FE16DA" w14:paraId="63DA720E" w14:textId="77777777" w:rsidTr="00E214A2">
        <w:trPr>
          <w:jc w:val="left"/>
        </w:trPr>
        <w:tc>
          <w:tcPr>
            <w:tcW w:w="365" w:type="dxa"/>
          </w:tcPr>
          <w:p w14:paraId="3A05A543" w14:textId="77777777" w:rsidR="00E214A2" w:rsidRPr="00FE16DA" w:rsidRDefault="00E214A2" w:rsidP="00F0350C">
            <w:pPr>
              <w:spacing w:line="360" w:lineRule="auto"/>
              <w:ind w:firstLine="5"/>
              <w:jc w:val="left"/>
              <w:rPr>
                <w:sz w:val="24"/>
              </w:rPr>
            </w:pPr>
            <w:r w:rsidRPr="00FE16DA">
              <w:rPr>
                <w:sz w:val="24"/>
              </w:rPr>
              <w:t>1.5</w:t>
            </w:r>
          </w:p>
        </w:tc>
        <w:tc>
          <w:tcPr>
            <w:tcW w:w="2921" w:type="dxa"/>
          </w:tcPr>
          <w:p w14:paraId="05A1DDE0" w14:textId="33C62395" w:rsidR="00E214A2" w:rsidRPr="00FE16DA" w:rsidRDefault="00E214A2" w:rsidP="00F0350C">
            <w:pPr>
              <w:spacing w:line="360" w:lineRule="auto"/>
              <w:ind w:firstLine="0"/>
              <w:jc w:val="left"/>
              <w:rPr>
                <w:sz w:val="24"/>
              </w:rPr>
            </w:pPr>
            <w:r w:rsidRPr="00E214A2">
              <w:rPr>
                <w:sz w:val="24"/>
              </w:rPr>
              <w:t>trangThai</w:t>
            </w:r>
          </w:p>
        </w:tc>
        <w:tc>
          <w:tcPr>
            <w:tcW w:w="1456" w:type="dxa"/>
          </w:tcPr>
          <w:p w14:paraId="2DC98862" w14:textId="0B894048" w:rsidR="00E214A2" w:rsidRPr="001F2F9F" w:rsidRDefault="00E214A2" w:rsidP="00F0350C">
            <w:pPr>
              <w:tabs>
                <w:tab w:val="center" w:pos="4536"/>
                <w:tab w:val="center" w:pos="7938"/>
              </w:tabs>
              <w:spacing w:line="360" w:lineRule="auto"/>
              <w:ind w:firstLine="0"/>
              <w:jc w:val="left"/>
              <w:rPr>
                <w:bCs/>
                <w:sz w:val="24"/>
              </w:rPr>
            </w:pPr>
            <w:r w:rsidRPr="00E214A2">
              <w:rPr>
                <w:bCs/>
                <w:sz w:val="24"/>
              </w:rPr>
              <w:t>boolean</w:t>
            </w:r>
          </w:p>
        </w:tc>
        <w:tc>
          <w:tcPr>
            <w:tcW w:w="2199" w:type="dxa"/>
          </w:tcPr>
          <w:p w14:paraId="2781DF4F" w14:textId="3E3071AA" w:rsidR="00E214A2" w:rsidRPr="001F2F9F" w:rsidRDefault="00E214A2" w:rsidP="00F0350C">
            <w:pPr>
              <w:spacing w:line="360" w:lineRule="auto"/>
              <w:ind w:left="54" w:firstLine="0"/>
              <w:jc w:val="left"/>
              <w:rPr>
                <w:bCs/>
                <w:sz w:val="24"/>
              </w:rPr>
            </w:pPr>
            <w:r w:rsidRPr="00E214A2">
              <w:rPr>
                <w:bCs/>
                <w:sz w:val="24"/>
              </w:rPr>
              <w:t>true: Đang cung cấp, false: Ngừng cung cấp</w:t>
            </w:r>
          </w:p>
        </w:tc>
        <w:tc>
          <w:tcPr>
            <w:tcW w:w="1837" w:type="dxa"/>
          </w:tcPr>
          <w:p w14:paraId="3C60AD05" w14:textId="450A81CE" w:rsidR="00E214A2" w:rsidRPr="001F2F9F" w:rsidRDefault="00E214A2" w:rsidP="00F0350C">
            <w:pPr>
              <w:tabs>
                <w:tab w:val="center" w:pos="4536"/>
                <w:tab w:val="center" w:pos="7938"/>
              </w:tabs>
              <w:spacing w:line="360" w:lineRule="auto"/>
              <w:ind w:firstLine="0"/>
              <w:jc w:val="left"/>
              <w:rPr>
                <w:bCs/>
                <w:sz w:val="24"/>
              </w:rPr>
            </w:pPr>
            <w:r w:rsidRPr="00E214A2">
              <w:rPr>
                <w:bCs/>
                <w:sz w:val="24"/>
              </w:rPr>
              <w:t>Mặc định: true</w:t>
            </w:r>
          </w:p>
        </w:tc>
      </w:tr>
      <w:tr w:rsidR="00E214A2" w:rsidRPr="00FE16DA" w14:paraId="30AB6BFA" w14:textId="77777777" w:rsidTr="00E214A2">
        <w:trPr>
          <w:jc w:val="left"/>
        </w:trPr>
        <w:tc>
          <w:tcPr>
            <w:tcW w:w="365" w:type="dxa"/>
          </w:tcPr>
          <w:p w14:paraId="3BBE4437" w14:textId="77777777" w:rsidR="00E214A2" w:rsidRPr="00FE16DA" w:rsidRDefault="00E214A2" w:rsidP="00F0350C">
            <w:pPr>
              <w:spacing w:line="360" w:lineRule="auto"/>
              <w:ind w:firstLine="5"/>
              <w:jc w:val="left"/>
              <w:rPr>
                <w:b/>
                <w:sz w:val="24"/>
              </w:rPr>
            </w:pPr>
            <w:r w:rsidRPr="00FE16DA">
              <w:rPr>
                <w:b/>
                <w:sz w:val="24"/>
              </w:rPr>
              <w:t>2</w:t>
            </w:r>
          </w:p>
        </w:tc>
        <w:tc>
          <w:tcPr>
            <w:tcW w:w="2921" w:type="dxa"/>
          </w:tcPr>
          <w:p w14:paraId="0D4BCAC6" w14:textId="77777777" w:rsidR="00E214A2" w:rsidRPr="00FE16DA" w:rsidRDefault="00E214A2" w:rsidP="00F0350C">
            <w:pPr>
              <w:spacing w:line="360" w:lineRule="auto"/>
              <w:ind w:firstLine="0"/>
              <w:jc w:val="left"/>
              <w:rPr>
                <w:b/>
                <w:sz w:val="24"/>
              </w:rPr>
            </w:pPr>
            <w:r w:rsidRPr="00FE16DA">
              <w:rPr>
                <w:b/>
                <w:sz w:val="24"/>
              </w:rPr>
              <w:t>Viết các phương thức getter, setter</w:t>
            </w:r>
          </w:p>
        </w:tc>
        <w:tc>
          <w:tcPr>
            <w:tcW w:w="1456" w:type="dxa"/>
          </w:tcPr>
          <w:p w14:paraId="2FAECAC6" w14:textId="77777777" w:rsidR="00E214A2" w:rsidRPr="00FE16DA" w:rsidRDefault="00E214A2" w:rsidP="00F0350C">
            <w:pPr>
              <w:tabs>
                <w:tab w:val="center" w:pos="4536"/>
                <w:tab w:val="center" w:pos="7938"/>
              </w:tabs>
              <w:spacing w:line="360" w:lineRule="auto"/>
              <w:ind w:firstLine="0"/>
              <w:jc w:val="left"/>
              <w:rPr>
                <w:b/>
                <w:sz w:val="24"/>
              </w:rPr>
            </w:pPr>
          </w:p>
        </w:tc>
        <w:tc>
          <w:tcPr>
            <w:tcW w:w="2199" w:type="dxa"/>
          </w:tcPr>
          <w:p w14:paraId="5FA5D449" w14:textId="77777777" w:rsidR="00E214A2" w:rsidRPr="00FE16DA" w:rsidRDefault="00E214A2" w:rsidP="00F0350C">
            <w:pPr>
              <w:spacing w:line="360" w:lineRule="auto"/>
              <w:ind w:left="54" w:firstLine="0"/>
              <w:jc w:val="left"/>
              <w:rPr>
                <w:b/>
                <w:sz w:val="24"/>
              </w:rPr>
            </w:pPr>
          </w:p>
        </w:tc>
        <w:tc>
          <w:tcPr>
            <w:tcW w:w="1837" w:type="dxa"/>
          </w:tcPr>
          <w:p w14:paraId="77CDE3DC" w14:textId="77777777" w:rsidR="00E214A2" w:rsidRPr="00FE16DA" w:rsidRDefault="00E214A2" w:rsidP="00F0350C">
            <w:pPr>
              <w:tabs>
                <w:tab w:val="center" w:pos="4536"/>
                <w:tab w:val="center" w:pos="7938"/>
              </w:tabs>
              <w:spacing w:line="360" w:lineRule="auto"/>
              <w:ind w:firstLine="0"/>
              <w:jc w:val="left"/>
              <w:rPr>
                <w:b/>
                <w:sz w:val="24"/>
              </w:rPr>
            </w:pPr>
          </w:p>
        </w:tc>
      </w:tr>
      <w:tr w:rsidR="00E214A2" w:rsidRPr="00FE16DA" w14:paraId="09799ECB" w14:textId="77777777" w:rsidTr="00E214A2">
        <w:trPr>
          <w:jc w:val="left"/>
        </w:trPr>
        <w:tc>
          <w:tcPr>
            <w:tcW w:w="365" w:type="dxa"/>
          </w:tcPr>
          <w:p w14:paraId="3B5A35CE" w14:textId="77777777" w:rsidR="00E214A2" w:rsidRPr="00FE16DA" w:rsidRDefault="00E214A2" w:rsidP="00F0350C">
            <w:pPr>
              <w:spacing w:line="360" w:lineRule="auto"/>
              <w:ind w:firstLine="5"/>
              <w:jc w:val="left"/>
              <w:rPr>
                <w:sz w:val="24"/>
              </w:rPr>
            </w:pPr>
            <w:r w:rsidRPr="00FE16DA">
              <w:rPr>
                <w:sz w:val="24"/>
              </w:rPr>
              <w:t>2.1</w:t>
            </w:r>
          </w:p>
        </w:tc>
        <w:tc>
          <w:tcPr>
            <w:tcW w:w="2921" w:type="dxa"/>
          </w:tcPr>
          <w:p w14:paraId="0ECEED77" w14:textId="1E1AE9DF" w:rsidR="00E214A2" w:rsidRPr="00FE16DA" w:rsidRDefault="00E214A2" w:rsidP="00F0350C">
            <w:pPr>
              <w:spacing w:line="360" w:lineRule="auto"/>
              <w:ind w:firstLine="0"/>
              <w:jc w:val="left"/>
              <w:rPr>
                <w:sz w:val="24"/>
              </w:rPr>
            </w:pPr>
            <w:r w:rsidRPr="00E214A2">
              <w:rPr>
                <w:sz w:val="24"/>
              </w:rPr>
              <w:t>setMaDV(String maDV)</w:t>
            </w:r>
          </w:p>
        </w:tc>
        <w:tc>
          <w:tcPr>
            <w:tcW w:w="1456" w:type="dxa"/>
          </w:tcPr>
          <w:p w14:paraId="3378A89A" w14:textId="77777777" w:rsidR="00E214A2" w:rsidRPr="00FE16DA" w:rsidRDefault="00E214A2" w:rsidP="00F0350C">
            <w:pPr>
              <w:tabs>
                <w:tab w:val="center" w:pos="4536"/>
                <w:tab w:val="center" w:pos="7938"/>
              </w:tabs>
              <w:spacing w:line="360" w:lineRule="auto"/>
              <w:ind w:firstLine="0"/>
              <w:jc w:val="left"/>
              <w:rPr>
                <w:b/>
                <w:sz w:val="24"/>
              </w:rPr>
            </w:pPr>
            <w:r w:rsidRPr="00FE16DA">
              <w:rPr>
                <w:b/>
                <w:sz w:val="24"/>
              </w:rPr>
              <w:t>void</w:t>
            </w:r>
          </w:p>
        </w:tc>
        <w:tc>
          <w:tcPr>
            <w:tcW w:w="2199" w:type="dxa"/>
          </w:tcPr>
          <w:p w14:paraId="36E8E287" w14:textId="6CC285B9" w:rsidR="00E214A2" w:rsidRPr="00FE16DA" w:rsidRDefault="00E214A2" w:rsidP="00F0350C">
            <w:pPr>
              <w:spacing w:line="360" w:lineRule="auto"/>
              <w:ind w:left="54" w:firstLine="0"/>
              <w:jc w:val="left"/>
              <w:rPr>
                <w:sz w:val="24"/>
              </w:rPr>
            </w:pPr>
            <w:r w:rsidRPr="00E214A2">
              <w:rPr>
                <w:sz w:val="24"/>
              </w:rPr>
              <w:t>Kiểm tra đúng định dạng DVYYMMDDXXX</w:t>
            </w:r>
          </w:p>
        </w:tc>
        <w:tc>
          <w:tcPr>
            <w:tcW w:w="1837" w:type="dxa"/>
          </w:tcPr>
          <w:p w14:paraId="1F4732EE" w14:textId="16B030D6" w:rsidR="00E214A2" w:rsidRPr="00FE16DA" w:rsidRDefault="00E214A2" w:rsidP="00F0350C">
            <w:pPr>
              <w:pStyle w:val="ListParagraph"/>
              <w:tabs>
                <w:tab w:val="center" w:pos="4536"/>
                <w:tab w:val="center" w:pos="7938"/>
              </w:tabs>
              <w:spacing w:line="360" w:lineRule="auto"/>
              <w:ind w:left="27" w:firstLine="0"/>
              <w:jc w:val="left"/>
              <w:rPr>
                <w:sz w:val="24"/>
              </w:rPr>
            </w:pPr>
            <w:r w:rsidRPr="00BA3261">
              <w:rPr>
                <w:sz w:val="24"/>
              </w:rPr>
              <w:t xml:space="preserve">Throw exception nếu </w:t>
            </w:r>
            <w:r>
              <w:rPr>
                <w:sz w:val="24"/>
              </w:rPr>
              <w:t>maDV sai định dạng</w:t>
            </w:r>
          </w:p>
        </w:tc>
      </w:tr>
      <w:tr w:rsidR="00E214A2" w:rsidRPr="00FE16DA" w14:paraId="48D3A7AF" w14:textId="77777777" w:rsidTr="00E214A2">
        <w:trPr>
          <w:jc w:val="left"/>
        </w:trPr>
        <w:tc>
          <w:tcPr>
            <w:tcW w:w="365" w:type="dxa"/>
          </w:tcPr>
          <w:p w14:paraId="19CD8C6B" w14:textId="77777777" w:rsidR="00E214A2" w:rsidRPr="00FE16DA" w:rsidRDefault="00E214A2" w:rsidP="00F0350C">
            <w:pPr>
              <w:spacing w:line="360" w:lineRule="auto"/>
              <w:ind w:firstLine="5"/>
              <w:jc w:val="left"/>
              <w:rPr>
                <w:sz w:val="24"/>
              </w:rPr>
            </w:pPr>
            <w:r w:rsidRPr="00FE16DA">
              <w:rPr>
                <w:sz w:val="24"/>
              </w:rPr>
              <w:t>2.2</w:t>
            </w:r>
          </w:p>
        </w:tc>
        <w:tc>
          <w:tcPr>
            <w:tcW w:w="2921" w:type="dxa"/>
          </w:tcPr>
          <w:p w14:paraId="7D90A0F6" w14:textId="6CA39ED0" w:rsidR="00E214A2" w:rsidRPr="00FE16DA" w:rsidRDefault="00E214A2" w:rsidP="00F0350C">
            <w:pPr>
              <w:spacing w:line="360" w:lineRule="auto"/>
              <w:ind w:firstLine="0"/>
              <w:jc w:val="left"/>
              <w:rPr>
                <w:sz w:val="24"/>
              </w:rPr>
            </w:pPr>
            <w:r w:rsidRPr="00E214A2">
              <w:rPr>
                <w:sz w:val="24"/>
              </w:rPr>
              <w:t>setTenDV(String tenDV)</w:t>
            </w:r>
          </w:p>
        </w:tc>
        <w:tc>
          <w:tcPr>
            <w:tcW w:w="1456" w:type="dxa"/>
          </w:tcPr>
          <w:p w14:paraId="307BF122" w14:textId="77777777" w:rsidR="00E214A2" w:rsidRPr="00FE16DA" w:rsidRDefault="00E214A2" w:rsidP="00F0350C">
            <w:pPr>
              <w:tabs>
                <w:tab w:val="center" w:pos="4536"/>
                <w:tab w:val="center" w:pos="7938"/>
              </w:tabs>
              <w:spacing w:line="360" w:lineRule="auto"/>
              <w:ind w:firstLine="0"/>
              <w:jc w:val="left"/>
              <w:rPr>
                <w:b/>
                <w:sz w:val="24"/>
              </w:rPr>
            </w:pPr>
            <w:r w:rsidRPr="00FE16DA">
              <w:rPr>
                <w:b/>
                <w:sz w:val="24"/>
              </w:rPr>
              <w:t>void</w:t>
            </w:r>
          </w:p>
        </w:tc>
        <w:tc>
          <w:tcPr>
            <w:tcW w:w="2199" w:type="dxa"/>
          </w:tcPr>
          <w:p w14:paraId="1DDE7142" w14:textId="77777777" w:rsidR="00E214A2" w:rsidRPr="00FE16DA" w:rsidRDefault="00E214A2" w:rsidP="00F0350C">
            <w:pPr>
              <w:pStyle w:val="ListParagraph"/>
              <w:spacing w:line="360" w:lineRule="auto"/>
              <w:ind w:left="54" w:firstLine="0"/>
              <w:jc w:val="left"/>
              <w:rPr>
                <w:sz w:val="24"/>
              </w:rPr>
            </w:pPr>
            <w:r w:rsidRPr="00BA3261">
              <w:rPr>
                <w:sz w:val="24"/>
              </w:rPr>
              <w:t xml:space="preserve">Kiểm tra </w:t>
            </w:r>
            <w:r>
              <w:rPr>
                <w:sz w:val="24"/>
              </w:rPr>
              <w:t>không được trống</w:t>
            </w:r>
          </w:p>
        </w:tc>
        <w:tc>
          <w:tcPr>
            <w:tcW w:w="1837" w:type="dxa"/>
          </w:tcPr>
          <w:p w14:paraId="79ABA486" w14:textId="2A6DFC9E" w:rsidR="00E214A2" w:rsidRPr="00FE16DA" w:rsidRDefault="00E214A2" w:rsidP="00F0350C">
            <w:pPr>
              <w:pStyle w:val="ListParagraph"/>
              <w:tabs>
                <w:tab w:val="center" w:pos="4536"/>
                <w:tab w:val="center" w:pos="7938"/>
              </w:tabs>
              <w:spacing w:line="360" w:lineRule="auto"/>
              <w:ind w:left="27" w:firstLine="0"/>
              <w:jc w:val="left"/>
              <w:rPr>
                <w:sz w:val="24"/>
              </w:rPr>
            </w:pPr>
            <w:r w:rsidRPr="00BA3261">
              <w:rPr>
                <w:sz w:val="24"/>
              </w:rPr>
              <w:t xml:space="preserve">Throw exception nếu </w:t>
            </w:r>
            <w:r>
              <w:rPr>
                <w:sz w:val="24"/>
              </w:rPr>
              <w:t>tenDV trống</w:t>
            </w:r>
          </w:p>
        </w:tc>
      </w:tr>
      <w:tr w:rsidR="00E214A2" w:rsidRPr="00FE16DA" w14:paraId="34D30728" w14:textId="77777777" w:rsidTr="00E214A2">
        <w:trPr>
          <w:jc w:val="left"/>
        </w:trPr>
        <w:tc>
          <w:tcPr>
            <w:tcW w:w="365" w:type="dxa"/>
          </w:tcPr>
          <w:p w14:paraId="7AD4B9EA" w14:textId="77777777" w:rsidR="00E214A2" w:rsidRPr="00FE16DA" w:rsidRDefault="00E214A2" w:rsidP="00F0350C">
            <w:pPr>
              <w:spacing w:line="360" w:lineRule="auto"/>
              <w:ind w:firstLine="5"/>
              <w:jc w:val="left"/>
              <w:rPr>
                <w:sz w:val="24"/>
              </w:rPr>
            </w:pPr>
            <w:r w:rsidRPr="00FE16DA">
              <w:rPr>
                <w:sz w:val="24"/>
              </w:rPr>
              <w:t>2.3</w:t>
            </w:r>
          </w:p>
        </w:tc>
        <w:tc>
          <w:tcPr>
            <w:tcW w:w="2921" w:type="dxa"/>
          </w:tcPr>
          <w:p w14:paraId="4DED41F0" w14:textId="133662F8" w:rsidR="00E214A2" w:rsidRPr="00FE16DA" w:rsidRDefault="00E214A2" w:rsidP="00F0350C">
            <w:pPr>
              <w:spacing w:line="360" w:lineRule="auto"/>
              <w:ind w:firstLine="0"/>
              <w:jc w:val="left"/>
              <w:rPr>
                <w:sz w:val="24"/>
              </w:rPr>
            </w:pPr>
            <w:r w:rsidRPr="00E214A2">
              <w:rPr>
                <w:sz w:val="24"/>
              </w:rPr>
              <w:t>setGiaDv(BigDecimal giaDv)</w:t>
            </w:r>
          </w:p>
        </w:tc>
        <w:tc>
          <w:tcPr>
            <w:tcW w:w="1456" w:type="dxa"/>
          </w:tcPr>
          <w:p w14:paraId="22077ED0" w14:textId="77777777" w:rsidR="00E214A2" w:rsidRPr="00FE16DA" w:rsidRDefault="00E214A2" w:rsidP="00F0350C">
            <w:pPr>
              <w:tabs>
                <w:tab w:val="center" w:pos="4536"/>
                <w:tab w:val="center" w:pos="7938"/>
              </w:tabs>
              <w:spacing w:line="360" w:lineRule="auto"/>
              <w:ind w:firstLine="0"/>
              <w:jc w:val="left"/>
              <w:rPr>
                <w:b/>
                <w:sz w:val="24"/>
              </w:rPr>
            </w:pPr>
            <w:r w:rsidRPr="00FE16DA">
              <w:rPr>
                <w:b/>
                <w:sz w:val="24"/>
              </w:rPr>
              <w:t>void</w:t>
            </w:r>
          </w:p>
        </w:tc>
        <w:tc>
          <w:tcPr>
            <w:tcW w:w="2199" w:type="dxa"/>
          </w:tcPr>
          <w:p w14:paraId="1498B740" w14:textId="3BB19323" w:rsidR="00E214A2" w:rsidRPr="00FE16DA" w:rsidRDefault="00E214A2" w:rsidP="00F0350C">
            <w:pPr>
              <w:pStyle w:val="ListParagraph"/>
              <w:spacing w:line="360" w:lineRule="auto"/>
              <w:ind w:left="54" w:firstLine="0"/>
              <w:jc w:val="left"/>
              <w:rPr>
                <w:sz w:val="24"/>
              </w:rPr>
            </w:pPr>
            <w:r w:rsidRPr="00E214A2">
              <w:rPr>
                <w:sz w:val="24"/>
              </w:rPr>
              <w:t>Kiểm tra giaDv &gt; 0</w:t>
            </w:r>
          </w:p>
        </w:tc>
        <w:tc>
          <w:tcPr>
            <w:tcW w:w="1837" w:type="dxa"/>
          </w:tcPr>
          <w:p w14:paraId="41BAC2E1" w14:textId="1CC3B4CE" w:rsidR="00E214A2" w:rsidRPr="00FE16DA" w:rsidRDefault="00E214A2" w:rsidP="00F0350C">
            <w:pPr>
              <w:pStyle w:val="ListParagraph"/>
              <w:tabs>
                <w:tab w:val="center" w:pos="4536"/>
                <w:tab w:val="center" w:pos="7938"/>
              </w:tabs>
              <w:spacing w:line="360" w:lineRule="auto"/>
              <w:ind w:left="27" w:firstLine="0"/>
              <w:jc w:val="left"/>
              <w:rPr>
                <w:sz w:val="24"/>
              </w:rPr>
            </w:pPr>
            <w:r w:rsidRPr="00BA3261">
              <w:rPr>
                <w:sz w:val="24"/>
              </w:rPr>
              <w:t xml:space="preserve">Throw exception nếu </w:t>
            </w:r>
            <w:r>
              <w:rPr>
                <w:sz w:val="24"/>
              </w:rPr>
              <w:t>giaDV &lt;= 0</w:t>
            </w:r>
          </w:p>
        </w:tc>
      </w:tr>
      <w:tr w:rsidR="00E214A2" w:rsidRPr="00FE16DA" w14:paraId="63F32095" w14:textId="77777777" w:rsidTr="00E214A2">
        <w:trPr>
          <w:jc w:val="left"/>
        </w:trPr>
        <w:tc>
          <w:tcPr>
            <w:tcW w:w="365" w:type="dxa"/>
          </w:tcPr>
          <w:p w14:paraId="1EC66612" w14:textId="77777777" w:rsidR="00E214A2" w:rsidRPr="00FE16DA" w:rsidRDefault="00E214A2" w:rsidP="00F0350C">
            <w:pPr>
              <w:spacing w:line="360" w:lineRule="auto"/>
              <w:ind w:firstLine="5"/>
              <w:jc w:val="left"/>
              <w:rPr>
                <w:sz w:val="24"/>
              </w:rPr>
            </w:pPr>
            <w:r w:rsidRPr="00FE16DA">
              <w:rPr>
                <w:sz w:val="24"/>
              </w:rPr>
              <w:t>2.4</w:t>
            </w:r>
          </w:p>
        </w:tc>
        <w:tc>
          <w:tcPr>
            <w:tcW w:w="2921" w:type="dxa"/>
          </w:tcPr>
          <w:p w14:paraId="3C468087" w14:textId="24A7745B" w:rsidR="00E214A2" w:rsidRPr="00FE16DA" w:rsidRDefault="00E214A2" w:rsidP="00F0350C">
            <w:pPr>
              <w:spacing w:line="360" w:lineRule="auto"/>
              <w:ind w:firstLine="0"/>
              <w:jc w:val="left"/>
              <w:rPr>
                <w:sz w:val="24"/>
              </w:rPr>
            </w:pPr>
            <w:r w:rsidRPr="00E214A2">
              <w:rPr>
                <w:sz w:val="24"/>
              </w:rPr>
              <w:t>setThoiGianThucHien(int tg)</w:t>
            </w:r>
          </w:p>
        </w:tc>
        <w:tc>
          <w:tcPr>
            <w:tcW w:w="1456" w:type="dxa"/>
          </w:tcPr>
          <w:p w14:paraId="77BD9986" w14:textId="77777777" w:rsidR="00E214A2" w:rsidRPr="00FE16DA" w:rsidRDefault="00E214A2" w:rsidP="00F0350C">
            <w:pPr>
              <w:tabs>
                <w:tab w:val="center" w:pos="4536"/>
                <w:tab w:val="center" w:pos="7938"/>
              </w:tabs>
              <w:spacing w:line="360" w:lineRule="auto"/>
              <w:ind w:firstLine="0"/>
              <w:jc w:val="left"/>
              <w:rPr>
                <w:b/>
                <w:sz w:val="24"/>
              </w:rPr>
            </w:pPr>
            <w:r w:rsidRPr="00FE16DA">
              <w:rPr>
                <w:b/>
                <w:sz w:val="24"/>
              </w:rPr>
              <w:t>void</w:t>
            </w:r>
          </w:p>
        </w:tc>
        <w:tc>
          <w:tcPr>
            <w:tcW w:w="2199" w:type="dxa"/>
          </w:tcPr>
          <w:p w14:paraId="3FB7ABC1" w14:textId="665CCF67" w:rsidR="00E214A2" w:rsidRPr="00FE16DA" w:rsidRDefault="00E214A2" w:rsidP="00F0350C">
            <w:pPr>
              <w:pStyle w:val="ListParagraph"/>
              <w:spacing w:line="360" w:lineRule="auto"/>
              <w:ind w:left="54" w:firstLine="0"/>
              <w:jc w:val="left"/>
              <w:rPr>
                <w:sz w:val="24"/>
              </w:rPr>
            </w:pPr>
            <w:r w:rsidRPr="00E214A2">
              <w:rPr>
                <w:sz w:val="24"/>
              </w:rPr>
              <w:t>Kiểm tra tg &gt; 0</w:t>
            </w:r>
          </w:p>
        </w:tc>
        <w:tc>
          <w:tcPr>
            <w:tcW w:w="1837" w:type="dxa"/>
          </w:tcPr>
          <w:p w14:paraId="0444F18B" w14:textId="29ED2B75" w:rsidR="00E214A2" w:rsidRPr="00FE16DA" w:rsidRDefault="00E214A2" w:rsidP="00F0350C">
            <w:pPr>
              <w:pStyle w:val="ListParagraph"/>
              <w:tabs>
                <w:tab w:val="center" w:pos="4536"/>
                <w:tab w:val="center" w:pos="7938"/>
              </w:tabs>
              <w:spacing w:line="360" w:lineRule="auto"/>
              <w:ind w:left="27" w:firstLine="0"/>
              <w:jc w:val="left"/>
              <w:rPr>
                <w:sz w:val="24"/>
              </w:rPr>
            </w:pPr>
            <w:r w:rsidRPr="00BA3261">
              <w:rPr>
                <w:sz w:val="24"/>
              </w:rPr>
              <w:t xml:space="preserve">Throw exception nếu </w:t>
            </w:r>
            <w:r>
              <w:rPr>
                <w:sz w:val="24"/>
              </w:rPr>
              <w:t>thoiGianThucHien &lt;= 0</w:t>
            </w:r>
          </w:p>
        </w:tc>
      </w:tr>
      <w:tr w:rsidR="00E214A2" w:rsidRPr="00FE16DA" w14:paraId="65C03AD4" w14:textId="77777777" w:rsidTr="00E214A2">
        <w:trPr>
          <w:jc w:val="left"/>
        </w:trPr>
        <w:tc>
          <w:tcPr>
            <w:tcW w:w="365" w:type="dxa"/>
          </w:tcPr>
          <w:p w14:paraId="0135F216" w14:textId="77777777" w:rsidR="00E214A2" w:rsidRPr="00FE16DA" w:rsidRDefault="00E214A2" w:rsidP="00F0350C">
            <w:pPr>
              <w:spacing w:line="360" w:lineRule="auto"/>
              <w:ind w:firstLine="5"/>
              <w:jc w:val="left"/>
              <w:rPr>
                <w:sz w:val="24"/>
              </w:rPr>
            </w:pPr>
            <w:r w:rsidRPr="00FE16DA">
              <w:rPr>
                <w:sz w:val="24"/>
              </w:rPr>
              <w:t>2.5</w:t>
            </w:r>
          </w:p>
        </w:tc>
        <w:tc>
          <w:tcPr>
            <w:tcW w:w="2921" w:type="dxa"/>
          </w:tcPr>
          <w:p w14:paraId="0D94F66F" w14:textId="02A9CAA1" w:rsidR="00E214A2" w:rsidRPr="00FE16DA" w:rsidRDefault="00E214A2" w:rsidP="00F0350C">
            <w:pPr>
              <w:spacing w:line="360" w:lineRule="auto"/>
              <w:ind w:firstLine="0"/>
              <w:jc w:val="left"/>
              <w:rPr>
                <w:sz w:val="24"/>
              </w:rPr>
            </w:pPr>
            <w:r w:rsidRPr="00E214A2">
              <w:rPr>
                <w:sz w:val="24"/>
              </w:rPr>
              <w:t>setMoTa(String moTa)</w:t>
            </w:r>
          </w:p>
        </w:tc>
        <w:tc>
          <w:tcPr>
            <w:tcW w:w="1456" w:type="dxa"/>
          </w:tcPr>
          <w:p w14:paraId="26BEBBE5" w14:textId="77777777" w:rsidR="00E214A2" w:rsidRPr="00FE16DA" w:rsidRDefault="00E214A2" w:rsidP="00F0350C">
            <w:pPr>
              <w:tabs>
                <w:tab w:val="center" w:pos="4536"/>
                <w:tab w:val="center" w:pos="7938"/>
              </w:tabs>
              <w:spacing w:line="360" w:lineRule="auto"/>
              <w:ind w:firstLine="0"/>
              <w:jc w:val="left"/>
              <w:rPr>
                <w:b/>
                <w:sz w:val="24"/>
              </w:rPr>
            </w:pPr>
            <w:r w:rsidRPr="00FE16DA">
              <w:rPr>
                <w:b/>
                <w:sz w:val="24"/>
              </w:rPr>
              <w:t>void</w:t>
            </w:r>
          </w:p>
        </w:tc>
        <w:tc>
          <w:tcPr>
            <w:tcW w:w="2199" w:type="dxa"/>
          </w:tcPr>
          <w:p w14:paraId="7E3B0EAD" w14:textId="48B1DA2C" w:rsidR="00E214A2" w:rsidRPr="00FE16DA" w:rsidRDefault="00E214A2" w:rsidP="00F0350C">
            <w:pPr>
              <w:pStyle w:val="ListParagraph"/>
              <w:spacing w:line="360" w:lineRule="auto"/>
              <w:ind w:left="54" w:firstLine="0"/>
              <w:jc w:val="left"/>
              <w:rPr>
                <w:sz w:val="24"/>
              </w:rPr>
            </w:pPr>
          </w:p>
        </w:tc>
        <w:tc>
          <w:tcPr>
            <w:tcW w:w="1837" w:type="dxa"/>
          </w:tcPr>
          <w:p w14:paraId="3AAEFA2C" w14:textId="6A0BA219" w:rsidR="00E214A2" w:rsidRPr="00143C27" w:rsidRDefault="00E214A2" w:rsidP="00F0350C">
            <w:pPr>
              <w:tabs>
                <w:tab w:val="center" w:pos="4536"/>
                <w:tab w:val="center" w:pos="7938"/>
              </w:tabs>
              <w:spacing w:line="360" w:lineRule="auto"/>
              <w:ind w:firstLine="0"/>
              <w:jc w:val="left"/>
              <w:rPr>
                <w:sz w:val="24"/>
              </w:rPr>
            </w:pPr>
          </w:p>
        </w:tc>
      </w:tr>
      <w:tr w:rsidR="00E214A2" w:rsidRPr="00FE16DA" w14:paraId="019A0552" w14:textId="77777777" w:rsidTr="00E214A2">
        <w:trPr>
          <w:jc w:val="left"/>
        </w:trPr>
        <w:tc>
          <w:tcPr>
            <w:tcW w:w="365" w:type="dxa"/>
          </w:tcPr>
          <w:p w14:paraId="1A9DD6D9" w14:textId="77777777" w:rsidR="00E214A2" w:rsidRPr="00FE16DA" w:rsidRDefault="00E214A2" w:rsidP="00F0350C">
            <w:pPr>
              <w:spacing w:line="360" w:lineRule="auto"/>
              <w:ind w:firstLine="5"/>
              <w:jc w:val="left"/>
              <w:rPr>
                <w:sz w:val="24"/>
              </w:rPr>
            </w:pPr>
            <w:r w:rsidRPr="00FE16DA">
              <w:rPr>
                <w:sz w:val="24"/>
              </w:rPr>
              <w:t>2.6</w:t>
            </w:r>
          </w:p>
        </w:tc>
        <w:tc>
          <w:tcPr>
            <w:tcW w:w="2921" w:type="dxa"/>
          </w:tcPr>
          <w:p w14:paraId="3447F1AA" w14:textId="66109486" w:rsidR="00E214A2" w:rsidRPr="00FE16DA" w:rsidRDefault="00E214A2" w:rsidP="00F0350C">
            <w:pPr>
              <w:spacing w:line="360" w:lineRule="auto"/>
              <w:ind w:firstLine="0"/>
              <w:jc w:val="left"/>
              <w:rPr>
                <w:sz w:val="24"/>
              </w:rPr>
            </w:pPr>
            <w:r w:rsidRPr="00E214A2">
              <w:rPr>
                <w:sz w:val="24"/>
              </w:rPr>
              <w:t>isTrangThai()</w:t>
            </w:r>
          </w:p>
        </w:tc>
        <w:tc>
          <w:tcPr>
            <w:tcW w:w="1456" w:type="dxa"/>
          </w:tcPr>
          <w:p w14:paraId="470ECE64" w14:textId="1BA4C14E" w:rsidR="00E214A2" w:rsidRPr="00FE16DA" w:rsidRDefault="00E214A2" w:rsidP="00F0350C">
            <w:pPr>
              <w:tabs>
                <w:tab w:val="center" w:pos="4536"/>
                <w:tab w:val="center" w:pos="7938"/>
              </w:tabs>
              <w:spacing w:line="360" w:lineRule="auto"/>
              <w:ind w:firstLine="0"/>
              <w:jc w:val="left"/>
              <w:rPr>
                <w:b/>
                <w:sz w:val="24"/>
              </w:rPr>
            </w:pPr>
            <w:r w:rsidRPr="00E214A2">
              <w:rPr>
                <w:b/>
                <w:sz w:val="24"/>
              </w:rPr>
              <w:t>boolean</w:t>
            </w:r>
          </w:p>
        </w:tc>
        <w:tc>
          <w:tcPr>
            <w:tcW w:w="2199" w:type="dxa"/>
          </w:tcPr>
          <w:p w14:paraId="1E109EAF" w14:textId="0A53FF54" w:rsidR="00E214A2" w:rsidRPr="00FE16DA" w:rsidRDefault="00E214A2" w:rsidP="00F0350C">
            <w:pPr>
              <w:pStyle w:val="ListParagraph"/>
              <w:spacing w:line="360" w:lineRule="auto"/>
              <w:ind w:left="54" w:firstLine="0"/>
              <w:jc w:val="left"/>
              <w:rPr>
                <w:sz w:val="24"/>
              </w:rPr>
            </w:pPr>
            <w:r w:rsidRPr="00E214A2">
              <w:rPr>
                <w:sz w:val="24"/>
              </w:rPr>
              <w:t>Trả về trạng thái cung cấp</w:t>
            </w:r>
            <w:r w:rsidRPr="004F252F">
              <w:rPr>
                <w:sz w:val="24"/>
              </w:rPr>
              <w:t>hiện tại (nếu có giá trị)</w:t>
            </w:r>
          </w:p>
        </w:tc>
        <w:tc>
          <w:tcPr>
            <w:tcW w:w="1837" w:type="dxa"/>
          </w:tcPr>
          <w:p w14:paraId="7EA45691" w14:textId="4B8D47BE" w:rsidR="00E214A2" w:rsidRPr="00FE16DA" w:rsidRDefault="00E214A2" w:rsidP="00F0350C">
            <w:pPr>
              <w:pStyle w:val="ListParagraph"/>
              <w:tabs>
                <w:tab w:val="center" w:pos="4536"/>
                <w:tab w:val="center" w:pos="7938"/>
              </w:tabs>
              <w:spacing w:line="360" w:lineRule="auto"/>
              <w:ind w:left="27" w:firstLine="0"/>
              <w:jc w:val="left"/>
              <w:rPr>
                <w:sz w:val="24"/>
              </w:rPr>
            </w:pPr>
          </w:p>
        </w:tc>
      </w:tr>
      <w:tr w:rsidR="00E214A2" w:rsidRPr="00FE16DA" w14:paraId="10384ED6" w14:textId="77777777" w:rsidTr="00E214A2">
        <w:trPr>
          <w:jc w:val="left"/>
        </w:trPr>
        <w:tc>
          <w:tcPr>
            <w:tcW w:w="365" w:type="dxa"/>
          </w:tcPr>
          <w:p w14:paraId="0CCACC05" w14:textId="77777777" w:rsidR="00E214A2" w:rsidRPr="00FE16DA" w:rsidRDefault="00E214A2" w:rsidP="00F0350C">
            <w:pPr>
              <w:spacing w:line="360" w:lineRule="auto"/>
              <w:ind w:firstLine="5"/>
              <w:jc w:val="left"/>
              <w:rPr>
                <w:sz w:val="24"/>
              </w:rPr>
            </w:pPr>
            <w:r>
              <w:rPr>
                <w:sz w:val="24"/>
              </w:rPr>
              <w:lastRenderedPageBreak/>
              <w:t>2.7</w:t>
            </w:r>
          </w:p>
        </w:tc>
        <w:tc>
          <w:tcPr>
            <w:tcW w:w="2921" w:type="dxa"/>
          </w:tcPr>
          <w:p w14:paraId="5B019C41" w14:textId="7B384AAF" w:rsidR="00E214A2" w:rsidRPr="006E43A1" w:rsidRDefault="00E214A2" w:rsidP="00F0350C">
            <w:pPr>
              <w:spacing w:line="360" w:lineRule="auto"/>
              <w:ind w:firstLine="0"/>
              <w:jc w:val="left"/>
              <w:rPr>
                <w:sz w:val="24"/>
              </w:rPr>
            </w:pPr>
            <w:r w:rsidRPr="00E214A2">
              <w:rPr>
                <w:sz w:val="24"/>
              </w:rPr>
              <w:t>setTrangThai(boolean trangThai)</w:t>
            </w:r>
          </w:p>
        </w:tc>
        <w:tc>
          <w:tcPr>
            <w:tcW w:w="1456" w:type="dxa"/>
          </w:tcPr>
          <w:p w14:paraId="67D4570B" w14:textId="77777777" w:rsidR="00E214A2" w:rsidRPr="00FE16DA" w:rsidRDefault="00E214A2" w:rsidP="00F0350C">
            <w:pPr>
              <w:tabs>
                <w:tab w:val="center" w:pos="4536"/>
                <w:tab w:val="center" w:pos="7938"/>
              </w:tabs>
              <w:spacing w:line="360" w:lineRule="auto"/>
              <w:ind w:firstLine="0"/>
              <w:jc w:val="left"/>
              <w:rPr>
                <w:b/>
                <w:sz w:val="24"/>
              </w:rPr>
            </w:pPr>
            <w:r w:rsidRPr="006E43A1">
              <w:rPr>
                <w:b/>
                <w:sz w:val="24"/>
              </w:rPr>
              <w:t>void</w:t>
            </w:r>
          </w:p>
        </w:tc>
        <w:tc>
          <w:tcPr>
            <w:tcW w:w="2199" w:type="dxa"/>
          </w:tcPr>
          <w:p w14:paraId="581C3908" w14:textId="603A0CE7" w:rsidR="00E214A2" w:rsidRPr="006E43A1" w:rsidRDefault="00E214A2" w:rsidP="00F0350C">
            <w:pPr>
              <w:pStyle w:val="ListParagraph"/>
              <w:spacing w:line="360" w:lineRule="auto"/>
              <w:ind w:left="54" w:firstLine="0"/>
              <w:jc w:val="left"/>
              <w:rPr>
                <w:sz w:val="24"/>
              </w:rPr>
            </w:pPr>
            <w:r w:rsidRPr="00E214A2">
              <w:rPr>
                <w:sz w:val="24"/>
              </w:rPr>
              <w:t>Cập nhật trạng thái cung cấp dịch vụ</w:t>
            </w:r>
          </w:p>
        </w:tc>
        <w:tc>
          <w:tcPr>
            <w:tcW w:w="1837" w:type="dxa"/>
          </w:tcPr>
          <w:p w14:paraId="4DC4C14C" w14:textId="1794949A" w:rsidR="00E214A2" w:rsidRPr="00BA3261" w:rsidRDefault="00E214A2" w:rsidP="00F0350C">
            <w:pPr>
              <w:pStyle w:val="ListParagraph"/>
              <w:tabs>
                <w:tab w:val="center" w:pos="4536"/>
                <w:tab w:val="center" w:pos="7938"/>
              </w:tabs>
              <w:spacing w:line="360" w:lineRule="auto"/>
              <w:ind w:left="27" w:firstLine="0"/>
              <w:jc w:val="left"/>
              <w:rPr>
                <w:sz w:val="24"/>
              </w:rPr>
            </w:pPr>
          </w:p>
        </w:tc>
      </w:tr>
      <w:tr w:rsidR="00E214A2" w:rsidRPr="00FE16DA" w14:paraId="03C0E4E9" w14:textId="77777777" w:rsidTr="00E214A2">
        <w:trPr>
          <w:jc w:val="left"/>
        </w:trPr>
        <w:tc>
          <w:tcPr>
            <w:tcW w:w="365" w:type="dxa"/>
          </w:tcPr>
          <w:p w14:paraId="1D33E9CB" w14:textId="77777777" w:rsidR="00E214A2" w:rsidRPr="00FE16DA" w:rsidRDefault="00E214A2" w:rsidP="00F0350C">
            <w:pPr>
              <w:spacing w:line="360" w:lineRule="auto"/>
              <w:ind w:firstLine="5"/>
              <w:jc w:val="left"/>
              <w:rPr>
                <w:b/>
                <w:sz w:val="24"/>
              </w:rPr>
            </w:pPr>
            <w:r w:rsidRPr="00FE16DA">
              <w:rPr>
                <w:b/>
                <w:sz w:val="24"/>
              </w:rPr>
              <w:t>3</w:t>
            </w:r>
          </w:p>
        </w:tc>
        <w:tc>
          <w:tcPr>
            <w:tcW w:w="2921" w:type="dxa"/>
          </w:tcPr>
          <w:p w14:paraId="6B9CC20C" w14:textId="77777777" w:rsidR="00E214A2" w:rsidRPr="00FE16DA" w:rsidRDefault="00E214A2" w:rsidP="00F0350C">
            <w:pPr>
              <w:spacing w:line="360" w:lineRule="auto"/>
              <w:ind w:firstLine="0"/>
              <w:jc w:val="left"/>
              <w:rPr>
                <w:b/>
                <w:sz w:val="24"/>
              </w:rPr>
            </w:pPr>
            <w:r w:rsidRPr="00FE16DA">
              <w:rPr>
                <w:b/>
                <w:sz w:val="24"/>
              </w:rPr>
              <w:t>Viết các constructor</w:t>
            </w:r>
          </w:p>
        </w:tc>
        <w:tc>
          <w:tcPr>
            <w:tcW w:w="1456" w:type="dxa"/>
          </w:tcPr>
          <w:p w14:paraId="77CD3420" w14:textId="77777777" w:rsidR="00E214A2" w:rsidRPr="00FE16DA" w:rsidRDefault="00E214A2" w:rsidP="00F0350C">
            <w:pPr>
              <w:tabs>
                <w:tab w:val="center" w:pos="4536"/>
                <w:tab w:val="center" w:pos="7938"/>
              </w:tabs>
              <w:spacing w:line="360" w:lineRule="auto"/>
              <w:ind w:firstLine="0"/>
              <w:jc w:val="left"/>
              <w:rPr>
                <w:b/>
                <w:sz w:val="24"/>
              </w:rPr>
            </w:pPr>
          </w:p>
        </w:tc>
        <w:tc>
          <w:tcPr>
            <w:tcW w:w="2199" w:type="dxa"/>
          </w:tcPr>
          <w:p w14:paraId="1655B3E0" w14:textId="77777777" w:rsidR="00E214A2" w:rsidRPr="00FE16DA" w:rsidRDefault="00E214A2" w:rsidP="00F0350C">
            <w:pPr>
              <w:pStyle w:val="ListParagraph"/>
              <w:numPr>
                <w:ilvl w:val="0"/>
                <w:numId w:val="8"/>
              </w:numPr>
              <w:spacing w:before="0" w:after="60" w:line="360" w:lineRule="auto"/>
              <w:ind w:left="54" w:firstLine="0"/>
              <w:jc w:val="left"/>
              <w:rPr>
                <w:sz w:val="24"/>
              </w:rPr>
            </w:pPr>
            <w:r w:rsidRPr="00FE16DA">
              <w:rPr>
                <w:sz w:val="24"/>
              </w:rPr>
              <w:t>Contructor mặc nhiên</w:t>
            </w:r>
          </w:p>
          <w:p w14:paraId="70E262C7" w14:textId="77777777" w:rsidR="00E214A2" w:rsidRPr="00FE16DA" w:rsidRDefault="00E214A2" w:rsidP="00F0350C">
            <w:pPr>
              <w:pStyle w:val="ListParagraph"/>
              <w:numPr>
                <w:ilvl w:val="0"/>
                <w:numId w:val="8"/>
              </w:numPr>
              <w:spacing w:before="0" w:after="60" w:line="360" w:lineRule="auto"/>
              <w:ind w:left="54" w:firstLine="0"/>
              <w:jc w:val="left"/>
              <w:rPr>
                <w:sz w:val="24"/>
              </w:rPr>
            </w:pPr>
            <w:r w:rsidRPr="00FE16DA">
              <w:rPr>
                <w:sz w:val="24"/>
              </w:rPr>
              <w:t>Constructor có đầy đủ tham số</w:t>
            </w:r>
          </w:p>
          <w:p w14:paraId="37F4544B" w14:textId="77777777" w:rsidR="00E214A2" w:rsidRPr="00FE16DA" w:rsidRDefault="00E214A2" w:rsidP="00F0350C">
            <w:pPr>
              <w:pStyle w:val="ListParagraph"/>
              <w:numPr>
                <w:ilvl w:val="0"/>
                <w:numId w:val="8"/>
              </w:numPr>
              <w:spacing w:before="0" w:after="60" w:line="360" w:lineRule="auto"/>
              <w:ind w:left="54" w:firstLine="0"/>
              <w:jc w:val="left"/>
              <w:rPr>
                <w:sz w:val="24"/>
              </w:rPr>
            </w:pPr>
            <w:r w:rsidRPr="00FE16DA">
              <w:rPr>
                <w:sz w:val="24"/>
              </w:rPr>
              <w:t>Copy constructor</w:t>
            </w:r>
          </w:p>
        </w:tc>
        <w:tc>
          <w:tcPr>
            <w:tcW w:w="1837" w:type="dxa"/>
          </w:tcPr>
          <w:p w14:paraId="33529F95" w14:textId="77777777" w:rsidR="00E214A2" w:rsidRPr="00FE16DA" w:rsidRDefault="00E214A2" w:rsidP="00F0350C">
            <w:pPr>
              <w:pStyle w:val="ListParagraph"/>
              <w:tabs>
                <w:tab w:val="center" w:pos="4536"/>
                <w:tab w:val="center" w:pos="7938"/>
              </w:tabs>
              <w:spacing w:line="360" w:lineRule="auto"/>
              <w:ind w:left="27" w:firstLine="0"/>
              <w:jc w:val="left"/>
              <w:rPr>
                <w:sz w:val="24"/>
              </w:rPr>
            </w:pPr>
          </w:p>
        </w:tc>
      </w:tr>
      <w:tr w:rsidR="00E214A2" w:rsidRPr="00FE16DA" w14:paraId="37F703D0" w14:textId="77777777" w:rsidTr="00E214A2">
        <w:trPr>
          <w:jc w:val="left"/>
        </w:trPr>
        <w:tc>
          <w:tcPr>
            <w:tcW w:w="365" w:type="dxa"/>
          </w:tcPr>
          <w:p w14:paraId="1A1A6097" w14:textId="77777777" w:rsidR="00E214A2" w:rsidRPr="00FE16DA" w:rsidRDefault="00E214A2" w:rsidP="00F0350C">
            <w:pPr>
              <w:spacing w:line="360" w:lineRule="auto"/>
              <w:ind w:firstLine="5"/>
              <w:jc w:val="left"/>
              <w:rPr>
                <w:b/>
                <w:sz w:val="24"/>
              </w:rPr>
            </w:pPr>
            <w:r w:rsidRPr="00FE16DA">
              <w:rPr>
                <w:b/>
                <w:sz w:val="24"/>
              </w:rPr>
              <w:t>4</w:t>
            </w:r>
          </w:p>
        </w:tc>
        <w:tc>
          <w:tcPr>
            <w:tcW w:w="2921" w:type="dxa"/>
          </w:tcPr>
          <w:p w14:paraId="00F83F33" w14:textId="77777777" w:rsidR="00E214A2" w:rsidRPr="00FE16DA" w:rsidRDefault="00E214A2" w:rsidP="00F0350C">
            <w:pPr>
              <w:spacing w:line="360" w:lineRule="auto"/>
              <w:ind w:firstLine="0"/>
              <w:jc w:val="left"/>
              <w:rPr>
                <w:b/>
                <w:sz w:val="24"/>
              </w:rPr>
            </w:pPr>
            <w:r w:rsidRPr="00FE16DA">
              <w:rPr>
                <w:b/>
                <w:sz w:val="24"/>
              </w:rPr>
              <w:t>Viết phương thức toString()</w:t>
            </w:r>
          </w:p>
        </w:tc>
        <w:tc>
          <w:tcPr>
            <w:tcW w:w="1456" w:type="dxa"/>
          </w:tcPr>
          <w:p w14:paraId="4E9D3FCC" w14:textId="77777777" w:rsidR="00E214A2" w:rsidRPr="00FE16DA" w:rsidRDefault="00E214A2" w:rsidP="00F0350C">
            <w:pPr>
              <w:tabs>
                <w:tab w:val="center" w:pos="4536"/>
                <w:tab w:val="center" w:pos="7938"/>
              </w:tabs>
              <w:spacing w:line="360" w:lineRule="auto"/>
              <w:ind w:firstLine="0"/>
              <w:jc w:val="left"/>
              <w:rPr>
                <w:b/>
                <w:sz w:val="24"/>
              </w:rPr>
            </w:pPr>
            <w:r w:rsidRPr="00FE16DA">
              <w:rPr>
                <w:b/>
                <w:sz w:val="24"/>
              </w:rPr>
              <w:t>string</w:t>
            </w:r>
          </w:p>
        </w:tc>
        <w:tc>
          <w:tcPr>
            <w:tcW w:w="2199" w:type="dxa"/>
          </w:tcPr>
          <w:p w14:paraId="01A55EC3" w14:textId="7999BDFA" w:rsidR="00E214A2" w:rsidRPr="00FE16DA" w:rsidRDefault="00E214A2" w:rsidP="00F0350C">
            <w:pPr>
              <w:pStyle w:val="ListParagraph"/>
              <w:spacing w:line="360" w:lineRule="auto"/>
              <w:ind w:left="54" w:firstLine="0"/>
              <w:jc w:val="left"/>
              <w:rPr>
                <w:sz w:val="24"/>
              </w:rPr>
            </w:pPr>
            <w:r w:rsidRPr="00E214A2">
              <w:rPr>
                <w:sz w:val="24"/>
              </w:rPr>
              <w:t>Trả về chuỗi định dạng hiển thị thông tin đối tượng DichVu</w:t>
            </w:r>
          </w:p>
        </w:tc>
        <w:tc>
          <w:tcPr>
            <w:tcW w:w="1837" w:type="dxa"/>
          </w:tcPr>
          <w:p w14:paraId="40312220" w14:textId="77777777" w:rsidR="00E214A2" w:rsidRPr="00FE16DA" w:rsidRDefault="00E214A2" w:rsidP="00F0350C">
            <w:pPr>
              <w:pStyle w:val="ListParagraph"/>
              <w:tabs>
                <w:tab w:val="center" w:pos="4536"/>
                <w:tab w:val="center" w:pos="7938"/>
              </w:tabs>
              <w:spacing w:line="360" w:lineRule="auto"/>
              <w:ind w:left="27" w:firstLine="0"/>
              <w:jc w:val="left"/>
              <w:rPr>
                <w:sz w:val="24"/>
              </w:rPr>
            </w:pPr>
          </w:p>
        </w:tc>
      </w:tr>
    </w:tbl>
    <w:p w14:paraId="4CEDB510" w14:textId="0C594D57" w:rsidR="00E214A2" w:rsidRDefault="00E214A2" w:rsidP="00E214A2">
      <w:pPr>
        <w:pStyle w:val="Heading4"/>
      </w:pPr>
      <w:r>
        <w:t xml:space="preserve">Thực thể </w:t>
      </w:r>
      <w:r w:rsidRPr="00E214A2">
        <w:t>LichHen</w:t>
      </w:r>
    </w:p>
    <w:p w14:paraId="56480320" w14:textId="77777777" w:rsidR="00E214A2" w:rsidRPr="00982E9A" w:rsidRDefault="00E214A2" w:rsidP="00E214A2">
      <w:pPr>
        <w:pStyle w:val="Caption"/>
        <w:rPr>
          <w:color w:val="FF0000"/>
          <w:sz w:val="22"/>
          <w:szCs w:val="22"/>
        </w:rPr>
      </w:pPr>
      <w:r>
        <w:br w:type="page"/>
      </w:r>
      <w:r w:rsidRPr="00982E9A">
        <w:rPr>
          <w:sz w:val="22"/>
          <w:szCs w:val="22"/>
        </w:rPr>
        <w:lastRenderedPageBreak/>
        <w:t xml:space="preserve">Table </w:t>
      </w:r>
      <w:r>
        <w:rPr>
          <w:sz w:val="22"/>
          <w:szCs w:val="22"/>
        </w:rPr>
        <w:t>6</w:t>
      </w:r>
      <w:r w:rsidRPr="00982E9A">
        <w:rPr>
          <w:sz w:val="22"/>
          <w:szCs w:val="22"/>
        </w:rPr>
        <w:t xml:space="preserve">: thực thể </w:t>
      </w:r>
      <w:r>
        <w:rPr>
          <w:sz w:val="22"/>
          <w:szCs w:val="22"/>
        </w:rPr>
        <w:t>thú cưng</w:t>
      </w:r>
    </w:p>
    <w:tbl>
      <w:tblPr>
        <w:tblStyle w:val="TableGrid"/>
        <w:tblW w:w="9000" w:type="dxa"/>
        <w:jc w:val="left"/>
        <w:tblInd w:w="-95" w:type="dxa"/>
        <w:tblCellMar>
          <w:left w:w="0" w:type="dxa"/>
          <w:right w:w="0" w:type="dxa"/>
        </w:tblCellMar>
        <w:tblLook w:val="04A0" w:firstRow="1" w:lastRow="0" w:firstColumn="1" w:lastColumn="0" w:noHBand="0" w:noVBand="1"/>
      </w:tblPr>
      <w:tblGrid>
        <w:gridCol w:w="315"/>
        <w:gridCol w:w="3597"/>
        <w:gridCol w:w="1516"/>
        <w:gridCol w:w="2024"/>
        <w:gridCol w:w="2144"/>
      </w:tblGrid>
      <w:tr w:rsidR="00E214A2" w:rsidRPr="00FE16DA" w14:paraId="3474C9EE" w14:textId="77777777" w:rsidTr="00E214A2">
        <w:trPr>
          <w:jc w:val="left"/>
        </w:trPr>
        <w:tc>
          <w:tcPr>
            <w:tcW w:w="307" w:type="dxa"/>
          </w:tcPr>
          <w:p w14:paraId="23ACCB14" w14:textId="77777777" w:rsidR="00E214A2" w:rsidRPr="00FE16DA" w:rsidRDefault="00E214A2" w:rsidP="00F0350C">
            <w:pPr>
              <w:spacing w:line="360" w:lineRule="auto"/>
              <w:ind w:right="-970" w:firstLine="5"/>
              <w:jc w:val="left"/>
              <w:rPr>
                <w:b/>
                <w:sz w:val="24"/>
              </w:rPr>
            </w:pPr>
            <w:r w:rsidRPr="00FE16DA">
              <w:rPr>
                <w:b/>
                <w:sz w:val="24"/>
              </w:rPr>
              <w:t>s</w:t>
            </w:r>
            <w:r>
              <w:rPr>
                <w:b/>
                <w:sz w:val="24"/>
              </w:rPr>
              <w:t>tt</w:t>
            </w:r>
          </w:p>
        </w:tc>
        <w:tc>
          <w:tcPr>
            <w:tcW w:w="3050" w:type="dxa"/>
          </w:tcPr>
          <w:p w14:paraId="36F779AF" w14:textId="77777777" w:rsidR="00E214A2" w:rsidRPr="00FE16DA" w:rsidRDefault="00E214A2" w:rsidP="00F0350C">
            <w:pPr>
              <w:spacing w:line="360" w:lineRule="auto"/>
              <w:ind w:firstLine="0"/>
              <w:jc w:val="left"/>
              <w:rPr>
                <w:b/>
                <w:sz w:val="24"/>
              </w:rPr>
            </w:pPr>
            <w:r w:rsidRPr="00FE16DA">
              <w:rPr>
                <w:b/>
                <w:sz w:val="24"/>
              </w:rPr>
              <w:t>Công việc</w:t>
            </w:r>
          </w:p>
        </w:tc>
        <w:tc>
          <w:tcPr>
            <w:tcW w:w="1471" w:type="dxa"/>
          </w:tcPr>
          <w:p w14:paraId="4F0409FC" w14:textId="77777777" w:rsidR="00E214A2" w:rsidRPr="00FE16DA" w:rsidRDefault="00E214A2" w:rsidP="00F0350C">
            <w:pPr>
              <w:tabs>
                <w:tab w:val="center" w:pos="4536"/>
                <w:tab w:val="center" w:pos="7938"/>
              </w:tabs>
              <w:spacing w:line="360" w:lineRule="auto"/>
              <w:ind w:firstLine="0"/>
              <w:jc w:val="left"/>
              <w:rPr>
                <w:b/>
                <w:sz w:val="24"/>
              </w:rPr>
            </w:pPr>
            <w:r w:rsidRPr="00FE16DA">
              <w:rPr>
                <w:b/>
                <w:sz w:val="24"/>
              </w:rPr>
              <w:t>Kiểu dữ liệu</w:t>
            </w:r>
          </w:p>
        </w:tc>
        <w:tc>
          <w:tcPr>
            <w:tcW w:w="1964" w:type="dxa"/>
          </w:tcPr>
          <w:p w14:paraId="68FFF976" w14:textId="77777777" w:rsidR="00E214A2" w:rsidRPr="00FE16DA" w:rsidRDefault="00E214A2" w:rsidP="00F0350C">
            <w:pPr>
              <w:spacing w:line="360" w:lineRule="auto"/>
              <w:ind w:left="54" w:firstLine="0"/>
              <w:jc w:val="left"/>
              <w:rPr>
                <w:b/>
                <w:sz w:val="24"/>
              </w:rPr>
            </w:pPr>
            <w:r w:rsidRPr="00FE16DA">
              <w:rPr>
                <w:b/>
                <w:sz w:val="24"/>
              </w:rPr>
              <w:t>Ràng buộc</w:t>
            </w:r>
          </w:p>
        </w:tc>
        <w:tc>
          <w:tcPr>
            <w:tcW w:w="2208" w:type="dxa"/>
          </w:tcPr>
          <w:p w14:paraId="3F1219CE" w14:textId="77777777" w:rsidR="00E214A2" w:rsidRPr="00FE16DA" w:rsidRDefault="00E214A2" w:rsidP="00F0350C">
            <w:pPr>
              <w:tabs>
                <w:tab w:val="center" w:pos="4536"/>
                <w:tab w:val="center" w:pos="7938"/>
              </w:tabs>
              <w:spacing w:line="360" w:lineRule="auto"/>
              <w:ind w:firstLine="0"/>
              <w:jc w:val="left"/>
              <w:rPr>
                <w:b/>
                <w:sz w:val="24"/>
              </w:rPr>
            </w:pPr>
            <w:r w:rsidRPr="00FE16DA">
              <w:rPr>
                <w:b/>
                <w:sz w:val="24"/>
              </w:rPr>
              <w:t>Ghi chú</w:t>
            </w:r>
          </w:p>
        </w:tc>
      </w:tr>
      <w:tr w:rsidR="00E214A2" w:rsidRPr="00FE16DA" w14:paraId="627776B1" w14:textId="77777777" w:rsidTr="00E214A2">
        <w:trPr>
          <w:jc w:val="left"/>
        </w:trPr>
        <w:tc>
          <w:tcPr>
            <w:tcW w:w="307" w:type="dxa"/>
          </w:tcPr>
          <w:p w14:paraId="7F737DFB" w14:textId="77777777" w:rsidR="00E214A2" w:rsidRPr="00FE16DA" w:rsidRDefault="00E214A2" w:rsidP="00F0350C">
            <w:pPr>
              <w:spacing w:line="360" w:lineRule="auto"/>
              <w:ind w:firstLine="5"/>
              <w:jc w:val="left"/>
              <w:rPr>
                <w:b/>
                <w:sz w:val="24"/>
              </w:rPr>
            </w:pPr>
            <w:r w:rsidRPr="00FE16DA">
              <w:rPr>
                <w:b/>
                <w:sz w:val="24"/>
              </w:rPr>
              <w:t>1</w:t>
            </w:r>
          </w:p>
        </w:tc>
        <w:tc>
          <w:tcPr>
            <w:tcW w:w="3050" w:type="dxa"/>
          </w:tcPr>
          <w:p w14:paraId="0CB5142D" w14:textId="77777777" w:rsidR="00E214A2" w:rsidRPr="00FE16DA" w:rsidRDefault="00E214A2" w:rsidP="00F0350C">
            <w:pPr>
              <w:spacing w:line="360" w:lineRule="auto"/>
              <w:ind w:firstLine="0"/>
              <w:jc w:val="left"/>
              <w:rPr>
                <w:b/>
                <w:sz w:val="24"/>
              </w:rPr>
            </w:pPr>
            <w:r w:rsidRPr="00FE16DA">
              <w:rPr>
                <w:b/>
                <w:sz w:val="24"/>
              </w:rPr>
              <w:t>Khai báo thuộc tính:</w:t>
            </w:r>
          </w:p>
        </w:tc>
        <w:tc>
          <w:tcPr>
            <w:tcW w:w="1471" w:type="dxa"/>
          </w:tcPr>
          <w:p w14:paraId="19D3BDEB" w14:textId="77777777" w:rsidR="00E214A2" w:rsidRPr="00FE16DA" w:rsidRDefault="00E214A2" w:rsidP="00F0350C">
            <w:pPr>
              <w:tabs>
                <w:tab w:val="center" w:pos="4536"/>
                <w:tab w:val="center" w:pos="7938"/>
              </w:tabs>
              <w:spacing w:line="360" w:lineRule="auto"/>
              <w:ind w:firstLine="0"/>
              <w:jc w:val="left"/>
              <w:rPr>
                <w:b/>
                <w:sz w:val="24"/>
              </w:rPr>
            </w:pPr>
          </w:p>
        </w:tc>
        <w:tc>
          <w:tcPr>
            <w:tcW w:w="1964" w:type="dxa"/>
          </w:tcPr>
          <w:p w14:paraId="6B29A35B" w14:textId="77777777" w:rsidR="00E214A2" w:rsidRPr="00FE16DA" w:rsidRDefault="00E214A2" w:rsidP="00F0350C">
            <w:pPr>
              <w:spacing w:line="360" w:lineRule="auto"/>
              <w:ind w:left="54" w:firstLine="0"/>
              <w:jc w:val="left"/>
              <w:rPr>
                <w:b/>
                <w:sz w:val="24"/>
              </w:rPr>
            </w:pPr>
          </w:p>
        </w:tc>
        <w:tc>
          <w:tcPr>
            <w:tcW w:w="2208" w:type="dxa"/>
          </w:tcPr>
          <w:p w14:paraId="376CC2BC" w14:textId="77777777" w:rsidR="00E214A2" w:rsidRPr="00FE16DA" w:rsidRDefault="00E214A2" w:rsidP="00F0350C">
            <w:pPr>
              <w:tabs>
                <w:tab w:val="center" w:pos="4536"/>
                <w:tab w:val="center" w:pos="7938"/>
              </w:tabs>
              <w:spacing w:line="360" w:lineRule="auto"/>
              <w:ind w:firstLine="0"/>
              <w:jc w:val="left"/>
              <w:rPr>
                <w:b/>
                <w:sz w:val="24"/>
              </w:rPr>
            </w:pPr>
          </w:p>
        </w:tc>
      </w:tr>
      <w:tr w:rsidR="00E214A2" w:rsidRPr="00FE16DA" w14:paraId="43936834" w14:textId="77777777" w:rsidTr="00E214A2">
        <w:trPr>
          <w:jc w:val="left"/>
        </w:trPr>
        <w:tc>
          <w:tcPr>
            <w:tcW w:w="307" w:type="dxa"/>
          </w:tcPr>
          <w:p w14:paraId="1C1160AF" w14:textId="77777777" w:rsidR="00E214A2" w:rsidRPr="00FE16DA" w:rsidRDefault="00E214A2" w:rsidP="00F0350C">
            <w:pPr>
              <w:spacing w:line="360" w:lineRule="auto"/>
              <w:ind w:firstLine="5"/>
              <w:jc w:val="left"/>
              <w:rPr>
                <w:sz w:val="24"/>
              </w:rPr>
            </w:pPr>
            <w:r w:rsidRPr="00FE16DA">
              <w:rPr>
                <w:sz w:val="24"/>
              </w:rPr>
              <w:t>11</w:t>
            </w:r>
          </w:p>
        </w:tc>
        <w:tc>
          <w:tcPr>
            <w:tcW w:w="3050" w:type="dxa"/>
          </w:tcPr>
          <w:p w14:paraId="61B6E121" w14:textId="69A51248" w:rsidR="00E214A2" w:rsidRPr="00FE16DA" w:rsidRDefault="00E214A2" w:rsidP="00F0350C">
            <w:pPr>
              <w:spacing w:line="360" w:lineRule="auto"/>
              <w:ind w:firstLine="0"/>
              <w:jc w:val="left"/>
              <w:rPr>
                <w:sz w:val="24"/>
              </w:rPr>
            </w:pPr>
            <w:r w:rsidRPr="00E214A2">
              <w:rPr>
                <w:sz w:val="24"/>
              </w:rPr>
              <w:t>maLichHen</w:t>
            </w:r>
          </w:p>
        </w:tc>
        <w:tc>
          <w:tcPr>
            <w:tcW w:w="1471" w:type="dxa"/>
          </w:tcPr>
          <w:p w14:paraId="3FE79ABC" w14:textId="77777777" w:rsidR="00E214A2" w:rsidRPr="001F2F9F" w:rsidRDefault="00E214A2" w:rsidP="00F0350C">
            <w:pPr>
              <w:tabs>
                <w:tab w:val="center" w:pos="4536"/>
                <w:tab w:val="center" w:pos="7938"/>
              </w:tabs>
              <w:spacing w:line="360" w:lineRule="auto"/>
              <w:ind w:firstLine="0"/>
              <w:jc w:val="left"/>
              <w:rPr>
                <w:bCs/>
                <w:sz w:val="24"/>
              </w:rPr>
            </w:pPr>
            <w:r w:rsidRPr="00BA3261">
              <w:rPr>
                <w:bCs/>
                <w:sz w:val="24"/>
              </w:rPr>
              <w:t>String</w:t>
            </w:r>
          </w:p>
        </w:tc>
        <w:tc>
          <w:tcPr>
            <w:tcW w:w="1964" w:type="dxa"/>
          </w:tcPr>
          <w:p w14:paraId="3327FFC8" w14:textId="439DE1BC" w:rsidR="00E214A2" w:rsidRPr="001F2F9F" w:rsidRDefault="00E214A2" w:rsidP="00F0350C">
            <w:pPr>
              <w:spacing w:line="360" w:lineRule="auto"/>
              <w:ind w:left="54" w:firstLine="0"/>
              <w:jc w:val="left"/>
              <w:rPr>
                <w:bCs/>
                <w:sz w:val="24"/>
              </w:rPr>
            </w:pPr>
            <w:r w:rsidRPr="00E214A2">
              <w:rPr>
                <w:bCs/>
                <w:sz w:val="24"/>
              </w:rPr>
              <w:t>Định dạng: LH + [YYMMDD] + [XXX] (Tự sinh tăng dần từ 001)</w:t>
            </w:r>
          </w:p>
        </w:tc>
        <w:tc>
          <w:tcPr>
            <w:tcW w:w="2208" w:type="dxa"/>
          </w:tcPr>
          <w:p w14:paraId="208C5B33" w14:textId="77777777" w:rsidR="00E214A2" w:rsidRPr="001F2F9F" w:rsidRDefault="00E214A2" w:rsidP="00F0350C">
            <w:pPr>
              <w:tabs>
                <w:tab w:val="center" w:pos="4536"/>
                <w:tab w:val="center" w:pos="7938"/>
              </w:tabs>
              <w:spacing w:line="360" w:lineRule="auto"/>
              <w:ind w:firstLine="0"/>
              <w:jc w:val="left"/>
              <w:rPr>
                <w:bCs/>
                <w:sz w:val="24"/>
              </w:rPr>
            </w:pPr>
            <w:r w:rsidRPr="001F2F9F">
              <w:rPr>
                <w:bCs/>
                <w:sz w:val="24"/>
              </w:rPr>
              <w:t>{id}</w:t>
            </w:r>
          </w:p>
        </w:tc>
      </w:tr>
      <w:tr w:rsidR="00E214A2" w:rsidRPr="00FE16DA" w14:paraId="09BCC9C4" w14:textId="77777777" w:rsidTr="00E214A2">
        <w:trPr>
          <w:jc w:val="left"/>
        </w:trPr>
        <w:tc>
          <w:tcPr>
            <w:tcW w:w="307" w:type="dxa"/>
          </w:tcPr>
          <w:p w14:paraId="091160F8" w14:textId="77777777" w:rsidR="00E214A2" w:rsidRPr="00FE16DA" w:rsidRDefault="00E214A2" w:rsidP="00F0350C">
            <w:pPr>
              <w:spacing w:line="360" w:lineRule="auto"/>
              <w:ind w:firstLine="5"/>
              <w:jc w:val="left"/>
              <w:rPr>
                <w:sz w:val="24"/>
              </w:rPr>
            </w:pPr>
            <w:r w:rsidRPr="00FE16DA">
              <w:rPr>
                <w:sz w:val="24"/>
              </w:rPr>
              <w:t>1.2</w:t>
            </w:r>
          </w:p>
        </w:tc>
        <w:tc>
          <w:tcPr>
            <w:tcW w:w="3050" w:type="dxa"/>
          </w:tcPr>
          <w:p w14:paraId="7AC1C7E8" w14:textId="7893D6EB" w:rsidR="00E214A2" w:rsidRPr="00FE16DA" w:rsidRDefault="00E214A2" w:rsidP="00F0350C">
            <w:pPr>
              <w:spacing w:line="360" w:lineRule="auto"/>
              <w:ind w:firstLine="0"/>
              <w:jc w:val="left"/>
              <w:rPr>
                <w:sz w:val="24"/>
              </w:rPr>
            </w:pPr>
            <w:r w:rsidRPr="00E214A2">
              <w:rPr>
                <w:sz w:val="24"/>
              </w:rPr>
              <w:t>ngayGioHen</w:t>
            </w:r>
          </w:p>
        </w:tc>
        <w:tc>
          <w:tcPr>
            <w:tcW w:w="1471" w:type="dxa"/>
          </w:tcPr>
          <w:p w14:paraId="771F09DC" w14:textId="05907A47" w:rsidR="00E214A2" w:rsidRPr="001F2F9F" w:rsidRDefault="00E214A2" w:rsidP="00F0350C">
            <w:pPr>
              <w:tabs>
                <w:tab w:val="center" w:pos="4536"/>
                <w:tab w:val="center" w:pos="7938"/>
              </w:tabs>
              <w:spacing w:line="360" w:lineRule="auto"/>
              <w:ind w:firstLine="0"/>
              <w:jc w:val="left"/>
              <w:rPr>
                <w:bCs/>
                <w:sz w:val="24"/>
              </w:rPr>
            </w:pPr>
            <w:r w:rsidRPr="00E214A2">
              <w:rPr>
                <w:bCs/>
                <w:sz w:val="24"/>
              </w:rPr>
              <w:t>LocalDateTime</w:t>
            </w:r>
          </w:p>
        </w:tc>
        <w:tc>
          <w:tcPr>
            <w:tcW w:w="1964" w:type="dxa"/>
          </w:tcPr>
          <w:p w14:paraId="7CCA436A" w14:textId="6EECBF70" w:rsidR="00E214A2" w:rsidRPr="001F2F9F" w:rsidRDefault="00E214A2" w:rsidP="00F0350C">
            <w:pPr>
              <w:spacing w:line="360" w:lineRule="auto"/>
              <w:ind w:left="54" w:firstLine="0"/>
              <w:jc w:val="left"/>
              <w:rPr>
                <w:bCs/>
                <w:sz w:val="24"/>
              </w:rPr>
            </w:pPr>
            <w:r w:rsidRPr="00E214A2">
              <w:rPr>
                <w:bCs/>
                <w:sz w:val="24"/>
              </w:rPr>
              <w:t>Không được nhỏ hơn thời điểm hiện tại khi tạo mới lịch hẹn</w:t>
            </w:r>
          </w:p>
        </w:tc>
        <w:tc>
          <w:tcPr>
            <w:tcW w:w="2208" w:type="dxa"/>
          </w:tcPr>
          <w:p w14:paraId="76893B81" w14:textId="59575595" w:rsidR="00E214A2" w:rsidRPr="001F2F9F" w:rsidRDefault="00E214A2" w:rsidP="00F0350C">
            <w:pPr>
              <w:tabs>
                <w:tab w:val="center" w:pos="4536"/>
                <w:tab w:val="center" w:pos="7938"/>
              </w:tabs>
              <w:spacing w:line="360" w:lineRule="auto"/>
              <w:ind w:firstLine="0"/>
              <w:jc w:val="left"/>
              <w:rPr>
                <w:bCs/>
                <w:sz w:val="24"/>
              </w:rPr>
            </w:pPr>
            <w:r w:rsidRPr="00BA3261">
              <w:rPr>
                <w:sz w:val="24"/>
              </w:rPr>
              <w:t xml:space="preserve">Throw exception nếu </w:t>
            </w:r>
            <w:r>
              <w:rPr>
                <w:sz w:val="24"/>
              </w:rPr>
              <w:t>ngayGioHen nhỏ hơn thời điểm hiện tại</w:t>
            </w:r>
          </w:p>
        </w:tc>
      </w:tr>
      <w:tr w:rsidR="00E214A2" w:rsidRPr="00FE16DA" w14:paraId="39F44C8D" w14:textId="77777777" w:rsidTr="00E214A2">
        <w:trPr>
          <w:jc w:val="left"/>
        </w:trPr>
        <w:tc>
          <w:tcPr>
            <w:tcW w:w="307" w:type="dxa"/>
          </w:tcPr>
          <w:p w14:paraId="2A950818" w14:textId="77777777" w:rsidR="00E214A2" w:rsidRPr="00FE16DA" w:rsidRDefault="00E214A2" w:rsidP="00F0350C">
            <w:pPr>
              <w:spacing w:line="360" w:lineRule="auto"/>
              <w:ind w:firstLine="5"/>
              <w:jc w:val="left"/>
              <w:rPr>
                <w:sz w:val="24"/>
              </w:rPr>
            </w:pPr>
            <w:r w:rsidRPr="00FE16DA">
              <w:rPr>
                <w:sz w:val="24"/>
              </w:rPr>
              <w:t>1.3</w:t>
            </w:r>
          </w:p>
        </w:tc>
        <w:tc>
          <w:tcPr>
            <w:tcW w:w="3050" w:type="dxa"/>
          </w:tcPr>
          <w:p w14:paraId="32645AC9" w14:textId="15C34AA5" w:rsidR="00E214A2" w:rsidRPr="00FE16DA" w:rsidRDefault="00E214A2" w:rsidP="00F0350C">
            <w:pPr>
              <w:spacing w:line="360" w:lineRule="auto"/>
              <w:ind w:firstLine="0"/>
              <w:jc w:val="left"/>
              <w:rPr>
                <w:sz w:val="24"/>
              </w:rPr>
            </w:pPr>
            <w:r w:rsidRPr="00E214A2">
              <w:rPr>
                <w:sz w:val="24"/>
              </w:rPr>
              <w:t>trangThai</w:t>
            </w:r>
          </w:p>
        </w:tc>
        <w:tc>
          <w:tcPr>
            <w:tcW w:w="1471" w:type="dxa"/>
          </w:tcPr>
          <w:p w14:paraId="4EFB913C" w14:textId="77777777" w:rsidR="00E214A2" w:rsidRPr="001F2F9F" w:rsidRDefault="00E214A2" w:rsidP="00F0350C">
            <w:pPr>
              <w:tabs>
                <w:tab w:val="center" w:pos="4536"/>
                <w:tab w:val="center" w:pos="7938"/>
              </w:tabs>
              <w:spacing w:line="360" w:lineRule="auto"/>
              <w:ind w:firstLine="0"/>
              <w:jc w:val="left"/>
              <w:rPr>
                <w:bCs/>
                <w:sz w:val="24"/>
              </w:rPr>
            </w:pPr>
            <w:r w:rsidRPr="001F2F9F">
              <w:rPr>
                <w:bCs/>
                <w:sz w:val="24"/>
              </w:rPr>
              <w:t>String</w:t>
            </w:r>
          </w:p>
        </w:tc>
        <w:tc>
          <w:tcPr>
            <w:tcW w:w="1964" w:type="dxa"/>
          </w:tcPr>
          <w:p w14:paraId="23FF77D3" w14:textId="23D2DFC9" w:rsidR="00E214A2" w:rsidRPr="001F2F9F" w:rsidRDefault="00E214A2" w:rsidP="00F0350C">
            <w:pPr>
              <w:spacing w:line="360" w:lineRule="auto"/>
              <w:ind w:left="54" w:firstLine="0"/>
              <w:jc w:val="left"/>
              <w:rPr>
                <w:bCs/>
                <w:sz w:val="24"/>
              </w:rPr>
            </w:pPr>
            <w:r w:rsidRPr="00E214A2">
              <w:rPr>
                <w:bCs/>
                <w:sz w:val="24"/>
              </w:rPr>
              <w:t>Chỉ nhận: "Đã đặt", "Đang thực hiện", "Hoàn thành", "Đã hủy"</w:t>
            </w:r>
          </w:p>
        </w:tc>
        <w:tc>
          <w:tcPr>
            <w:tcW w:w="2208" w:type="dxa"/>
          </w:tcPr>
          <w:p w14:paraId="1AA4A901" w14:textId="4A54C65A" w:rsidR="00E214A2" w:rsidRPr="001F2F9F" w:rsidRDefault="00E214A2" w:rsidP="00F0350C">
            <w:pPr>
              <w:tabs>
                <w:tab w:val="center" w:pos="4536"/>
                <w:tab w:val="center" w:pos="7938"/>
              </w:tabs>
              <w:spacing w:line="360" w:lineRule="auto"/>
              <w:ind w:firstLine="0"/>
              <w:jc w:val="left"/>
              <w:rPr>
                <w:bCs/>
                <w:sz w:val="24"/>
              </w:rPr>
            </w:pPr>
            <w:r w:rsidRPr="00E214A2">
              <w:rPr>
                <w:bCs/>
                <w:sz w:val="24"/>
              </w:rPr>
              <w:t>Mặc định: "Đã đặt"</w:t>
            </w:r>
          </w:p>
        </w:tc>
      </w:tr>
      <w:tr w:rsidR="00E214A2" w:rsidRPr="00FE16DA" w14:paraId="3D443782" w14:textId="77777777" w:rsidTr="00E214A2">
        <w:trPr>
          <w:jc w:val="left"/>
        </w:trPr>
        <w:tc>
          <w:tcPr>
            <w:tcW w:w="307" w:type="dxa"/>
          </w:tcPr>
          <w:p w14:paraId="6C29981C" w14:textId="77777777" w:rsidR="00E214A2" w:rsidRPr="00FE16DA" w:rsidRDefault="00E214A2" w:rsidP="00F0350C">
            <w:pPr>
              <w:spacing w:line="360" w:lineRule="auto"/>
              <w:ind w:firstLine="5"/>
              <w:jc w:val="left"/>
              <w:rPr>
                <w:sz w:val="24"/>
              </w:rPr>
            </w:pPr>
            <w:r w:rsidRPr="00FE16DA">
              <w:rPr>
                <w:sz w:val="24"/>
              </w:rPr>
              <w:t>1.4</w:t>
            </w:r>
          </w:p>
        </w:tc>
        <w:tc>
          <w:tcPr>
            <w:tcW w:w="3050" w:type="dxa"/>
          </w:tcPr>
          <w:p w14:paraId="12BD50AD" w14:textId="369F01D7" w:rsidR="00E214A2" w:rsidRPr="00FE16DA" w:rsidRDefault="00E214A2" w:rsidP="00F0350C">
            <w:pPr>
              <w:spacing w:line="360" w:lineRule="auto"/>
              <w:ind w:firstLine="0"/>
              <w:jc w:val="left"/>
              <w:rPr>
                <w:sz w:val="24"/>
              </w:rPr>
            </w:pPr>
            <w:r w:rsidRPr="00E214A2">
              <w:rPr>
                <w:sz w:val="24"/>
              </w:rPr>
              <w:t>tongThoiGianDuKien</w:t>
            </w:r>
          </w:p>
        </w:tc>
        <w:tc>
          <w:tcPr>
            <w:tcW w:w="1471" w:type="dxa"/>
          </w:tcPr>
          <w:p w14:paraId="03CCC2E9" w14:textId="77777777" w:rsidR="00E214A2" w:rsidRPr="001F2F9F" w:rsidRDefault="00E214A2" w:rsidP="00F0350C">
            <w:pPr>
              <w:tabs>
                <w:tab w:val="center" w:pos="4536"/>
                <w:tab w:val="center" w:pos="7938"/>
              </w:tabs>
              <w:spacing w:line="360" w:lineRule="auto"/>
              <w:ind w:firstLine="0"/>
              <w:jc w:val="left"/>
              <w:rPr>
                <w:bCs/>
                <w:sz w:val="24"/>
              </w:rPr>
            </w:pPr>
            <w:r w:rsidRPr="001F2F9F">
              <w:rPr>
                <w:bCs/>
                <w:sz w:val="24"/>
              </w:rPr>
              <w:t>String</w:t>
            </w:r>
          </w:p>
        </w:tc>
        <w:tc>
          <w:tcPr>
            <w:tcW w:w="1964" w:type="dxa"/>
          </w:tcPr>
          <w:p w14:paraId="615E11C0" w14:textId="27387CD4" w:rsidR="00E214A2" w:rsidRPr="001F2F9F" w:rsidRDefault="00E214A2" w:rsidP="00F0350C">
            <w:pPr>
              <w:spacing w:line="360" w:lineRule="auto"/>
              <w:ind w:left="54" w:firstLine="0"/>
              <w:jc w:val="left"/>
              <w:rPr>
                <w:bCs/>
                <w:sz w:val="24"/>
              </w:rPr>
            </w:pPr>
            <w:r w:rsidRPr="00E214A2">
              <w:rPr>
                <w:bCs/>
                <w:sz w:val="24"/>
              </w:rPr>
              <w:t>Tổng thời gian dự kiến (phút) của tất cả dịch vụ đăng ký trong lịch hẹn</w:t>
            </w:r>
          </w:p>
        </w:tc>
        <w:tc>
          <w:tcPr>
            <w:tcW w:w="2208" w:type="dxa"/>
          </w:tcPr>
          <w:p w14:paraId="70DBD9EC" w14:textId="6CF10BA3" w:rsidR="00E214A2" w:rsidRPr="001F2F9F" w:rsidRDefault="00E214A2" w:rsidP="00F0350C">
            <w:pPr>
              <w:tabs>
                <w:tab w:val="center" w:pos="4536"/>
                <w:tab w:val="center" w:pos="7938"/>
              </w:tabs>
              <w:spacing w:line="360" w:lineRule="auto"/>
              <w:ind w:firstLine="0"/>
              <w:jc w:val="left"/>
              <w:rPr>
                <w:bCs/>
                <w:sz w:val="24"/>
              </w:rPr>
            </w:pPr>
            <w:r w:rsidRPr="00E214A2">
              <w:rPr>
                <w:bCs/>
                <w:sz w:val="24"/>
              </w:rPr>
              <w:t>Tính tự động</w:t>
            </w:r>
          </w:p>
        </w:tc>
      </w:tr>
      <w:tr w:rsidR="00E214A2" w:rsidRPr="00FE16DA" w14:paraId="2D3D04A8" w14:textId="77777777" w:rsidTr="00E214A2">
        <w:trPr>
          <w:jc w:val="left"/>
        </w:trPr>
        <w:tc>
          <w:tcPr>
            <w:tcW w:w="307" w:type="dxa"/>
          </w:tcPr>
          <w:p w14:paraId="7089BDF9" w14:textId="77777777" w:rsidR="00E214A2" w:rsidRPr="00FE16DA" w:rsidRDefault="00E214A2" w:rsidP="00F0350C">
            <w:pPr>
              <w:spacing w:line="360" w:lineRule="auto"/>
              <w:ind w:firstLine="5"/>
              <w:jc w:val="left"/>
              <w:rPr>
                <w:b/>
                <w:sz w:val="24"/>
              </w:rPr>
            </w:pPr>
            <w:r w:rsidRPr="00FE16DA">
              <w:rPr>
                <w:b/>
                <w:sz w:val="24"/>
              </w:rPr>
              <w:t>2</w:t>
            </w:r>
          </w:p>
        </w:tc>
        <w:tc>
          <w:tcPr>
            <w:tcW w:w="3050" w:type="dxa"/>
          </w:tcPr>
          <w:p w14:paraId="6F49F2B0" w14:textId="77777777" w:rsidR="00E214A2" w:rsidRPr="00FE16DA" w:rsidRDefault="00E214A2" w:rsidP="00F0350C">
            <w:pPr>
              <w:spacing w:line="360" w:lineRule="auto"/>
              <w:ind w:firstLine="0"/>
              <w:jc w:val="left"/>
              <w:rPr>
                <w:b/>
                <w:sz w:val="24"/>
              </w:rPr>
            </w:pPr>
            <w:r w:rsidRPr="00FE16DA">
              <w:rPr>
                <w:b/>
                <w:sz w:val="24"/>
              </w:rPr>
              <w:t>Viết các phương thức getter, setter</w:t>
            </w:r>
          </w:p>
        </w:tc>
        <w:tc>
          <w:tcPr>
            <w:tcW w:w="1471" w:type="dxa"/>
          </w:tcPr>
          <w:p w14:paraId="02F0463F" w14:textId="77777777" w:rsidR="00E214A2" w:rsidRPr="00FE16DA" w:rsidRDefault="00E214A2" w:rsidP="00F0350C">
            <w:pPr>
              <w:tabs>
                <w:tab w:val="center" w:pos="4536"/>
                <w:tab w:val="center" w:pos="7938"/>
              </w:tabs>
              <w:spacing w:line="360" w:lineRule="auto"/>
              <w:ind w:firstLine="0"/>
              <w:jc w:val="left"/>
              <w:rPr>
                <w:b/>
                <w:sz w:val="24"/>
              </w:rPr>
            </w:pPr>
          </w:p>
        </w:tc>
        <w:tc>
          <w:tcPr>
            <w:tcW w:w="1964" w:type="dxa"/>
          </w:tcPr>
          <w:p w14:paraId="56C39F8C" w14:textId="77777777" w:rsidR="00E214A2" w:rsidRPr="00FE16DA" w:rsidRDefault="00E214A2" w:rsidP="00F0350C">
            <w:pPr>
              <w:spacing w:line="360" w:lineRule="auto"/>
              <w:ind w:left="54" w:firstLine="0"/>
              <w:jc w:val="left"/>
              <w:rPr>
                <w:b/>
                <w:sz w:val="24"/>
              </w:rPr>
            </w:pPr>
          </w:p>
        </w:tc>
        <w:tc>
          <w:tcPr>
            <w:tcW w:w="2208" w:type="dxa"/>
          </w:tcPr>
          <w:p w14:paraId="29CCB4B3" w14:textId="77777777" w:rsidR="00E214A2" w:rsidRPr="00FE16DA" w:rsidRDefault="00E214A2" w:rsidP="00F0350C">
            <w:pPr>
              <w:tabs>
                <w:tab w:val="center" w:pos="4536"/>
                <w:tab w:val="center" w:pos="7938"/>
              </w:tabs>
              <w:spacing w:line="360" w:lineRule="auto"/>
              <w:ind w:firstLine="0"/>
              <w:jc w:val="left"/>
              <w:rPr>
                <w:b/>
                <w:sz w:val="24"/>
              </w:rPr>
            </w:pPr>
          </w:p>
        </w:tc>
      </w:tr>
      <w:tr w:rsidR="00E214A2" w:rsidRPr="00FE16DA" w14:paraId="019DB4C1" w14:textId="77777777" w:rsidTr="00E214A2">
        <w:trPr>
          <w:jc w:val="left"/>
        </w:trPr>
        <w:tc>
          <w:tcPr>
            <w:tcW w:w="307" w:type="dxa"/>
          </w:tcPr>
          <w:p w14:paraId="18E85B67" w14:textId="77777777" w:rsidR="00E214A2" w:rsidRPr="00FE16DA" w:rsidRDefault="00E214A2" w:rsidP="00F0350C">
            <w:pPr>
              <w:spacing w:line="360" w:lineRule="auto"/>
              <w:ind w:firstLine="5"/>
              <w:jc w:val="left"/>
              <w:rPr>
                <w:sz w:val="24"/>
              </w:rPr>
            </w:pPr>
            <w:r w:rsidRPr="00FE16DA">
              <w:rPr>
                <w:sz w:val="24"/>
              </w:rPr>
              <w:t>2.1</w:t>
            </w:r>
          </w:p>
        </w:tc>
        <w:tc>
          <w:tcPr>
            <w:tcW w:w="3050" w:type="dxa"/>
          </w:tcPr>
          <w:p w14:paraId="25074501" w14:textId="3B016EA8" w:rsidR="00E214A2" w:rsidRPr="00FE16DA" w:rsidRDefault="00E214A2" w:rsidP="00F0350C">
            <w:pPr>
              <w:spacing w:line="360" w:lineRule="auto"/>
              <w:ind w:firstLine="0"/>
              <w:jc w:val="left"/>
              <w:rPr>
                <w:sz w:val="24"/>
              </w:rPr>
            </w:pPr>
            <w:r w:rsidRPr="00E214A2">
              <w:rPr>
                <w:sz w:val="24"/>
              </w:rPr>
              <w:t>setMaLichHen(String maLH)</w:t>
            </w:r>
          </w:p>
        </w:tc>
        <w:tc>
          <w:tcPr>
            <w:tcW w:w="1471" w:type="dxa"/>
          </w:tcPr>
          <w:p w14:paraId="22EEEEE3" w14:textId="77777777" w:rsidR="00E214A2" w:rsidRPr="00FE16DA" w:rsidRDefault="00E214A2" w:rsidP="00F0350C">
            <w:pPr>
              <w:tabs>
                <w:tab w:val="center" w:pos="4536"/>
                <w:tab w:val="center" w:pos="7938"/>
              </w:tabs>
              <w:spacing w:line="360" w:lineRule="auto"/>
              <w:ind w:firstLine="0"/>
              <w:jc w:val="left"/>
              <w:rPr>
                <w:b/>
                <w:sz w:val="24"/>
              </w:rPr>
            </w:pPr>
            <w:r w:rsidRPr="00FE16DA">
              <w:rPr>
                <w:b/>
                <w:sz w:val="24"/>
              </w:rPr>
              <w:t>void</w:t>
            </w:r>
          </w:p>
        </w:tc>
        <w:tc>
          <w:tcPr>
            <w:tcW w:w="1964" w:type="dxa"/>
          </w:tcPr>
          <w:p w14:paraId="434F44CB" w14:textId="19753912" w:rsidR="00E214A2" w:rsidRPr="00FE16DA" w:rsidRDefault="00E214A2" w:rsidP="00F0350C">
            <w:pPr>
              <w:spacing w:line="360" w:lineRule="auto"/>
              <w:ind w:left="54" w:firstLine="0"/>
              <w:jc w:val="left"/>
              <w:rPr>
                <w:sz w:val="24"/>
              </w:rPr>
            </w:pPr>
            <w:r w:rsidRPr="00E214A2">
              <w:rPr>
                <w:sz w:val="24"/>
              </w:rPr>
              <w:t>Kiểm tra đúng định dạng LHYYMMDDXXX</w:t>
            </w:r>
          </w:p>
        </w:tc>
        <w:tc>
          <w:tcPr>
            <w:tcW w:w="2208" w:type="dxa"/>
          </w:tcPr>
          <w:p w14:paraId="530F00C7" w14:textId="03DE0FA5" w:rsidR="00E214A2" w:rsidRPr="00FE16DA" w:rsidRDefault="00E214A2" w:rsidP="00F0350C">
            <w:pPr>
              <w:pStyle w:val="ListParagraph"/>
              <w:tabs>
                <w:tab w:val="center" w:pos="4536"/>
                <w:tab w:val="center" w:pos="7938"/>
              </w:tabs>
              <w:spacing w:line="360" w:lineRule="auto"/>
              <w:ind w:left="27" w:firstLine="0"/>
              <w:jc w:val="left"/>
              <w:rPr>
                <w:sz w:val="24"/>
              </w:rPr>
            </w:pPr>
            <w:r w:rsidRPr="00BA3261">
              <w:rPr>
                <w:sz w:val="24"/>
              </w:rPr>
              <w:t xml:space="preserve">Throw exception nếu </w:t>
            </w:r>
            <w:r>
              <w:rPr>
                <w:sz w:val="24"/>
              </w:rPr>
              <w:t>maLichHen sai định dạng</w:t>
            </w:r>
          </w:p>
        </w:tc>
      </w:tr>
      <w:tr w:rsidR="00E214A2" w:rsidRPr="00FE16DA" w14:paraId="7A52EE16" w14:textId="77777777" w:rsidTr="00E214A2">
        <w:trPr>
          <w:jc w:val="left"/>
        </w:trPr>
        <w:tc>
          <w:tcPr>
            <w:tcW w:w="307" w:type="dxa"/>
          </w:tcPr>
          <w:p w14:paraId="1A2BF727" w14:textId="77777777" w:rsidR="00E214A2" w:rsidRPr="00FE16DA" w:rsidRDefault="00E214A2" w:rsidP="00F0350C">
            <w:pPr>
              <w:spacing w:line="360" w:lineRule="auto"/>
              <w:ind w:firstLine="5"/>
              <w:jc w:val="left"/>
              <w:rPr>
                <w:sz w:val="24"/>
              </w:rPr>
            </w:pPr>
            <w:r w:rsidRPr="00FE16DA">
              <w:rPr>
                <w:sz w:val="24"/>
              </w:rPr>
              <w:t>2.2</w:t>
            </w:r>
          </w:p>
        </w:tc>
        <w:tc>
          <w:tcPr>
            <w:tcW w:w="3050" w:type="dxa"/>
          </w:tcPr>
          <w:p w14:paraId="23B55F00" w14:textId="57A9074C" w:rsidR="00E214A2" w:rsidRPr="00FE16DA" w:rsidRDefault="00E214A2" w:rsidP="00F0350C">
            <w:pPr>
              <w:spacing w:line="360" w:lineRule="auto"/>
              <w:ind w:firstLine="0"/>
              <w:jc w:val="left"/>
              <w:rPr>
                <w:sz w:val="24"/>
              </w:rPr>
            </w:pPr>
            <w:r w:rsidRPr="00E214A2">
              <w:rPr>
                <w:sz w:val="24"/>
              </w:rPr>
              <w:t>setNgayGioHen(LocalDateTime time)</w:t>
            </w:r>
          </w:p>
        </w:tc>
        <w:tc>
          <w:tcPr>
            <w:tcW w:w="1471" w:type="dxa"/>
          </w:tcPr>
          <w:p w14:paraId="000A3B17" w14:textId="77777777" w:rsidR="00E214A2" w:rsidRPr="00FE16DA" w:rsidRDefault="00E214A2" w:rsidP="00F0350C">
            <w:pPr>
              <w:tabs>
                <w:tab w:val="center" w:pos="4536"/>
                <w:tab w:val="center" w:pos="7938"/>
              </w:tabs>
              <w:spacing w:line="360" w:lineRule="auto"/>
              <w:ind w:firstLine="0"/>
              <w:jc w:val="left"/>
              <w:rPr>
                <w:b/>
                <w:sz w:val="24"/>
              </w:rPr>
            </w:pPr>
            <w:r w:rsidRPr="00FE16DA">
              <w:rPr>
                <w:b/>
                <w:sz w:val="24"/>
              </w:rPr>
              <w:t>void</w:t>
            </w:r>
          </w:p>
        </w:tc>
        <w:tc>
          <w:tcPr>
            <w:tcW w:w="1964" w:type="dxa"/>
          </w:tcPr>
          <w:p w14:paraId="2389800A" w14:textId="25CFE486" w:rsidR="00E214A2" w:rsidRPr="00FE16DA" w:rsidRDefault="00E214A2" w:rsidP="00F0350C">
            <w:pPr>
              <w:pStyle w:val="ListParagraph"/>
              <w:spacing w:line="360" w:lineRule="auto"/>
              <w:ind w:left="54" w:firstLine="0"/>
              <w:jc w:val="left"/>
              <w:rPr>
                <w:sz w:val="24"/>
              </w:rPr>
            </w:pPr>
            <w:r w:rsidRPr="00E214A2">
              <w:rPr>
                <w:sz w:val="24"/>
              </w:rPr>
              <w:t xml:space="preserve">Kiểm tra time &gt;= </w:t>
            </w:r>
            <w:r>
              <w:rPr>
                <w:sz w:val="24"/>
              </w:rPr>
              <w:t>ngày hiện tại</w:t>
            </w:r>
          </w:p>
        </w:tc>
        <w:tc>
          <w:tcPr>
            <w:tcW w:w="2208" w:type="dxa"/>
          </w:tcPr>
          <w:p w14:paraId="6D01D4F0" w14:textId="5EFE9CD7" w:rsidR="00E214A2" w:rsidRPr="00FE16DA" w:rsidRDefault="00E214A2" w:rsidP="00F0350C">
            <w:pPr>
              <w:pStyle w:val="ListParagraph"/>
              <w:tabs>
                <w:tab w:val="center" w:pos="4536"/>
                <w:tab w:val="center" w:pos="7938"/>
              </w:tabs>
              <w:spacing w:line="360" w:lineRule="auto"/>
              <w:ind w:left="27" w:firstLine="0"/>
              <w:jc w:val="left"/>
              <w:rPr>
                <w:sz w:val="24"/>
              </w:rPr>
            </w:pPr>
            <w:r w:rsidRPr="00BA3261">
              <w:rPr>
                <w:sz w:val="24"/>
              </w:rPr>
              <w:t xml:space="preserve">Throw exception nếu </w:t>
            </w:r>
            <w:r>
              <w:rPr>
                <w:sz w:val="24"/>
              </w:rPr>
              <w:t>ngayGioHen &lt; ngày hiện tại</w:t>
            </w:r>
          </w:p>
        </w:tc>
      </w:tr>
      <w:tr w:rsidR="00E214A2" w:rsidRPr="00FE16DA" w14:paraId="2913926B" w14:textId="77777777" w:rsidTr="00E214A2">
        <w:trPr>
          <w:jc w:val="left"/>
        </w:trPr>
        <w:tc>
          <w:tcPr>
            <w:tcW w:w="307" w:type="dxa"/>
          </w:tcPr>
          <w:p w14:paraId="5A84C3FE" w14:textId="77777777" w:rsidR="00E214A2" w:rsidRPr="00FE16DA" w:rsidRDefault="00E214A2" w:rsidP="00F0350C">
            <w:pPr>
              <w:spacing w:line="360" w:lineRule="auto"/>
              <w:ind w:firstLine="5"/>
              <w:jc w:val="left"/>
              <w:rPr>
                <w:sz w:val="24"/>
              </w:rPr>
            </w:pPr>
            <w:r w:rsidRPr="00FE16DA">
              <w:rPr>
                <w:sz w:val="24"/>
              </w:rPr>
              <w:t>2.3</w:t>
            </w:r>
          </w:p>
        </w:tc>
        <w:tc>
          <w:tcPr>
            <w:tcW w:w="3050" w:type="dxa"/>
          </w:tcPr>
          <w:p w14:paraId="325FC6CF" w14:textId="7517AC4F" w:rsidR="00E214A2" w:rsidRPr="00FE16DA" w:rsidRDefault="00E214A2" w:rsidP="00F0350C">
            <w:pPr>
              <w:spacing w:line="360" w:lineRule="auto"/>
              <w:ind w:firstLine="0"/>
              <w:jc w:val="left"/>
              <w:rPr>
                <w:sz w:val="24"/>
              </w:rPr>
            </w:pPr>
            <w:r w:rsidRPr="00E214A2">
              <w:rPr>
                <w:sz w:val="24"/>
              </w:rPr>
              <w:t>setTrangThai(String trangThai)</w:t>
            </w:r>
          </w:p>
        </w:tc>
        <w:tc>
          <w:tcPr>
            <w:tcW w:w="1471" w:type="dxa"/>
          </w:tcPr>
          <w:p w14:paraId="1F5ABD61" w14:textId="77777777" w:rsidR="00E214A2" w:rsidRPr="00FE16DA" w:rsidRDefault="00E214A2" w:rsidP="00F0350C">
            <w:pPr>
              <w:tabs>
                <w:tab w:val="center" w:pos="4536"/>
                <w:tab w:val="center" w:pos="7938"/>
              </w:tabs>
              <w:spacing w:line="360" w:lineRule="auto"/>
              <w:ind w:firstLine="0"/>
              <w:jc w:val="left"/>
              <w:rPr>
                <w:b/>
                <w:sz w:val="24"/>
              </w:rPr>
            </w:pPr>
            <w:r w:rsidRPr="00FE16DA">
              <w:rPr>
                <w:b/>
                <w:sz w:val="24"/>
              </w:rPr>
              <w:t>void</w:t>
            </w:r>
          </w:p>
        </w:tc>
        <w:tc>
          <w:tcPr>
            <w:tcW w:w="1964" w:type="dxa"/>
          </w:tcPr>
          <w:p w14:paraId="77200555" w14:textId="7F3407FD" w:rsidR="00E214A2" w:rsidRPr="00FE16DA" w:rsidRDefault="00E214A2" w:rsidP="00F0350C">
            <w:pPr>
              <w:pStyle w:val="ListParagraph"/>
              <w:spacing w:line="360" w:lineRule="auto"/>
              <w:ind w:left="54" w:firstLine="0"/>
              <w:jc w:val="left"/>
              <w:rPr>
                <w:sz w:val="24"/>
              </w:rPr>
            </w:pPr>
            <w:r w:rsidRPr="00E214A2">
              <w:rPr>
                <w:sz w:val="24"/>
              </w:rPr>
              <w:t>Kiểm tra giá trị phải thuộc danh mục quy định và tuân thủ luồng chuyển trạng thái</w:t>
            </w:r>
          </w:p>
        </w:tc>
        <w:tc>
          <w:tcPr>
            <w:tcW w:w="2208" w:type="dxa"/>
          </w:tcPr>
          <w:p w14:paraId="22797894" w14:textId="21178255" w:rsidR="00E214A2" w:rsidRPr="00FE16DA" w:rsidRDefault="00E214A2" w:rsidP="00F0350C">
            <w:pPr>
              <w:pStyle w:val="ListParagraph"/>
              <w:tabs>
                <w:tab w:val="center" w:pos="4536"/>
                <w:tab w:val="center" w:pos="7938"/>
              </w:tabs>
              <w:spacing w:line="360" w:lineRule="auto"/>
              <w:ind w:left="27" w:firstLine="0"/>
              <w:jc w:val="left"/>
              <w:rPr>
                <w:sz w:val="24"/>
              </w:rPr>
            </w:pPr>
          </w:p>
        </w:tc>
      </w:tr>
      <w:tr w:rsidR="00E214A2" w:rsidRPr="00FE16DA" w14:paraId="74FAC366" w14:textId="77777777" w:rsidTr="00E214A2">
        <w:trPr>
          <w:jc w:val="left"/>
        </w:trPr>
        <w:tc>
          <w:tcPr>
            <w:tcW w:w="307" w:type="dxa"/>
          </w:tcPr>
          <w:p w14:paraId="6EE4E5BD" w14:textId="77777777" w:rsidR="00E214A2" w:rsidRPr="00FE16DA" w:rsidRDefault="00E214A2" w:rsidP="00F0350C">
            <w:pPr>
              <w:spacing w:line="360" w:lineRule="auto"/>
              <w:ind w:firstLine="5"/>
              <w:jc w:val="left"/>
              <w:rPr>
                <w:sz w:val="24"/>
              </w:rPr>
            </w:pPr>
            <w:r w:rsidRPr="00FE16DA">
              <w:rPr>
                <w:sz w:val="24"/>
              </w:rPr>
              <w:lastRenderedPageBreak/>
              <w:t>2.4</w:t>
            </w:r>
          </w:p>
        </w:tc>
        <w:tc>
          <w:tcPr>
            <w:tcW w:w="3050" w:type="dxa"/>
          </w:tcPr>
          <w:p w14:paraId="5E4E7FD1" w14:textId="085D5B4F" w:rsidR="00E214A2" w:rsidRPr="00FE16DA" w:rsidRDefault="00E214A2" w:rsidP="00F0350C">
            <w:pPr>
              <w:spacing w:line="360" w:lineRule="auto"/>
              <w:ind w:firstLine="0"/>
              <w:jc w:val="left"/>
              <w:rPr>
                <w:sz w:val="24"/>
              </w:rPr>
            </w:pPr>
            <w:r w:rsidRPr="00E214A2">
              <w:rPr>
                <w:sz w:val="24"/>
              </w:rPr>
              <w:t>setTongThoiGianDuKien(int tongTg)</w:t>
            </w:r>
          </w:p>
        </w:tc>
        <w:tc>
          <w:tcPr>
            <w:tcW w:w="1471" w:type="dxa"/>
          </w:tcPr>
          <w:p w14:paraId="048A4E05" w14:textId="77777777" w:rsidR="00E214A2" w:rsidRPr="00FE16DA" w:rsidRDefault="00E214A2" w:rsidP="00F0350C">
            <w:pPr>
              <w:tabs>
                <w:tab w:val="center" w:pos="4536"/>
                <w:tab w:val="center" w:pos="7938"/>
              </w:tabs>
              <w:spacing w:line="360" w:lineRule="auto"/>
              <w:ind w:firstLine="0"/>
              <w:jc w:val="left"/>
              <w:rPr>
                <w:b/>
                <w:sz w:val="24"/>
              </w:rPr>
            </w:pPr>
            <w:r w:rsidRPr="00FE16DA">
              <w:rPr>
                <w:b/>
                <w:sz w:val="24"/>
              </w:rPr>
              <w:t>void</w:t>
            </w:r>
          </w:p>
        </w:tc>
        <w:tc>
          <w:tcPr>
            <w:tcW w:w="1964" w:type="dxa"/>
          </w:tcPr>
          <w:p w14:paraId="48DFC82B" w14:textId="27ADAAC5" w:rsidR="00E214A2" w:rsidRPr="00FE16DA" w:rsidRDefault="00E214A2" w:rsidP="00F0350C">
            <w:pPr>
              <w:pStyle w:val="ListParagraph"/>
              <w:spacing w:line="360" w:lineRule="auto"/>
              <w:ind w:left="54" w:firstLine="0"/>
              <w:jc w:val="left"/>
              <w:rPr>
                <w:sz w:val="24"/>
              </w:rPr>
            </w:pPr>
            <w:r w:rsidRPr="00E214A2">
              <w:rPr>
                <w:sz w:val="24"/>
              </w:rPr>
              <w:t>Kiểm tra tongTg &gt; 0</w:t>
            </w:r>
          </w:p>
        </w:tc>
        <w:tc>
          <w:tcPr>
            <w:tcW w:w="2208" w:type="dxa"/>
          </w:tcPr>
          <w:p w14:paraId="4C0EF5DB" w14:textId="7DB79114" w:rsidR="00E214A2" w:rsidRPr="00FE16DA" w:rsidRDefault="00E214A2" w:rsidP="00F0350C">
            <w:pPr>
              <w:pStyle w:val="ListParagraph"/>
              <w:tabs>
                <w:tab w:val="center" w:pos="4536"/>
                <w:tab w:val="center" w:pos="7938"/>
              </w:tabs>
              <w:spacing w:line="360" w:lineRule="auto"/>
              <w:ind w:left="27" w:firstLine="0"/>
              <w:jc w:val="left"/>
              <w:rPr>
                <w:sz w:val="24"/>
              </w:rPr>
            </w:pPr>
            <w:r w:rsidRPr="00BA3261">
              <w:rPr>
                <w:sz w:val="24"/>
              </w:rPr>
              <w:t xml:space="preserve">Throw exception nếu </w:t>
            </w:r>
            <w:r>
              <w:rPr>
                <w:sz w:val="24"/>
              </w:rPr>
              <w:t>tongThoiGianDuKien &lt;= 0</w:t>
            </w:r>
          </w:p>
        </w:tc>
      </w:tr>
      <w:tr w:rsidR="00E214A2" w:rsidRPr="00FE16DA" w14:paraId="558D7CF2" w14:textId="77777777" w:rsidTr="00E214A2">
        <w:trPr>
          <w:jc w:val="left"/>
        </w:trPr>
        <w:tc>
          <w:tcPr>
            <w:tcW w:w="307" w:type="dxa"/>
          </w:tcPr>
          <w:p w14:paraId="665B6F92" w14:textId="77777777" w:rsidR="00E214A2" w:rsidRPr="00FE16DA" w:rsidRDefault="00E214A2" w:rsidP="00F0350C">
            <w:pPr>
              <w:spacing w:line="360" w:lineRule="auto"/>
              <w:ind w:firstLine="5"/>
              <w:jc w:val="left"/>
              <w:rPr>
                <w:b/>
                <w:sz w:val="24"/>
              </w:rPr>
            </w:pPr>
            <w:r w:rsidRPr="00FE16DA">
              <w:rPr>
                <w:b/>
                <w:sz w:val="24"/>
              </w:rPr>
              <w:t>3</w:t>
            </w:r>
          </w:p>
        </w:tc>
        <w:tc>
          <w:tcPr>
            <w:tcW w:w="3050" w:type="dxa"/>
          </w:tcPr>
          <w:p w14:paraId="5CD431C4" w14:textId="77777777" w:rsidR="00E214A2" w:rsidRPr="00FE16DA" w:rsidRDefault="00E214A2" w:rsidP="00F0350C">
            <w:pPr>
              <w:spacing w:line="360" w:lineRule="auto"/>
              <w:ind w:firstLine="0"/>
              <w:jc w:val="left"/>
              <w:rPr>
                <w:b/>
                <w:sz w:val="24"/>
              </w:rPr>
            </w:pPr>
            <w:r w:rsidRPr="00FE16DA">
              <w:rPr>
                <w:b/>
                <w:sz w:val="24"/>
              </w:rPr>
              <w:t>Viết các constructor</w:t>
            </w:r>
          </w:p>
        </w:tc>
        <w:tc>
          <w:tcPr>
            <w:tcW w:w="1471" w:type="dxa"/>
          </w:tcPr>
          <w:p w14:paraId="53862476" w14:textId="77777777" w:rsidR="00E214A2" w:rsidRPr="00FE16DA" w:rsidRDefault="00E214A2" w:rsidP="00F0350C">
            <w:pPr>
              <w:tabs>
                <w:tab w:val="center" w:pos="4536"/>
                <w:tab w:val="center" w:pos="7938"/>
              </w:tabs>
              <w:spacing w:line="360" w:lineRule="auto"/>
              <w:ind w:firstLine="0"/>
              <w:jc w:val="left"/>
              <w:rPr>
                <w:b/>
                <w:sz w:val="24"/>
              </w:rPr>
            </w:pPr>
          </w:p>
        </w:tc>
        <w:tc>
          <w:tcPr>
            <w:tcW w:w="1964" w:type="dxa"/>
          </w:tcPr>
          <w:p w14:paraId="5C31B129" w14:textId="77777777" w:rsidR="00E214A2" w:rsidRPr="00FE16DA" w:rsidRDefault="00E214A2" w:rsidP="00F0350C">
            <w:pPr>
              <w:pStyle w:val="ListParagraph"/>
              <w:numPr>
                <w:ilvl w:val="0"/>
                <w:numId w:val="8"/>
              </w:numPr>
              <w:spacing w:before="0" w:after="60" w:line="360" w:lineRule="auto"/>
              <w:ind w:left="54" w:firstLine="0"/>
              <w:jc w:val="left"/>
              <w:rPr>
                <w:sz w:val="24"/>
              </w:rPr>
            </w:pPr>
            <w:r w:rsidRPr="00FE16DA">
              <w:rPr>
                <w:sz w:val="24"/>
              </w:rPr>
              <w:t>Contructor mặc nhiên</w:t>
            </w:r>
          </w:p>
          <w:p w14:paraId="79665A1E" w14:textId="77777777" w:rsidR="00E214A2" w:rsidRPr="00FE16DA" w:rsidRDefault="00E214A2" w:rsidP="00F0350C">
            <w:pPr>
              <w:pStyle w:val="ListParagraph"/>
              <w:numPr>
                <w:ilvl w:val="0"/>
                <w:numId w:val="8"/>
              </w:numPr>
              <w:spacing w:before="0" w:after="60" w:line="360" w:lineRule="auto"/>
              <w:ind w:left="54" w:firstLine="0"/>
              <w:jc w:val="left"/>
              <w:rPr>
                <w:sz w:val="24"/>
              </w:rPr>
            </w:pPr>
            <w:r w:rsidRPr="00FE16DA">
              <w:rPr>
                <w:sz w:val="24"/>
              </w:rPr>
              <w:t>Constructor có đầy đủ tham số</w:t>
            </w:r>
          </w:p>
          <w:p w14:paraId="669C2423" w14:textId="77777777" w:rsidR="00E214A2" w:rsidRPr="00FE16DA" w:rsidRDefault="00E214A2" w:rsidP="00F0350C">
            <w:pPr>
              <w:pStyle w:val="ListParagraph"/>
              <w:numPr>
                <w:ilvl w:val="0"/>
                <w:numId w:val="8"/>
              </w:numPr>
              <w:spacing w:before="0" w:after="60" w:line="360" w:lineRule="auto"/>
              <w:ind w:left="54" w:firstLine="0"/>
              <w:jc w:val="left"/>
              <w:rPr>
                <w:sz w:val="24"/>
              </w:rPr>
            </w:pPr>
            <w:r w:rsidRPr="00FE16DA">
              <w:rPr>
                <w:sz w:val="24"/>
              </w:rPr>
              <w:t>Copy constructor</w:t>
            </w:r>
          </w:p>
        </w:tc>
        <w:tc>
          <w:tcPr>
            <w:tcW w:w="2208" w:type="dxa"/>
          </w:tcPr>
          <w:p w14:paraId="0F233AA5" w14:textId="77777777" w:rsidR="00E214A2" w:rsidRPr="00FE16DA" w:rsidRDefault="00E214A2" w:rsidP="00F0350C">
            <w:pPr>
              <w:pStyle w:val="ListParagraph"/>
              <w:tabs>
                <w:tab w:val="center" w:pos="4536"/>
                <w:tab w:val="center" w:pos="7938"/>
              </w:tabs>
              <w:spacing w:line="360" w:lineRule="auto"/>
              <w:ind w:left="27" w:firstLine="0"/>
              <w:jc w:val="left"/>
              <w:rPr>
                <w:sz w:val="24"/>
              </w:rPr>
            </w:pPr>
          </w:p>
        </w:tc>
      </w:tr>
      <w:tr w:rsidR="00E214A2" w:rsidRPr="00FE16DA" w14:paraId="1715A49A" w14:textId="77777777" w:rsidTr="00E214A2">
        <w:trPr>
          <w:jc w:val="left"/>
        </w:trPr>
        <w:tc>
          <w:tcPr>
            <w:tcW w:w="307" w:type="dxa"/>
          </w:tcPr>
          <w:p w14:paraId="2FFF21D0" w14:textId="77777777" w:rsidR="00E214A2" w:rsidRPr="00FE16DA" w:rsidRDefault="00E214A2" w:rsidP="00F0350C">
            <w:pPr>
              <w:spacing w:line="360" w:lineRule="auto"/>
              <w:ind w:firstLine="5"/>
              <w:jc w:val="left"/>
              <w:rPr>
                <w:b/>
                <w:sz w:val="24"/>
              </w:rPr>
            </w:pPr>
            <w:r w:rsidRPr="00FE16DA">
              <w:rPr>
                <w:b/>
                <w:sz w:val="24"/>
              </w:rPr>
              <w:t>4</w:t>
            </w:r>
          </w:p>
        </w:tc>
        <w:tc>
          <w:tcPr>
            <w:tcW w:w="3050" w:type="dxa"/>
          </w:tcPr>
          <w:p w14:paraId="69C0F07E" w14:textId="77777777" w:rsidR="00E214A2" w:rsidRPr="00FE16DA" w:rsidRDefault="00E214A2" w:rsidP="00F0350C">
            <w:pPr>
              <w:spacing w:line="360" w:lineRule="auto"/>
              <w:ind w:firstLine="0"/>
              <w:jc w:val="left"/>
              <w:rPr>
                <w:b/>
                <w:sz w:val="24"/>
              </w:rPr>
            </w:pPr>
            <w:r w:rsidRPr="00FE16DA">
              <w:rPr>
                <w:b/>
                <w:sz w:val="24"/>
              </w:rPr>
              <w:t>Viết phương thức toString()</w:t>
            </w:r>
          </w:p>
        </w:tc>
        <w:tc>
          <w:tcPr>
            <w:tcW w:w="1471" w:type="dxa"/>
          </w:tcPr>
          <w:p w14:paraId="29D6FA00" w14:textId="77777777" w:rsidR="00E214A2" w:rsidRPr="00FE16DA" w:rsidRDefault="00E214A2" w:rsidP="00F0350C">
            <w:pPr>
              <w:tabs>
                <w:tab w:val="center" w:pos="4536"/>
                <w:tab w:val="center" w:pos="7938"/>
              </w:tabs>
              <w:spacing w:line="360" w:lineRule="auto"/>
              <w:ind w:firstLine="0"/>
              <w:jc w:val="left"/>
              <w:rPr>
                <w:b/>
                <w:sz w:val="24"/>
              </w:rPr>
            </w:pPr>
            <w:r w:rsidRPr="00FE16DA">
              <w:rPr>
                <w:b/>
                <w:sz w:val="24"/>
              </w:rPr>
              <w:t>string</w:t>
            </w:r>
          </w:p>
        </w:tc>
        <w:tc>
          <w:tcPr>
            <w:tcW w:w="1964" w:type="dxa"/>
          </w:tcPr>
          <w:p w14:paraId="37419EE1" w14:textId="1D39D3D0" w:rsidR="00E214A2" w:rsidRPr="00FE16DA" w:rsidRDefault="00717654" w:rsidP="00F0350C">
            <w:pPr>
              <w:pStyle w:val="ListParagraph"/>
              <w:spacing w:line="360" w:lineRule="auto"/>
              <w:ind w:left="54" w:firstLine="0"/>
              <w:jc w:val="left"/>
              <w:rPr>
                <w:sz w:val="24"/>
              </w:rPr>
            </w:pPr>
            <w:r w:rsidRPr="00717654">
              <w:rPr>
                <w:sz w:val="24"/>
              </w:rPr>
              <w:t>Trả về chuỗi định dạng thông tin đối tượng LichHen</w:t>
            </w:r>
          </w:p>
        </w:tc>
        <w:tc>
          <w:tcPr>
            <w:tcW w:w="2208" w:type="dxa"/>
          </w:tcPr>
          <w:p w14:paraId="6B78DF26" w14:textId="77777777" w:rsidR="00E214A2" w:rsidRPr="00FE16DA" w:rsidRDefault="00E214A2" w:rsidP="00F0350C">
            <w:pPr>
              <w:pStyle w:val="ListParagraph"/>
              <w:tabs>
                <w:tab w:val="center" w:pos="4536"/>
                <w:tab w:val="center" w:pos="7938"/>
              </w:tabs>
              <w:spacing w:line="360" w:lineRule="auto"/>
              <w:ind w:left="27" w:firstLine="0"/>
              <w:jc w:val="left"/>
              <w:rPr>
                <w:sz w:val="24"/>
              </w:rPr>
            </w:pPr>
          </w:p>
        </w:tc>
      </w:tr>
      <w:tr w:rsidR="00E214A2" w:rsidRPr="00FE16DA" w14:paraId="674CF39D" w14:textId="77777777" w:rsidTr="00E214A2">
        <w:trPr>
          <w:jc w:val="left"/>
        </w:trPr>
        <w:tc>
          <w:tcPr>
            <w:tcW w:w="307" w:type="dxa"/>
          </w:tcPr>
          <w:p w14:paraId="34585BB9" w14:textId="77777777" w:rsidR="00E214A2" w:rsidRPr="00FE16DA" w:rsidRDefault="00E214A2" w:rsidP="00F0350C">
            <w:pPr>
              <w:spacing w:line="360" w:lineRule="auto"/>
              <w:ind w:firstLine="5"/>
              <w:jc w:val="left"/>
              <w:rPr>
                <w:b/>
                <w:sz w:val="24"/>
              </w:rPr>
            </w:pPr>
            <w:r>
              <w:rPr>
                <w:b/>
                <w:sz w:val="24"/>
              </w:rPr>
              <w:t>5</w:t>
            </w:r>
          </w:p>
        </w:tc>
        <w:tc>
          <w:tcPr>
            <w:tcW w:w="3050" w:type="dxa"/>
          </w:tcPr>
          <w:p w14:paraId="3CC38F64" w14:textId="77777777" w:rsidR="00E214A2" w:rsidRPr="00FE16DA" w:rsidRDefault="00E214A2" w:rsidP="00F0350C">
            <w:pPr>
              <w:spacing w:line="360" w:lineRule="auto"/>
              <w:ind w:firstLine="0"/>
              <w:jc w:val="left"/>
              <w:rPr>
                <w:b/>
                <w:sz w:val="24"/>
              </w:rPr>
            </w:pPr>
            <w:r>
              <w:rPr>
                <w:b/>
                <w:sz w:val="24"/>
              </w:rPr>
              <w:t>Phương thức nghiệp vụ khác</w:t>
            </w:r>
          </w:p>
        </w:tc>
        <w:tc>
          <w:tcPr>
            <w:tcW w:w="1471" w:type="dxa"/>
          </w:tcPr>
          <w:p w14:paraId="3560B83C" w14:textId="77777777" w:rsidR="00E214A2" w:rsidRPr="00FE16DA" w:rsidRDefault="00E214A2" w:rsidP="00F0350C">
            <w:pPr>
              <w:tabs>
                <w:tab w:val="center" w:pos="4536"/>
                <w:tab w:val="center" w:pos="7938"/>
              </w:tabs>
              <w:spacing w:line="360" w:lineRule="auto"/>
              <w:ind w:firstLine="0"/>
              <w:jc w:val="left"/>
              <w:rPr>
                <w:b/>
                <w:sz w:val="24"/>
              </w:rPr>
            </w:pPr>
          </w:p>
        </w:tc>
        <w:tc>
          <w:tcPr>
            <w:tcW w:w="1964" w:type="dxa"/>
          </w:tcPr>
          <w:p w14:paraId="5A88A585" w14:textId="77777777" w:rsidR="00E214A2" w:rsidRPr="00FE16DA" w:rsidRDefault="00E214A2" w:rsidP="00F0350C">
            <w:pPr>
              <w:pStyle w:val="ListParagraph"/>
              <w:spacing w:line="360" w:lineRule="auto"/>
              <w:ind w:left="54" w:firstLine="0"/>
              <w:jc w:val="left"/>
              <w:rPr>
                <w:sz w:val="24"/>
              </w:rPr>
            </w:pPr>
          </w:p>
        </w:tc>
        <w:tc>
          <w:tcPr>
            <w:tcW w:w="2208" w:type="dxa"/>
          </w:tcPr>
          <w:p w14:paraId="4742C358" w14:textId="77777777" w:rsidR="00E214A2" w:rsidRPr="00FE16DA" w:rsidRDefault="00E214A2" w:rsidP="00F0350C">
            <w:pPr>
              <w:pStyle w:val="ListParagraph"/>
              <w:tabs>
                <w:tab w:val="center" w:pos="4536"/>
                <w:tab w:val="center" w:pos="7938"/>
              </w:tabs>
              <w:spacing w:line="360" w:lineRule="auto"/>
              <w:ind w:left="27" w:firstLine="0"/>
              <w:jc w:val="left"/>
              <w:rPr>
                <w:sz w:val="24"/>
              </w:rPr>
            </w:pPr>
          </w:p>
        </w:tc>
      </w:tr>
      <w:tr w:rsidR="00E214A2" w:rsidRPr="00FE16DA" w14:paraId="25E0933B" w14:textId="77777777" w:rsidTr="00E214A2">
        <w:trPr>
          <w:jc w:val="left"/>
        </w:trPr>
        <w:tc>
          <w:tcPr>
            <w:tcW w:w="307" w:type="dxa"/>
          </w:tcPr>
          <w:p w14:paraId="0E2AB66A" w14:textId="77777777" w:rsidR="00E214A2" w:rsidRDefault="00E214A2" w:rsidP="00F0350C">
            <w:pPr>
              <w:spacing w:line="360" w:lineRule="auto"/>
              <w:ind w:firstLine="5"/>
              <w:jc w:val="left"/>
              <w:rPr>
                <w:b/>
                <w:sz w:val="24"/>
              </w:rPr>
            </w:pPr>
            <w:r>
              <w:rPr>
                <w:b/>
                <w:sz w:val="24"/>
              </w:rPr>
              <w:t>5.1</w:t>
            </w:r>
          </w:p>
        </w:tc>
        <w:tc>
          <w:tcPr>
            <w:tcW w:w="3050" w:type="dxa"/>
          </w:tcPr>
          <w:p w14:paraId="17A4B4F6" w14:textId="70154083" w:rsidR="00E214A2" w:rsidRDefault="00717654" w:rsidP="00F0350C">
            <w:pPr>
              <w:spacing w:line="360" w:lineRule="auto"/>
              <w:ind w:firstLine="0"/>
              <w:jc w:val="left"/>
              <w:rPr>
                <w:b/>
                <w:sz w:val="24"/>
              </w:rPr>
            </w:pPr>
            <w:r w:rsidRPr="00717654">
              <w:rPr>
                <w:b/>
                <w:sz w:val="24"/>
              </w:rPr>
              <w:t>capNhatTrangThai(String trangThaiMoi)</w:t>
            </w:r>
          </w:p>
        </w:tc>
        <w:tc>
          <w:tcPr>
            <w:tcW w:w="1471" w:type="dxa"/>
          </w:tcPr>
          <w:p w14:paraId="24BEFA8A" w14:textId="03318932" w:rsidR="00E214A2" w:rsidRPr="00FE16DA" w:rsidRDefault="00717654" w:rsidP="00F0350C">
            <w:pPr>
              <w:tabs>
                <w:tab w:val="center" w:pos="4536"/>
                <w:tab w:val="center" w:pos="7938"/>
              </w:tabs>
              <w:spacing w:line="360" w:lineRule="auto"/>
              <w:ind w:firstLine="0"/>
              <w:jc w:val="left"/>
              <w:rPr>
                <w:b/>
                <w:sz w:val="24"/>
              </w:rPr>
            </w:pPr>
            <w:r w:rsidRPr="00717654">
              <w:rPr>
                <w:bCs/>
                <w:sz w:val="24"/>
              </w:rPr>
              <w:t>boolean</w:t>
            </w:r>
          </w:p>
        </w:tc>
        <w:tc>
          <w:tcPr>
            <w:tcW w:w="1964" w:type="dxa"/>
          </w:tcPr>
          <w:p w14:paraId="1A581CF7" w14:textId="287AC016" w:rsidR="00717654" w:rsidRPr="00717654" w:rsidRDefault="00717654" w:rsidP="00717654">
            <w:pPr>
              <w:pStyle w:val="ListParagraph"/>
              <w:spacing w:line="360" w:lineRule="auto"/>
              <w:ind w:left="54" w:firstLine="0"/>
              <w:rPr>
                <w:sz w:val="24"/>
              </w:rPr>
            </w:pPr>
            <w:r w:rsidRPr="00717654">
              <w:rPr>
                <w:sz w:val="24"/>
              </w:rPr>
              <w:t xml:space="preserve">Chuyển đổi trạng thái theo đúng luồng: Đã đặt </w:t>
            </w:r>
            <m:oMath>
              <m:r>
                <w:rPr>
                  <w:rFonts w:ascii="Cambria Math" w:hAnsi="Cambria Math"/>
                  <w:sz w:val="24"/>
                </w:rPr>
                <m:t>→</m:t>
              </m:r>
            </m:oMath>
            <w:r w:rsidRPr="00717654">
              <w:rPr>
                <w:sz w:val="24"/>
              </w:rPr>
              <w:t xml:space="preserve"> Đang thực hiện </w:t>
            </w:r>
            <m:oMath>
              <m:r>
                <w:rPr>
                  <w:rFonts w:ascii="Cambria Math" w:hAnsi="Cambria Math"/>
                  <w:sz w:val="24"/>
                </w:rPr>
                <m:t>→</m:t>
              </m:r>
            </m:oMath>
            <w:r w:rsidRPr="00717654">
              <w:rPr>
                <w:sz w:val="24"/>
              </w:rPr>
              <w:t xml:space="preserve"> Hoàn thành (hoặc Đã hủy ở bất kỳ giai đoạn nào).</w:t>
            </w:r>
          </w:p>
          <w:p w14:paraId="4D9E4A50" w14:textId="17AB1BD9" w:rsidR="00E214A2" w:rsidRPr="00FE16DA" w:rsidRDefault="00E214A2" w:rsidP="00F0350C">
            <w:pPr>
              <w:pStyle w:val="ListParagraph"/>
              <w:spacing w:line="360" w:lineRule="auto"/>
              <w:ind w:left="54" w:firstLine="0"/>
              <w:jc w:val="left"/>
              <w:rPr>
                <w:sz w:val="24"/>
              </w:rPr>
            </w:pPr>
          </w:p>
        </w:tc>
        <w:tc>
          <w:tcPr>
            <w:tcW w:w="2208" w:type="dxa"/>
          </w:tcPr>
          <w:p w14:paraId="4C95B228" w14:textId="77777777" w:rsidR="00E214A2" w:rsidRPr="00FE16DA" w:rsidRDefault="00E214A2" w:rsidP="00F0350C">
            <w:pPr>
              <w:pStyle w:val="ListParagraph"/>
              <w:tabs>
                <w:tab w:val="center" w:pos="4536"/>
                <w:tab w:val="center" w:pos="7938"/>
              </w:tabs>
              <w:spacing w:line="360" w:lineRule="auto"/>
              <w:ind w:left="27" w:firstLine="0"/>
              <w:jc w:val="left"/>
              <w:rPr>
                <w:sz w:val="24"/>
              </w:rPr>
            </w:pPr>
          </w:p>
        </w:tc>
      </w:tr>
      <w:tr w:rsidR="00E214A2" w:rsidRPr="00FE16DA" w14:paraId="6544D646" w14:textId="77777777" w:rsidTr="00E214A2">
        <w:trPr>
          <w:jc w:val="left"/>
        </w:trPr>
        <w:tc>
          <w:tcPr>
            <w:tcW w:w="307" w:type="dxa"/>
          </w:tcPr>
          <w:p w14:paraId="337D0B16" w14:textId="77777777" w:rsidR="00E214A2" w:rsidRDefault="00E214A2" w:rsidP="00F0350C">
            <w:pPr>
              <w:spacing w:line="360" w:lineRule="auto"/>
              <w:ind w:firstLine="5"/>
              <w:jc w:val="left"/>
              <w:rPr>
                <w:b/>
                <w:sz w:val="24"/>
              </w:rPr>
            </w:pPr>
            <w:r>
              <w:rPr>
                <w:b/>
                <w:sz w:val="24"/>
              </w:rPr>
              <w:t>5.2</w:t>
            </w:r>
          </w:p>
        </w:tc>
        <w:tc>
          <w:tcPr>
            <w:tcW w:w="3050" w:type="dxa"/>
          </w:tcPr>
          <w:p w14:paraId="5F1F1DDC" w14:textId="65C94CC6" w:rsidR="00E214A2" w:rsidRPr="00A10014" w:rsidRDefault="00717654" w:rsidP="00F0350C">
            <w:pPr>
              <w:spacing w:line="360" w:lineRule="auto"/>
              <w:ind w:firstLine="0"/>
              <w:jc w:val="left"/>
              <w:rPr>
                <w:b/>
                <w:sz w:val="24"/>
              </w:rPr>
            </w:pPr>
            <w:r w:rsidRPr="00717654">
              <w:rPr>
                <w:b/>
                <w:sz w:val="24"/>
              </w:rPr>
              <w:t>kiemTraTrungGio(LocalDateTime thoiGian)</w:t>
            </w:r>
          </w:p>
        </w:tc>
        <w:tc>
          <w:tcPr>
            <w:tcW w:w="1471" w:type="dxa"/>
          </w:tcPr>
          <w:p w14:paraId="47C97D14" w14:textId="76BC5539" w:rsidR="00E214A2" w:rsidRPr="00A10014" w:rsidRDefault="00717654" w:rsidP="00F0350C">
            <w:pPr>
              <w:tabs>
                <w:tab w:val="center" w:pos="4536"/>
                <w:tab w:val="center" w:pos="7938"/>
              </w:tabs>
              <w:spacing w:line="360" w:lineRule="auto"/>
              <w:ind w:firstLine="0"/>
              <w:jc w:val="left"/>
              <w:rPr>
                <w:bCs/>
                <w:sz w:val="24"/>
              </w:rPr>
            </w:pPr>
            <w:r w:rsidRPr="00717654">
              <w:rPr>
                <w:bCs/>
                <w:sz w:val="24"/>
              </w:rPr>
              <w:t>boolean</w:t>
            </w:r>
          </w:p>
        </w:tc>
        <w:tc>
          <w:tcPr>
            <w:tcW w:w="1964" w:type="dxa"/>
          </w:tcPr>
          <w:p w14:paraId="17D04149" w14:textId="7B487633" w:rsidR="00E214A2" w:rsidRPr="004F252F" w:rsidRDefault="00717654" w:rsidP="00F0350C">
            <w:pPr>
              <w:pStyle w:val="ListParagraph"/>
              <w:spacing w:line="360" w:lineRule="auto"/>
              <w:ind w:left="54" w:firstLine="0"/>
              <w:jc w:val="left"/>
              <w:rPr>
                <w:sz w:val="24"/>
              </w:rPr>
            </w:pPr>
            <w:r w:rsidRPr="00717654">
              <w:rPr>
                <w:sz w:val="24"/>
              </w:rPr>
              <w:t>Kiểm tra lịch làm việc của nhân viên phụ trách để ngăn chặn trùng lặp khoảng thời gian chăm sóc.</w:t>
            </w:r>
          </w:p>
        </w:tc>
        <w:tc>
          <w:tcPr>
            <w:tcW w:w="2208" w:type="dxa"/>
          </w:tcPr>
          <w:p w14:paraId="2B6538E8" w14:textId="77777777" w:rsidR="00E214A2" w:rsidRPr="00FE16DA" w:rsidRDefault="00E214A2" w:rsidP="00F0350C">
            <w:pPr>
              <w:pStyle w:val="ListParagraph"/>
              <w:tabs>
                <w:tab w:val="center" w:pos="4536"/>
                <w:tab w:val="center" w:pos="7938"/>
              </w:tabs>
              <w:spacing w:line="360" w:lineRule="auto"/>
              <w:ind w:left="27" w:firstLine="0"/>
              <w:jc w:val="left"/>
              <w:rPr>
                <w:sz w:val="24"/>
              </w:rPr>
            </w:pPr>
          </w:p>
        </w:tc>
      </w:tr>
    </w:tbl>
    <w:p w14:paraId="1CDD2BE6" w14:textId="2C8DC089" w:rsidR="00E214A2" w:rsidRDefault="00E214A2" w:rsidP="00E214A2">
      <w:pPr>
        <w:pStyle w:val="Heading4"/>
      </w:pPr>
      <w:r>
        <w:t xml:space="preserve">Thực thể </w:t>
      </w:r>
      <w:r w:rsidR="00717654" w:rsidRPr="00717654">
        <w:t>TaiKhoan</w:t>
      </w:r>
    </w:p>
    <w:p w14:paraId="6BE9E2AE" w14:textId="0B250990" w:rsidR="00E214A2" w:rsidRPr="00982E9A" w:rsidRDefault="00E214A2" w:rsidP="00E214A2">
      <w:pPr>
        <w:pStyle w:val="Caption"/>
        <w:rPr>
          <w:color w:val="FF0000"/>
          <w:sz w:val="22"/>
          <w:szCs w:val="22"/>
        </w:rPr>
      </w:pPr>
      <w:r>
        <w:br w:type="page"/>
      </w:r>
      <w:r w:rsidRPr="00982E9A">
        <w:rPr>
          <w:sz w:val="22"/>
          <w:szCs w:val="22"/>
        </w:rPr>
        <w:lastRenderedPageBreak/>
        <w:t xml:space="preserve">Table </w:t>
      </w:r>
      <w:r w:rsidR="00717654">
        <w:rPr>
          <w:sz w:val="22"/>
          <w:szCs w:val="22"/>
        </w:rPr>
        <w:t>9</w:t>
      </w:r>
      <w:r w:rsidRPr="00982E9A">
        <w:rPr>
          <w:sz w:val="22"/>
          <w:szCs w:val="22"/>
        </w:rPr>
        <w:t xml:space="preserve">: thực thể </w:t>
      </w:r>
      <w:r w:rsidR="00717654">
        <w:rPr>
          <w:sz w:val="22"/>
          <w:szCs w:val="22"/>
        </w:rPr>
        <w:t>tài khoản</w:t>
      </w:r>
    </w:p>
    <w:tbl>
      <w:tblPr>
        <w:tblStyle w:val="TableGrid"/>
        <w:tblW w:w="0" w:type="auto"/>
        <w:jc w:val="left"/>
        <w:tblCellMar>
          <w:left w:w="0" w:type="dxa"/>
          <w:right w:w="0" w:type="dxa"/>
        </w:tblCellMar>
        <w:tblLook w:val="04A0" w:firstRow="1" w:lastRow="0" w:firstColumn="1" w:lastColumn="0" w:noHBand="0" w:noVBand="1"/>
      </w:tblPr>
      <w:tblGrid>
        <w:gridCol w:w="375"/>
        <w:gridCol w:w="2983"/>
        <w:gridCol w:w="1516"/>
        <w:gridCol w:w="2230"/>
        <w:gridCol w:w="1674"/>
      </w:tblGrid>
      <w:tr w:rsidR="00E214A2" w:rsidRPr="00FE16DA" w14:paraId="34420D37" w14:textId="77777777" w:rsidTr="00F0350C">
        <w:trPr>
          <w:jc w:val="left"/>
        </w:trPr>
        <w:tc>
          <w:tcPr>
            <w:tcW w:w="375" w:type="dxa"/>
          </w:tcPr>
          <w:p w14:paraId="06AA1C09" w14:textId="77777777" w:rsidR="00E214A2" w:rsidRPr="00FE16DA" w:rsidRDefault="00E214A2" w:rsidP="00F0350C">
            <w:pPr>
              <w:spacing w:line="360" w:lineRule="auto"/>
              <w:ind w:right="-970" w:firstLine="5"/>
              <w:jc w:val="left"/>
              <w:rPr>
                <w:b/>
                <w:sz w:val="24"/>
              </w:rPr>
            </w:pPr>
            <w:r w:rsidRPr="00FE16DA">
              <w:rPr>
                <w:b/>
                <w:sz w:val="24"/>
              </w:rPr>
              <w:t>s</w:t>
            </w:r>
            <w:r>
              <w:rPr>
                <w:b/>
                <w:sz w:val="24"/>
              </w:rPr>
              <w:t>tt</w:t>
            </w:r>
          </w:p>
        </w:tc>
        <w:tc>
          <w:tcPr>
            <w:tcW w:w="2983" w:type="dxa"/>
          </w:tcPr>
          <w:p w14:paraId="47022B42" w14:textId="77777777" w:rsidR="00E214A2" w:rsidRPr="00FE16DA" w:rsidRDefault="00E214A2" w:rsidP="00F0350C">
            <w:pPr>
              <w:spacing w:line="360" w:lineRule="auto"/>
              <w:ind w:firstLine="0"/>
              <w:jc w:val="left"/>
              <w:rPr>
                <w:b/>
                <w:sz w:val="24"/>
              </w:rPr>
            </w:pPr>
            <w:r w:rsidRPr="00FE16DA">
              <w:rPr>
                <w:b/>
                <w:sz w:val="24"/>
              </w:rPr>
              <w:t>Công việc</w:t>
            </w:r>
          </w:p>
        </w:tc>
        <w:tc>
          <w:tcPr>
            <w:tcW w:w="1516" w:type="dxa"/>
          </w:tcPr>
          <w:p w14:paraId="39426057" w14:textId="77777777" w:rsidR="00E214A2" w:rsidRPr="00FE16DA" w:rsidRDefault="00E214A2" w:rsidP="00F0350C">
            <w:pPr>
              <w:tabs>
                <w:tab w:val="center" w:pos="4536"/>
                <w:tab w:val="center" w:pos="7938"/>
              </w:tabs>
              <w:spacing w:line="360" w:lineRule="auto"/>
              <w:ind w:firstLine="0"/>
              <w:jc w:val="left"/>
              <w:rPr>
                <w:b/>
                <w:sz w:val="24"/>
              </w:rPr>
            </w:pPr>
            <w:r w:rsidRPr="00FE16DA">
              <w:rPr>
                <w:b/>
                <w:sz w:val="24"/>
              </w:rPr>
              <w:t>Kiểu dữ liệu</w:t>
            </w:r>
          </w:p>
        </w:tc>
        <w:tc>
          <w:tcPr>
            <w:tcW w:w="2230" w:type="dxa"/>
          </w:tcPr>
          <w:p w14:paraId="4276A985" w14:textId="77777777" w:rsidR="00E214A2" w:rsidRPr="00FE16DA" w:rsidRDefault="00E214A2" w:rsidP="00F0350C">
            <w:pPr>
              <w:spacing w:line="360" w:lineRule="auto"/>
              <w:ind w:left="54" w:firstLine="0"/>
              <w:jc w:val="left"/>
              <w:rPr>
                <w:b/>
                <w:sz w:val="24"/>
              </w:rPr>
            </w:pPr>
            <w:r w:rsidRPr="00FE16DA">
              <w:rPr>
                <w:b/>
                <w:sz w:val="24"/>
              </w:rPr>
              <w:t>Ràng buộc</w:t>
            </w:r>
          </w:p>
        </w:tc>
        <w:tc>
          <w:tcPr>
            <w:tcW w:w="1674" w:type="dxa"/>
          </w:tcPr>
          <w:p w14:paraId="5D522AD5" w14:textId="77777777" w:rsidR="00E214A2" w:rsidRPr="00FE16DA" w:rsidRDefault="00E214A2" w:rsidP="00F0350C">
            <w:pPr>
              <w:tabs>
                <w:tab w:val="center" w:pos="4536"/>
                <w:tab w:val="center" w:pos="7938"/>
              </w:tabs>
              <w:spacing w:line="360" w:lineRule="auto"/>
              <w:ind w:firstLine="0"/>
              <w:jc w:val="left"/>
              <w:rPr>
                <w:b/>
                <w:sz w:val="24"/>
              </w:rPr>
            </w:pPr>
            <w:r w:rsidRPr="00FE16DA">
              <w:rPr>
                <w:b/>
                <w:sz w:val="24"/>
              </w:rPr>
              <w:t>Ghi chú</w:t>
            </w:r>
          </w:p>
        </w:tc>
      </w:tr>
      <w:tr w:rsidR="00E214A2" w:rsidRPr="00FE16DA" w14:paraId="42B74912" w14:textId="77777777" w:rsidTr="00F0350C">
        <w:trPr>
          <w:jc w:val="left"/>
        </w:trPr>
        <w:tc>
          <w:tcPr>
            <w:tcW w:w="375" w:type="dxa"/>
          </w:tcPr>
          <w:p w14:paraId="6501B6AB" w14:textId="77777777" w:rsidR="00E214A2" w:rsidRPr="00FE16DA" w:rsidRDefault="00E214A2" w:rsidP="00F0350C">
            <w:pPr>
              <w:spacing w:line="360" w:lineRule="auto"/>
              <w:ind w:firstLine="5"/>
              <w:jc w:val="left"/>
              <w:rPr>
                <w:b/>
                <w:sz w:val="24"/>
              </w:rPr>
            </w:pPr>
            <w:r w:rsidRPr="00FE16DA">
              <w:rPr>
                <w:b/>
                <w:sz w:val="24"/>
              </w:rPr>
              <w:t>1</w:t>
            </w:r>
          </w:p>
        </w:tc>
        <w:tc>
          <w:tcPr>
            <w:tcW w:w="2983" w:type="dxa"/>
          </w:tcPr>
          <w:p w14:paraId="0DC9A719" w14:textId="77777777" w:rsidR="00E214A2" w:rsidRPr="00FE16DA" w:rsidRDefault="00E214A2" w:rsidP="00F0350C">
            <w:pPr>
              <w:spacing w:line="360" w:lineRule="auto"/>
              <w:ind w:firstLine="0"/>
              <w:jc w:val="left"/>
              <w:rPr>
                <w:b/>
                <w:sz w:val="24"/>
              </w:rPr>
            </w:pPr>
            <w:r w:rsidRPr="00FE16DA">
              <w:rPr>
                <w:b/>
                <w:sz w:val="24"/>
              </w:rPr>
              <w:t>Khai báo thuộc tính:</w:t>
            </w:r>
          </w:p>
        </w:tc>
        <w:tc>
          <w:tcPr>
            <w:tcW w:w="1516" w:type="dxa"/>
          </w:tcPr>
          <w:p w14:paraId="0C1C2FEB" w14:textId="77777777" w:rsidR="00E214A2" w:rsidRPr="00FE16DA" w:rsidRDefault="00E214A2" w:rsidP="00F0350C">
            <w:pPr>
              <w:tabs>
                <w:tab w:val="center" w:pos="4536"/>
                <w:tab w:val="center" w:pos="7938"/>
              </w:tabs>
              <w:spacing w:line="360" w:lineRule="auto"/>
              <w:ind w:firstLine="0"/>
              <w:jc w:val="left"/>
              <w:rPr>
                <w:b/>
                <w:sz w:val="24"/>
              </w:rPr>
            </w:pPr>
          </w:p>
        </w:tc>
        <w:tc>
          <w:tcPr>
            <w:tcW w:w="2230" w:type="dxa"/>
          </w:tcPr>
          <w:p w14:paraId="306708F0" w14:textId="77777777" w:rsidR="00E214A2" w:rsidRPr="00FE16DA" w:rsidRDefault="00E214A2" w:rsidP="00F0350C">
            <w:pPr>
              <w:spacing w:line="360" w:lineRule="auto"/>
              <w:ind w:left="54" w:firstLine="0"/>
              <w:jc w:val="left"/>
              <w:rPr>
                <w:b/>
                <w:sz w:val="24"/>
              </w:rPr>
            </w:pPr>
          </w:p>
        </w:tc>
        <w:tc>
          <w:tcPr>
            <w:tcW w:w="1674" w:type="dxa"/>
          </w:tcPr>
          <w:p w14:paraId="7BCEAC5C" w14:textId="77777777" w:rsidR="00E214A2" w:rsidRPr="00FE16DA" w:rsidRDefault="00E214A2" w:rsidP="00F0350C">
            <w:pPr>
              <w:tabs>
                <w:tab w:val="center" w:pos="4536"/>
                <w:tab w:val="center" w:pos="7938"/>
              </w:tabs>
              <w:spacing w:line="360" w:lineRule="auto"/>
              <w:ind w:firstLine="0"/>
              <w:jc w:val="left"/>
              <w:rPr>
                <w:b/>
                <w:sz w:val="24"/>
              </w:rPr>
            </w:pPr>
          </w:p>
        </w:tc>
      </w:tr>
      <w:tr w:rsidR="00E214A2" w:rsidRPr="00FE16DA" w14:paraId="2A8B9EE2" w14:textId="77777777" w:rsidTr="00F0350C">
        <w:trPr>
          <w:jc w:val="left"/>
        </w:trPr>
        <w:tc>
          <w:tcPr>
            <w:tcW w:w="375" w:type="dxa"/>
          </w:tcPr>
          <w:p w14:paraId="0C7B16ED" w14:textId="77777777" w:rsidR="00E214A2" w:rsidRPr="00FE16DA" w:rsidRDefault="00E214A2" w:rsidP="00F0350C">
            <w:pPr>
              <w:spacing w:line="360" w:lineRule="auto"/>
              <w:ind w:firstLine="5"/>
              <w:jc w:val="left"/>
              <w:rPr>
                <w:sz w:val="24"/>
              </w:rPr>
            </w:pPr>
            <w:r w:rsidRPr="00FE16DA">
              <w:rPr>
                <w:sz w:val="24"/>
              </w:rPr>
              <w:t>11</w:t>
            </w:r>
          </w:p>
        </w:tc>
        <w:tc>
          <w:tcPr>
            <w:tcW w:w="2983" w:type="dxa"/>
          </w:tcPr>
          <w:p w14:paraId="692B3E56" w14:textId="034EA884" w:rsidR="00E214A2" w:rsidRPr="00FE16DA" w:rsidRDefault="00717654" w:rsidP="00F0350C">
            <w:pPr>
              <w:spacing w:line="360" w:lineRule="auto"/>
              <w:ind w:firstLine="0"/>
              <w:jc w:val="left"/>
              <w:rPr>
                <w:sz w:val="24"/>
              </w:rPr>
            </w:pPr>
            <w:r w:rsidRPr="00717654">
              <w:rPr>
                <w:sz w:val="24"/>
              </w:rPr>
              <w:t>maTK</w:t>
            </w:r>
          </w:p>
        </w:tc>
        <w:tc>
          <w:tcPr>
            <w:tcW w:w="1516" w:type="dxa"/>
          </w:tcPr>
          <w:p w14:paraId="3B036AF2" w14:textId="77777777" w:rsidR="00E214A2" w:rsidRPr="001F2F9F" w:rsidRDefault="00E214A2" w:rsidP="00F0350C">
            <w:pPr>
              <w:tabs>
                <w:tab w:val="center" w:pos="4536"/>
                <w:tab w:val="center" w:pos="7938"/>
              </w:tabs>
              <w:spacing w:line="360" w:lineRule="auto"/>
              <w:ind w:firstLine="0"/>
              <w:jc w:val="left"/>
              <w:rPr>
                <w:bCs/>
                <w:sz w:val="24"/>
              </w:rPr>
            </w:pPr>
            <w:r w:rsidRPr="00BA3261">
              <w:rPr>
                <w:bCs/>
                <w:sz w:val="24"/>
              </w:rPr>
              <w:t>String</w:t>
            </w:r>
          </w:p>
        </w:tc>
        <w:tc>
          <w:tcPr>
            <w:tcW w:w="2230" w:type="dxa"/>
          </w:tcPr>
          <w:p w14:paraId="0D2A8981" w14:textId="1537709E" w:rsidR="00E214A2" w:rsidRPr="001F2F9F" w:rsidRDefault="00717654" w:rsidP="00F0350C">
            <w:pPr>
              <w:spacing w:line="360" w:lineRule="auto"/>
              <w:ind w:left="54" w:firstLine="0"/>
              <w:jc w:val="left"/>
              <w:rPr>
                <w:bCs/>
                <w:sz w:val="24"/>
              </w:rPr>
            </w:pPr>
            <w:r w:rsidRPr="00717654">
              <w:rPr>
                <w:bCs/>
                <w:sz w:val="24"/>
              </w:rPr>
              <w:t>Định dạng: TK + [YYMMDD] + [XXX] (Tự sinh tăng dần từ 001)</w:t>
            </w:r>
          </w:p>
        </w:tc>
        <w:tc>
          <w:tcPr>
            <w:tcW w:w="1674" w:type="dxa"/>
          </w:tcPr>
          <w:p w14:paraId="33E9C732" w14:textId="77777777" w:rsidR="00E214A2" w:rsidRPr="001F2F9F" w:rsidRDefault="00E214A2" w:rsidP="00F0350C">
            <w:pPr>
              <w:tabs>
                <w:tab w:val="center" w:pos="4536"/>
                <w:tab w:val="center" w:pos="7938"/>
              </w:tabs>
              <w:spacing w:line="360" w:lineRule="auto"/>
              <w:ind w:firstLine="0"/>
              <w:jc w:val="left"/>
              <w:rPr>
                <w:bCs/>
                <w:sz w:val="24"/>
              </w:rPr>
            </w:pPr>
            <w:r w:rsidRPr="001F2F9F">
              <w:rPr>
                <w:bCs/>
                <w:sz w:val="24"/>
              </w:rPr>
              <w:t>{id}</w:t>
            </w:r>
          </w:p>
        </w:tc>
      </w:tr>
      <w:tr w:rsidR="00E214A2" w:rsidRPr="00FE16DA" w14:paraId="51F67AD9" w14:textId="77777777" w:rsidTr="00F0350C">
        <w:trPr>
          <w:jc w:val="left"/>
        </w:trPr>
        <w:tc>
          <w:tcPr>
            <w:tcW w:w="375" w:type="dxa"/>
          </w:tcPr>
          <w:p w14:paraId="495B1626" w14:textId="77777777" w:rsidR="00E214A2" w:rsidRPr="00FE16DA" w:rsidRDefault="00E214A2" w:rsidP="00F0350C">
            <w:pPr>
              <w:spacing w:line="360" w:lineRule="auto"/>
              <w:ind w:firstLine="5"/>
              <w:jc w:val="left"/>
              <w:rPr>
                <w:sz w:val="24"/>
              </w:rPr>
            </w:pPr>
            <w:r w:rsidRPr="00FE16DA">
              <w:rPr>
                <w:sz w:val="24"/>
              </w:rPr>
              <w:t>1.2</w:t>
            </w:r>
          </w:p>
        </w:tc>
        <w:tc>
          <w:tcPr>
            <w:tcW w:w="2983" w:type="dxa"/>
          </w:tcPr>
          <w:p w14:paraId="466D85AC" w14:textId="734790BE" w:rsidR="00E214A2" w:rsidRPr="00FE16DA" w:rsidRDefault="00717654" w:rsidP="00F0350C">
            <w:pPr>
              <w:spacing w:line="360" w:lineRule="auto"/>
              <w:ind w:firstLine="0"/>
              <w:jc w:val="left"/>
              <w:rPr>
                <w:sz w:val="24"/>
              </w:rPr>
            </w:pPr>
            <w:r w:rsidRPr="00717654">
              <w:rPr>
                <w:sz w:val="24"/>
              </w:rPr>
              <w:t>tenDangNhap</w:t>
            </w:r>
          </w:p>
        </w:tc>
        <w:tc>
          <w:tcPr>
            <w:tcW w:w="1516" w:type="dxa"/>
          </w:tcPr>
          <w:p w14:paraId="72ADF777" w14:textId="77777777" w:rsidR="00E214A2" w:rsidRPr="001F2F9F" w:rsidRDefault="00E214A2" w:rsidP="00F0350C">
            <w:pPr>
              <w:tabs>
                <w:tab w:val="center" w:pos="4536"/>
                <w:tab w:val="center" w:pos="7938"/>
              </w:tabs>
              <w:spacing w:line="360" w:lineRule="auto"/>
              <w:ind w:firstLine="0"/>
              <w:jc w:val="left"/>
              <w:rPr>
                <w:bCs/>
                <w:sz w:val="24"/>
              </w:rPr>
            </w:pPr>
            <w:r w:rsidRPr="00BA3261">
              <w:rPr>
                <w:bCs/>
                <w:sz w:val="24"/>
              </w:rPr>
              <w:t>String</w:t>
            </w:r>
          </w:p>
        </w:tc>
        <w:tc>
          <w:tcPr>
            <w:tcW w:w="2230" w:type="dxa"/>
          </w:tcPr>
          <w:p w14:paraId="16FB8439" w14:textId="335CB176" w:rsidR="00E214A2" w:rsidRPr="001F2F9F" w:rsidRDefault="00717654" w:rsidP="00F0350C">
            <w:pPr>
              <w:spacing w:line="360" w:lineRule="auto"/>
              <w:ind w:left="54" w:firstLine="0"/>
              <w:jc w:val="left"/>
              <w:rPr>
                <w:bCs/>
                <w:sz w:val="24"/>
              </w:rPr>
            </w:pPr>
            <w:r w:rsidRPr="00717654">
              <w:rPr>
                <w:bCs/>
                <w:sz w:val="24"/>
              </w:rPr>
              <w:t>Phải là duy nhất trong hệ thống, do người dùng đặt, không trùng lặp (kể cả tài khoản đã khóa)</w:t>
            </w:r>
          </w:p>
        </w:tc>
        <w:tc>
          <w:tcPr>
            <w:tcW w:w="1674" w:type="dxa"/>
          </w:tcPr>
          <w:p w14:paraId="4A0C3913" w14:textId="77777777" w:rsidR="00E214A2" w:rsidRPr="001F2F9F" w:rsidRDefault="00E214A2" w:rsidP="00F0350C">
            <w:pPr>
              <w:tabs>
                <w:tab w:val="center" w:pos="4536"/>
                <w:tab w:val="center" w:pos="7938"/>
              </w:tabs>
              <w:spacing w:line="360" w:lineRule="auto"/>
              <w:ind w:firstLine="0"/>
              <w:jc w:val="left"/>
              <w:rPr>
                <w:bCs/>
                <w:sz w:val="24"/>
              </w:rPr>
            </w:pPr>
          </w:p>
        </w:tc>
      </w:tr>
      <w:tr w:rsidR="00E214A2" w:rsidRPr="00FE16DA" w14:paraId="488EF143" w14:textId="77777777" w:rsidTr="00F0350C">
        <w:trPr>
          <w:jc w:val="left"/>
        </w:trPr>
        <w:tc>
          <w:tcPr>
            <w:tcW w:w="375" w:type="dxa"/>
          </w:tcPr>
          <w:p w14:paraId="77D3B4B7" w14:textId="77777777" w:rsidR="00E214A2" w:rsidRPr="00FE16DA" w:rsidRDefault="00E214A2" w:rsidP="00F0350C">
            <w:pPr>
              <w:spacing w:line="360" w:lineRule="auto"/>
              <w:ind w:firstLine="5"/>
              <w:jc w:val="left"/>
              <w:rPr>
                <w:sz w:val="24"/>
              </w:rPr>
            </w:pPr>
            <w:r w:rsidRPr="00FE16DA">
              <w:rPr>
                <w:sz w:val="24"/>
              </w:rPr>
              <w:t>1.3</w:t>
            </w:r>
          </w:p>
        </w:tc>
        <w:tc>
          <w:tcPr>
            <w:tcW w:w="2983" w:type="dxa"/>
          </w:tcPr>
          <w:p w14:paraId="0FC8C12D" w14:textId="2457BBC9" w:rsidR="00E214A2" w:rsidRPr="00FE16DA" w:rsidRDefault="00717654" w:rsidP="00F0350C">
            <w:pPr>
              <w:spacing w:line="360" w:lineRule="auto"/>
              <w:ind w:firstLine="0"/>
              <w:jc w:val="left"/>
              <w:rPr>
                <w:sz w:val="24"/>
              </w:rPr>
            </w:pPr>
            <w:r w:rsidRPr="00717654">
              <w:rPr>
                <w:sz w:val="24"/>
              </w:rPr>
              <w:t>matKhau</w:t>
            </w:r>
          </w:p>
        </w:tc>
        <w:tc>
          <w:tcPr>
            <w:tcW w:w="1516" w:type="dxa"/>
          </w:tcPr>
          <w:p w14:paraId="23A79605" w14:textId="77777777" w:rsidR="00E214A2" w:rsidRPr="001F2F9F" w:rsidRDefault="00E214A2" w:rsidP="00F0350C">
            <w:pPr>
              <w:tabs>
                <w:tab w:val="center" w:pos="4536"/>
                <w:tab w:val="center" w:pos="7938"/>
              </w:tabs>
              <w:spacing w:line="360" w:lineRule="auto"/>
              <w:ind w:firstLine="0"/>
              <w:jc w:val="left"/>
              <w:rPr>
                <w:bCs/>
                <w:sz w:val="24"/>
              </w:rPr>
            </w:pPr>
            <w:r w:rsidRPr="001F2F9F">
              <w:rPr>
                <w:bCs/>
                <w:sz w:val="24"/>
              </w:rPr>
              <w:t>String</w:t>
            </w:r>
          </w:p>
        </w:tc>
        <w:tc>
          <w:tcPr>
            <w:tcW w:w="2230" w:type="dxa"/>
          </w:tcPr>
          <w:p w14:paraId="6F32F9E8" w14:textId="74CD3A66" w:rsidR="00E214A2" w:rsidRPr="001F2F9F" w:rsidRDefault="00717654" w:rsidP="00F0350C">
            <w:pPr>
              <w:spacing w:line="360" w:lineRule="auto"/>
              <w:ind w:left="54" w:firstLine="0"/>
              <w:jc w:val="left"/>
              <w:rPr>
                <w:bCs/>
                <w:sz w:val="24"/>
              </w:rPr>
            </w:pPr>
            <w:r w:rsidRPr="00717654">
              <w:rPr>
                <w:bCs/>
                <w:sz w:val="24"/>
              </w:rPr>
              <w:t>Lưu trữ dưới dạng đã mã hóa một chiều (Mật khẩu nguyên văn từ 8–32 ký tự, chứa ít nhất 1 chữ hoa, 1 chữ thường, 1 số và 1 ký tự đặc biệt, không khoảng trắng)</w:t>
            </w:r>
          </w:p>
        </w:tc>
        <w:tc>
          <w:tcPr>
            <w:tcW w:w="1674" w:type="dxa"/>
          </w:tcPr>
          <w:p w14:paraId="11AA2D0C" w14:textId="77777777" w:rsidR="00E214A2" w:rsidRPr="001F2F9F" w:rsidRDefault="00E214A2" w:rsidP="00F0350C">
            <w:pPr>
              <w:tabs>
                <w:tab w:val="center" w:pos="4536"/>
                <w:tab w:val="center" w:pos="7938"/>
              </w:tabs>
              <w:spacing w:line="360" w:lineRule="auto"/>
              <w:ind w:firstLine="0"/>
              <w:jc w:val="left"/>
              <w:rPr>
                <w:bCs/>
                <w:sz w:val="24"/>
              </w:rPr>
            </w:pPr>
          </w:p>
        </w:tc>
      </w:tr>
      <w:tr w:rsidR="00E214A2" w:rsidRPr="00FE16DA" w14:paraId="3D8EC77F" w14:textId="77777777" w:rsidTr="00F0350C">
        <w:trPr>
          <w:jc w:val="left"/>
        </w:trPr>
        <w:tc>
          <w:tcPr>
            <w:tcW w:w="375" w:type="dxa"/>
          </w:tcPr>
          <w:p w14:paraId="2ECA7141" w14:textId="77777777" w:rsidR="00E214A2" w:rsidRPr="00FE16DA" w:rsidRDefault="00E214A2" w:rsidP="00F0350C">
            <w:pPr>
              <w:spacing w:line="360" w:lineRule="auto"/>
              <w:ind w:firstLine="5"/>
              <w:jc w:val="left"/>
              <w:rPr>
                <w:sz w:val="24"/>
              </w:rPr>
            </w:pPr>
            <w:r w:rsidRPr="00FE16DA">
              <w:rPr>
                <w:sz w:val="24"/>
              </w:rPr>
              <w:t>1.4</w:t>
            </w:r>
          </w:p>
        </w:tc>
        <w:tc>
          <w:tcPr>
            <w:tcW w:w="2983" w:type="dxa"/>
          </w:tcPr>
          <w:p w14:paraId="2767A341" w14:textId="6065ACE3" w:rsidR="00E214A2" w:rsidRPr="00FE16DA" w:rsidRDefault="00717654" w:rsidP="00F0350C">
            <w:pPr>
              <w:spacing w:line="360" w:lineRule="auto"/>
              <w:ind w:firstLine="0"/>
              <w:jc w:val="left"/>
              <w:rPr>
                <w:sz w:val="24"/>
              </w:rPr>
            </w:pPr>
            <w:r w:rsidRPr="00717654">
              <w:rPr>
                <w:sz w:val="24"/>
              </w:rPr>
              <w:t>trangThai</w:t>
            </w:r>
          </w:p>
        </w:tc>
        <w:tc>
          <w:tcPr>
            <w:tcW w:w="1516" w:type="dxa"/>
          </w:tcPr>
          <w:p w14:paraId="4DEEC9E2" w14:textId="74C03CAA" w:rsidR="00E214A2" w:rsidRPr="001F2F9F" w:rsidRDefault="00717654" w:rsidP="00F0350C">
            <w:pPr>
              <w:tabs>
                <w:tab w:val="center" w:pos="4536"/>
                <w:tab w:val="center" w:pos="7938"/>
              </w:tabs>
              <w:spacing w:line="360" w:lineRule="auto"/>
              <w:ind w:firstLine="0"/>
              <w:jc w:val="left"/>
              <w:rPr>
                <w:bCs/>
                <w:sz w:val="24"/>
              </w:rPr>
            </w:pPr>
            <w:r w:rsidRPr="00717654">
              <w:rPr>
                <w:bCs/>
                <w:sz w:val="24"/>
              </w:rPr>
              <w:t>boolean</w:t>
            </w:r>
          </w:p>
        </w:tc>
        <w:tc>
          <w:tcPr>
            <w:tcW w:w="2230" w:type="dxa"/>
          </w:tcPr>
          <w:p w14:paraId="5CC3B1B3" w14:textId="28DC3831" w:rsidR="00E214A2" w:rsidRPr="001F2F9F" w:rsidRDefault="00717654" w:rsidP="00F0350C">
            <w:pPr>
              <w:spacing w:line="360" w:lineRule="auto"/>
              <w:ind w:left="54" w:firstLine="0"/>
              <w:jc w:val="left"/>
              <w:rPr>
                <w:bCs/>
                <w:sz w:val="24"/>
              </w:rPr>
            </w:pPr>
            <w:r w:rsidRPr="00717654">
              <w:rPr>
                <w:bCs/>
                <w:sz w:val="24"/>
              </w:rPr>
              <w:t>true: Hoạt động, false: Bị khóa.</w:t>
            </w:r>
          </w:p>
        </w:tc>
        <w:tc>
          <w:tcPr>
            <w:tcW w:w="1674" w:type="dxa"/>
          </w:tcPr>
          <w:p w14:paraId="5A850E9F" w14:textId="7D6DBD4A" w:rsidR="00E214A2" w:rsidRPr="001F2F9F" w:rsidRDefault="00717654" w:rsidP="00F0350C">
            <w:pPr>
              <w:tabs>
                <w:tab w:val="center" w:pos="4536"/>
                <w:tab w:val="center" w:pos="7938"/>
              </w:tabs>
              <w:spacing w:line="360" w:lineRule="auto"/>
              <w:ind w:firstLine="0"/>
              <w:jc w:val="left"/>
              <w:rPr>
                <w:bCs/>
                <w:sz w:val="24"/>
              </w:rPr>
            </w:pPr>
            <w:r w:rsidRPr="00717654">
              <w:rPr>
                <w:bCs/>
                <w:sz w:val="24"/>
              </w:rPr>
              <w:t>Mặc định: true</w:t>
            </w:r>
          </w:p>
        </w:tc>
      </w:tr>
      <w:tr w:rsidR="00E214A2" w:rsidRPr="00FE16DA" w14:paraId="7188F45D" w14:textId="77777777" w:rsidTr="00F0350C">
        <w:trPr>
          <w:jc w:val="left"/>
        </w:trPr>
        <w:tc>
          <w:tcPr>
            <w:tcW w:w="375" w:type="dxa"/>
          </w:tcPr>
          <w:p w14:paraId="02427F55" w14:textId="77777777" w:rsidR="00E214A2" w:rsidRPr="00FE16DA" w:rsidRDefault="00E214A2" w:rsidP="00F0350C">
            <w:pPr>
              <w:spacing w:line="360" w:lineRule="auto"/>
              <w:ind w:firstLine="5"/>
              <w:jc w:val="left"/>
              <w:rPr>
                <w:b/>
                <w:sz w:val="24"/>
              </w:rPr>
            </w:pPr>
            <w:r w:rsidRPr="00FE16DA">
              <w:rPr>
                <w:b/>
                <w:sz w:val="24"/>
              </w:rPr>
              <w:t>2</w:t>
            </w:r>
          </w:p>
        </w:tc>
        <w:tc>
          <w:tcPr>
            <w:tcW w:w="2983" w:type="dxa"/>
          </w:tcPr>
          <w:p w14:paraId="4C1B9288" w14:textId="77777777" w:rsidR="00E214A2" w:rsidRPr="00FE16DA" w:rsidRDefault="00E214A2" w:rsidP="00F0350C">
            <w:pPr>
              <w:spacing w:line="360" w:lineRule="auto"/>
              <w:ind w:firstLine="0"/>
              <w:jc w:val="left"/>
              <w:rPr>
                <w:b/>
                <w:sz w:val="24"/>
              </w:rPr>
            </w:pPr>
            <w:r w:rsidRPr="00FE16DA">
              <w:rPr>
                <w:b/>
                <w:sz w:val="24"/>
              </w:rPr>
              <w:t>Viết các phương thức getter, setter</w:t>
            </w:r>
          </w:p>
        </w:tc>
        <w:tc>
          <w:tcPr>
            <w:tcW w:w="1516" w:type="dxa"/>
          </w:tcPr>
          <w:p w14:paraId="58D13D27" w14:textId="77777777" w:rsidR="00E214A2" w:rsidRPr="00FE16DA" w:rsidRDefault="00E214A2" w:rsidP="00F0350C">
            <w:pPr>
              <w:tabs>
                <w:tab w:val="center" w:pos="4536"/>
                <w:tab w:val="center" w:pos="7938"/>
              </w:tabs>
              <w:spacing w:line="360" w:lineRule="auto"/>
              <w:ind w:firstLine="0"/>
              <w:jc w:val="left"/>
              <w:rPr>
                <w:b/>
                <w:sz w:val="24"/>
              </w:rPr>
            </w:pPr>
          </w:p>
        </w:tc>
        <w:tc>
          <w:tcPr>
            <w:tcW w:w="2230" w:type="dxa"/>
          </w:tcPr>
          <w:p w14:paraId="6E23F887" w14:textId="77777777" w:rsidR="00E214A2" w:rsidRPr="00FE16DA" w:rsidRDefault="00E214A2" w:rsidP="00F0350C">
            <w:pPr>
              <w:spacing w:line="360" w:lineRule="auto"/>
              <w:ind w:left="54" w:firstLine="0"/>
              <w:jc w:val="left"/>
              <w:rPr>
                <w:b/>
                <w:sz w:val="24"/>
              </w:rPr>
            </w:pPr>
          </w:p>
        </w:tc>
        <w:tc>
          <w:tcPr>
            <w:tcW w:w="1674" w:type="dxa"/>
          </w:tcPr>
          <w:p w14:paraId="75023A71" w14:textId="77777777" w:rsidR="00E214A2" w:rsidRPr="00FE16DA" w:rsidRDefault="00E214A2" w:rsidP="00F0350C">
            <w:pPr>
              <w:tabs>
                <w:tab w:val="center" w:pos="4536"/>
                <w:tab w:val="center" w:pos="7938"/>
              </w:tabs>
              <w:spacing w:line="360" w:lineRule="auto"/>
              <w:ind w:firstLine="0"/>
              <w:jc w:val="left"/>
              <w:rPr>
                <w:b/>
                <w:sz w:val="24"/>
              </w:rPr>
            </w:pPr>
          </w:p>
        </w:tc>
      </w:tr>
      <w:tr w:rsidR="00E214A2" w:rsidRPr="00FE16DA" w14:paraId="2313F74E" w14:textId="77777777" w:rsidTr="00F0350C">
        <w:trPr>
          <w:jc w:val="left"/>
        </w:trPr>
        <w:tc>
          <w:tcPr>
            <w:tcW w:w="375" w:type="dxa"/>
          </w:tcPr>
          <w:p w14:paraId="2E13829B" w14:textId="77777777" w:rsidR="00E214A2" w:rsidRPr="00FE16DA" w:rsidRDefault="00E214A2" w:rsidP="00F0350C">
            <w:pPr>
              <w:spacing w:line="360" w:lineRule="auto"/>
              <w:ind w:firstLine="5"/>
              <w:jc w:val="left"/>
              <w:rPr>
                <w:sz w:val="24"/>
              </w:rPr>
            </w:pPr>
            <w:r w:rsidRPr="00FE16DA">
              <w:rPr>
                <w:sz w:val="24"/>
              </w:rPr>
              <w:t>2.1</w:t>
            </w:r>
          </w:p>
        </w:tc>
        <w:tc>
          <w:tcPr>
            <w:tcW w:w="2983" w:type="dxa"/>
          </w:tcPr>
          <w:p w14:paraId="3D8640A9" w14:textId="4F344584" w:rsidR="00E214A2" w:rsidRPr="00FE16DA" w:rsidRDefault="00717654" w:rsidP="00F0350C">
            <w:pPr>
              <w:spacing w:line="360" w:lineRule="auto"/>
              <w:ind w:firstLine="0"/>
              <w:jc w:val="left"/>
              <w:rPr>
                <w:sz w:val="24"/>
              </w:rPr>
            </w:pPr>
            <w:r w:rsidRPr="00717654">
              <w:rPr>
                <w:sz w:val="24"/>
              </w:rPr>
              <w:t>setMaTK(String maTK)</w:t>
            </w:r>
          </w:p>
        </w:tc>
        <w:tc>
          <w:tcPr>
            <w:tcW w:w="1516" w:type="dxa"/>
          </w:tcPr>
          <w:p w14:paraId="626B70C1" w14:textId="77777777" w:rsidR="00E214A2" w:rsidRPr="00FE16DA" w:rsidRDefault="00E214A2" w:rsidP="00F0350C">
            <w:pPr>
              <w:tabs>
                <w:tab w:val="center" w:pos="4536"/>
                <w:tab w:val="center" w:pos="7938"/>
              </w:tabs>
              <w:spacing w:line="360" w:lineRule="auto"/>
              <w:ind w:firstLine="0"/>
              <w:jc w:val="left"/>
              <w:rPr>
                <w:b/>
                <w:sz w:val="24"/>
              </w:rPr>
            </w:pPr>
            <w:r w:rsidRPr="00FE16DA">
              <w:rPr>
                <w:b/>
                <w:sz w:val="24"/>
              </w:rPr>
              <w:t>void</w:t>
            </w:r>
          </w:p>
        </w:tc>
        <w:tc>
          <w:tcPr>
            <w:tcW w:w="2230" w:type="dxa"/>
          </w:tcPr>
          <w:p w14:paraId="4ED18264" w14:textId="3C9C468F" w:rsidR="00E214A2" w:rsidRPr="00FE16DA" w:rsidRDefault="00717654" w:rsidP="00F0350C">
            <w:pPr>
              <w:spacing w:line="360" w:lineRule="auto"/>
              <w:ind w:left="54" w:firstLine="0"/>
              <w:jc w:val="left"/>
              <w:rPr>
                <w:sz w:val="24"/>
              </w:rPr>
            </w:pPr>
            <w:r w:rsidRPr="00717654">
              <w:rPr>
                <w:sz w:val="24"/>
              </w:rPr>
              <w:t>Kiểm tra đúng định dạng TKYYMMDDXXX</w:t>
            </w:r>
          </w:p>
        </w:tc>
        <w:tc>
          <w:tcPr>
            <w:tcW w:w="1674" w:type="dxa"/>
          </w:tcPr>
          <w:p w14:paraId="56840DD8" w14:textId="41348607" w:rsidR="00E214A2" w:rsidRPr="00FE16DA" w:rsidRDefault="00E214A2" w:rsidP="00F0350C">
            <w:pPr>
              <w:pStyle w:val="ListParagraph"/>
              <w:tabs>
                <w:tab w:val="center" w:pos="4536"/>
                <w:tab w:val="center" w:pos="7938"/>
              </w:tabs>
              <w:spacing w:line="360" w:lineRule="auto"/>
              <w:ind w:left="27" w:firstLine="0"/>
              <w:jc w:val="left"/>
              <w:rPr>
                <w:sz w:val="24"/>
              </w:rPr>
            </w:pPr>
            <w:r w:rsidRPr="00BA3261">
              <w:rPr>
                <w:sz w:val="24"/>
              </w:rPr>
              <w:t xml:space="preserve">Throw exception nếu </w:t>
            </w:r>
            <w:r w:rsidR="00717654">
              <w:rPr>
                <w:sz w:val="24"/>
              </w:rPr>
              <w:t>maTK</w:t>
            </w:r>
            <w:r>
              <w:rPr>
                <w:sz w:val="24"/>
              </w:rPr>
              <w:t xml:space="preserve"> sai định dạng</w:t>
            </w:r>
          </w:p>
        </w:tc>
      </w:tr>
      <w:tr w:rsidR="00E214A2" w:rsidRPr="00FE16DA" w14:paraId="155CD552" w14:textId="77777777" w:rsidTr="00F0350C">
        <w:trPr>
          <w:jc w:val="left"/>
        </w:trPr>
        <w:tc>
          <w:tcPr>
            <w:tcW w:w="375" w:type="dxa"/>
          </w:tcPr>
          <w:p w14:paraId="50032B06" w14:textId="77777777" w:rsidR="00E214A2" w:rsidRPr="00FE16DA" w:rsidRDefault="00E214A2" w:rsidP="00F0350C">
            <w:pPr>
              <w:spacing w:line="360" w:lineRule="auto"/>
              <w:ind w:firstLine="5"/>
              <w:jc w:val="left"/>
              <w:rPr>
                <w:sz w:val="24"/>
              </w:rPr>
            </w:pPr>
            <w:r w:rsidRPr="00FE16DA">
              <w:rPr>
                <w:sz w:val="24"/>
              </w:rPr>
              <w:t>2.2</w:t>
            </w:r>
          </w:p>
        </w:tc>
        <w:tc>
          <w:tcPr>
            <w:tcW w:w="2983" w:type="dxa"/>
          </w:tcPr>
          <w:p w14:paraId="24966E28" w14:textId="75FE01F9" w:rsidR="00E214A2" w:rsidRPr="00FE16DA" w:rsidRDefault="00717654" w:rsidP="00F0350C">
            <w:pPr>
              <w:spacing w:line="360" w:lineRule="auto"/>
              <w:ind w:firstLine="0"/>
              <w:jc w:val="left"/>
              <w:rPr>
                <w:sz w:val="24"/>
              </w:rPr>
            </w:pPr>
            <w:r w:rsidRPr="00717654">
              <w:rPr>
                <w:sz w:val="24"/>
              </w:rPr>
              <w:t>setTenDangNhap(String user)</w:t>
            </w:r>
          </w:p>
        </w:tc>
        <w:tc>
          <w:tcPr>
            <w:tcW w:w="1516" w:type="dxa"/>
          </w:tcPr>
          <w:p w14:paraId="3A0CBA5D" w14:textId="77777777" w:rsidR="00E214A2" w:rsidRPr="00FE16DA" w:rsidRDefault="00E214A2" w:rsidP="00F0350C">
            <w:pPr>
              <w:tabs>
                <w:tab w:val="center" w:pos="4536"/>
                <w:tab w:val="center" w:pos="7938"/>
              </w:tabs>
              <w:spacing w:line="360" w:lineRule="auto"/>
              <w:ind w:firstLine="0"/>
              <w:jc w:val="left"/>
              <w:rPr>
                <w:b/>
                <w:sz w:val="24"/>
              </w:rPr>
            </w:pPr>
            <w:r w:rsidRPr="00FE16DA">
              <w:rPr>
                <w:b/>
                <w:sz w:val="24"/>
              </w:rPr>
              <w:t>void</w:t>
            </w:r>
          </w:p>
        </w:tc>
        <w:tc>
          <w:tcPr>
            <w:tcW w:w="2230" w:type="dxa"/>
          </w:tcPr>
          <w:p w14:paraId="155666B7" w14:textId="48CB31D4" w:rsidR="00E214A2" w:rsidRPr="00FE16DA" w:rsidRDefault="00717654" w:rsidP="00F0350C">
            <w:pPr>
              <w:pStyle w:val="ListParagraph"/>
              <w:spacing w:line="360" w:lineRule="auto"/>
              <w:ind w:left="54" w:firstLine="0"/>
              <w:jc w:val="left"/>
              <w:rPr>
                <w:sz w:val="24"/>
              </w:rPr>
            </w:pPr>
            <w:r w:rsidRPr="00717654">
              <w:rPr>
                <w:sz w:val="24"/>
              </w:rPr>
              <w:t>Kiểm tra user không rỗng và đảm bảo tính duy nhất trong hệ thống.</w:t>
            </w:r>
          </w:p>
        </w:tc>
        <w:tc>
          <w:tcPr>
            <w:tcW w:w="1674" w:type="dxa"/>
          </w:tcPr>
          <w:p w14:paraId="2EAF47A8" w14:textId="76603099" w:rsidR="00E214A2" w:rsidRPr="00FE16DA" w:rsidRDefault="00E214A2" w:rsidP="00F0350C">
            <w:pPr>
              <w:pStyle w:val="ListParagraph"/>
              <w:tabs>
                <w:tab w:val="center" w:pos="4536"/>
                <w:tab w:val="center" w:pos="7938"/>
              </w:tabs>
              <w:spacing w:line="360" w:lineRule="auto"/>
              <w:ind w:left="27" w:firstLine="0"/>
              <w:jc w:val="left"/>
              <w:rPr>
                <w:sz w:val="24"/>
              </w:rPr>
            </w:pPr>
            <w:r w:rsidRPr="00BA3261">
              <w:rPr>
                <w:sz w:val="24"/>
              </w:rPr>
              <w:t xml:space="preserve">Throw exception nếu </w:t>
            </w:r>
            <w:r w:rsidR="00717654">
              <w:rPr>
                <w:sz w:val="24"/>
              </w:rPr>
              <w:t>tenDangNhap</w:t>
            </w:r>
            <w:r>
              <w:rPr>
                <w:sz w:val="24"/>
              </w:rPr>
              <w:t xml:space="preserve"> </w:t>
            </w:r>
            <w:r w:rsidR="00717654">
              <w:rPr>
                <w:sz w:val="24"/>
              </w:rPr>
              <w:t>rỗng</w:t>
            </w:r>
          </w:p>
        </w:tc>
      </w:tr>
      <w:tr w:rsidR="00E214A2" w:rsidRPr="00FE16DA" w14:paraId="06FE3E22" w14:textId="77777777" w:rsidTr="00F0350C">
        <w:trPr>
          <w:jc w:val="left"/>
        </w:trPr>
        <w:tc>
          <w:tcPr>
            <w:tcW w:w="375" w:type="dxa"/>
          </w:tcPr>
          <w:p w14:paraId="257063BD" w14:textId="77777777" w:rsidR="00E214A2" w:rsidRPr="00FE16DA" w:rsidRDefault="00E214A2" w:rsidP="00F0350C">
            <w:pPr>
              <w:spacing w:line="360" w:lineRule="auto"/>
              <w:ind w:firstLine="5"/>
              <w:jc w:val="left"/>
              <w:rPr>
                <w:sz w:val="24"/>
              </w:rPr>
            </w:pPr>
            <w:r w:rsidRPr="00FE16DA">
              <w:rPr>
                <w:sz w:val="24"/>
              </w:rPr>
              <w:lastRenderedPageBreak/>
              <w:t>2.3</w:t>
            </w:r>
          </w:p>
        </w:tc>
        <w:tc>
          <w:tcPr>
            <w:tcW w:w="2983" w:type="dxa"/>
          </w:tcPr>
          <w:p w14:paraId="63AEFEEF" w14:textId="13796C41" w:rsidR="00E214A2" w:rsidRPr="00FE16DA" w:rsidRDefault="00717654" w:rsidP="00F0350C">
            <w:pPr>
              <w:spacing w:line="360" w:lineRule="auto"/>
              <w:ind w:firstLine="0"/>
              <w:jc w:val="left"/>
              <w:rPr>
                <w:sz w:val="24"/>
              </w:rPr>
            </w:pPr>
            <w:r w:rsidRPr="00717654">
              <w:rPr>
                <w:sz w:val="24"/>
              </w:rPr>
              <w:t>setMatKhau(String pass)</w:t>
            </w:r>
          </w:p>
        </w:tc>
        <w:tc>
          <w:tcPr>
            <w:tcW w:w="1516" w:type="dxa"/>
          </w:tcPr>
          <w:p w14:paraId="4B76F648" w14:textId="77777777" w:rsidR="00E214A2" w:rsidRPr="00FE16DA" w:rsidRDefault="00E214A2" w:rsidP="00F0350C">
            <w:pPr>
              <w:tabs>
                <w:tab w:val="center" w:pos="4536"/>
                <w:tab w:val="center" w:pos="7938"/>
              </w:tabs>
              <w:spacing w:line="360" w:lineRule="auto"/>
              <w:ind w:firstLine="0"/>
              <w:jc w:val="left"/>
              <w:rPr>
                <w:b/>
                <w:sz w:val="24"/>
              </w:rPr>
            </w:pPr>
            <w:r w:rsidRPr="00FE16DA">
              <w:rPr>
                <w:b/>
                <w:sz w:val="24"/>
              </w:rPr>
              <w:t>void</w:t>
            </w:r>
          </w:p>
        </w:tc>
        <w:tc>
          <w:tcPr>
            <w:tcW w:w="2230" w:type="dxa"/>
          </w:tcPr>
          <w:p w14:paraId="2DD311BB" w14:textId="3ACDCDA9" w:rsidR="00E214A2" w:rsidRPr="00FE16DA" w:rsidRDefault="00717654" w:rsidP="00F0350C">
            <w:pPr>
              <w:pStyle w:val="ListParagraph"/>
              <w:spacing w:line="360" w:lineRule="auto"/>
              <w:ind w:left="54" w:firstLine="0"/>
              <w:jc w:val="left"/>
              <w:rPr>
                <w:sz w:val="24"/>
              </w:rPr>
            </w:pPr>
            <w:r w:rsidRPr="00717654">
              <w:rPr>
                <w:sz w:val="24"/>
              </w:rPr>
              <w:t>Kiểm tra độ dài từ 8</w:t>
            </w:r>
            <w:r>
              <w:rPr>
                <w:sz w:val="24"/>
              </w:rPr>
              <w:t xml:space="preserve"> - </w:t>
            </w:r>
            <w:r w:rsidRPr="00717654">
              <w:rPr>
                <w:sz w:val="24"/>
              </w:rPr>
              <w:t>32 ký tự, chứa đủ chữ hoa, chữ thường, số, ký tự đặc biệt, sau đó tiến hành mã hóa một chiều trước khi gán</w:t>
            </w:r>
          </w:p>
        </w:tc>
        <w:tc>
          <w:tcPr>
            <w:tcW w:w="1674" w:type="dxa"/>
          </w:tcPr>
          <w:p w14:paraId="155C0A27" w14:textId="6996EAFB" w:rsidR="00E214A2" w:rsidRPr="00FE16DA" w:rsidRDefault="00E214A2" w:rsidP="00F0350C">
            <w:pPr>
              <w:pStyle w:val="ListParagraph"/>
              <w:tabs>
                <w:tab w:val="center" w:pos="4536"/>
                <w:tab w:val="center" w:pos="7938"/>
              </w:tabs>
              <w:spacing w:line="360" w:lineRule="auto"/>
              <w:ind w:left="27" w:firstLine="0"/>
              <w:jc w:val="left"/>
              <w:rPr>
                <w:sz w:val="24"/>
              </w:rPr>
            </w:pPr>
          </w:p>
        </w:tc>
      </w:tr>
      <w:tr w:rsidR="00E214A2" w:rsidRPr="00FE16DA" w14:paraId="5849AF57" w14:textId="77777777" w:rsidTr="00F0350C">
        <w:trPr>
          <w:jc w:val="left"/>
        </w:trPr>
        <w:tc>
          <w:tcPr>
            <w:tcW w:w="375" w:type="dxa"/>
          </w:tcPr>
          <w:p w14:paraId="62A24829" w14:textId="77777777" w:rsidR="00E214A2" w:rsidRPr="00FE16DA" w:rsidRDefault="00E214A2" w:rsidP="00F0350C">
            <w:pPr>
              <w:spacing w:line="360" w:lineRule="auto"/>
              <w:ind w:firstLine="5"/>
              <w:jc w:val="left"/>
              <w:rPr>
                <w:sz w:val="24"/>
              </w:rPr>
            </w:pPr>
            <w:r w:rsidRPr="00FE16DA">
              <w:rPr>
                <w:sz w:val="24"/>
              </w:rPr>
              <w:t>2.4</w:t>
            </w:r>
          </w:p>
        </w:tc>
        <w:tc>
          <w:tcPr>
            <w:tcW w:w="2983" w:type="dxa"/>
          </w:tcPr>
          <w:p w14:paraId="06B73460" w14:textId="53AB0DAD" w:rsidR="00E214A2" w:rsidRPr="00FE16DA" w:rsidRDefault="00717654" w:rsidP="00F0350C">
            <w:pPr>
              <w:spacing w:line="360" w:lineRule="auto"/>
              <w:ind w:firstLine="0"/>
              <w:jc w:val="left"/>
              <w:rPr>
                <w:sz w:val="24"/>
              </w:rPr>
            </w:pPr>
            <w:r w:rsidRPr="00717654">
              <w:rPr>
                <w:sz w:val="24"/>
              </w:rPr>
              <w:t>isTrangThai()</w:t>
            </w:r>
          </w:p>
        </w:tc>
        <w:tc>
          <w:tcPr>
            <w:tcW w:w="1516" w:type="dxa"/>
          </w:tcPr>
          <w:p w14:paraId="3D60F46F" w14:textId="6F1F6716" w:rsidR="00E214A2" w:rsidRPr="00FE16DA" w:rsidRDefault="00717654" w:rsidP="00F0350C">
            <w:pPr>
              <w:tabs>
                <w:tab w:val="center" w:pos="4536"/>
                <w:tab w:val="center" w:pos="7938"/>
              </w:tabs>
              <w:spacing w:line="360" w:lineRule="auto"/>
              <w:ind w:firstLine="0"/>
              <w:jc w:val="left"/>
              <w:rPr>
                <w:b/>
                <w:sz w:val="24"/>
              </w:rPr>
            </w:pPr>
            <w:r w:rsidRPr="00717654">
              <w:rPr>
                <w:b/>
                <w:sz w:val="24"/>
              </w:rPr>
              <w:t>boolean</w:t>
            </w:r>
          </w:p>
        </w:tc>
        <w:tc>
          <w:tcPr>
            <w:tcW w:w="2230" w:type="dxa"/>
          </w:tcPr>
          <w:p w14:paraId="4B8E0A95" w14:textId="5CDBFB51" w:rsidR="00E214A2" w:rsidRPr="00FE16DA" w:rsidRDefault="00717654" w:rsidP="00F0350C">
            <w:pPr>
              <w:pStyle w:val="ListParagraph"/>
              <w:spacing w:line="360" w:lineRule="auto"/>
              <w:ind w:left="54" w:firstLine="0"/>
              <w:jc w:val="left"/>
              <w:rPr>
                <w:sz w:val="24"/>
              </w:rPr>
            </w:pPr>
            <w:r w:rsidRPr="00717654">
              <w:rPr>
                <w:sz w:val="24"/>
              </w:rPr>
              <w:t>Trả về trạng thái tài khoản</w:t>
            </w:r>
          </w:p>
        </w:tc>
        <w:tc>
          <w:tcPr>
            <w:tcW w:w="1674" w:type="dxa"/>
          </w:tcPr>
          <w:p w14:paraId="2338E22D" w14:textId="77777777" w:rsidR="00E214A2" w:rsidRPr="00FE16DA" w:rsidRDefault="00E214A2" w:rsidP="00F0350C">
            <w:pPr>
              <w:pStyle w:val="ListParagraph"/>
              <w:tabs>
                <w:tab w:val="center" w:pos="4536"/>
                <w:tab w:val="center" w:pos="7938"/>
              </w:tabs>
              <w:spacing w:line="360" w:lineRule="auto"/>
              <w:ind w:left="27" w:firstLine="0"/>
              <w:jc w:val="left"/>
              <w:rPr>
                <w:sz w:val="24"/>
              </w:rPr>
            </w:pPr>
          </w:p>
        </w:tc>
      </w:tr>
      <w:tr w:rsidR="00E214A2" w:rsidRPr="00FE16DA" w14:paraId="39A7E910" w14:textId="77777777" w:rsidTr="00F0350C">
        <w:trPr>
          <w:jc w:val="left"/>
        </w:trPr>
        <w:tc>
          <w:tcPr>
            <w:tcW w:w="375" w:type="dxa"/>
          </w:tcPr>
          <w:p w14:paraId="1DD87207" w14:textId="77777777" w:rsidR="00E214A2" w:rsidRPr="00FE16DA" w:rsidRDefault="00E214A2" w:rsidP="00F0350C">
            <w:pPr>
              <w:spacing w:line="360" w:lineRule="auto"/>
              <w:ind w:firstLine="5"/>
              <w:jc w:val="left"/>
              <w:rPr>
                <w:sz w:val="24"/>
              </w:rPr>
            </w:pPr>
            <w:r w:rsidRPr="00FE16DA">
              <w:rPr>
                <w:sz w:val="24"/>
              </w:rPr>
              <w:t>2.5</w:t>
            </w:r>
          </w:p>
        </w:tc>
        <w:tc>
          <w:tcPr>
            <w:tcW w:w="2983" w:type="dxa"/>
          </w:tcPr>
          <w:p w14:paraId="139B2CB8" w14:textId="0F438677" w:rsidR="00E214A2" w:rsidRPr="00FE16DA" w:rsidRDefault="00717654" w:rsidP="00F0350C">
            <w:pPr>
              <w:spacing w:line="360" w:lineRule="auto"/>
              <w:ind w:firstLine="0"/>
              <w:jc w:val="left"/>
              <w:rPr>
                <w:sz w:val="24"/>
              </w:rPr>
            </w:pPr>
            <w:r w:rsidRPr="00717654">
              <w:rPr>
                <w:sz w:val="24"/>
              </w:rPr>
              <w:t>setTrangThai(boolean trangThai)</w:t>
            </w:r>
          </w:p>
        </w:tc>
        <w:tc>
          <w:tcPr>
            <w:tcW w:w="1516" w:type="dxa"/>
          </w:tcPr>
          <w:p w14:paraId="430F4ED5" w14:textId="77777777" w:rsidR="00E214A2" w:rsidRPr="00FE16DA" w:rsidRDefault="00E214A2" w:rsidP="00F0350C">
            <w:pPr>
              <w:tabs>
                <w:tab w:val="center" w:pos="4536"/>
                <w:tab w:val="center" w:pos="7938"/>
              </w:tabs>
              <w:spacing w:line="360" w:lineRule="auto"/>
              <w:ind w:firstLine="0"/>
              <w:jc w:val="left"/>
              <w:rPr>
                <w:b/>
                <w:sz w:val="24"/>
              </w:rPr>
            </w:pPr>
            <w:r w:rsidRPr="00FE16DA">
              <w:rPr>
                <w:b/>
                <w:sz w:val="24"/>
              </w:rPr>
              <w:t>void</w:t>
            </w:r>
          </w:p>
        </w:tc>
        <w:tc>
          <w:tcPr>
            <w:tcW w:w="2230" w:type="dxa"/>
          </w:tcPr>
          <w:p w14:paraId="3D501FDD" w14:textId="25AFB9D3" w:rsidR="00E214A2" w:rsidRPr="00FE16DA" w:rsidRDefault="00717654" w:rsidP="00F0350C">
            <w:pPr>
              <w:pStyle w:val="ListParagraph"/>
              <w:spacing w:line="360" w:lineRule="auto"/>
              <w:ind w:left="54" w:firstLine="0"/>
              <w:jc w:val="left"/>
              <w:rPr>
                <w:sz w:val="24"/>
              </w:rPr>
            </w:pPr>
            <w:r w:rsidRPr="00717654">
              <w:rPr>
                <w:sz w:val="24"/>
              </w:rPr>
              <w:t>Cập nhật trạng thái hoạt động hoặc khóa tài khoản</w:t>
            </w:r>
          </w:p>
        </w:tc>
        <w:tc>
          <w:tcPr>
            <w:tcW w:w="1674" w:type="dxa"/>
          </w:tcPr>
          <w:p w14:paraId="45E33CFF" w14:textId="4D2395E9" w:rsidR="00E214A2" w:rsidRPr="00143C27" w:rsidRDefault="00E214A2" w:rsidP="00F0350C">
            <w:pPr>
              <w:tabs>
                <w:tab w:val="center" w:pos="4536"/>
                <w:tab w:val="center" w:pos="7938"/>
              </w:tabs>
              <w:spacing w:line="360" w:lineRule="auto"/>
              <w:ind w:firstLine="0"/>
              <w:jc w:val="left"/>
              <w:rPr>
                <w:sz w:val="24"/>
              </w:rPr>
            </w:pPr>
          </w:p>
        </w:tc>
      </w:tr>
      <w:tr w:rsidR="00E214A2" w:rsidRPr="00FE16DA" w14:paraId="46FDC07E" w14:textId="77777777" w:rsidTr="00F0350C">
        <w:trPr>
          <w:jc w:val="left"/>
        </w:trPr>
        <w:tc>
          <w:tcPr>
            <w:tcW w:w="375" w:type="dxa"/>
          </w:tcPr>
          <w:p w14:paraId="158EA000" w14:textId="77777777" w:rsidR="00E214A2" w:rsidRPr="00FE16DA" w:rsidRDefault="00E214A2" w:rsidP="00F0350C">
            <w:pPr>
              <w:spacing w:line="360" w:lineRule="auto"/>
              <w:ind w:firstLine="5"/>
              <w:jc w:val="left"/>
              <w:rPr>
                <w:b/>
                <w:sz w:val="24"/>
              </w:rPr>
            </w:pPr>
            <w:r w:rsidRPr="00FE16DA">
              <w:rPr>
                <w:b/>
                <w:sz w:val="24"/>
              </w:rPr>
              <w:t>3</w:t>
            </w:r>
          </w:p>
        </w:tc>
        <w:tc>
          <w:tcPr>
            <w:tcW w:w="2983" w:type="dxa"/>
          </w:tcPr>
          <w:p w14:paraId="1B9CE383" w14:textId="77777777" w:rsidR="00E214A2" w:rsidRPr="00FE16DA" w:rsidRDefault="00E214A2" w:rsidP="00F0350C">
            <w:pPr>
              <w:spacing w:line="360" w:lineRule="auto"/>
              <w:ind w:firstLine="0"/>
              <w:jc w:val="left"/>
              <w:rPr>
                <w:b/>
                <w:sz w:val="24"/>
              </w:rPr>
            </w:pPr>
            <w:r w:rsidRPr="00FE16DA">
              <w:rPr>
                <w:b/>
                <w:sz w:val="24"/>
              </w:rPr>
              <w:t>Viết các constructor</w:t>
            </w:r>
          </w:p>
        </w:tc>
        <w:tc>
          <w:tcPr>
            <w:tcW w:w="1516" w:type="dxa"/>
          </w:tcPr>
          <w:p w14:paraId="6CD0E550" w14:textId="77777777" w:rsidR="00E214A2" w:rsidRPr="00FE16DA" w:rsidRDefault="00E214A2" w:rsidP="00F0350C">
            <w:pPr>
              <w:tabs>
                <w:tab w:val="center" w:pos="4536"/>
                <w:tab w:val="center" w:pos="7938"/>
              </w:tabs>
              <w:spacing w:line="360" w:lineRule="auto"/>
              <w:ind w:firstLine="0"/>
              <w:jc w:val="left"/>
              <w:rPr>
                <w:b/>
                <w:sz w:val="24"/>
              </w:rPr>
            </w:pPr>
          </w:p>
        </w:tc>
        <w:tc>
          <w:tcPr>
            <w:tcW w:w="2230" w:type="dxa"/>
          </w:tcPr>
          <w:p w14:paraId="24FA2E44" w14:textId="77777777" w:rsidR="00E214A2" w:rsidRPr="00FE16DA" w:rsidRDefault="00E214A2" w:rsidP="00F0350C">
            <w:pPr>
              <w:pStyle w:val="ListParagraph"/>
              <w:numPr>
                <w:ilvl w:val="0"/>
                <w:numId w:val="8"/>
              </w:numPr>
              <w:spacing w:before="0" w:after="60" w:line="360" w:lineRule="auto"/>
              <w:ind w:left="54" w:firstLine="0"/>
              <w:jc w:val="left"/>
              <w:rPr>
                <w:sz w:val="24"/>
              </w:rPr>
            </w:pPr>
            <w:r w:rsidRPr="00FE16DA">
              <w:rPr>
                <w:sz w:val="24"/>
              </w:rPr>
              <w:t>Contructor mặc nhiên</w:t>
            </w:r>
          </w:p>
          <w:p w14:paraId="2CCDB874" w14:textId="77777777" w:rsidR="00E214A2" w:rsidRPr="00FE16DA" w:rsidRDefault="00E214A2" w:rsidP="00F0350C">
            <w:pPr>
              <w:pStyle w:val="ListParagraph"/>
              <w:numPr>
                <w:ilvl w:val="0"/>
                <w:numId w:val="8"/>
              </w:numPr>
              <w:spacing w:before="0" w:after="60" w:line="360" w:lineRule="auto"/>
              <w:ind w:left="54" w:firstLine="0"/>
              <w:jc w:val="left"/>
              <w:rPr>
                <w:sz w:val="24"/>
              </w:rPr>
            </w:pPr>
            <w:r w:rsidRPr="00FE16DA">
              <w:rPr>
                <w:sz w:val="24"/>
              </w:rPr>
              <w:t>Constructor có đầy đủ tham số</w:t>
            </w:r>
          </w:p>
          <w:p w14:paraId="6B29F422" w14:textId="77777777" w:rsidR="00E214A2" w:rsidRPr="00FE16DA" w:rsidRDefault="00E214A2" w:rsidP="00F0350C">
            <w:pPr>
              <w:pStyle w:val="ListParagraph"/>
              <w:numPr>
                <w:ilvl w:val="0"/>
                <w:numId w:val="8"/>
              </w:numPr>
              <w:spacing w:before="0" w:after="60" w:line="360" w:lineRule="auto"/>
              <w:ind w:left="54" w:firstLine="0"/>
              <w:jc w:val="left"/>
              <w:rPr>
                <w:sz w:val="24"/>
              </w:rPr>
            </w:pPr>
            <w:r w:rsidRPr="00FE16DA">
              <w:rPr>
                <w:sz w:val="24"/>
              </w:rPr>
              <w:t>Copy constructor</w:t>
            </w:r>
          </w:p>
        </w:tc>
        <w:tc>
          <w:tcPr>
            <w:tcW w:w="1674" w:type="dxa"/>
          </w:tcPr>
          <w:p w14:paraId="4387ACD2" w14:textId="77777777" w:rsidR="00E214A2" w:rsidRPr="00FE16DA" w:rsidRDefault="00E214A2" w:rsidP="00F0350C">
            <w:pPr>
              <w:pStyle w:val="ListParagraph"/>
              <w:tabs>
                <w:tab w:val="center" w:pos="4536"/>
                <w:tab w:val="center" w:pos="7938"/>
              </w:tabs>
              <w:spacing w:line="360" w:lineRule="auto"/>
              <w:ind w:left="27" w:firstLine="0"/>
              <w:jc w:val="left"/>
              <w:rPr>
                <w:sz w:val="24"/>
              </w:rPr>
            </w:pPr>
          </w:p>
        </w:tc>
      </w:tr>
      <w:tr w:rsidR="00E214A2" w:rsidRPr="00FE16DA" w14:paraId="11083124" w14:textId="77777777" w:rsidTr="00F0350C">
        <w:trPr>
          <w:jc w:val="left"/>
        </w:trPr>
        <w:tc>
          <w:tcPr>
            <w:tcW w:w="375" w:type="dxa"/>
          </w:tcPr>
          <w:p w14:paraId="0FCE7133" w14:textId="77777777" w:rsidR="00E214A2" w:rsidRPr="00FE16DA" w:rsidRDefault="00E214A2" w:rsidP="00F0350C">
            <w:pPr>
              <w:spacing w:line="360" w:lineRule="auto"/>
              <w:ind w:firstLine="5"/>
              <w:jc w:val="left"/>
              <w:rPr>
                <w:b/>
                <w:sz w:val="24"/>
              </w:rPr>
            </w:pPr>
            <w:r w:rsidRPr="00FE16DA">
              <w:rPr>
                <w:b/>
                <w:sz w:val="24"/>
              </w:rPr>
              <w:t>4</w:t>
            </w:r>
          </w:p>
        </w:tc>
        <w:tc>
          <w:tcPr>
            <w:tcW w:w="2983" w:type="dxa"/>
          </w:tcPr>
          <w:p w14:paraId="7DD979AE" w14:textId="77777777" w:rsidR="00E214A2" w:rsidRPr="00FE16DA" w:rsidRDefault="00E214A2" w:rsidP="00F0350C">
            <w:pPr>
              <w:spacing w:line="360" w:lineRule="auto"/>
              <w:ind w:firstLine="0"/>
              <w:jc w:val="left"/>
              <w:rPr>
                <w:b/>
                <w:sz w:val="24"/>
              </w:rPr>
            </w:pPr>
            <w:r w:rsidRPr="00FE16DA">
              <w:rPr>
                <w:b/>
                <w:sz w:val="24"/>
              </w:rPr>
              <w:t>Viết phương thức toString()</w:t>
            </w:r>
          </w:p>
        </w:tc>
        <w:tc>
          <w:tcPr>
            <w:tcW w:w="1516" w:type="dxa"/>
          </w:tcPr>
          <w:p w14:paraId="1B1E0558" w14:textId="77777777" w:rsidR="00E214A2" w:rsidRPr="00FE16DA" w:rsidRDefault="00E214A2" w:rsidP="00F0350C">
            <w:pPr>
              <w:tabs>
                <w:tab w:val="center" w:pos="4536"/>
                <w:tab w:val="center" w:pos="7938"/>
              </w:tabs>
              <w:spacing w:line="360" w:lineRule="auto"/>
              <w:ind w:firstLine="0"/>
              <w:jc w:val="left"/>
              <w:rPr>
                <w:b/>
                <w:sz w:val="24"/>
              </w:rPr>
            </w:pPr>
            <w:r w:rsidRPr="00FE16DA">
              <w:rPr>
                <w:b/>
                <w:sz w:val="24"/>
              </w:rPr>
              <w:t>string</w:t>
            </w:r>
          </w:p>
        </w:tc>
        <w:tc>
          <w:tcPr>
            <w:tcW w:w="2230" w:type="dxa"/>
          </w:tcPr>
          <w:p w14:paraId="69BFC1A1" w14:textId="3158C8D5" w:rsidR="00E214A2" w:rsidRPr="00FE16DA" w:rsidRDefault="00717654" w:rsidP="00F0350C">
            <w:pPr>
              <w:pStyle w:val="ListParagraph"/>
              <w:spacing w:line="360" w:lineRule="auto"/>
              <w:ind w:left="54" w:firstLine="0"/>
              <w:jc w:val="left"/>
              <w:rPr>
                <w:sz w:val="24"/>
              </w:rPr>
            </w:pPr>
            <w:r w:rsidRPr="00717654">
              <w:rPr>
                <w:sz w:val="24"/>
              </w:rPr>
              <w:t xml:space="preserve">Trả về chuỗi mô tả thông tin đối tượng TaiKhoan </w:t>
            </w:r>
            <w:r w:rsidRPr="00717654">
              <w:rPr>
                <w:i/>
                <w:iCs/>
                <w:sz w:val="24"/>
              </w:rPr>
              <w:t>(</w:t>
            </w:r>
            <w:r w:rsidRPr="00717654">
              <w:rPr>
                <w:sz w:val="24"/>
              </w:rPr>
              <w:t xml:space="preserve"> không hiển thị mật khẩu nguyên văn)</w:t>
            </w:r>
          </w:p>
        </w:tc>
        <w:tc>
          <w:tcPr>
            <w:tcW w:w="1674" w:type="dxa"/>
          </w:tcPr>
          <w:p w14:paraId="7C743452" w14:textId="77777777" w:rsidR="00E214A2" w:rsidRPr="00FE16DA" w:rsidRDefault="00E214A2" w:rsidP="00F0350C">
            <w:pPr>
              <w:pStyle w:val="ListParagraph"/>
              <w:tabs>
                <w:tab w:val="center" w:pos="4536"/>
                <w:tab w:val="center" w:pos="7938"/>
              </w:tabs>
              <w:spacing w:line="360" w:lineRule="auto"/>
              <w:ind w:left="27" w:firstLine="0"/>
              <w:jc w:val="left"/>
              <w:rPr>
                <w:sz w:val="24"/>
              </w:rPr>
            </w:pPr>
          </w:p>
        </w:tc>
      </w:tr>
      <w:tr w:rsidR="00E214A2" w:rsidRPr="00FE16DA" w14:paraId="0032ABE2" w14:textId="77777777" w:rsidTr="00F0350C">
        <w:trPr>
          <w:jc w:val="left"/>
        </w:trPr>
        <w:tc>
          <w:tcPr>
            <w:tcW w:w="375" w:type="dxa"/>
          </w:tcPr>
          <w:p w14:paraId="0251F598" w14:textId="77777777" w:rsidR="00E214A2" w:rsidRPr="00FE16DA" w:rsidRDefault="00E214A2" w:rsidP="00F0350C">
            <w:pPr>
              <w:spacing w:line="360" w:lineRule="auto"/>
              <w:ind w:firstLine="5"/>
              <w:jc w:val="left"/>
              <w:rPr>
                <w:b/>
                <w:sz w:val="24"/>
              </w:rPr>
            </w:pPr>
            <w:r>
              <w:rPr>
                <w:b/>
                <w:sz w:val="24"/>
              </w:rPr>
              <w:t>5</w:t>
            </w:r>
          </w:p>
        </w:tc>
        <w:tc>
          <w:tcPr>
            <w:tcW w:w="2983" w:type="dxa"/>
          </w:tcPr>
          <w:p w14:paraId="1D476E96" w14:textId="77777777" w:rsidR="00E214A2" w:rsidRPr="00FE16DA" w:rsidRDefault="00E214A2" w:rsidP="00F0350C">
            <w:pPr>
              <w:spacing w:line="360" w:lineRule="auto"/>
              <w:ind w:firstLine="0"/>
              <w:jc w:val="left"/>
              <w:rPr>
                <w:b/>
                <w:sz w:val="24"/>
              </w:rPr>
            </w:pPr>
            <w:r>
              <w:rPr>
                <w:b/>
                <w:sz w:val="24"/>
              </w:rPr>
              <w:t>Phương thức nghiệp vụ khác</w:t>
            </w:r>
          </w:p>
        </w:tc>
        <w:tc>
          <w:tcPr>
            <w:tcW w:w="1516" w:type="dxa"/>
          </w:tcPr>
          <w:p w14:paraId="586A23F8" w14:textId="77777777" w:rsidR="00E214A2" w:rsidRPr="00FE16DA" w:rsidRDefault="00E214A2" w:rsidP="00F0350C">
            <w:pPr>
              <w:tabs>
                <w:tab w:val="center" w:pos="4536"/>
                <w:tab w:val="center" w:pos="7938"/>
              </w:tabs>
              <w:spacing w:line="360" w:lineRule="auto"/>
              <w:ind w:firstLine="0"/>
              <w:jc w:val="left"/>
              <w:rPr>
                <w:b/>
                <w:sz w:val="24"/>
              </w:rPr>
            </w:pPr>
          </w:p>
        </w:tc>
        <w:tc>
          <w:tcPr>
            <w:tcW w:w="2230" w:type="dxa"/>
          </w:tcPr>
          <w:p w14:paraId="7AF2C9C4" w14:textId="77777777" w:rsidR="00E214A2" w:rsidRPr="00FE16DA" w:rsidRDefault="00E214A2" w:rsidP="00F0350C">
            <w:pPr>
              <w:pStyle w:val="ListParagraph"/>
              <w:spacing w:line="360" w:lineRule="auto"/>
              <w:ind w:left="54" w:firstLine="0"/>
              <w:jc w:val="left"/>
              <w:rPr>
                <w:sz w:val="24"/>
              </w:rPr>
            </w:pPr>
          </w:p>
        </w:tc>
        <w:tc>
          <w:tcPr>
            <w:tcW w:w="1674" w:type="dxa"/>
          </w:tcPr>
          <w:p w14:paraId="4F335AE4" w14:textId="77777777" w:rsidR="00E214A2" w:rsidRPr="00FE16DA" w:rsidRDefault="00E214A2" w:rsidP="00F0350C">
            <w:pPr>
              <w:pStyle w:val="ListParagraph"/>
              <w:tabs>
                <w:tab w:val="center" w:pos="4536"/>
                <w:tab w:val="center" w:pos="7938"/>
              </w:tabs>
              <w:spacing w:line="360" w:lineRule="auto"/>
              <w:ind w:left="27" w:firstLine="0"/>
              <w:jc w:val="left"/>
              <w:rPr>
                <w:sz w:val="24"/>
              </w:rPr>
            </w:pPr>
          </w:p>
        </w:tc>
      </w:tr>
      <w:tr w:rsidR="00E214A2" w:rsidRPr="00FE16DA" w14:paraId="4D98DFA2" w14:textId="77777777" w:rsidTr="00F0350C">
        <w:trPr>
          <w:jc w:val="left"/>
        </w:trPr>
        <w:tc>
          <w:tcPr>
            <w:tcW w:w="375" w:type="dxa"/>
          </w:tcPr>
          <w:p w14:paraId="32F8A26B" w14:textId="77777777" w:rsidR="00E214A2" w:rsidRDefault="00E214A2" w:rsidP="00F0350C">
            <w:pPr>
              <w:spacing w:line="360" w:lineRule="auto"/>
              <w:ind w:firstLine="5"/>
              <w:jc w:val="left"/>
              <w:rPr>
                <w:b/>
                <w:sz w:val="24"/>
              </w:rPr>
            </w:pPr>
            <w:r>
              <w:rPr>
                <w:b/>
                <w:sz w:val="24"/>
              </w:rPr>
              <w:t>5.1</w:t>
            </w:r>
          </w:p>
        </w:tc>
        <w:tc>
          <w:tcPr>
            <w:tcW w:w="2983" w:type="dxa"/>
          </w:tcPr>
          <w:p w14:paraId="077BA7E3" w14:textId="45BB31AA" w:rsidR="00E214A2" w:rsidRDefault="00717654" w:rsidP="00F0350C">
            <w:pPr>
              <w:spacing w:line="360" w:lineRule="auto"/>
              <w:ind w:firstLine="0"/>
              <w:jc w:val="left"/>
              <w:rPr>
                <w:b/>
                <w:sz w:val="24"/>
              </w:rPr>
            </w:pPr>
            <w:r w:rsidRPr="00717654">
              <w:rPr>
                <w:b/>
                <w:sz w:val="24"/>
              </w:rPr>
              <w:t>taoTaiKhoan()</w:t>
            </w:r>
          </w:p>
        </w:tc>
        <w:tc>
          <w:tcPr>
            <w:tcW w:w="1516" w:type="dxa"/>
          </w:tcPr>
          <w:p w14:paraId="2DE45621" w14:textId="101BFB67" w:rsidR="00E214A2" w:rsidRPr="00FE16DA" w:rsidRDefault="00717654" w:rsidP="00F0350C">
            <w:pPr>
              <w:tabs>
                <w:tab w:val="center" w:pos="4536"/>
                <w:tab w:val="center" w:pos="7938"/>
              </w:tabs>
              <w:spacing w:line="360" w:lineRule="auto"/>
              <w:ind w:firstLine="0"/>
              <w:jc w:val="left"/>
              <w:rPr>
                <w:b/>
                <w:sz w:val="24"/>
              </w:rPr>
            </w:pPr>
            <w:r w:rsidRPr="00717654">
              <w:rPr>
                <w:bCs/>
                <w:sz w:val="24"/>
              </w:rPr>
              <w:t>void</w:t>
            </w:r>
          </w:p>
        </w:tc>
        <w:tc>
          <w:tcPr>
            <w:tcW w:w="2230" w:type="dxa"/>
          </w:tcPr>
          <w:p w14:paraId="2BC8FF57" w14:textId="34721A1C" w:rsidR="00E214A2" w:rsidRPr="00FE16DA" w:rsidRDefault="00717654" w:rsidP="00F0350C">
            <w:pPr>
              <w:pStyle w:val="ListParagraph"/>
              <w:spacing w:line="360" w:lineRule="auto"/>
              <w:ind w:left="54" w:firstLine="0"/>
              <w:jc w:val="left"/>
              <w:rPr>
                <w:sz w:val="24"/>
              </w:rPr>
            </w:pPr>
            <w:r w:rsidRPr="00717654">
              <w:rPr>
                <w:sz w:val="24"/>
              </w:rPr>
              <w:t>Khởi tạo tài khoản mới liên kết 1-1 với nhân viên tương ứng</w:t>
            </w:r>
          </w:p>
        </w:tc>
        <w:tc>
          <w:tcPr>
            <w:tcW w:w="1674" w:type="dxa"/>
          </w:tcPr>
          <w:p w14:paraId="58F86DCB" w14:textId="77777777" w:rsidR="00E214A2" w:rsidRPr="00FE16DA" w:rsidRDefault="00E214A2" w:rsidP="00F0350C">
            <w:pPr>
              <w:pStyle w:val="ListParagraph"/>
              <w:tabs>
                <w:tab w:val="center" w:pos="4536"/>
                <w:tab w:val="center" w:pos="7938"/>
              </w:tabs>
              <w:spacing w:line="360" w:lineRule="auto"/>
              <w:ind w:left="27" w:firstLine="0"/>
              <w:jc w:val="left"/>
              <w:rPr>
                <w:sz w:val="24"/>
              </w:rPr>
            </w:pPr>
          </w:p>
        </w:tc>
      </w:tr>
      <w:tr w:rsidR="00E214A2" w:rsidRPr="00FE16DA" w14:paraId="5EFD3700" w14:textId="77777777" w:rsidTr="00F0350C">
        <w:trPr>
          <w:jc w:val="left"/>
        </w:trPr>
        <w:tc>
          <w:tcPr>
            <w:tcW w:w="375" w:type="dxa"/>
          </w:tcPr>
          <w:p w14:paraId="7CC8305A" w14:textId="77777777" w:rsidR="00E214A2" w:rsidRDefault="00E214A2" w:rsidP="00F0350C">
            <w:pPr>
              <w:spacing w:line="360" w:lineRule="auto"/>
              <w:ind w:firstLine="5"/>
              <w:jc w:val="left"/>
              <w:rPr>
                <w:b/>
                <w:sz w:val="24"/>
              </w:rPr>
            </w:pPr>
            <w:r>
              <w:rPr>
                <w:b/>
                <w:sz w:val="24"/>
              </w:rPr>
              <w:t>5.2</w:t>
            </w:r>
          </w:p>
        </w:tc>
        <w:tc>
          <w:tcPr>
            <w:tcW w:w="2983" w:type="dxa"/>
          </w:tcPr>
          <w:p w14:paraId="26F3D91E" w14:textId="62E41DC8" w:rsidR="00E214A2" w:rsidRPr="00A10014" w:rsidRDefault="00717654" w:rsidP="00F0350C">
            <w:pPr>
              <w:spacing w:line="360" w:lineRule="auto"/>
              <w:ind w:firstLine="0"/>
              <w:jc w:val="left"/>
              <w:rPr>
                <w:b/>
                <w:sz w:val="24"/>
              </w:rPr>
            </w:pPr>
            <w:r w:rsidRPr="00717654">
              <w:rPr>
                <w:b/>
                <w:sz w:val="24"/>
              </w:rPr>
              <w:t>kiemTraMatKhau(String passNhap)</w:t>
            </w:r>
          </w:p>
        </w:tc>
        <w:tc>
          <w:tcPr>
            <w:tcW w:w="1516" w:type="dxa"/>
          </w:tcPr>
          <w:p w14:paraId="73DD2771" w14:textId="2D01823B" w:rsidR="00E214A2" w:rsidRPr="00A10014" w:rsidRDefault="00717654" w:rsidP="00F0350C">
            <w:pPr>
              <w:tabs>
                <w:tab w:val="center" w:pos="4536"/>
                <w:tab w:val="center" w:pos="7938"/>
              </w:tabs>
              <w:spacing w:line="360" w:lineRule="auto"/>
              <w:ind w:firstLine="0"/>
              <w:jc w:val="left"/>
              <w:rPr>
                <w:bCs/>
                <w:sz w:val="24"/>
              </w:rPr>
            </w:pPr>
            <w:r w:rsidRPr="00717654">
              <w:rPr>
                <w:bCs/>
                <w:sz w:val="24"/>
              </w:rPr>
              <w:t>boolean</w:t>
            </w:r>
          </w:p>
        </w:tc>
        <w:tc>
          <w:tcPr>
            <w:tcW w:w="2230" w:type="dxa"/>
          </w:tcPr>
          <w:p w14:paraId="063F0833" w14:textId="73B690A5" w:rsidR="00E214A2" w:rsidRPr="004F252F" w:rsidRDefault="00717654" w:rsidP="00F0350C">
            <w:pPr>
              <w:pStyle w:val="ListParagraph"/>
              <w:spacing w:line="360" w:lineRule="auto"/>
              <w:ind w:left="54" w:firstLine="0"/>
              <w:jc w:val="left"/>
              <w:rPr>
                <w:sz w:val="24"/>
              </w:rPr>
            </w:pPr>
            <w:r w:rsidRPr="00717654">
              <w:rPr>
                <w:sz w:val="24"/>
              </w:rPr>
              <w:t>So khớp mật khẩu nhập vào với chuỗi mã hóa trong hệ thống khi đăng nhập</w:t>
            </w:r>
          </w:p>
        </w:tc>
        <w:tc>
          <w:tcPr>
            <w:tcW w:w="1674" w:type="dxa"/>
          </w:tcPr>
          <w:p w14:paraId="3B2A409A" w14:textId="77777777" w:rsidR="00E214A2" w:rsidRPr="00FE16DA" w:rsidRDefault="00E214A2" w:rsidP="00F0350C">
            <w:pPr>
              <w:pStyle w:val="ListParagraph"/>
              <w:tabs>
                <w:tab w:val="center" w:pos="4536"/>
                <w:tab w:val="center" w:pos="7938"/>
              </w:tabs>
              <w:spacing w:line="360" w:lineRule="auto"/>
              <w:ind w:left="27" w:firstLine="0"/>
              <w:jc w:val="left"/>
              <w:rPr>
                <w:sz w:val="24"/>
              </w:rPr>
            </w:pPr>
          </w:p>
        </w:tc>
      </w:tr>
      <w:tr w:rsidR="00717654" w:rsidRPr="00FE16DA" w14:paraId="5E9BC13A" w14:textId="77777777" w:rsidTr="00F0350C">
        <w:trPr>
          <w:jc w:val="left"/>
        </w:trPr>
        <w:tc>
          <w:tcPr>
            <w:tcW w:w="375" w:type="dxa"/>
          </w:tcPr>
          <w:p w14:paraId="2B30895B" w14:textId="400D0D63" w:rsidR="00717654" w:rsidRDefault="00717654" w:rsidP="00F0350C">
            <w:pPr>
              <w:spacing w:line="360" w:lineRule="auto"/>
              <w:ind w:firstLine="5"/>
              <w:jc w:val="left"/>
              <w:rPr>
                <w:b/>
                <w:sz w:val="24"/>
              </w:rPr>
            </w:pPr>
            <w:r>
              <w:rPr>
                <w:b/>
                <w:sz w:val="24"/>
              </w:rPr>
              <w:t>5.3</w:t>
            </w:r>
          </w:p>
        </w:tc>
        <w:tc>
          <w:tcPr>
            <w:tcW w:w="2983" w:type="dxa"/>
          </w:tcPr>
          <w:p w14:paraId="00123803" w14:textId="0F09EE52" w:rsidR="00717654" w:rsidRPr="00717654" w:rsidRDefault="00717654" w:rsidP="00F0350C">
            <w:pPr>
              <w:spacing w:line="360" w:lineRule="auto"/>
              <w:ind w:firstLine="0"/>
              <w:jc w:val="left"/>
              <w:rPr>
                <w:b/>
                <w:sz w:val="24"/>
              </w:rPr>
            </w:pPr>
            <w:r w:rsidRPr="00717654">
              <w:rPr>
                <w:b/>
                <w:sz w:val="24"/>
              </w:rPr>
              <w:t>doiMatKhau(String passCu, String passMoi)</w:t>
            </w:r>
          </w:p>
        </w:tc>
        <w:tc>
          <w:tcPr>
            <w:tcW w:w="1516" w:type="dxa"/>
          </w:tcPr>
          <w:p w14:paraId="55FB774C" w14:textId="2E17A2C8" w:rsidR="00717654" w:rsidRPr="00717654" w:rsidRDefault="00717654" w:rsidP="00F0350C">
            <w:pPr>
              <w:tabs>
                <w:tab w:val="center" w:pos="4536"/>
                <w:tab w:val="center" w:pos="7938"/>
              </w:tabs>
              <w:spacing w:line="360" w:lineRule="auto"/>
              <w:ind w:firstLine="0"/>
              <w:jc w:val="left"/>
              <w:rPr>
                <w:bCs/>
                <w:sz w:val="24"/>
              </w:rPr>
            </w:pPr>
            <w:r w:rsidRPr="00717654">
              <w:rPr>
                <w:bCs/>
                <w:sz w:val="24"/>
              </w:rPr>
              <w:t>boolean</w:t>
            </w:r>
          </w:p>
        </w:tc>
        <w:tc>
          <w:tcPr>
            <w:tcW w:w="2230" w:type="dxa"/>
          </w:tcPr>
          <w:p w14:paraId="2B1C7EE5" w14:textId="7BA73EDF" w:rsidR="00717654" w:rsidRPr="00717654" w:rsidRDefault="00717654" w:rsidP="00F0350C">
            <w:pPr>
              <w:pStyle w:val="ListParagraph"/>
              <w:spacing w:line="360" w:lineRule="auto"/>
              <w:ind w:left="54" w:firstLine="0"/>
              <w:jc w:val="left"/>
              <w:rPr>
                <w:sz w:val="24"/>
              </w:rPr>
            </w:pPr>
            <w:r w:rsidRPr="00717654">
              <w:rPr>
                <w:sz w:val="24"/>
              </w:rPr>
              <w:t xml:space="preserve">Kiểm tra mật khẩu cũ khớp, sau đó kiểm tra </w:t>
            </w:r>
            <w:r w:rsidRPr="00717654">
              <w:rPr>
                <w:sz w:val="24"/>
              </w:rPr>
              <w:lastRenderedPageBreak/>
              <w:t>định dạng và mã hóa mật khẩu mới để cập nhật</w:t>
            </w:r>
          </w:p>
        </w:tc>
        <w:tc>
          <w:tcPr>
            <w:tcW w:w="1674" w:type="dxa"/>
          </w:tcPr>
          <w:p w14:paraId="7F3CE7F6" w14:textId="77777777" w:rsidR="00717654" w:rsidRPr="00FE16DA" w:rsidRDefault="00717654" w:rsidP="00F0350C">
            <w:pPr>
              <w:pStyle w:val="ListParagraph"/>
              <w:tabs>
                <w:tab w:val="center" w:pos="4536"/>
                <w:tab w:val="center" w:pos="7938"/>
              </w:tabs>
              <w:spacing w:line="360" w:lineRule="auto"/>
              <w:ind w:left="27" w:firstLine="0"/>
              <w:jc w:val="left"/>
              <w:rPr>
                <w:sz w:val="24"/>
              </w:rPr>
            </w:pPr>
          </w:p>
        </w:tc>
      </w:tr>
    </w:tbl>
    <w:p w14:paraId="63A5A849" w14:textId="46451568" w:rsidR="00717654" w:rsidRDefault="00717654" w:rsidP="00717654">
      <w:pPr>
        <w:pStyle w:val="Heading4"/>
      </w:pPr>
      <w:r>
        <w:t xml:space="preserve">Thực thể </w:t>
      </w:r>
      <w:r w:rsidRPr="00717654">
        <w:t>LoaiSanPham</w:t>
      </w:r>
    </w:p>
    <w:p w14:paraId="6535E397" w14:textId="2FBD35B8" w:rsidR="00717654" w:rsidRPr="00982E9A" w:rsidRDefault="00717654" w:rsidP="00717654">
      <w:pPr>
        <w:pStyle w:val="Caption"/>
        <w:rPr>
          <w:color w:val="FF0000"/>
          <w:sz w:val="22"/>
          <w:szCs w:val="22"/>
        </w:rPr>
      </w:pPr>
      <w:r>
        <w:br w:type="page"/>
      </w:r>
      <w:r w:rsidRPr="00982E9A">
        <w:rPr>
          <w:sz w:val="22"/>
          <w:szCs w:val="22"/>
        </w:rPr>
        <w:lastRenderedPageBreak/>
        <w:t xml:space="preserve">Table </w:t>
      </w:r>
      <w:r>
        <w:rPr>
          <w:sz w:val="22"/>
          <w:szCs w:val="22"/>
        </w:rPr>
        <w:t>10</w:t>
      </w:r>
      <w:r w:rsidRPr="00982E9A">
        <w:rPr>
          <w:sz w:val="22"/>
          <w:szCs w:val="22"/>
        </w:rPr>
        <w:t xml:space="preserve">: thực thể </w:t>
      </w:r>
      <w:r>
        <w:rPr>
          <w:sz w:val="22"/>
          <w:szCs w:val="22"/>
        </w:rPr>
        <w:t>loại sản phẩm</w:t>
      </w:r>
    </w:p>
    <w:tbl>
      <w:tblPr>
        <w:tblStyle w:val="TableGrid"/>
        <w:tblW w:w="0" w:type="auto"/>
        <w:jc w:val="left"/>
        <w:tblCellMar>
          <w:left w:w="0" w:type="dxa"/>
          <w:right w:w="0" w:type="dxa"/>
        </w:tblCellMar>
        <w:tblLook w:val="04A0" w:firstRow="1" w:lastRow="0" w:firstColumn="1" w:lastColumn="0" w:noHBand="0" w:noVBand="1"/>
      </w:tblPr>
      <w:tblGrid>
        <w:gridCol w:w="375"/>
        <w:gridCol w:w="2983"/>
        <w:gridCol w:w="1516"/>
        <w:gridCol w:w="2230"/>
        <w:gridCol w:w="1674"/>
      </w:tblGrid>
      <w:tr w:rsidR="00717654" w:rsidRPr="00FE16DA" w14:paraId="776FF6C1" w14:textId="77777777" w:rsidTr="00F0350C">
        <w:trPr>
          <w:jc w:val="left"/>
        </w:trPr>
        <w:tc>
          <w:tcPr>
            <w:tcW w:w="375" w:type="dxa"/>
          </w:tcPr>
          <w:p w14:paraId="5F690759" w14:textId="77777777" w:rsidR="00717654" w:rsidRPr="00FE16DA" w:rsidRDefault="00717654" w:rsidP="00F0350C">
            <w:pPr>
              <w:spacing w:line="360" w:lineRule="auto"/>
              <w:ind w:right="-970" w:firstLine="5"/>
              <w:jc w:val="left"/>
              <w:rPr>
                <w:b/>
                <w:sz w:val="24"/>
              </w:rPr>
            </w:pPr>
            <w:r w:rsidRPr="00FE16DA">
              <w:rPr>
                <w:b/>
                <w:sz w:val="24"/>
              </w:rPr>
              <w:t>s</w:t>
            </w:r>
            <w:r>
              <w:rPr>
                <w:b/>
                <w:sz w:val="24"/>
              </w:rPr>
              <w:t>tt</w:t>
            </w:r>
          </w:p>
        </w:tc>
        <w:tc>
          <w:tcPr>
            <w:tcW w:w="2983" w:type="dxa"/>
          </w:tcPr>
          <w:p w14:paraId="5B4BC5F6" w14:textId="77777777" w:rsidR="00717654" w:rsidRPr="00FE16DA" w:rsidRDefault="00717654" w:rsidP="00F0350C">
            <w:pPr>
              <w:spacing w:line="360" w:lineRule="auto"/>
              <w:ind w:firstLine="0"/>
              <w:jc w:val="left"/>
              <w:rPr>
                <w:b/>
                <w:sz w:val="24"/>
              </w:rPr>
            </w:pPr>
            <w:r w:rsidRPr="00FE16DA">
              <w:rPr>
                <w:b/>
                <w:sz w:val="24"/>
              </w:rPr>
              <w:t>Công việc</w:t>
            </w:r>
          </w:p>
        </w:tc>
        <w:tc>
          <w:tcPr>
            <w:tcW w:w="1516" w:type="dxa"/>
          </w:tcPr>
          <w:p w14:paraId="04F6460A" w14:textId="77777777" w:rsidR="00717654" w:rsidRPr="00FE16DA" w:rsidRDefault="00717654" w:rsidP="00F0350C">
            <w:pPr>
              <w:tabs>
                <w:tab w:val="center" w:pos="4536"/>
                <w:tab w:val="center" w:pos="7938"/>
              </w:tabs>
              <w:spacing w:line="360" w:lineRule="auto"/>
              <w:ind w:firstLine="0"/>
              <w:jc w:val="left"/>
              <w:rPr>
                <w:b/>
                <w:sz w:val="24"/>
              </w:rPr>
            </w:pPr>
            <w:r w:rsidRPr="00FE16DA">
              <w:rPr>
                <w:b/>
                <w:sz w:val="24"/>
              </w:rPr>
              <w:t>Kiểu dữ liệu</w:t>
            </w:r>
          </w:p>
        </w:tc>
        <w:tc>
          <w:tcPr>
            <w:tcW w:w="2230" w:type="dxa"/>
          </w:tcPr>
          <w:p w14:paraId="76E98EAC" w14:textId="77777777" w:rsidR="00717654" w:rsidRPr="00FE16DA" w:rsidRDefault="00717654" w:rsidP="00F0350C">
            <w:pPr>
              <w:spacing w:line="360" w:lineRule="auto"/>
              <w:ind w:left="54" w:firstLine="0"/>
              <w:jc w:val="left"/>
              <w:rPr>
                <w:b/>
                <w:sz w:val="24"/>
              </w:rPr>
            </w:pPr>
            <w:r w:rsidRPr="00FE16DA">
              <w:rPr>
                <w:b/>
                <w:sz w:val="24"/>
              </w:rPr>
              <w:t>Ràng buộc</w:t>
            </w:r>
          </w:p>
        </w:tc>
        <w:tc>
          <w:tcPr>
            <w:tcW w:w="1674" w:type="dxa"/>
          </w:tcPr>
          <w:p w14:paraId="791360A8" w14:textId="77777777" w:rsidR="00717654" w:rsidRPr="00FE16DA" w:rsidRDefault="00717654" w:rsidP="00F0350C">
            <w:pPr>
              <w:tabs>
                <w:tab w:val="center" w:pos="4536"/>
                <w:tab w:val="center" w:pos="7938"/>
              </w:tabs>
              <w:spacing w:line="360" w:lineRule="auto"/>
              <w:ind w:firstLine="0"/>
              <w:jc w:val="left"/>
              <w:rPr>
                <w:b/>
                <w:sz w:val="24"/>
              </w:rPr>
            </w:pPr>
            <w:r w:rsidRPr="00FE16DA">
              <w:rPr>
                <w:b/>
                <w:sz w:val="24"/>
              </w:rPr>
              <w:t>Ghi chú</w:t>
            </w:r>
          </w:p>
        </w:tc>
      </w:tr>
      <w:tr w:rsidR="00717654" w:rsidRPr="00FE16DA" w14:paraId="2369DEEA" w14:textId="77777777" w:rsidTr="00F0350C">
        <w:trPr>
          <w:jc w:val="left"/>
        </w:trPr>
        <w:tc>
          <w:tcPr>
            <w:tcW w:w="375" w:type="dxa"/>
          </w:tcPr>
          <w:p w14:paraId="1D5A2F58" w14:textId="77777777" w:rsidR="00717654" w:rsidRPr="00FE16DA" w:rsidRDefault="00717654" w:rsidP="00F0350C">
            <w:pPr>
              <w:spacing w:line="360" w:lineRule="auto"/>
              <w:ind w:firstLine="5"/>
              <w:jc w:val="left"/>
              <w:rPr>
                <w:b/>
                <w:sz w:val="24"/>
              </w:rPr>
            </w:pPr>
            <w:r w:rsidRPr="00FE16DA">
              <w:rPr>
                <w:b/>
                <w:sz w:val="24"/>
              </w:rPr>
              <w:t>1</w:t>
            </w:r>
          </w:p>
        </w:tc>
        <w:tc>
          <w:tcPr>
            <w:tcW w:w="2983" w:type="dxa"/>
          </w:tcPr>
          <w:p w14:paraId="27D705BB" w14:textId="77777777" w:rsidR="00717654" w:rsidRPr="00FE16DA" w:rsidRDefault="00717654" w:rsidP="00F0350C">
            <w:pPr>
              <w:spacing w:line="360" w:lineRule="auto"/>
              <w:ind w:firstLine="0"/>
              <w:jc w:val="left"/>
              <w:rPr>
                <w:b/>
                <w:sz w:val="24"/>
              </w:rPr>
            </w:pPr>
            <w:r w:rsidRPr="00FE16DA">
              <w:rPr>
                <w:b/>
                <w:sz w:val="24"/>
              </w:rPr>
              <w:t>Khai báo thuộc tính:</w:t>
            </w:r>
          </w:p>
        </w:tc>
        <w:tc>
          <w:tcPr>
            <w:tcW w:w="1516" w:type="dxa"/>
          </w:tcPr>
          <w:p w14:paraId="7F03AAB3" w14:textId="77777777" w:rsidR="00717654" w:rsidRPr="00FE16DA" w:rsidRDefault="00717654" w:rsidP="00F0350C">
            <w:pPr>
              <w:tabs>
                <w:tab w:val="center" w:pos="4536"/>
                <w:tab w:val="center" w:pos="7938"/>
              </w:tabs>
              <w:spacing w:line="360" w:lineRule="auto"/>
              <w:ind w:firstLine="0"/>
              <w:jc w:val="left"/>
              <w:rPr>
                <w:b/>
                <w:sz w:val="24"/>
              </w:rPr>
            </w:pPr>
          </w:p>
        </w:tc>
        <w:tc>
          <w:tcPr>
            <w:tcW w:w="2230" w:type="dxa"/>
          </w:tcPr>
          <w:p w14:paraId="4AB89814" w14:textId="77777777" w:rsidR="00717654" w:rsidRPr="00FE16DA" w:rsidRDefault="00717654" w:rsidP="00F0350C">
            <w:pPr>
              <w:spacing w:line="360" w:lineRule="auto"/>
              <w:ind w:left="54" w:firstLine="0"/>
              <w:jc w:val="left"/>
              <w:rPr>
                <w:b/>
                <w:sz w:val="24"/>
              </w:rPr>
            </w:pPr>
          </w:p>
        </w:tc>
        <w:tc>
          <w:tcPr>
            <w:tcW w:w="1674" w:type="dxa"/>
          </w:tcPr>
          <w:p w14:paraId="26AF0545" w14:textId="77777777" w:rsidR="00717654" w:rsidRPr="00FE16DA" w:rsidRDefault="00717654" w:rsidP="00F0350C">
            <w:pPr>
              <w:tabs>
                <w:tab w:val="center" w:pos="4536"/>
                <w:tab w:val="center" w:pos="7938"/>
              </w:tabs>
              <w:spacing w:line="360" w:lineRule="auto"/>
              <w:ind w:firstLine="0"/>
              <w:jc w:val="left"/>
              <w:rPr>
                <w:b/>
                <w:sz w:val="24"/>
              </w:rPr>
            </w:pPr>
          </w:p>
        </w:tc>
      </w:tr>
      <w:tr w:rsidR="00717654" w:rsidRPr="00FE16DA" w14:paraId="19672FC6" w14:textId="77777777" w:rsidTr="00F0350C">
        <w:trPr>
          <w:jc w:val="left"/>
        </w:trPr>
        <w:tc>
          <w:tcPr>
            <w:tcW w:w="375" w:type="dxa"/>
          </w:tcPr>
          <w:p w14:paraId="2F998F59" w14:textId="77777777" w:rsidR="00717654" w:rsidRPr="00FE16DA" w:rsidRDefault="00717654" w:rsidP="00F0350C">
            <w:pPr>
              <w:spacing w:line="360" w:lineRule="auto"/>
              <w:ind w:firstLine="5"/>
              <w:jc w:val="left"/>
              <w:rPr>
                <w:sz w:val="24"/>
              </w:rPr>
            </w:pPr>
            <w:r w:rsidRPr="00FE16DA">
              <w:rPr>
                <w:sz w:val="24"/>
              </w:rPr>
              <w:t>11</w:t>
            </w:r>
          </w:p>
        </w:tc>
        <w:tc>
          <w:tcPr>
            <w:tcW w:w="2983" w:type="dxa"/>
          </w:tcPr>
          <w:p w14:paraId="311D2917" w14:textId="0A354FED" w:rsidR="00717654" w:rsidRPr="00FE16DA" w:rsidRDefault="00717654" w:rsidP="00F0350C">
            <w:pPr>
              <w:spacing w:line="360" w:lineRule="auto"/>
              <w:ind w:firstLine="0"/>
              <w:jc w:val="left"/>
              <w:rPr>
                <w:sz w:val="24"/>
              </w:rPr>
            </w:pPr>
            <w:r w:rsidRPr="00717654">
              <w:rPr>
                <w:sz w:val="24"/>
              </w:rPr>
              <w:t>maLoaiSP</w:t>
            </w:r>
          </w:p>
        </w:tc>
        <w:tc>
          <w:tcPr>
            <w:tcW w:w="1516" w:type="dxa"/>
          </w:tcPr>
          <w:p w14:paraId="46BE3670" w14:textId="77777777" w:rsidR="00717654" w:rsidRPr="001F2F9F" w:rsidRDefault="00717654" w:rsidP="00F0350C">
            <w:pPr>
              <w:tabs>
                <w:tab w:val="center" w:pos="4536"/>
                <w:tab w:val="center" w:pos="7938"/>
              </w:tabs>
              <w:spacing w:line="360" w:lineRule="auto"/>
              <w:ind w:firstLine="0"/>
              <w:jc w:val="left"/>
              <w:rPr>
                <w:bCs/>
                <w:sz w:val="24"/>
              </w:rPr>
            </w:pPr>
            <w:r w:rsidRPr="00BA3261">
              <w:rPr>
                <w:bCs/>
                <w:sz w:val="24"/>
              </w:rPr>
              <w:t>String</w:t>
            </w:r>
          </w:p>
        </w:tc>
        <w:tc>
          <w:tcPr>
            <w:tcW w:w="2230" w:type="dxa"/>
          </w:tcPr>
          <w:p w14:paraId="0A3B53C9" w14:textId="6C67B1B0" w:rsidR="00717654" w:rsidRPr="001F2F9F" w:rsidRDefault="00717654" w:rsidP="00F0350C">
            <w:pPr>
              <w:spacing w:line="360" w:lineRule="auto"/>
              <w:ind w:left="54" w:firstLine="0"/>
              <w:jc w:val="left"/>
              <w:rPr>
                <w:bCs/>
                <w:sz w:val="24"/>
              </w:rPr>
            </w:pPr>
            <w:r w:rsidRPr="00717654">
              <w:rPr>
                <w:bCs/>
                <w:sz w:val="24"/>
              </w:rPr>
              <w:t>Định dạng: LSP + [YYMMDD] + [XXX] (Tự sinh tăng dần từ 001)</w:t>
            </w:r>
          </w:p>
        </w:tc>
        <w:tc>
          <w:tcPr>
            <w:tcW w:w="1674" w:type="dxa"/>
          </w:tcPr>
          <w:p w14:paraId="210A0B7B" w14:textId="77777777" w:rsidR="00717654" w:rsidRPr="001F2F9F" w:rsidRDefault="00717654" w:rsidP="00F0350C">
            <w:pPr>
              <w:tabs>
                <w:tab w:val="center" w:pos="4536"/>
                <w:tab w:val="center" w:pos="7938"/>
              </w:tabs>
              <w:spacing w:line="360" w:lineRule="auto"/>
              <w:ind w:firstLine="0"/>
              <w:jc w:val="left"/>
              <w:rPr>
                <w:bCs/>
                <w:sz w:val="24"/>
              </w:rPr>
            </w:pPr>
            <w:r w:rsidRPr="001F2F9F">
              <w:rPr>
                <w:bCs/>
                <w:sz w:val="24"/>
              </w:rPr>
              <w:t>{id}</w:t>
            </w:r>
          </w:p>
        </w:tc>
      </w:tr>
      <w:tr w:rsidR="00717654" w:rsidRPr="00FE16DA" w14:paraId="07385D6A" w14:textId="77777777" w:rsidTr="00F0350C">
        <w:trPr>
          <w:jc w:val="left"/>
        </w:trPr>
        <w:tc>
          <w:tcPr>
            <w:tcW w:w="375" w:type="dxa"/>
          </w:tcPr>
          <w:p w14:paraId="26A07A5A" w14:textId="77777777" w:rsidR="00717654" w:rsidRPr="00FE16DA" w:rsidRDefault="00717654" w:rsidP="00F0350C">
            <w:pPr>
              <w:spacing w:line="360" w:lineRule="auto"/>
              <w:ind w:firstLine="5"/>
              <w:jc w:val="left"/>
              <w:rPr>
                <w:sz w:val="24"/>
              </w:rPr>
            </w:pPr>
            <w:r w:rsidRPr="00FE16DA">
              <w:rPr>
                <w:sz w:val="24"/>
              </w:rPr>
              <w:t>1.2</w:t>
            </w:r>
          </w:p>
        </w:tc>
        <w:tc>
          <w:tcPr>
            <w:tcW w:w="2983" w:type="dxa"/>
          </w:tcPr>
          <w:p w14:paraId="758283BE" w14:textId="3FB6E621" w:rsidR="00717654" w:rsidRPr="00FE16DA" w:rsidRDefault="00717654" w:rsidP="00F0350C">
            <w:pPr>
              <w:spacing w:line="360" w:lineRule="auto"/>
              <w:ind w:firstLine="0"/>
              <w:jc w:val="left"/>
              <w:rPr>
                <w:sz w:val="24"/>
              </w:rPr>
            </w:pPr>
            <w:r w:rsidRPr="00717654">
              <w:rPr>
                <w:sz w:val="24"/>
              </w:rPr>
              <w:t>tenLoaiSP</w:t>
            </w:r>
          </w:p>
        </w:tc>
        <w:tc>
          <w:tcPr>
            <w:tcW w:w="1516" w:type="dxa"/>
          </w:tcPr>
          <w:p w14:paraId="2B0500F1" w14:textId="77777777" w:rsidR="00717654" w:rsidRPr="001F2F9F" w:rsidRDefault="00717654" w:rsidP="00F0350C">
            <w:pPr>
              <w:tabs>
                <w:tab w:val="center" w:pos="4536"/>
                <w:tab w:val="center" w:pos="7938"/>
              </w:tabs>
              <w:spacing w:line="360" w:lineRule="auto"/>
              <w:ind w:firstLine="0"/>
              <w:jc w:val="left"/>
              <w:rPr>
                <w:bCs/>
                <w:sz w:val="24"/>
              </w:rPr>
            </w:pPr>
            <w:r w:rsidRPr="00BA3261">
              <w:rPr>
                <w:bCs/>
                <w:sz w:val="24"/>
              </w:rPr>
              <w:t>String</w:t>
            </w:r>
          </w:p>
        </w:tc>
        <w:tc>
          <w:tcPr>
            <w:tcW w:w="2230" w:type="dxa"/>
          </w:tcPr>
          <w:p w14:paraId="7A01ED32" w14:textId="0AB0FBBA" w:rsidR="00717654" w:rsidRPr="001F2F9F" w:rsidRDefault="00717654" w:rsidP="00F0350C">
            <w:pPr>
              <w:spacing w:line="360" w:lineRule="auto"/>
              <w:ind w:left="54" w:firstLine="0"/>
              <w:jc w:val="left"/>
              <w:rPr>
                <w:bCs/>
                <w:sz w:val="24"/>
              </w:rPr>
            </w:pPr>
            <w:r w:rsidRPr="00717654">
              <w:rPr>
                <w:bCs/>
                <w:sz w:val="24"/>
              </w:rPr>
              <w:t>Không được để trống. Phải là duy nhất trong hệ thống, không trùng tên loại đã tồn tại</w:t>
            </w:r>
          </w:p>
        </w:tc>
        <w:tc>
          <w:tcPr>
            <w:tcW w:w="1674" w:type="dxa"/>
          </w:tcPr>
          <w:p w14:paraId="36F59A97" w14:textId="77777777" w:rsidR="00717654" w:rsidRPr="001F2F9F" w:rsidRDefault="00717654" w:rsidP="00F0350C">
            <w:pPr>
              <w:tabs>
                <w:tab w:val="center" w:pos="4536"/>
                <w:tab w:val="center" w:pos="7938"/>
              </w:tabs>
              <w:spacing w:line="360" w:lineRule="auto"/>
              <w:ind w:firstLine="0"/>
              <w:jc w:val="left"/>
              <w:rPr>
                <w:bCs/>
                <w:sz w:val="24"/>
              </w:rPr>
            </w:pPr>
          </w:p>
        </w:tc>
      </w:tr>
      <w:tr w:rsidR="00717654" w:rsidRPr="00FE16DA" w14:paraId="7497261E" w14:textId="77777777" w:rsidTr="00F0350C">
        <w:trPr>
          <w:jc w:val="left"/>
        </w:trPr>
        <w:tc>
          <w:tcPr>
            <w:tcW w:w="375" w:type="dxa"/>
          </w:tcPr>
          <w:p w14:paraId="186454B9" w14:textId="77777777" w:rsidR="00717654" w:rsidRPr="00FE16DA" w:rsidRDefault="00717654" w:rsidP="00F0350C">
            <w:pPr>
              <w:spacing w:line="360" w:lineRule="auto"/>
              <w:ind w:firstLine="5"/>
              <w:jc w:val="left"/>
              <w:rPr>
                <w:sz w:val="24"/>
              </w:rPr>
            </w:pPr>
            <w:r w:rsidRPr="00FE16DA">
              <w:rPr>
                <w:sz w:val="24"/>
              </w:rPr>
              <w:t>1.3</w:t>
            </w:r>
          </w:p>
        </w:tc>
        <w:tc>
          <w:tcPr>
            <w:tcW w:w="2983" w:type="dxa"/>
          </w:tcPr>
          <w:p w14:paraId="5C12ECEF" w14:textId="5F11C8D9" w:rsidR="00717654" w:rsidRPr="00FE16DA" w:rsidRDefault="00717654" w:rsidP="00F0350C">
            <w:pPr>
              <w:spacing w:line="360" w:lineRule="auto"/>
              <w:ind w:firstLine="0"/>
              <w:jc w:val="left"/>
              <w:rPr>
                <w:sz w:val="24"/>
              </w:rPr>
            </w:pPr>
            <w:r w:rsidRPr="00717654">
              <w:rPr>
                <w:sz w:val="24"/>
              </w:rPr>
              <w:t>moTa</w:t>
            </w:r>
          </w:p>
        </w:tc>
        <w:tc>
          <w:tcPr>
            <w:tcW w:w="1516" w:type="dxa"/>
          </w:tcPr>
          <w:p w14:paraId="5D1881B6" w14:textId="77777777" w:rsidR="00717654" w:rsidRPr="001F2F9F" w:rsidRDefault="00717654" w:rsidP="00F0350C">
            <w:pPr>
              <w:tabs>
                <w:tab w:val="center" w:pos="4536"/>
                <w:tab w:val="center" w:pos="7938"/>
              </w:tabs>
              <w:spacing w:line="360" w:lineRule="auto"/>
              <w:ind w:firstLine="0"/>
              <w:jc w:val="left"/>
              <w:rPr>
                <w:bCs/>
                <w:sz w:val="24"/>
              </w:rPr>
            </w:pPr>
            <w:r w:rsidRPr="001F2F9F">
              <w:rPr>
                <w:bCs/>
                <w:sz w:val="24"/>
              </w:rPr>
              <w:t>String</w:t>
            </w:r>
          </w:p>
        </w:tc>
        <w:tc>
          <w:tcPr>
            <w:tcW w:w="2230" w:type="dxa"/>
          </w:tcPr>
          <w:p w14:paraId="10350ABF" w14:textId="6E62ACB5" w:rsidR="00717654" w:rsidRPr="001F2F9F" w:rsidRDefault="00717654" w:rsidP="00F0350C">
            <w:pPr>
              <w:spacing w:line="360" w:lineRule="auto"/>
              <w:ind w:left="54" w:firstLine="0"/>
              <w:jc w:val="left"/>
              <w:rPr>
                <w:bCs/>
                <w:sz w:val="24"/>
              </w:rPr>
            </w:pPr>
            <w:r>
              <w:rPr>
                <w:bCs/>
                <w:sz w:val="24"/>
              </w:rPr>
              <w:t xml:space="preserve"> </w:t>
            </w:r>
          </w:p>
        </w:tc>
        <w:tc>
          <w:tcPr>
            <w:tcW w:w="1674" w:type="dxa"/>
          </w:tcPr>
          <w:p w14:paraId="5DE9FCE1" w14:textId="77777777" w:rsidR="00717654" w:rsidRPr="001F2F9F" w:rsidRDefault="00717654" w:rsidP="00F0350C">
            <w:pPr>
              <w:tabs>
                <w:tab w:val="center" w:pos="4536"/>
                <w:tab w:val="center" w:pos="7938"/>
              </w:tabs>
              <w:spacing w:line="360" w:lineRule="auto"/>
              <w:ind w:firstLine="0"/>
              <w:jc w:val="left"/>
              <w:rPr>
                <w:bCs/>
                <w:sz w:val="24"/>
              </w:rPr>
            </w:pPr>
          </w:p>
        </w:tc>
      </w:tr>
      <w:tr w:rsidR="00717654" w:rsidRPr="00FE16DA" w14:paraId="773135AD" w14:textId="77777777" w:rsidTr="00F0350C">
        <w:trPr>
          <w:jc w:val="left"/>
        </w:trPr>
        <w:tc>
          <w:tcPr>
            <w:tcW w:w="375" w:type="dxa"/>
          </w:tcPr>
          <w:p w14:paraId="659E39B1" w14:textId="77777777" w:rsidR="00717654" w:rsidRPr="00FE16DA" w:rsidRDefault="00717654" w:rsidP="00F0350C">
            <w:pPr>
              <w:spacing w:line="360" w:lineRule="auto"/>
              <w:ind w:firstLine="5"/>
              <w:jc w:val="left"/>
              <w:rPr>
                <w:sz w:val="24"/>
              </w:rPr>
            </w:pPr>
            <w:r w:rsidRPr="00FE16DA">
              <w:rPr>
                <w:sz w:val="24"/>
              </w:rPr>
              <w:t>1.4</w:t>
            </w:r>
          </w:p>
        </w:tc>
        <w:tc>
          <w:tcPr>
            <w:tcW w:w="2983" w:type="dxa"/>
          </w:tcPr>
          <w:p w14:paraId="0218319E" w14:textId="77777777" w:rsidR="00717654" w:rsidRPr="00FE16DA" w:rsidRDefault="00717654" w:rsidP="00F0350C">
            <w:pPr>
              <w:spacing w:line="360" w:lineRule="auto"/>
              <w:ind w:firstLine="0"/>
              <w:jc w:val="left"/>
              <w:rPr>
                <w:sz w:val="24"/>
              </w:rPr>
            </w:pPr>
            <w:r w:rsidRPr="00717654">
              <w:rPr>
                <w:sz w:val="24"/>
              </w:rPr>
              <w:t>trangThai</w:t>
            </w:r>
          </w:p>
        </w:tc>
        <w:tc>
          <w:tcPr>
            <w:tcW w:w="1516" w:type="dxa"/>
          </w:tcPr>
          <w:p w14:paraId="7534269A" w14:textId="77777777" w:rsidR="00717654" w:rsidRPr="001F2F9F" w:rsidRDefault="00717654" w:rsidP="00F0350C">
            <w:pPr>
              <w:tabs>
                <w:tab w:val="center" w:pos="4536"/>
                <w:tab w:val="center" w:pos="7938"/>
              </w:tabs>
              <w:spacing w:line="360" w:lineRule="auto"/>
              <w:ind w:firstLine="0"/>
              <w:jc w:val="left"/>
              <w:rPr>
                <w:bCs/>
                <w:sz w:val="24"/>
              </w:rPr>
            </w:pPr>
            <w:r w:rsidRPr="00717654">
              <w:rPr>
                <w:bCs/>
                <w:sz w:val="24"/>
              </w:rPr>
              <w:t>boolean</w:t>
            </w:r>
          </w:p>
        </w:tc>
        <w:tc>
          <w:tcPr>
            <w:tcW w:w="2230" w:type="dxa"/>
          </w:tcPr>
          <w:p w14:paraId="6CB9E897" w14:textId="330932F1" w:rsidR="00717654" w:rsidRPr="001F2F9F" w:rsidRDefault="00717654" w:rsidP="00F0350C">
            <w:pPr>
              <w:spacing w:line="360" w:lineRule="auto"/>
              <w:ind w:left="54" w:firstLine="0"/>
              <w:jc w:val="left"/>
              <w:rPr>
                <w:bCs/>
                <w:sz w:val="24"/>
              </w:rPr>
            </w:pPr>
            <w:r w:rsidRPr="00717654">
              <w:rPr>
                <w:bCs/>
                <w:sz w:val="24"/>
              </w:rPr>
              <w:t>true: Đang hoạt động, false: Ngừn</w:t>
            </w:r>
            <w:r>
              <w:rPr>
                <w:bCs/>
                <w:sz w:val="24"/>
              </w:rPr>
              <w:t>g</w:t>
            </w:r>
            <w:r w:rsidRPr="00717654">
              <w:rPr>
                <w:bCs/>
                <w:sz w:val="24"/>
              </w:rPr>
              <w:t xml:space="preserve"> hoạt động</w:t>
            </w:r>
          </w:p>
        </w:tc>
        <w:tc>
          <w:tcPr>
            <w:tcW w:w="1674" w:type="dxa"/>
          </w:tcPr>
          <w:p w14:paraId="331CE95C" w14:textId="77777777" w:rsidR="00717654" w:rsidRPr="001F2F9F" w:rsidRDefault="00717654" w:rsidP="00F0350C">
            <w:pPr>
              <w:tabs>
                <w:tab w:val="center" w:pos="4536"/>
                <w:tab w:val="center" w:pos="7938"/>
              </w:tabs>
              <w:spacing w:line="360" w:lineRule="auto"/>
              <w:ind w:firstLine="0"/>
              <w:jc w:val="left"/>
              <w:rPr>
                <w:bCs/>
                <w:sz w:val="24"/>
              </w:rPr>
            </w:pPr>
            <w:r w:rsidRPr="00717654">
              <w:rPr>
                <w:bCs/>
                <w:sz w:val="24"/>
              </w:rPr>
              <w:t>Mặc định: true</w:t>
            </w:r>
          </w:p>
        </w:tc>
      </w:tr>
      <w:tr w:rsidR="00717654" w:rsidRPr="00FE16DA" w14:paraId="1A500F39" w14:textId="77777777" w:rsidTr="00F0350C">
        <w:trPr>
          <w:jc w:val="left"/>
        </w:trPr>
        <w:tc>
          <w:tcPr>
            <w:tcW w:w="375" w:type="dxa"/>
          </w:tcPr>
          <w:p w14:paraId="35E52416" w14:textId="77777777" w:rsidR="00717654" w:rsidRPr="00FE16DA" w:rsidRDefault="00717654" w:rsidP="00F0350C">
            <w:pPr>
              <w:spacing w:line="360" w:lineRule="auto"/>
              <w:ind w:firstLine="5"/>
              <w:jc w:val="left"/>
              <w:rPr>
                <w:b/>
                <w:sz w:val="24"/>
              </w:rPr>
            </w:pPr>
            <w:r w:rsidRPr="00FE16DA">
              <w:rPr>
                <w:b/>
                <w:sz w:val="24"/>
              </w:rPr>
              <w:t>2</w:t>
            </w:r>
          </w:p>
        </w:tc>
        <w:tc>
          <w:tcPr>
            <w:tcW w:w="2983" w:type="dxa"/>
          </w:tcPr>
          <w:p w14:paraId="32A62BBF" w14:textId="77777777" w:rsidR="00717654" w:rsidRPr="00FE16DA" w:rsidRDefault="00717654" w:rsidP="00F0350C">
            <w:pPr>
              <w:spacing w:line="360" w:lineRule="auto"/>
              <w:ind w:firstLine="0"/>
              <w:jc w:val="left"/>
              <w:rPr>
                <w:b/>
                <w:sz w:val="24"/>
              </w:rPr>
            </w:pPr>
            <w:r w:rsidRPr="00FE16DA">
              <w:rPr>
                <w:b/>
                <w:sz w:val="24"/>
              </w:rPr>
              <w:t>Viết các phương thức getter, setter</w:t>
            </w:r>
          </w:p>
        </w:tc>
        <w:tc>
          <w:tcPr>
            <w:tcW w:w="1516" w:type="dxa"/>
          </w:tcPr>
          <w:p w14:paraId="2BE90A5E" w14:textId="77777777" w:rsidR="00717654" w:rsidRPr="00FE16DA" w:rsidRDefault="00717654" w:rsidP="00F0350C">
            <w:pPr>
              <w:tabs>
                <w:tab w:val="center" w:pos="4536"/>
                <w:tab w:val="center" w:pos="7938"/>
              </w:tabs>
              <w:spacing w:line="360" w:lineRule="auto"/>
              <w:ind w:firstLine="0"/>
              <w:jc w:val="left"/>
              <w:rPr>
                <w:b/>
                <w:sz w:val="24"/>
              </w:rPr>
            </w:pPr>
          </w:p>
        </w:tc>
        <w:tc>
          <w:tcPr>
            <w:tcW w:w="2230" w:type="dxa"/>
          </w:tcPr>
          <w:p w14:paraId="263F72AB" w14:textId="77777777" w:rsidR="00717654" w:rsidRPr="00FE16DA" w:rsidRDefault="00717654" w:rsidP="00F0350C">
            <w:pPr>
              <w:spacing w:line="360" w:lineRule="auto"/>
              <w:ind w:left="54" w:firstLine="0"/>
              <w:jc w:val="left"/>
              <w:rPr>
                <w:b/>
                <w:sz w:val="24"/>
              </w:rPr>
            </w:pPr>
          </w:p>
        </w:tc>
        <w:tc>
          <w:tcPr>
            <w:tcW w:w="1674" w:type="dxa"/>
          </w:tcPr>
          <w:p w14:paraId="6B1EDEA3" w14:textId="77777777" w:rsidR="00717654" w:rsidRPr="00FE16DA" w:rsidRDefault="00717654" w:rsidP="00F0350C">
            <w:pPr>
              <w:tabs>
                <w:tab w:val="center" w:pos="4536"/>
                <w:tab w:val="center" w:pos="7938"/>
              </w:tabs>
              <w:spacing w:line="360" w:lineRule="auto"/>
              <w:ind w:firstLine="0"/>
              <w:jc w:val="left"/>
              <w:rPr>
                <w:b/>
                <w:sz w:val="24"/>
              </w:rPr>
            </w:pPr>
          </w:p>
        </w:tc>
      </w:tr>
      <w:tr w:rsidR="00717654" w:rsidRPr="00FE16DA" w14:paraId="03DF17F5" w14:textId="77777777" w:rsidTr="00F0350C">
        <w:trPr>
          <w:jc w:val="left"/>
        </w:trPr>
        <w:tc>
          <w:tcPr>
            <w:tcW w:w="375" w:type="dxa"/>
          </w:tcPr>
          <w:p w14:paraId="0C64C8DD" w14:textId="77777777" w:rsidR="00717654" w:rsidRPr="00FE16DA" w:rsidRDefault="00717654" w:rsidP="00F0350C">
            <w:pPr>
              <w:spacing w:line="360" w:lineRule="auto"/>
              <w:ind w:firstLine="5"/>
              <w:jc w:val="left"/>
              <w:rPr>
                <w:sz w:val="24"/>
              </w:rPr>
            </w:pPr>
            <w:r w:rsidRPr="00FE16DA">
              <w:rPr>
                <w:sz w:val="24"/>
              </w:rPr>
              <w:t>2.1</w:t>
            </w:r>
          </w:p>
        </w:tc>
        <w:tc>
          <w:tcPr>
            <w:tcW w:w="2983" w:type="dxa"/>
          </w:tcPr>
          <w:p w14:paraId="117A80E2" w14:textId="16A0D8E3" w:rsidR="00717654" w:rsidRPr="00FE16DA" w:rsidRDefault="00717654" w:rsidP="00F0350C">
            <w:pPr>
              <w:spacing w:line="360" w:lineRule="auto"/>
              <w:ind w:firstLine="0"/>
              <w:jc w:val="left"/>
              <w:rPr>
                <w:sz w:val="24"/>
              </w:rPr>
            </w:pPr>
            <w:r w:rsidRPr="00717654">
              <w:rPr>
                <w:sz w:val="24"/>
              </w:rPr>
              <w:t>setMaLoaiSP(String maLoai)</w:t>
            </w:r>
          </w:p>
        </w:tc>
        <w:tc>
          <w:tcPr>
            <w:tcW w:w="1516" w:type="dxa"/>
          </w:tcPr>
          <w:p w14:paraId="23AF133A" w14:textId="77777777" w:rsidR="00717654" w:rsidRPr="00FE16DA" w:rsidRDefault="00717654" w:rsidP="00F0350C">
            <w:pPr>
              <w:tabs>
                <w:tab w:val="center" w:pos="4536"/>
                <w:tab w:val="center" w:pos="7938"/>
              </w:tabs>
              <w:spacing w:line="360" w:lineRule="auto"/>
              <w:ind w:firstLine="0"/>
              <w:jc w:val="left"/>
              <w:rPr>
                <w:b/>
                <w:sz w:val="24"/>
              </w:rPr>
            </w:pPr>
            <w:r w:rsidRPr="00FE16DA">
              <w:rPr>
                <w:b/>
                <w:sz w:val="24"/>
              </w:rPr>
              <w:t>void</w:t>
            </w:r>
          </w:p>
        </w:tc>
        <w:tc>
          <w:tcPr>
            <w:tcW w:w="2230" w:type="dxa"/>
          </w:tcPr>
          <w:p w14:paraId="0E816998" w14:textId="1A078A11" w:rsidR="00717654" w:rsidRPr="00FE16DA" w:rsidRDefault="00717654" w:rsidP="00F0350C">
            <w:pPr>
              <w:spacing w:line="360" w:lineRule="auto"/>
              <w:ind w:left="54" w:firstLine="0"/>
              <w:jc w:val="left"/>
              <w:rPr>
                <w:sz w:val="24"/>
              </w:rPr>
            </w:pPr>
            <w:r w:rsidRPr="00717654">
              <w:rPr>
                <w:sz w:val="24"/>
              </w:rPr>
              <w:t>Kiểm tra đúng định dạng LSPYYMMDDXXX</w:t>
            </w:r>
          </w:p>
        </w:tc>
        <w:tc>
          <w:tcPr>
            <w:tcW w:w="1674" w:type="dxa"/>
          </w:tcPr>
          <w:p w14:paraId="15BCB7AD" w14:textId="17F474B2" w:rsidR="00717654" w:rsidRPr="00FE16DA" w:rsidRDefault="00717654" w:rsidP="00F0350C">
            <w:pPr>
              <w:pStyle w:val="ListParagraph"/>
              <w:tabs>
                <w:tab w:val="center" w:pos="4536"/>
                <w:tab w:val="center" w:pos="7938"/>
              </w:tabs>
              <w:spacing w:line="360" w:lineRule="auto"/>
              <w:ind w:left="27" w:firstLine="0"/>
              <w:jc w:val="left"/>
              <w:rPr>
                <w:sz w:val="24"/>
              </w:rPr>
            </w:pPr>
            <w:r w:rsidRPr="00BA3261">
              <w:rPr>
                <w:sz w:val="24"/>
              </w:rPr>
              <w:t xml:space="preserve">Throw exception nếu </w:t>
            </w:r>
            <w:r>
              <w:rPr>
                <w:sz w:val="24"/>
              </w:rPr>
              <w:t>maLoaiSP sai định dạng</w:t>
            </w:r>
          </w:p>
        </w:tc>
      </w:tr>
      <w:tr w:rsidR="00717654" w:rsidRPr="00FE16DA" w14:paraId="06495C68" w14:textId="77777777" w:rsidTr="00F0350C">
        <w:trPr>
          <w:jc w:val="left"/>
        </w:trPr>
        <w:tc>
          <w:tcPr>
            <w:tcW w:w="375" w:type="dxa"/>
          </w:tcPr>
          <w:p w14:paraId="20A6B6A5" w14:textId="77777777" w:rsidR="00717654" w:rsidRPr="00FE16DA" w:rsidRDefault="00717654" w:rsidP="00F0350C">
            <w:pPr>
              <w:spacing w:line="360" w:lineRule="auto"/>
              <w:ind w:firstLine="5"/>
              <w:jc w:val="left"/>
              <w:rPr>
                <w:sz w:val="24"/>
              </w:rPr>
            </w:pPr>
            <w:r w:rsidRPr="00FE16DA">
              <w:rPr>
                <w:sz w:val="24"/>
              </w:rPr>
              <w:t>2.2</w:t>
            </w:r>
          </w:p>
        </w:tc>
        <w:tc>
          <w:tcPr>
            <w:tcW w:w="2983" w:type="dxa"/>
          </w:tcPr>
          <w:p w14:paraId="36B9AAF6" w14:textId="5D895949" w:rsidR="00717654" w:rsidRPr="00FE16DA" w:rsidRDefault="00717654" w:rsidP="00F0350C">
            <w:pPr>
              <w:spacing w:line="360" w:lineRule="auto"/>
              <w:ind w:firstLine="0"/>
              <w:jc w:val="left"/>
              <w:rPr>
                <w:sz w:val="24"/>
              </w:rPr>
            </w:pPr>
            <w:r w:rsidRPr="00717654">
              <w:rPr>
                <w:sz w:val="24"/>
              </w:rPr>
              <w:t>setTenLoaiSP(String tenLoai)</w:t>
            </w:r>
          </w:p>
        </w:tc>
        <w:tc>
          <w:tcPr>
            <w:tcW w:w="1516" w:type="dxa"/>
          </w:tcPr>
          <w:p w14:paraId="0BE0831A" w14:textId="77777777" w:rsidR="00717654" w:rsidRPr="00FE16DA" w:rsidRDefault="00717654" w:rsidP="00F0350C">
            <w:pPr>
              <w:tabs>
                <w:tab w:val="center" w:pos="4536"/>
                <w:tab w:val="center" w:pos="7938"/>
              </w:tabs>
              <w:spacing w:line="360" w:lineRule="auto"/>
              <w:ind w:firstLine="0"/>
              <w:jc w:val="left"/>
              <w:rPr>
                <w:b/>
                <w:sz w:val="24"/>
              </w:rPr>
            </w:pPr>
            <w:r w:rsidRPr="00FE16DA">
              <w:rPr>
                <w:b/>
                <w:sz w:val="24"/>
              </w:rPr>
              <w:t>void</w:t>
            </w:r>
          </w:p>
        </w:tc>
        <w:tc>
          <w:tcPr>
            <w:tcW w:w="2230" w:type="dxa"/>
          </w:tcPr>
          <w:p w14:paraId="3F1226DB" w14:textId="77047BA7" w:rsidR="00717654" w:rsidRPr="00FE16DA" w:rsidRDefault="00717654" w:rsidP="00F0350C">
            <w:pPr>
              <w:pStyle w:val="ListParagraph"/>
              <w:spacing w:line="360" w:lineRule="auto"/>
              <w:ind w:left="54" w:firstLine="0"/>
              <w:jc w:val="left"/>
              <w:rPr>
                <w:sz w:val="24"/>
              </w:rPr>
            </w:pPr>
            <w:r w:rsidRPr="00717654">
              <w:rPr>
                <w:sz w:val="24"/>
              </w:rPr>
              <w:t>Kiểm tra tenLoai không rỗng và không bị trùng lặp với các loại sản phẩm khác</w:t>
            </w:r>
          </w:p>
        </w:tc>
        <w:tc>
          <w:tcPr>
            <w:tcW w:w="1674" w:type="dxa"/>
          </w:tcPr>
          <w:p w14:paraId="3669720E" w14:textId="43421D29" w:rsidR="00717654" w:rsidRPr="00FE16DA" w:rsidRDefault="00717654" w:rsidP="00F0350C">
            <w:pPr>
              <w:pStyle w:val="ListParagraph"/>
              <w:tabs>
                <w:tab w:val="center" w:pos="4536"/>
                <w:tab w:val="center" w:pos="7938"/>
              </w:tabs>
              <w:spacing w:line="360" w:lineRule="auto"/>
              <w:ind w:left="27" w:firstLine="0"/>
              <w:jc w:val="left"/>
              <w:rPr>
                <w:sz w:val="24"/>
              </w:rPr>
            </w:pPr>
            <w:r w:rsidRPr="00BA3261">
              <w:rPr>
                <w:sz w:val="24"/>
              </w:rPr>
              <w:t xml:space="preserve">Throw exception nếu </w:t>
            </w:r>
            <w:r>
              <w:rPr>
                <w:sz w:val="24"/>
              </w:rPr>
              <w:t>tenLoaiSP rỗng</w:t>
            </w:r>
          </w:p>
        </w:tc>
      </w:tr>
      <w:tr w:rsidR="00717654" w:rsidRPr="00FE16DA" w14:paraId="2A0D6A50" w14:textId="77777777" w:rsidTr="00F0350C">
        <w:trPr>
          <w:jc w:val="left"/>
        </w:trPr>
        <w:tc>
          <w:tcPr>
            <w:tcW w:w="375" w:type="dxa"/>
          </w:tcPr>
          <w:p w14:paraId="476AA2AD" w14:textId="77777777" w:rsidR="00717654" w:rsidRPr="00FE16DA" w:rsidRDefault="00717654" w:rsidP="00F0350C">
            <w:pPr>
              <w:spacing w:line="360" w:lineRule="auto"/>
              <w:ind w:firstLine="5"/>
              <w:jc w:val="left"/>
              <w:rPr>
                <w:sz w:val="24"/>
              </w:rPr>
            </w:pPr>
            <w:r w:rsidRPr="00FE16DA">
              <w:rPr>
                <w:sz w:val="24"/>
              </w:rPr>
              <w:t>2.3</w:t>
            </w:r>
          </w:p>
        </w:tc>
        <w:tc>
          <w:tcPr>
            <w:tcW w:w="2983" w:type="dxa"/>
          </w:tcPr>
          <w:p w14:paraId="60EF96B8" w14:textId="710BDD5E" w:rsidR="00717654" w:rsidRPr="00FE16DA" w:rsidRDefault="00717654" w:rsidP="00F0350C">
            <w:pPr>
              <w:spacing w:line="360" w:lineRule="auto"/>
              <w:ind w:firstLine="0"/>
              <w:jc w:val="left"/>
              <w:rPr>
                <w:sz w:val="24"/>
              </w:rPr>
            </w:pPr>
            <w:r w:rsidRPr="00717654">
              <w:rPr>
                <w:sz w:val="24"/>
              </w:rPr>
              <w:t>setMoTa(String moTa)</w:t>
            </w:r>
          </w:p>
        </w:tc>
        <w:tc>
          <w:tcPr>
            <w:tcW w:w="1516" w:type="dxa"/>
          </w:tcPr>
          <w:p w14:paraId="627602CF" w14:textId="77777777" w:rsidR="00717654" w:rsidRPr="00FE16DA" w:rsidRDefault="00717654" w:rsidP="00F0350C">
            <w:pPr>
              <w:tabs>
                <w:tab w:val="center" w:pos="4536"/>
                <w:tab w:val="center" w:pos="7938"/>
              </w:tabs>
              <w:spacing w:line="360" w:lineRule="auto"/>
              <w:ind w:firstLine="0"/>
              <w:jc w:val="left"/>
              <w:rPr>
                <w:b/>
                <w:sz w:val="24"/>
              </w:rPr>
            </w:pPr>
            <w:r w:rsidRPr="00FE16DA">
              <w:rPr>
                <w:b/>
                <w:sz w:val="24"/>
              </w:rPr>
              <w:t>void</w:t>
            </w:r>
          </w:p>
        </w:tc>
        <w:tc>
          <w:tcPr>
            <w:tcW w:w="2230" w:type="dxa"/>
          </w:tcPr>
          <w:p w14:paraId="6456A39A" w14:textId="47FCEB73" w:rsidR="00717654" w:rsidRPr="00FE16DA" w:rsidRDefault="00717654" w:rsidP="00F0350C">
            <w:pPr>
              <w:pStyle w:val="ListParagraph"/>
              <w:spacing w:line="360" w:lineRule="auto"/>
              <w:ind w:left="54" w:firstLine="0"/>
              <w:jc w:val="left"/>
              <w:rPr>
                <w:sz w:val="24"/>
              </w:rPr>
            </w:pPr>
          </w:p>
        </w:tc>
        <w:tc>
          <w:tcPr>
            <w:tcW w:w="1674" w:type="dxa"/>
          </w:tcPr>
          <w:p w14:paraId="6ACF3411" w14:textId="77777777" w:rsidR="00717654" w:rsidRPr="00FE16DA" w:rsidRDefault="00717654" w:rsidP="00F0350C">
            <w:pPr>
              <w:pStyle w:val="ListParagraph"/>
              <w:tabs>
                <w:tab w:val="center" w:pos="4536"/>
                <w:tab w:val="center" w:pos="7938"/>
              </w:tabs>
              <w:spacing w:line="360" w:lineRule="auto"/>
              <w:ind w:left="27" w:firstLine="0"/>
              <w:jc w:val="left"/>
              <w:rPr>
                <w:sz w:val="24"/>
              </w:rPr>
            </w:pPr>
          </w:p>
        </w:tc>
      </w:tr>
      <w:tr w:rsidR="00717654" w:rsidRPr="00FE16DA" w14:paraId="00128B06" w14:textId="77777777" w:rsidTr="00F0350C">
        <w:trPr>
          <w:jc w:val="left"/>
        </w:trPr>
        <w:tc>
          <w:tcPr>
            <w:tcW w:w="375" w:type="dxa"/>
          </w:tcPr>
          <w:p w14:paraId="5FB43589" w14:textId="77777777" w:rsidR="00717654" w:rsidRPr="00FE16DA" w:rsidRDefault="00717654" w:rsidP="00F0350C">
            <w:pPr>
              <w:spacing w:line="360" w:lineRule="auto"/>
              <w:ind w:firstLine="5"/>
              <w:jc w:val="left"/>
              <w:rPr>
                <w:sz w:val="24"/>
              </w:rPr>
            </w:pPr>
            <w:r w:rsidRPr="00FE16DA">
              <w:rPr>
                <w:sz w:val="24"/>
              </w:rPr>
              <w:t>2.4</w:t>
            </w:r>
          </w:p>
        </w:tc>
        <w:tc>
          <w:tcPr>
            <w:tcW w:w="2983" w:type="dxa"/>
          </w:tcPr>
          <w:p w14:paraId="1F76A4A2" w14:textId="77777777" w:rsidR="00717654" w:rsidRPr="00FE16DA" w:rsidRDefault="00717654" w:rsidP="00F0350C">
            <w:pPr>
              <w:spacing w:line="360" w:lineRule="auto"/>
              <w:ind w:firstLine="0"/>
              <w:jc w:val="left"/>
              <w:rPr>
                <w:sz w:val="24"/>
              </w:rPr>
            </w:pPr>
            <w:r w:rsidRPr="00717654">
              <w:rPr>
                <w:sz w:val="24"/>
              </w:rPr>
              <w:t>isTrangThai()</w:t>
            </w:r>
          </w:p>
        </w:tc>
        <w:tc>
          <w:tcPr>
            <w:tcW w:w="1516" w:type="dxa"/>
          </w:tcPr>
          <w:p w14:paraId="2596A8DB" w14:textId="77777777" w:rsidR="00717654" w:rsidRPr="00FE16DA" w:rsidRDefault="00717654" w:rsidP="00F0350C">
            <w:pPr>
              <w:tabs>
                <w:tab w:val="center" w:pos="4536"/>
                <w:tab w:val="center" w:pos="7938"/>
              </w:tabs>
              <w:spacing w:line="360" w:lineRule="auto"/>
              <w:ind w:firstLine="0"/>
              <w:jc w:val="left"/>
              <w:rPr>
                <w:b/>
                <w:sz w:val="24"/>
              </w:rPr>
            </w:pPr>
            <w:r w:rsidRPr="00717654">
              <w:rPr>
                <w:b/>
                <w:sz w:val="24"/>
              </w:rPr>
              <w:t>boolean</w:t>
            </w:r>
          </w:p>
        </w:tc>
        <w:tc>
          <w:tcPr>
            <w:tcW w:w="2230" w:type="dxa"/>
          </w:tcPr>
          <w:p w14:paraId="1FD89069" w14:textId="1755D251" w:rsidR="00717654" w:rsidRPr="00FE16DA" w:rsidRDefault="00717654" w:rsidP="00F0350C">
            <w:pPr>
              <w:pStyle w:val="ListParagraph"/>
              <w:spacing w:line="360" w:lineRule="auto"/>
              <w:ind w:left="54" w:firstLine="0"/>
              <w:jc w:val="left"/>
              <w:rPr>
                <w:sz w:val="24"/>
              </w:rPr>
            </w:pPr>
            <w:r w:rsidRPr="00717654">
              <w:rPr>
                <w:sz w:val="24"/>
              </w:rPr>
              <w:t>Trả về trạng thái hoạt động</w:t>
            </w:r>
          </w:p>
        </w:tc>
        <w:tc>
          <w:tcPr>
            <w:tcW w:w="1674" w:type="dxa"/>
          </w:tcPr>
          <w:p w14:paraId="5228BE1F" w14:textId="77777777" w:rsidR="00717654" w:rsidRPr="00FE16DA" w:rsidRDefault="00717654" w:rsidP="00F0350C">
            <w:pPr>
              <w:pStyle w:val="ListParagraph"/>
              <w:tabs>
                <w:tab w:val="center" w:pos="4536"/>
                <w:tab w:val="center" w:pos="7938"/>
              </w:tabs>
              <w:spacing w:line="360" w:lineRule="auto"/>
              <w:ind w:left="27" w:firstLine="0"/>
              <w:jc w:val="left"/>
              <w:rPr>
                <w:sz w:val="24"/>
              </w:rPr>
            </w:pPr>
          </w:p>
        </w:tc>
      </w:tr>
      <w:tr w:rsidR="00717654" w:rsidRPr="00FE16DA" w14:paraId="6BF178E3" w14:textId="77777777" w:rsidTr="00F0350C">
        <w:trPr>
          <w:jc w:val="left"/>
        </w:trPr>
        <w:tc>
          <w:tcPr>
            <w:tcW w:w="375" w:type="dxa"/>
          </w:tcPr>
          <w:p w14:paraId="626C1DE6" w14:textId="77777777" w:rsidR="00717654" w:rsidRPr="00FE16DA" w:rsidRDefault="00717654" w:rsidP="00F0350C">
            <w:pPr>
              <w:spacing w:line="360" w:lineRule="auto"/>
              <w:ind w:firstLine="5"/>
              <w:jc w:val="left"/>
              <w:rPr>
                <w:sz w:val="24"/>
              </w:rPr>
            </w:pPr>
            <w:r w:rsidRPr="00FE16DA">
              <w:rPr>
                <w:sz w:val="24"/>
              </w:rPr>
              <w:t>2.5</w:t>
            </w:r>
          </w:p>
        </w:tc>
        <w:tc>
          <w:tcPr>
            <w:tcW w:w="2983" w:type="dxa"/>
          </w:tcPr>
          <w:p w14:paraId="68C3EDA6" w14:textId="77777777" w:rsidR="00717654" w:rsidRPr="00FE16DA" w:rsidRDefault="00717654" w:rsidP="00F0350C">
            <w:pPr>
              <w:spacing w:line="360" w:lineRule="auto"/>
              <w:ind w:firstLine="0"/>
              <w:jc w:val="left"/>
              <w:rPr>
                <w:sz w:val="24"/>
              </w:rPr>
            </w:pPr>
            <w:r w:rsidRPr="00717654">
              <w:rPr>
                <w:sz w:val="24"/>
              </w:rPr>
              <w:t>setTrangThai(boolean trangThai)</w:t>
            </w:r>
          </w:p>
        </w:tc>
        <w:tc>
          <w:tcPr>
            <w:tcW w:w="1516" w:type="dxa"/>
          </w:tcPr>
          <w:p w14:paraId="3F80F2C4" w14:textId="77777777" w:rsidR="00717654" w:rsidRPr="00FE16DA" w:rsidRDefault="00717654" w:rsidP="00F0350C">
            <w:pPr>
              <w:tabs>
                <w:tab w:val="center" w:pos="4536"/>
                <w:tab w:val="center" w:pos="7938"/>
              </w:tabs>
              <w:spacing w:line="360" w:lineRule="auto"/>
              <w:ind w:firstLine="0"/>
              <w:jc w:val="left"/>
              <w:rPr>
                <w:b/>
                <w:sz w:val="24"/>
              </w:rPr>
            </w:pPr>
            <w:r w:rsidRPr="00FE16DA">
              <w:rPr>
                <w:b/>
                <w:sz w:val="24"/>
              </w:rPr>
              <w:t>void</w:t>
            </w:r>
          </w:p>
        </w:tc>
        <w:tc>
          <w:tcPr>
            <w:tcW w:w="2230" w:type="dxa"/>
          </w:tcPr>
          <w:p w14:paraId="50EE0D89" w14:textId="572521CD" w:rsidR="00717654" w:rsidRPr="00FE16DA" w:rsidRDefault="00717654" w:rsidP="00F0350C">
            <w:pPr>
              <w:pStyle w:val="ListParagraph"/>
              <w:spacing w:line="360" w:lineRule="auto"/>
              <w:ind w:left="54" w:firstLine="0"/>
              <w:jc w:val="left"/>
              <w:rPr>
                <w:sz w:val="24"/>
              </w:rPr>
            </w:pPr>
            <w:r w:rsidRPr="00717654">
              <w:rPr>
                <w:sz w:val="24"/>
              </w:rPr>
              <w:t xml:space="preserve">Cập nhật trạng thái (chỉ cho phép chuyển sang false - Ngừng hoạt động nếu không </w:t>
            </w:r>
            <w:r w:rsidRPr="00717654">
              <w:rPr>
                <w:sz w:val="24"/>
              </w:rPr>
              <w:lastRenderedPageBreak/>
              <w:t>còn sản phẩm nào liên kết)</w:t>
            </w:r>
          </w:p>
        </w:tc>
        <w:tc>
          <w:tcPr>
            <w:tcW w:w="1674" w:type="dxa"/>
          </w:tcPr>
          <w:p w14:paraId="578A33C9" w14:textId="77777777" w:rsidR="00717654" w:rsidRPr="00143C27" w:rsidRDefault="00717654" w:rsidP="00F0350C">
            <w:pPr>
              <w:tabs>
                <w:tab w:val="center" w:pos="4536"/>
                <w:tab w:val="center" w:pos="7938"/>
              </w:tabs>
              <w:spacing w:line="360" w:lineRule="auto"/>
              <w:ind w:firstLine="0"/>
              <w:jc w:val="left"/>
              <w:rPr>
                <w:sz w:val="24"/>
              </w:rPr>
            </w:pPr>
          </w:p>
        </w:tc>
      </w:tr>
      <w:tr w:rsidR="00717654" w:rsidRPr="00FE16DA" w14:paraId="2A2BE6AC" w14:textId="77777777" w:rsidTr="00F0350C">
        <w:trPr>
          <w:jc w:val="left"/>
        </w:trPr>
        <w:tc>
          <w:tcPr>
            <w:tcW w:w="375" w:type="dxa"/>
          </w:tcPr>
          <w:p w14:paraId="29B7989F" w14:textId="77777777" w:rsidR="00717654" w:rsidRPr="00FE16DA" w:rsidRDefault="00717654" w:rsidP="00F0350C">
            <w:pPr>
              <w:spacing w:line="360" w:lineRule="auto"/>
              <w:ind w:firstLine="5"/>
              <w:jc w:val="left"/>
              <w:rPr>
                <w:b/>
                <w:sz w:val="24"/>
              </w:rPr>
            </w:pPr>
            <w:r w:rsidRPr="00FE16DA">
              <w:rPr>
                <w:b/>
                <w:sz w:val="24"/>
              </w:rPr>
              <w:t>3</w:t>
            </w:r>
          </w:p>
        </w:tc>
        <w:tc>
          <w:tcPr>
            <w:tcW w:w="2983" w:type="dxa"/>
          </w:tcPr>
          <w:p w14:paraId="0366E4DB" w14:textId="77777777" w:rsidR="00717654" w:rsidRPr="00FE16DA" w:rsidRDefault="00717654" w:rsidP="00F0350C">
            <w:pPr>
              <w:spacing w:line="360" w:lineRule="auto"/>
              <w:ind w:firstLine="0"/>
              <w:jc w:val="left"/>
              <w:rPr>
                <w:b/>
                <w:sz w:val="24"/>
              </w:rPr>
            </w:pPr>
            <w:r w:rsidRPr="00FE16DA">
              <w:rPr>
                <w:b/>
                <w:sz w:val="24"/>
              </w:rPr>
              <w:t>Viết các constructor</w:t>
            </w:r>
          </w:p>
        </w:tc>
        <w:tc>
          <w:tcPr>
            <w:tcW w:w="1516" w:type="dxa"/>
          </w:tcPr>
          <w:p w14:paraId="1D6657EA" w14:textId="77777777" w:rsidR="00717654" w:rsidRPr="00FE16DA" w:rsidRDefault="00717654" w:rsidP="00F0350C">
            <w:pPr>
              <w:tabs>
                <w:tab w:val="center" w:pos="4536"/>
                <w:tab w:val="center" w:pos="7938"/>
              </w:tabs>
              <w:spacing w:line="360" w:lineRule="auto"/>
              <w:ind w:firstLine="0"/>
              <w:jc w:val="left"/>
              <w:rPr>
                <w:b/>
                <w:sz w:val="24"/>
              </w:rPr>
            </w:pPr>
          </w:p>
        </w:tc>
        <w:tc>
          <w:tcPr>
            <w:tcW w:w="2230" w:type="dxa"/>
          </w:tcPr>
          <w:p w14:paraId="7A4761E1" w14:textId="77777777" w:rsidR="00717654" w:rsidRPr="00FE16DA" w:rsidRDefault="00717654" w:rsidP="00F0350C">
            <w:pPr>
              <w:pStyle w:val="ListParagraph"/>
              <w:numPr>
                <w:ilvl w:val="0"/>
                <w:numId w:val="8"/>
              </w:numPr>
              <w:spacing w:before="0" w:after="60" w:line="360" w:lineRule="auto"/>
              <w:ind w:left="54" w:firstLine="0"/>
              <w:jc w:val="left"/>
              <w:rPr>
                <w:sz w:val="24"/>
              </w:rPr>
            </w:pPr>
            <w:r w:rsidRPr="00FE16DA">
              <w:rPr>
                <w:sz w:val="24"/>
              </w:rPr>
              <w:t>Contructor mặc nhiên</w:t>
            </w:r>
          </w:p>
          <w:p w14:paraId="1F82E595" w14:textId="77777777" w:rsidR="00717654" w:rsidRPr="00FE16DA" w:rsidRDefault="00717654" w:rsidP="00F0350C">
            <w:pPr>
              <w:pStyle w:val="ListParagraph"/>
              <w:numPr>
                <w:ilvl w:val="0"/>
                <w:numId w:val="8"/>
              </w:numPr>
              <w:spacing w:before="0" w:after="60" w:line="360" w:lineRule="auto"/>
              <w:ind w:left="54" w:firstLine="0"/>
              <w:jc w:val="left"/>
              <w:rPr>
                <w:sz w:val="24"/>
              </w:rPr>
            </w:pPr>
            <w:r w:rsidRPr="00FE16DA">
              <w:rPr>
                <w:sz w:val="24"/>
              </w:rPr>
              <w:t>Constructor có đầy đủ tham số</w:t>
            </w:r>
          </w:p>
          <w:p w14:paraId="7BAE4DE2" w14:textId="77777777" w:rsidR="00717654" w:rsidRPr="00FE16DA" w:rsidRDefault="00717654" w:rsidP="00F0350C">
            <w:pPr>
              <w:pStyle w:val="ListParagraph"/>
              <w:numPr>
                <w:ilvl w:val="0"/>
                <w:numId w:val="8"/>
              </w:numPr>
              <w:spacing w:before="0" w:after="60" w:line="360" w:lineRule="auto"/>
              <w:ind w:left="54" w:firstLine="0"/>
              <w:jc w:val="left"/>
              <w:rPr>
                <w:sz w:val="24"/>
              </w:rPr>
            </w:pPr>
            <w:r w:rsidRPr="00FE16DA">
              <w:rPr>
                <w:sz w:val="24"/>
              </w:rPr>
              <w:t>Copy constructor</w:t>
            </w:r>
          </w:p>
        </w:tc>
        <w:tc>
          <w:tcPr>
            <w:tcW w:w="1674" w:type="dxa"/>
          </w:tcPr>
          <w:p w14:paraId="68EEBF40" w14:textId="77777777" w:rsidR="00717654" w:rsidRPr="00FE16DA" w:rsidRDefault="00717654" w:rsidP="00F0350C">
            <w:pPr>
              <w:pStyle w:val="ListParagraph"/>
              <w:tabs>
                <w:tab w:val="center" w:pos="4536"/>
                <w:tab w:val="center" w:pos="7938"/>
              </w:tabs>
              <w:spacing w:line="360" w:lineRule="auto"/>
              <w:ind w:left="27" w:firstLine="0"/>
              <w:jc w:val="left"/>
              <w:rPr>
                <w:sz w:val="24"/>
              </w:rPr>
            </w:pPr>
          </w:p>
        </w:tc>
      </w:tr>
      <w:tr w:rsidR="00717654" w:rsidRPr="00FE16DA" w14:paraId="29C6E500" w14:textId="77777777" w:rsidTr="00F0350C">
        <w:trPr>
          <w:jc w:val="left"/>
        </w:trPr>
        <w:tc>
          <w:tcPr>
            <w:tcW w:w="375" w:type="dxa"/>
          </w:tcPr>
          <w:p w14:paraId="713D27F4" w14:textId="77777777" w:rsidR="00717654" w:rsidRPr="00FE16DA" w:rsidRDefault="00717654" w:rsidP="00F0350C">
            <w:pPr>
              <w:spacing w:line="360" w:lineRule="auto"/>
              <w:ind w:firstLine="5"/>
              <w:jc w:val="left"/>
              <w:rPr>
                <w:b/>
                <w:sz w:val="24"/>
              </w:rPr>
            </w:pPr>
            <w:r w:rsidRPr="00FE16DA">
              <w:rPr>
                <w:b/>
                <w:sz w:val="24"/>
              </w:rPr>
              <w:t>4</w:t>
            </w:r>
          </w:p>
        </w:tc>
        <w:tc>
          <w:tcPr>
            <w:tcW w:w="2983" w:type="dxa"/>
          </w:tcPr>
          <w:p w14:paraId="5232A2D1" w14:textId="77777777" w:rsidR="00717654" w:rsidRPr="00FE16DA" w:rsidRDefault="00717654" w:rsidP="00F0350C">
            <w:pPr>
              <w:spacing w:line="360" w:lineRule="auto"/>
              <w:ind w:firstLine="0"/>
              <w:jc w:val="left"/>
              <w:rPr>
                <w:b/>
                <w:sz w:val="24"/>
              </w:rPr>
            </w:pPr>
            <w:r w:rsidRPr="00FE16DA">
              <w:rPr>
                <w:b/>
                <w:sz w:val="24"/>
              </w:rPr>
              <w:t>Viết phương thức toString()</w:t>
            </w:r>
          </w:p>
        </w:tc>
        <w:tc>
          <w:tcPr>
            <w:tcW w:w="1516" w:type="dxa"/>
          </w:tcPr>
          <w:p w14:paraId="7B9D0A68" w14:textId="77777777" w:rsidR="00717654" w:rsidRPr="00FE16DA" w:rsidRDefault="00717654" w:rsidP="00F0350C">
            <w:pPr>
              <w:tabs>
                <w:tab w:val="center" w:pos="4536"/>
                <w:tab w:val="center" w:pos="7938"/>
              </w:tabs>
              <w:spacing w:line="360" w:lineRule="auto"/>
              <w:ind w:firstLine="0"/>
              <w:jc w:val="left"/>
              <w:rPr>
                <w:b/>
                <w:sz w:val="24"/>
              </w:rPr>
            </w:pPr>
            <w:r w:rsidRPr="00FE16DA">
              <w:rPr>
                <w:b/>
                <w:sz w:val="24"/>
              </w:rPr>
              <w:t>string</w:t>
            </w:r>
          </w:p>
        </w:tc>
        <w:tc>
          <w:tcPr>
            <w:tcW w:w="2230" w:type="dxa"/>
          </w:tcPr>
          <w:p w14:paraId="52A539DB" w14:textId="7BDD12AE" w:rsidR="00717654" w:rsidRPr="00FE16DA" w:rsidRDefault="00717654" w:rsidP="00F0350C">
            <w:pPr>
              <w:pStyle w:val="ListParagraph"/>
              <w:spacing w:line="360" w:lineRule="auto"/>
              <w:ind w:left="54" w:firstLine="0"/>
              <w:jc w:val="left"/>
              <w:rPr>
                <w:sz w:val="24"/>
              </w:rPr>
            </w:pPr>
            <w:r w:rsidRPr="00717654">
              <w:rPr>
                <w:sz w:val="24"/>
              </w:rPr>
              <w:t>Trả về chuỗi hiển thị thông tin đối tượng LoaiSanPham</w:t>
            </w:r>
          </w:p>
        </w:tc>
        <w:tc>
          <w:tcPr>
            <w:tcW w:w="1674" w:type="dxa"/>
          </w:tcPr>
          <w:p w14:paraId="27A96CFD" w14:textId="77777777" w:rsidR="00717654" w:rsidRPr="00FE16DA" w:rsidRDefault="00717654" w:rsidP="00F0350C">
            <w:pPr>
              <w:pStyle w:val="ListParagraph"/>
              <w:tabs>
                <w:tab w:val="center" w:pos="4536"/>
                <w:tab w:val="center" w:pos="7938"/>
              </w:tabs>
              <w:spacing w:line="360" w:lineRule="auto"/>
              <w:ind w:left="27" w:firstLine="0"/>
              <w:jc w:val="left"/>
              <w:rPr>
                <w:sz w:val="24"/>
              </w:rPr>
            </w:pPr>
          </w:p>
        </w:tc>
      </w:tr>
    </w:tbl>
    <w:p w14:paraId="4D203B86" w14:textId="77777777" w:rsidR="00F33633" w:rsidRDefault="00F33633">
      <w:pPr>
        <w:spacing w:before="0" w:line="240" w:lineRule="auto"/>
        <w:ind w:firstLine="0"/>
        <w:jc w:val="left"/>
      </w:pPr>
    </w:p>
    <w:p w14:paraId="4FD502B4" w14:textId="19360B0D" w:rsidR="003B1C66" w:rsidRDefault="003B1C66" w:rsidP="003B1C66">
      <w:pPr>
        <w:pStyle w:val="Heading2"/>
      </w:pPr>
      <w:bookmarkStart w:id="48" w:name="_Toc240195171"/>
      <w:r>
        <w:t>Thiết kế Cơ Sở Dữ Liệu</w:t>
      </w:r>
      <w:bookmarkEnd w:id="48"/>
    </w:p>
    <w:p w14:paraId="0666DB5D" w14:textId="34DA32A0" w:rsidR="003B1C66" w:rsidRDefault="0004150E" w:rsidP="0004150E">
      <w:pPr>
        <w:pStyle w:val="Heading3"/>
      </w:pPr>
      <w:bookmarkStart w:id="49" w:name="_Toc240195172"/>
      <w:r>
        <w:t>Sơ đồ</w:t>
      </w:r>
      <w:r w:rsidR="00EE1873">
        <w:rPr>
          <w:rFonts w:cs="Times New Roman"/>
        </w:rPr>
        <w:t xml:space="preserve"> thực thể và mối kết hợp</w:t>
      </w:r>
      <w:r w:rsidR="00EE1873">
        <w:t xml:space="preserve"> (</w:t>
      </w:r>
      <w:r>
        <w:t>EER</w:t>
      </w:r>
      <w:r w:rsidR="00EE1873">
        <w:t>)</w:t>
      </w:r>
      <w:bookmarkEnd w:id="49"/>
    </w:p>
    <w:p w14:paraId="387497F1" w14:textId="76B2582A" w:rsidR="0004150E" w:rsidRDefault="00E649BB" w:rsidP="00585F4E">
      <w:r w:rsidRPr="00E649BB">
        <w:rPr>
          <w:noProof/>
        </w:rPr>
        <w:drawing>
          <wp:inline distT="0" distB="0" distL="0" distR="0" wp14:anchorId="32ED2797" wp14:editId="62C9AF6B">
            <wp:extent cx="5580380" cy="2705100"/>
            <wp:effectExtent l="0" t="0" r="1270" b="0"/>
            <wp:docPr id="2093529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529082" name=""/>
                    <pic:cNvPicPr/>
                  </pic:nvPicPr>
                  <pic:blipFill>
                    <a:blip r:embed="rId46"/>
                    <a:stretch>
                      <a:fillRect/>
                    </a:stretch>
                  </pic:blipFill>
                  <pic:spPr>
                    <a:xfrm>
                      <a:off x="0" y="0"/>
                      <a:ext cx="5580380" cy="2705100"/>
                    </a:xfrm>
                    <a:prstGeom prst="rect">
                      <a:avLst/>
                    </a:prstGeom>
                  </pic:spPr>
                </pic:pic>
              </a:graphicData>
            </a:graphic>
          </wp:inline>
        </w:drawing>
      </w:r>
    </w:p>
    <w:p w14:paraId="4320E6C0" w14:textId="77777777" w:rsidR="00BC7803" w:rsidRDefault="00BC7803" w:rsidP="00585F4E"/>
    <w:p w14:paraId="4EB50D99" w14:textId="5F68FBF7" w:rsidR="0004150E" w:rsidRDefault="00EE1873" w:rsidP="00BC7803">
      <w:pPr>
        <w:pStyle w:val="Heading3"/>
      </w:pPr>
      <w:bookmarkStart w:id="50" w:name="_Toc240195173"/>
      <w:r>
        <w:rPr>
          <w:rFonts w:cs="Times New Roman"/>
        </w:rPr>
        <w:t>Sơ đồ trên HQT CSDL</w:t>
      </w:r>
      <w:r w:rsidR="0004150E">
        <w:t>:</w:t>
      </w:r>
      <w:bookmarkEnd w:id="50"/>
    </w:p>
    <w:p w14:paraId="7D3C91E4" w14:textId="419EBFAA" w:rsidR="00EE1873" w:rsidRPr="00EE1873" w:rsidRDefault="00EE1873" w:rsidP="00EE1873">
      <w:pPr>
        <w:spacing w:after="120" w:line="240" w:lineRule="auto"/>
        <w:ind w:firstLine="720"/>
        <w:rPr>
          <w:i/>
          <w:iCs/>
          <w:color w:val="548DD4" w:themeColor="text2" w:themeTint="99"/>
          <w:szCs w:val="26"/>
        </w:rPr>
      </w:pPr>
      <w:r>
        <w:rPr>
          <w:i/>
          <w:iCs/>
          <w:color w:val="548DD4" w:themeColor="text2" w:themeTint="99"/>
          <w:szCs w:val="26"/>
        </w:rPr>
        <w:t>&lt;</w:t>
      </w:r>
      <w:r w:rsidRPr="00EE1873">
        <w:rPr>
          <w:i/>
          <w:iCs/>
          <w:color w:val="548DD4" w:themeColor="text2" w:themeTint="99"/>
          <w:szCs w:val="26"/>
        </w:rPr>
        <w:t>diagram của hệ quản trị CSDL</w:t>
      </w:r>
      <w:r>
        <w:rPr>
          <w:i/>
          <w:iCs/>
          <w:color w:val="548DD4" w:themeColor="text2" w:themeTint="99"/>
          <w:szCs w:val="26"/>
        </w:rPr>
        <w:t>&gt;</w:t>
      </w:r>
    </w:p>
    <w:p w14:paraId="33574DA7" w14:textId="77777777" w:rsidR="00BC7803" w:rsidRPr="00BC7803" w:rsidRDefault="00BC7803" w:rsidP="00BC7803"/>
    <w:p w14:paraId="70F7860A" w14:textId="5A5C4B3B" w:rsidR="0004150E" w:rsidRDefault="0004150E" w:rsidP="00BC7803">
      <w:pPr>
        <w:pStyle w:val="Heading3"/>
      </w:pPr>
      <w:bookmarkStart w:id="51" w:name="_Toc240195174"/>
      <w:r>
        <w:t>Các ràng buộc toàn vẹn trong CSDL</w:t>
      </w:r>
      <w:r w:rsidR="00BC7803">
        <w:t>:</w:t>
      </w:r>
      <w:bookmarkEnd w:id="51"/>
      <w:r>
        <w:t xml:space="preserve"> </w:t>
      </w:r>
    </w:p>
    <w:p w14:paraId="4083D7DA" w14:textId="25D41CF9" w:rsidR="00BC7803" w:rsidRDefault="00BC7803">
      <w:pPr>
        <w:spacing w:before="0" w:line="240" w:lineRule="auto"/>
        <w:ind w:firstLine="0"/>
        <w:jc w:val="left"/>
      </w:pPr>
      <w:r>
        <w:br w:type="page"/>
      </w:r>
    </w:p>
    <w:p w14:paraId="55684B95" w14:textId="77777777" w:rsidR="0004150E" w:rsidRDefault="0004150E" w:rsidP="00585F4E"/>
    <w:p w14:paraId="357EA404" w14:textId="1009BC09" w:rsidR="00BC7803" w:rsidRDefault="00EE1873" w:rsidP="00BC7803">
      <w:pPr>
        <w:pStyle w:val="Heading2"/>
      </w:pPr>
      <w:bookmarkStart w:id="52" w:name="_Toc240195175"/>
      <w:r>
        <w:rPr>
          <w:rFonts w:cs="Times New Roman"/>
          <w:szCs w:val="26"/>
        </w:rPr>
        <w:t xml:space="preserve">Screen Flow: </w:t>
      </w:r>
      <w:r w:rsidR="00A85485" w:rsidRPr="00C31603">
        <w:t>Phân luồng màn hình của ứng dụng</w:t>
      </w:r>
      <w:r w:rsidR="00BC7803">
        <w:t>:</w:t>
      </w:r>
      <w:bookmarkEnd w:id="52"/>
    </w:p>
    <w:p w14:paraId="6E05DF94" w14:textId="5245630D" w:rsidR="00A85485" w:rsidRPr="004910CE" w:rsidRDefault="00D17376" w:rsidP="004910CE">
      <w:pPr>
        <w:spacing w:before="0" w:line="240" w:lineRule="auto"/>
        <w:ind w:firstLine="0"/>
        <w:jc w:val="left"/>
        <w:rPr>
          <w:rFonts w:cs="Arial"/>
          <w:b/>
          <w:bCs/>
          <w:iCs/>
          <w:webHidden/>
          <w:szCs w:val="28"/>
        </w:rPr>
      </w:pPr>
      <w:r>
        <w:rPr>
          <w:noProof/>
        </w:rPr>
        <w:drawing>
          <wp:inline distT="0" distB="0" distL="0" distR="0" wp14:anchorId="4DB4E829" wp14:editId="58D9B789">
            <wp:extent cx="5580380" cy="5535295"/>
            <wp:effectExtent l="0" t="0" r="1270" b="8255"/>
            <wp:docPr id="15809723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972389" name="Picture 1580972389"/>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580380" cy="5535295"/>
                    </a:xfrm>
                    <a:prstGeom prst="rect">
                      <a:avLst/>
                    </a:prstGeom>
                  </pic:spPr>
                </pic:pic>
              </a:graphicData>
            </a:graphic>
          </wp:inline>
        </w:drawing>
      </w:r>
    </w:p>
    <w:p w14:paraId="5B772412" w14:textId="0C4C49E8" w:rsidR="006644BF" w:rsidRPr="006644BF" w:rsidRDefault="00BC7803" w:rsidP="006644BF">
      <w:pPr>
        <w:pStyle w:val="Heading2"/>
      </w:pPr>
      <w:bookmarkStart w:id="53" w:name="_Toc240195176"/>
      <w:r>
        <w:rPr>
          <w:rFonts w:eastAsiaTheme="minorEastAsia"/>
        </w:rPr>
        <w:t>Thiết kế m</w:t>
      </w:r>
      <w:r w:rsidR="00A85485" w:rsidRPr="00C31603">
        <w:t>àn hình của ứng dụng</w:t>
      </w:r>
      <w:r>
        <w:t>:</w:t>
      </w:r>
      <w:bookmarkEnd w:id="53"/>
    </w:p>
    <w:p w14:paraId="2DDD02EE" w14:textId="3F2A218A" w:rsidR="00C66D98" w:rsidRDefault="00C66D98" w:rsidP="00C66D98">
      <w:pPr>
        <w:pStyle w:val="Heading3"/>
      </w:pPr>
      <w:bookmarkStart w:id="54" w:name="_Toc240195177"/>
      <w:r>
        <w:t>M</w:t>
      </w:r>
      <w:r w:rsidRPr="006A1C31">
        <w:t xml:space="preserve">àn hình </w:t>
      </w:r>
      <w:bookmarkEnd w:id="54"/>
      <w:r w:rsidR="006644BF">
        <w:t>đăng nhập</w:t>
      </w:r>
    </w:p>
    <w:p w14:paraId="12C62BF2" w14:textId="77777777" w:rsidR="00C66D98" w:rsidRDefault="00C66D98" w:rsidP="00C66D98">
      <w:pPr>
        <w:pStyle w:val="ListParagraph"/>
        <w:spacing w:after="120" w:line="240" w:lineRule="auto"/>
        <w:ind w:left="760"/>
        <w:rPr>
          <w:b/>
          <w:szCs w:val="26"/>
        </w:rPr>
      </w:pPr>
    </w:p>
    <w:p w14:paraId="5790A154" w14:textId="77777777" w:rsidR="00C66D98" w:rsidRPr="006A1C31" w:rsidRDefault="00C66D98" w:rsidP="00C66D98">
      <w:pPr>
        <w:pStyle w:val="ListParagraph"/>
        <w:spacing w:after="120" w:line="240" w:lineRule="auto"/>
        <w:ind w:left="760"/>
        <w:rPr>
          <w:b/>
          <w:szCs w:val="26"/>
        </w:rPr>
      </w:pPr>
    </w:p>
    <w:p w14:paraId="6289F91E" w14:textId="77777777" w:rsidR="00C66D98" w:rsidRDefault="00C66D98" w:rsidP="00C66D98">
      <w:pPr>
        <w:pStyle w:val="Heading3"/>
      </w:pPr>
      <w:bookmarkStart w:id="55" w:name="_Toc240195178"/>
      <w:r>
        <w:t>Màn hình tra cứu thông tin sách:</w:t>
      </w:r>
      <w:bookmarkEnd w:id="55"/>
    </w:p>
    <w:p w14:paraId="6226D96D" w14:textId="77777777" w:rsidR="00C66D98" w:rsidRDefault="00C66D98" w:rsidP="00C66D98">
      <w:pPr>
        <w:pStyle w:val="ListParagraph"/>
        <w:spacing w:after="120" w:line="240" w:lineRule="auto"/>
        <w:ind w:left="760"/>
        <w:rPr>
          <w:b/>
          <w:szCs w:val="26"/>
        </w:rPr>
      </w:pPr>
    </w:p>
    <w:p w14:paraId="07700929" w14:textId="77777777" w:rsidR="00C66D98" w:rsidRDefault="00C66D98" w:rsidP="00C66D98">
      <w:pPr>
        <w:pStyle w:val="ListParagraph"/>
        <w:spacing w:after="120" w:line="240" w:lineRule="auto"/>
        <w:ind w:left="760"/>
        <w:rPr>
          <w:b/>
          <w:szCs w:val="26"/>
        </w:rPr>
      </w:pPr>
      <w:r>
        <w:rPr>
          <w:b/>
          <w:noProof/>
          <w:szCs w:val="26"/>
        </w:rPr>
        <w:lastRenderedPageBreak/>
        <mc:AlternateContent>
          <mc:Choice Requires="wps">
            <w:drawing>
              <wp:anchor distT="0" distB="0" distL="114300" distR="114300" simplePos="0" relativeHeight="251664384" behindDoc="0" locked="0" layoutInCell="1" allowOverlap="1" wp14:anchorId="2D8CCA60" wp14:editId="0D3C9799">
                <wp:simplePos x="0" y="0"/>
                <wp:positionH relativeFrom="column">
                  <wp:posOffset>1618919</wp:posOffset>
                </wp:positionH>
                <wp:positionV relativeFrom="paragraph">
                  <wp:posOffset>1151062</wp:posOffset>
                </wp:positionV>
                <wp:extent cx="2411895" cy="938585"/>
                <wp:effectExtent l="12700" t="12700" r="26670" b="26670"/>
                <wp:wrapNone/>
                <wp:docPr id="14" name="Rectangle 14"/>
                <wp:cNvGraphicFramePr/>
                <a:graphic xmlns:a="http://schemas.openxmlformats.org/drawingml/2006/main">
                  <a:graphicData uri="http://schemas.microsoft.com/office/word/2010/wordprocessingShape">
                    <wps:wsp>
                      <wps:cNvSpPr/>
                      <wps:spPr>
                        <a:xfrm>
                          <a:off x="0" y="0"/>
                          <a:ext cx="2411895" cy="938585"/>
                        </a:xfrm>
                        <a:prstGeom prst="rect">
                          <a:avLst/>
                        </a:prstGeom>
                        <a:noFill/>
                        <a:ln w="38100"/>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EC6E86E" id="Rectangle 14" o:spid="_x0000_s1026" style="position:absolute;margin-left:127.45pt;margin-top:90.65pt;width:189.9pt;height:73.9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" filled="f" strokecolor="#f79646 [3209]" strokeweight="3pt"/>
            </w:pict>
          </mc:Fallback>
        </mc:AlternateContent>
      </w:r>
      <w:r>
        <w:rPr>
          <w:b/>
          <w:noProof/>
          <w:szCs w:val="26"/>
        </w:rPr>
        <mc:AlternateContent>
          <mc:Choice Requires="wps">
            <w:drawing>
              <wp:anchor distT="0" distB="0" distL="114300" distR="114300" simplePos="0" relativeHeight="251663360" behindDoc="0" locked="0" layoutInCell="1" allowOverlap="1" wp14:anchorId="68909070" wp14:editId="0D01F9F3">
                <wp:simplePos x="0" y="0"/>
                <wp:positionH relativeFrom="column">
                  <wp:posOffset>2548553</wp:posOffset>
                </wp:positionH>
                <wp:positionV relativeFrom="paragraph">
                  <wp:posOffset>1411082</wp:posOffset>
                </wp:positionV>
                <wp:extent cx="268605" cy="340659"/>
                <wp:effectExtent l="0" t="0" r="10795" b="15240"/>
                <wp:wrapNone/>
                <wp:docPr id="9" name="Rectangle 9"/>
                <wp:cNvGraphicFramePr/>
                <a:graphic xmlns:a="http://schemas.openxmlformats.org/drawingml/2006/main">
                  <a:graphicData uri="http://schemas.microsoft.com/office/word/2010/wordprocessingShape">
                    <wps:wsp>
                      <wps:cNvSpPr/>
                      <wps:spPr>
                        <a:xfrm>
                          <a:off x="0" y="0"/>
                          <a:ext cx="268605" cy="34065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1E7F672" w14:textId="77777777" w:rsidR="00C66D98" w:rsidRDefault="00C66D98" w:rsidP="00C66D98">
                            <w:pPr>
                              <w:jc w:val="center"/>
                            </w:pPr>
                            <w:r>
                              <w:t>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8909070" id="Rectangle 9" o:spid="_x0000_s1026" style="position:absolute;left:0;text-align:left;margin-left:200.65pt;margin-top:111.1pt;width:21.15pt;height:26.8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" fillcolor="#4f81bd [3204]" strokecolor="#243f60 [1604]" strokeweight="2pt">
                <v:textbox>
                  <w:txbxContent>
                    <w:p w14:paraId="61E7F672" w14:textId="77777777" w:rsidR="00C66D98" w:rsidRDefault="00C66D98" w:rsidP="00C66D98">
                      <w:pPr>
                        <w:jc w:val="center"/>
                      </w:pPr>
                      <w:r>
                        <w:t>3</w:t>
                      </w:r>
                    </w:p>
                  </w:txbxContent>
                </v:textbox>
              </v:rect>
            </w:pict>
          </mc:Fallback>
        </mc:AlternateContent>
      </w:r>
      <w:r>
        <w:rPr>
          <w:b/>
          <w:noProof/>
          <w:szCs w:val="26"/>
        </w:rPr>
        <mc:AlternateContent>
          <mc:Choice Requires="wps">
            <w:drawing>
              <wp:anchor distT="0" distB="0" distL="114300" distR="114300" simplePos="0" relativeHeight="251662336" behindDoc="0" locked="0" layoutInCell="1" allowOverlap="1" wp14:anchorId="1FDE89EA" wp14:editId="375D970C">
                <wp:simplePos x="0" y="0"/>
                <wp:positionH relativeFrom="column">
                  <wp:posOffset>3032648</wp:posOffset>
                </wp:positionH>
                <wp:positionV relativeFrom="paragraph">
                  <wp:posOffset>2265718</wp:posOffset>
                </wp:positionV>
                <wp:extent cx="298823" cy="292847"/>
                <wp:effectExtent l="0" t="0" r="19050" b="12065"/>
                <wp:wrapNone/>
                <wp:docPr id="8" name="Rectangle 8"/>
                <wp:cNvGraphicFramePr/>
                <a:graphic xmlns:a="http://schemas.openxmlformats.org/drawingml/2006/main">
                  <a:graphicData uri="http://schemas.microsoft.com/office/word/2010/wordprocessingShape">
                    <wps:wsp>
                      <wps:cNvSpPr/>
                      <wps:spPr>
                        <a:xfrm>
                          <a:off x="0" y="0"/>
                          <a:ext cx="298823" cy="292847"/>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3EE9D18" w14:textId="77777777" w:rsidR="00C66D98" w:rsidRDefault="00C66D98" w:rsidP="00C66D98">
                            <w:pPr>
                              <w:jc w:val="center"/>
                            </w:pPr>
                            <w: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DE89EA" id="Rectangle 8" o:spid="_x0000_s1027" style="position:absolute;left:0;text-align:left;margin-left:238.8pt;margin-top:178.4pt;width:23.55pt;height:23.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" fillcolor="#4f81bd [3204]" strokecolor="#243f60 [1604]" strokeweight="2pt">
                <v:textbox>
                  <w:txbxContent>
                    <w:p w14:paraId="13EE9D18" w14:textId="77777777" w:rsidR="00C66D98" w:rsidRDefault="00C66D98" w:rsidP="00C66D98">
                      <w:pPr>
                        <w:jc w:val="center"/>
                      </w:pPr>
                      <w:r>
                        <w:t>2</w:t>
                      </w:r>
                    </w:p>
                  </w:txbxContent>
                </v:textbox>
              </v:rect>
            </w:pict>
          </mc:Fallback>
        </mc:AlternateContent>
      </w:r>
      <w:r>
        <w:rPr>
          <w:b/>
          <w:noProof/>
          <w:szCs w:val="26"/>
        </w:rPr>
        <mc:AlternateContent>
          <mc:Choice Requires="wps">
            <w:drawing>
              <wp:anchor distT="0" distB="0" distL="114300" distR="114300" simplePos="0" relativeHeight="251661312" behindDoc="0" locked="0" layoutInCell="1" allowOverlap="1" wp14:anchorId="1C787450" wp14:editId="5412E971">
                <wp:simplePos x="0" y="0"/>
                <wp:positionH relativeFrom="column">
                  <wp:posOffset>1748192</wp:posOffset>
                </wp:positionH>
                <wp:positionV relativeFrom="paragraph">
                  <wp:posOffset>927436</wp:posOffset>
                </wp:positionV>
                <wp:extent cx="268942" cy="221130"/>
                <wp:effectExtent l="0" t="0" r="10795" b="7620"/>
                <wp:wrapNone/>
                <wp:docPr id="7" name="Rectangle 7"/>
                <wp:cNvGraphicFramePr/>
                <a:graphic xmlns:a="http://schemas.openxmlformats.org/drawingml/2006/main">
                  <a:graphicData uri="http://schemas.microsoft.com/office/word/2010/wordprocessingShape">
                    <wps:wsp>
                      <wps:cNvSpPr/>
                      <wps:spPr>
                        <a:xfrm>
                          <a:off x="0" y="0"/>
                          <a:ext cx="268942" cy="22113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F2B2998" w14:textId="77777777" w:rsidR="00C66D98" w:rsidRDefault="00C66D98" w:rsidP="00C66D98">
                            <w:pPr>
                              <w:jc w:val="center"/>
                            </w:pPr>
                            <w: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787450" id="Rectangle 7" o:spid="_x0000_s1028" style="position:absolute;left:0;text-align:left;margin-left:137.65pt;margin-top:73.05pt;width:21.2pt;height:17.4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" fillcolor="#4f81bd [3204]" strokecolor="#243f60 [1604]" strokeweight="2pt">
                <v:textbox>
                  <w:txbxContent>
                    <w:p w14:paraId="4F2B2998" w14:textId="77777777" w:rsidR="00C66D98" w:rsidRDefault="00C66D98" w:rsidP="00C66D98">
                      <w:pPr>
                        <w:jc w:val="center"/>
                      </w:pPr>
                      <w:r>
                        <w:t>1</w:t>
                      </w:r>
                    </w:p>
                  </w:txbxContent>
                </v:textbox>
              </v:rect>
            </w:pict>
          </mc:Fallback>
        </mc:AlternateContent>
      </w:r>
      <w:r>
        <w:rPr>
          <w:b/>
          <w:noProof/>
          <w:szCs w:val="26"/>
        </w:rPr>
        <mc:AlternateContent>
          <mc:Choice Requires="wps">
            <w:drawing>
              <wp:anchor distT="0" distB="0" distL="114300" distR="114300" simplePos="0" relativeHeight="251659264" behindDoc="0" locked="0" layoutInCell="1" allowOverlap="1" wp14:anchorId="74927FB8" wp14:editId="333AB6B9">
                <wp:simplePos x="0" y="0"/>
                <wp:positionH relativeFrom="column">
                  <wp:posOffset>5338557</wp:posOffset>
                </wp:positionH>
                <wp:positionV relativeFrom="paragraph">
                  <wp:posOffset>586777</wp:posOffset>
                </wp:positionV>
                <wp:extent cx="1360805" cy="776605"/>
                <wp:effectExtent l="533400" t="0" r="10795" b="125095"/>
                <wp:wrapNone/>
                <wp:docPr id="5" name="Rounded Rectangular Callout 5"/>
                <wp:cNvGraphicFramePr/>
                <a:graphic xmlns:a="http://schemas.openxmlformats.org/drawingml/2006/main">
                  <a:graphicData uri="http://schemas.microsoft.com/office/word/2010/wordprocessingShape">
                    <wps:wsp>
                      <wps:cNvSpPr/>
                      <wps:spPr>
                        <a:xfrm>
                          <a:off x="0" y="0"/>
                          <a:ext cx="1360805" cy="776605"/>
                        </a:xfrm>
                        <a:prstGeom prst="wedgeRoundRectCallout">
                          <a:avLst>
                            <a:gd name="adj1" fmla="val -86256"/>
                            <a:gd name="adj2" fmla="val 61429"/>
                            <a:gd name="adj3" fmla="val 16667"/>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DE680EE" w14:textId="77777777" w:rsidR="00C66D98" w:rsidRPr="00F054E7" w:rsidRDefault="00C66D98" w:rsidP="00C66D98">
                            <w:pPr>
                              <w:jc w:val="center"/>
                              <w:rPr>
                                <w:sz w:val="20"/>
                                <w:szCs w:val="20"/>
                              </w:rPr>
                            </w:pPr>
                            <w:r w:rsidRPr="00F054E7">
                              <w:rPr>
                                <w:sz w:val="20"/>
                                <w:szCs w:val="20"/>
                              </w:rPr>
                              <w:t>Nhóm các checkbox</w:t>
                            </w:r>
                            <w:r>
                              <w:rPr>
                                <w:sz w:val="20"/>
                                <w:szCs w:val="20"/>
                              </w:rPr>
                              <w:t xml:space="preserve"> cho phép ng dg chọn cách tìm kiến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927FB8"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Rounded Rectangular Callout 5" o:spid="_x0000_s1029" type="#_x0000_t62" style="position:absolute;left:0;text-align:left;margin-left:420.35pt;margin-top:46.2pt;width:107.15pt;height:61.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" adj="-7831,24069" fillcolor="#4f81bd [3204]" strokecolor="#243f60 [1604]" strokeweight="2pt">
                <v:textbox>
                  <w:txbxContent>
                    <w:p w14:paraId="5DE680EE" w14:textId="77777777" w:rsidR="00C66D98" w:rsidRPr="00F054E7" w:rsidRDefault="00C66D98" w:rsidP="00C66D98">
                      <w:pPr>
                        <w:jc w:val="center"/>
                        <w:rPr>
                          <w:sz w:val="20"/>
                          <w:szCs w:val="20"/>
                        </w:rPr>
                      </w:pPr>
                      <w:r w:rsidRPr="00F054E7">
                        <w:rPr>
                          <w:sz w:val="20"/>
                          <w:szCs w:val="20"/>
                        </w:rPr>
                        <w:t>Nhóm các checkbox</w:t>
                      </w:r>
                      <w:r>
                        <w:rPr>
                          <w:sz w:val="20"/>
                          <w:szCs w:val="20"/>
                        </w:rPr>
                        <w:t xml:space="preserve"> cho phép ng dg chọn cách tìm kiến</w:t>
                      </w:r>
                    </w:p>
                  </w:txbxContent>
                </v:textbox>
              </v:shape>
            </w:pict>
          </mc:Fallback>
        </mc:AlternateContent>
      </w:r>
      <w:r>
        <w:rPr>
          <w:b/>
          <w:noProof/>
          <w:szCs w:val="26"/>
        </w:rPr>
        <mc:AlternateContent>
          <mc:Choice Requires="wps">
            <w:drawing>
              <wp:anchor distT="0" distB="0" distL="114300" distR="114300" simplePos="0" relativeHeight="251660288" behindDoc="0" locked="0" layoutInCell="1" allowOverlap="1" wp14:anchorId="6E809ADD" wp14:editId="56C21150">
                <wp:simplePos x="0" y="0"/>
                <wp:positionH relativeFrom="column">
                  <wp:posOffset>4593128</wp:posOffset>
                </wp:positionH>
                <wp:positionV relativeFrom="paragraph">
                  <wp:posOffset>974840</wp:posOffset>
                </wp:positionV>
                <wp:extent cx="277091" cy="983673"/>
                <wp:effectExtent l="0" t="0" r="27940" b="6985"/>
                <wp:wrapNone/>
                <wp:docPr id="6" name="Right Brace 6"/>
                <wp:cNvGraphicFramePr/>
                <a:graphic xmlns:a="http://schemas.openxmlformats.org/drawingml/2006/main">
                  <a:graphicData uri="http://schemas.microsoft.com/office/word/2010/wordprocessingShape">
                    <wps:wsp>
                      <wps:cNvSpPr/>
                      <wps:spPr>
                        <a:xfrm>
                          <a:off x="0" y="0"/>
                          <a:ext cx="277091" cy="983673"/>
                        </a:xfrm>
                        <a:prstGeom prst="righ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73FE8E89"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6" o:spid="_x0000_s1026" type="#_x0000_t88" style="position:absolute;margin-left:361.65pt;margin-top:76.75pt;width:21.8pt;height:77.4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" adj="507" strokecolor="#4579b8 [3044]"/>
            </w:pict>
          </mc:Fallback>
        </mc:AlternateContent>
      </w:r>
      <w:r>
        <w:rPr>
          <w:b/>
          <w:noProof/>
          <w:szCs w:val="26"/>
        </w:rPr>
        <w:drawing>
          <wp:inline distT="0" distB="0" distL="0" distR="0" wp14:anchorId="6E1EFBCF" wp14:editId="26B0812B">
            <wp:extent cx="4515346" cy="2947414"/>
            <wp:effectExtent l="0" t="0" r="0" b="0"/>
            <wp:docPr id="4" name="Picture 4"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able&#10;&#10;Description automatically generated"/>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521334" cy="2951323"/>
                    </a:xfrm>
                    <a:prstGeom prst="rect">
                      <a:avLst/>
                    </a:prstGeom>
                  </pic:spPr>
                </pic:pic>
              </a:graphicData>
            </a:graphic>
          </wp:inline>
        </w:drawing>
      </w:r>
    </w:p>
    <w:p w14:paraId="701C2636" w14:textId="77777777" w:rsidR="00C66D98" w:rsidRDefault="00C66D98" w:rsidP="00C66D98">
      <w:pPr>
        <w:pStyle w:val="Caption"/>
      </w:pPr>
      <w:r>
        <w:t xml:space="preserve">Hình  </w:t>
      </w:r>
      <w:r>
        <w:fldChar w:fldCharType="begin"/>
      </w:r>
      <w:r>
        <w:instrText xml:space="preserve"> SEQ Hình_ \* ARABIC </w:instrText>
      </w:r>
      <w:r>
        <w:fldChar w:fldCharType="separate"/>
      </w:r>
      <w:r>
        <w:rPr>
          <w:noProof/>
        </w:rPr>
        <w:t>2</w:t>
      </w:r>
      <w:r>
        <w:rPr>
          <w:noProof/>
        </w:rPr>
        <w:fldChar w:fldCharType="end"/>
      </w:r>
      <w:r>
        <w:t>: màn hình tra cứu tài liệu</w:t>
      </w:r>
    </w:p>
    <w:p w14:paraId="02F2C7ED" w14:textId="635DEACD" w:rsidR="00C66D98" w:rsidRDefault="00C66D98" w:rsidP="00C66D98">
      <w:r>
        <w:t>Mô tả cách thiết kế</w:t>
      </w:r>
    </w:p>
    <w:p w14:paraId="489CDECD" w14:textId="77777777" w:rsidR="00C66D98" w:rsidRDefault="00C66D98" w:rsidP="00C66D98">
      <w:pPr>
        <w:pStyle w:val="ListParagraph"/>
        <w:ind w:left="760"/>
      </w:pPr>
      <w:r>
        <w:rPr>
          <w:noProof/>
        </w:rPr>
        <w:drawing>
          <wp:inline distT="0" distB="0" distL="0" distR="0" wp14:anchorId="18B47C35" wp14:editId="5F0DB0F4">
            <wp:extent cx="5882447" cy="2256611"/>
            <wp:effectExtent l="38100" t="38100" r="36195" b="42545"/>
            <wp:docPr id="15" name="Picture 1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Graphical user interface, application&#10;&#10;Description automatically generated"/>
                    <pic:cNvPicPr/>
                  </pic:nvPicPr>
                  <pic:blipFill>
                    <a:blip r:embed="rId49">
                      <a:extLst>
                        <a:ext uri="{28A0092B-C50C-407E-A947-70E740481C1C}">
                          <a14:useLocalDpi xmlns:a14="http://schemas.microsoft.com/office/drawing/2010/main" val="0"/>
                        </a:ext>
                      </a:extLst>
                    </a:blip>
                    <a:stretch>
                      <a:fillRect/>
                    </a:stretch>
                  </pic:blipFill>
                  <pic:spPr>
                    <a:xfrm>
                      <a:off x="0" y="0"/>
                      <a:ext cx="5898724" cy="2262855"/>
                    </a:xfrm>
                    <a:prstGeom prst="rect">
                      <a:avLst/>
                    </a:prstGeom>
                    <a:ln w="28575">
                      <a:solidFill>
                        <a:srgbClr val="002060"/>
                      </a:solidFill>
                    </a:ln>
                  </pic:spPr>
                </pic:pic>
              </a:graphicData>
            </a:graphic>
          </wp:inline>
        </w:drawing>
      </w:r>
    </w:p>
    <w:p w14:paraId="451C3936" w14:textId="77777777" w:rsidR="00C66D98" w:rsidRPr="001A6261" w:rsidRDefault="00C66D98" w:rsidP="00C66D98">
      <w:pPr>
        <w:pStyle w:val="Caption"/>
        <w:rPr>
          <w:sz w:val="22"/>
          <w:szCs w:val="22"/>
        </w:rPr>
      </w:pPr>
      <w:r w:rsidRPr="001A6261">
        <w:rPr>
          <w:sz w:val="22"/>
          <w:szCs w:val="22"/>
        </w:rPr>
        <w:t xml:space="preserve">Hình  </w:t>
      </w:r>
      <w:r w:rsidRPr="001A6261">
        <w:rPr>
          <w:sz w:val="22"/>
          <w:szCs w:val="22"/>
        </w:rPr>
        <w:fldChar w:fldCharType="begin"/>
      </w:r>
      <w:r w:rsidRPr="001A6261">
        <w:rPr>
          <w:sz w:val="22"/>
          <w:szCs w:val="22"/>
        </w:rPr>
        <w:instrText xml:space="preserve"> SEQ Hình_ \* ARABIC </w:instrText>
      </w:r>
      <w:r w:rsidRPr="001A6261">
        <w:rPr>
          <w:sz w:val="22"/>
          <w:szCs w:val="22"/>
        </w:rPr>
        <w:fldChar w:fldCharType="separate"/>
      </w:r>
      <w:r w:rsidRPr="001A6261">
        <w:rPr>
          <w:noProof/>
          <w:sz w:val="22"/>
          <w:szCs w:val="22"/>
        </w:rPr>
        <w:t>3</w:t>
      </w:r>
      <w:r w:rsidRPr="001A6261">
        <w:rPr>
          <w:sz w:val="22"/>
          <w:szCs w:val="22"/>
        </w:rPr>
        <w:fldChar w:fldCharType="end"/>
      </w:r>
      <w:r w:rsidRPr="001A6261">
        <w:rPr>
          <w:sz w:val="22"/>
          <w:szCs w:val="22"/>
        </w:rPr>
        <w:t>: màn hình ………</w:t>
      </w:r>
      <w:proofErr w:type="gramStart"/>
      <w:r w:rsidRPr="001A6261">
        <w:rPr>
          <w:sz w:val="22"/>
          <w:szCs w:val="22"/>
        </w:rPr>
        <w:t>…..</w:t>
      </w:r>
      <w:proofErr w:type="gramEnd"/>
    </w:p>
    <w:p w14:paraId="66CBA52E" w14:textId="77777777" w:rsidR="00C66D98" w:rsidRDefault="00C66D98" w:rsidP="00C66D98">
      <w:pPr>
        <w:pStyle w:val="ListParagraph"/>
        <w:ind w:left="760"/>
      </w:pPr>
    </w:p>
    <w:p w14:paraId="03DDC30B" w14:textId="013D39F3" w:rsidR="00A85485" w:rsidRPr="00BC7803" w:rsidRDefault="00BC7803" w:rsidP="00BC7803">
      <w:pPr>
        <w:spacing w:before="0" w:line="240" w:lineRule="auto"/>
        <w:ind w:firstLine="0"/>
        <w:jc w:val="left"/>
        <w:rPr>
          <w:rFonts w:cs="Arial"/>
          <w:b/>
          <w:bCs/>
          <w:iCs/>
          <w:webHidden/>
          <w:szCs w:val="28"/>
        </w:rPr>
      </w:pPr>
      <w:r>
        <w:br w:type="page"/>
      </w:r>
    </w:p>
    <w:p w14:paraId="46CC8532" w14:textId="457DD054" w:rsidR="00A85485" w:rsidRDefault="00A85485" w:rsidP="00BC7803">
      <w:pPr>
        <w:pStyle w:val="Heading2"/>
      </w:pPr>
      <w:bookmarkStart w:id="56" w:name="_Toc240195179"/>
      <w:r w:rsidRPr="00C31603">
        <w:lastRenderedPageBreak/>
        <w:t>Kiểm thử chức năng ứng dụng</w:t>
      </w:r>
      <w:r w:rsidR="00BC7803">
        <w:t>:</w:t>
      </w:r>
      <w:bookmarkEnd w:id="56"/>
    </w:p>
    <w:p w14:paraId="38FCD219" w14:textId="1455524D" w:rsidR="00BC7803" w:rsidRDefault="00BC7803" w:rsidP="00BC7803">
      <w:pPr>
        <w:pStyle w:val="Heading3"/>
        <w:rPr>
          <w:rFonts w:eastAsiaTheme="minorEastAsia"/>
          <w:webHidden/>
        </w:rPr>
      </w:pPr>
      <w:bookmarkStart w:id="57" w:name="_Toc240195180"/>
      <w:r>
        <w:rPr>
          <w:rFonts w:eastAsiaTheme="minorEastAsia"/>
          <w:webHidden/>
        </w:rPr>
        <w:t>Yêu cầu tài nguyên cho kiểm thử ứng dụng</w:t>
      </w:r>
      <w:bookmarkEnd w:id="57"/>
    </w:p>
    <w:p w14:paraId="325E6BF6" w14:textId="25C0D484" w:rsidR="00BC7803" w:rsidRDefault="00BC7803" w:rsidP="00BC7803">
      <w:pPr>
        <w:pStyle w:val="Heading4"/>
        <w:rPr>
          <w:rFonts w:eastAsiaTheme="minorEastAsia"/>
          <w:webHidden/>
        </w:rPr>
      </w:pPr>
      <w:r>
        <w:rPr>
          <w:rFonts w:eastAsiaTheme="minorEastAsia"/>
          <w:webHidden/>
        </w:rPr>
        <w:t>Phần cứng</w:t>
      </w:r>
    </w:p>
    <w:p w14:paraId="7A3DD545" w14:textId="2AAE1D6A" w:rsidR="00BC7803" w:rsidRDefault="00BC7803" w:rsidP="00BC7803">
      <w:pPr>
        <w:pStyle w:val="Heading4"/>
        <w:rPr>
          <w:rFonts w:eastAsiaTheme="minorEastAsia"/>
          <w:webHidden/>
        </w:rPr>
      </w:pPr>
      <w:r>
        <w:rPr>
          <w:rFonts w:eastAsiaTheme="minorEastAsia"/>
          <w:webHidden/>
        </w:rPr>
        <w:t>Phần mềm</w:t>
      </w:r>
    </w:p>
    <w:p w14:paraId="67E6CC24" w14:textId="7C24E34F" w:rsidR="00BC7803" w:rsidRDefault="00BC7803" w:rsidP="00BC7803">
      <w:pPr>
        <w:pStyle w:val="Heading3"/>
        <w:rPr>
          <w:rFonts w:eastAsiaTheme="minorEastAsia"/>
          <w:webHidden/>
        </w:rPr>
      </w:pPr>
      <w:bookmarkStart w:id="58" w:name="_Toc240195181"/>
      <w:r>
        <w:rPr>
          <w:rFonts w:eastAsiaTheme="minorEastAsia"/>
          <w:webHidden/>
        </w:rPr>
        <w:t>Danh sách các tình huống kiểm thử:</w:t>
      </w:r>
      <w:bookmarkEnd w:id="58"/>
    </w:p>
    <w:p w14:paraId="17D467F3" w14:textId="77777777" w:rsidR="00EE1873" w:rsidRDefault="00EE1873" w:rsidP="00EE1873">
      <w:pPr>
        <w:pStyle w:val="Heading3"/>
      </w:pPr>
      <w:bookmarkStart w:id="59" w:name="_Toc240195182"/>
      <w:r>
        <w:t>Test report</w:t>
      </w:r>
      <w:bookmarkEnd w:id="59"/>
    </w:p>
    <w:p w14:paraId="6D70B4C9" w14:textId="77777777" w:rsidR="00EE1873" w:rsidRPr="00EE1873" w:rsidRDefault="00EE1873" w:rsidP="00EE1873">
      <w:pPr>
        <w:rPr>
          <w:rFonts w:eastAsiaTheme="minorEastAsia"/>
          <w:webHidden/>
        </w:rPr>
      </w:pPr>
    </w:p>
    <w:p w14:paraId="34BFE614" w14:textId="40EA67EE" w:rsidR="00BC7803" w:rsidRDefault="00BC7803">
      <w:pPr>
        <w:spacing w:before="0" w:line="240" w:lineRule="auto"/>
        <w:ind w:firstLine="0"/>
        <w:jc w:val="left"/>
        <w:rPr>
          <w:rFonts w:eastAsiaTheme="minorEastAsia"/>
          <w:webHidden/>
        </w:rPr>
      </w:pPr>
      <w:r>
        <w:rPr>
          <w:rFonts w:eastAsiaTheme="minorEastAsia"/>
          <w:webHidden/>
        </w:rPr>
        <w:br w:type="page"/>
      </w:r>
    </w:p>
    <w:p w14:paraId="7BA1E70E" w14:textId="77777777" w:rsidR="00BC7803" w:rsidRPr="00BC7803" w:rsidRDefault="00BC7803" w:rsidP="00BC7803">
      <w:pPr>
        <w:rPr>
          <w:rFonts w:eastAsiaTheme="minorEastAsia"/>
          <w:webHidden/>
        </w:rPr>
      </w:pPr>
    </w:p>
    <w:p w14:paraId="50724236" w14:textId="21E5D6A3" w:rsidR="00A16910" w:rsidRPr="000B6FBD" w:rsidRDefault="007B58E9" w:rsidP="007B58E9">
      <w:pPr>
        <w:pStyle w:val="Heading1"/>
        <w:numPr>
          <w:ilvl w:val="0"/>
          <w:numId w:val="0"/>
        </w:numPr>
        <w:ind w:left="2411"/>
        <w:jc w:val="both"/>
      </w:pPr>
      <w:bookmarkStart w:id="60" w:name="_Toc169424253"/>
      <w:bookmarkStart w:id="61" w:name="_Toc240195183"/>
      <w:r>
        <w:t xml:space="preserve">CHƯƠNG </w:t>
      </w:r>
      <w:r w:rsidR="00253C68">
        <w:t>5</w:t>
      </w:r>
      <w:r w:rsidR="000B6FBD">
        <w:t>:</w:t>
      </w:r>
      <w:r w:rsidR="008D201A" w:rsidRPr="000B6FBD">
        <w:t xml:space="preserve"> </w:t>
      </w:r>
      <w:r w:rsidR="0007352A" w:rsidRPr="000B6FBD">
        <w:t>KẾT LUẬN</w:t>
      </w:r>
      <w:bookmarkEnd w:id="60"/>
      <w:bookmarkEnd w:id="61"/>
    </w:p>
    <w:p w14:paraId="4A62EFCD" w14:textId="0A83C49C" w:rsidR="00EA6798" w:rsidRDefault="00C55A45" w:rsidP="00C55A45">
      <w:pPr>
        <w:pStyle w:val="Heading2"/>
        <w:numPr>
          <w:ilvl w:val="0"/>
          <w:numId w:val="0"/>
        </w:numPr>
      </w:pPr>
      <w:bookmarkStart w:id="62" w:name="_Toc240195184"/>
      <w:r>
        <w:t xml:space="preserve">4.1 </w:t>
      </w:r>
      <w:r w:rsidR="00EA6798">
        <w:t>Kết quả đạt được</w:t>
      </w:r>
      <w:bookmarkEnd w:id="62"/>
    </w:p>
    <w:p w14:paraId="509671AD" w14:textId="7AEBDDC7" w:rsidR="000B6FBD" w:rsidRPr="00426D09" w:rsidRDefault="00426D09" w:rsidP="00A75B8B">
      <w:pPr>
        <w:ind w:firstLine="576"/>
        <w:rPr>
          <w:i/>
          <w:iCs/>
          <w:color w:val="548DD4" w:themeColor="text2" w:themeTint="99"/>
        </w:rPr>
      </w:pPr>
      <w:r>
        <w:rPr>
          <w:i/>
          <w:iCs/>
          <w:color w:val="548DD4" w:themeColor="text2" w:themeTint="99"/>
        </w:rPr>
        <w:t>&lt;</w:t>
      </w:r>
      <w:r w:rsidR="000B6FBD" w:rsidRPr="00426D09">
        <w:rPr>
          <w:i/>
          <w:iCs/>
          <w:color w:val="548DD4" w:themeColor="text2" w:themeTint="99"/>
        </w:rPr>
        <w:t xml:space="preserve">Trình bày các </w:t>
      </w:r>
      <w:r w:rsidR="006721BD" w:rsidRPr="00426D09">
        <w:rPr>
          <w:i/>
          <w:iCs/>
          <w:color w:val="548DD4" w:themeColor="text2" w:themeTint="99"/>
        </w:rPr>
        <w:t>chức năng đã hoàn thành trong đồ án hoặc kết quả nghiên cứu.</w:t>
      </w:r>
      <w:r>
        <w:rPr>
          <w:i/>
          <w:iCs/>
          <w:color w:val="548DD4" w:themeColor="text2" w:themeTint="99"/>
        </w:rPr>
        <w:t>&gt;</w:t>
      </w:r>
    </w:p>
    <w:p w14:paraId="3693CA65" w14:textId="37EDE86F" w:rsidR="006721BD" w:rsidRDefault="00C55A45" w:rsidP="00C55A45">
      <w:pPr>
        <w:pStyle w:val="Heading2"/>
        <w:numPr>
          <w:ilvl w:val="0"/>
          <w:numId w:val="0"/>
        </w:numPr>
      </w:pPr>
      <w:bookmarkStart w:id="63" w:name="_Toc240195185"/>
      <w:r>
        <w:t xml:space="preserve">4.2 </w:t>
      </w:r>
      <w:r w:rsidR="00B51658">
        <w:t>Hạn chế của đồ án</w:t>
      </w:r>
      <w:bookmarkEnd w:id="63"/>
    </w:p>
    <w:p w14:paraId="5EC868A5" w14:textId="25A67002" w:rsidR="006721BD" w:rsidRPr="00426D09" w:rsidRDefault="00426D09" w:rsidP="00A75B8B">
      <w:pPr>
        <w:ind w:firstLine="576"/>
        <w:rPr>
          <w:i/>
          <w:iCs/>
          <w:color w:val="548DD4" w:themeColor="text2" w:themeTint="99"/>
        </w:rPr>
      </w:pPr>
      <w:r>
        <w:rPr>
          <w:i/>
          <w:iCs/>
          <w:color w:val="548DD4" w:themeColor="text2" w:themeTint="99"/>
        </w:rPr>
        <w:t>&lt;</w:t>
      </w:r>
      <w:r w:rsidR="00FA6BCF" w:rsidRPr="00426D09">
        <w:rPr>
          <w:i/>
          <w:iCs/>
          <w:color w:val="548DD4" w:themeColor="text2" w:themeTint="99"/>
        </w:rPr>
        <w:t>T</w:t>
      </w:r>
      <w:r w:rsidR="006721BD" w:rsidRPr="00426D09">
        <w:rPr>
          <w:i/>
          <w:iCs/>
          <w:color w:val="548DD4" w:themeColor="text2" w:themeTint="99"/>
        </w:rPr>
        <w:t xml:space="preserve">rình bày </w:t>
      </w:r>
      <w:r w:rsidR="00B51658" w:rsidRPr="00426D09">
        <w:rPr>
          <w:i/>
          <w:iCs/>
          <w:color w:val="548DD4" w:themeColor="text2" w:themeTint="99"/>
        </w:rPr>
        <w:t>những hạn chế, công việc</w:t>
      </w:r>
      <w:r w:rsidR="006721BD" w:rsidRPr="00426D09">
        <w:rPr>
          <w:i/>
          <w:iCs/>
          <w:color w:val="548DD4" w:themeColor="text2" w:themeTint="99"/>
        </w:rPr>
        <w:t xml:space="preserve"> chưa hoàn tất trong đồ án</w:t>
      </w:r>
      <w:r>
        <w:rPr>
          <w:i/>
          <w:iCs/>
          <w:color w:val="548DD4" w:themeColor="text2" w:themeTint="99"/>
        </w:rPr>
        <w:t>&gt;</w:t>
      </w:r>
    </w:p>
    <w:p w14:paraId="4963679E" w14:textId="529BCE83" w:rsidR="006721BD" w:rsidRDefault="00C55A45" w:rsidP="00C55A45">
      <w:pPr>
        <w:pStyle w:val="Heading2"/>
        <w:numPr>
          <w:ilvl w:val="0"/>
          <w:numId w:val="0"/>
        </w:numPr>
      </w:pPr>
      <w:bookmarkStart w:id="64" w:name="_Toc240195186"/>
      <w:r>
        <w:t xml:space="preserve">4.3 </w:t>
      </w:r>
      <w:r w:rsidR="006721BD">
        <w:t>Hướng phát triển</w:t>
      </w:r>
      <w:bookmarkEnd w:id="64"/>
    </w:p>
    <w:p w14:paraId="058B04E6" w14:textId="45F74517" w:rsidR="006721BD" w:rsidRPr="00426D09" w:rsidRDefault="00426D09" w:rsidP="006721BD">
      <w:pPr>
        <w:rPr>
          <w:i/>
          <w:iCs/>
          <w:color w:val="548DD4" w:themeColor="text2" w:themeTint="99"/>
        </w:rPr>
      </w:pPr>
      <w:r>
        <w:rPr>
          <w:i/>
          <w:iCs/>
          <w:color w:val="548DD4" w:themeColor="text2" w:themeTint="99"/>
        </w:rPr>
        <w:t>&lt;</w:t>
      </w:r>
      <w:r w:rsidR="006721BD" w:rsidRPr="00426D09">
        <w:rPr>
          <w:i/>
          <w:iCs/>
          <w:color w:val="548DD4" w:themeColor="text2" w:themeTint="99"/>
        </w:rPr>
        <w:t xml:space="preserve">Trình bày các định hướng phát triển cho hệ thống hoặc </w:t>
      </w:r>
      <w:r w:rsidR="00A75B8B" w:rsidRPr="00426D09">
        <w:rPr>
          <w:i/>
          <w:iCs/>
          <w:color w:val="548DD4" w:themeColor="text2" w:themeTint="99"/>
        </w:rPr>
        <w:t xml:space="preserve">hướng </w:t>
      </w:r>
      <w:r w:rsidR="006721BD" w:rsidRPr="00426D09">
        <w:rPr>
          <w:i/>
          <w:iCs/>
          <w:color w:val="548DD4" w:themeColor="text2" w:themeTint="99"/>
        </w:rPr>
        <w:t xml:space="preserve">nghiên cứu trong tương lai. </w:t>
      </w:r>
      <w:r>
        <w:rPr>
          <w:i/>
          <w:iCs/>
          <w:color w:val="548DD4" w:themeColor="text2" w:themeTint="99"/>
        </w:rPr>
        <w:t>&gt;</w:t>
      </w:r>
    </w:p>
    <w:p w14:paraId="5753FCBE" w14:textId="71B3C00E" w:rsidR="006721BD" w:rsidRDefault="00EE0441" w:rsidP="002B6FE0">
      <w:pPr>
        <w:spacing w:before="0" w:line="240" w:lineRule="auto"/>
        <w:ind w:firstLine="0"/>
        <w:jc w:val="left"/>
      </w:pPr>
      <w:r>
        <w:br w:type="page"/>
      </w:r>
    </w:p>
    <w:p w14:paraId="2BBA2131" w14:textId="0E138352" w:rsidR="00C55A45" w:rsidRDefault="00C55A45" w:rsidP="006A4FFB">
      <w:pPr>
        <w:pStyle w:val="Heading1"/>
        <w:numPr>
          <w:ilvl w:val="0"/>
          <w:numId w:val="0"/>
        </w:numPr>
      </w:pPr>
      <w:bookmarkStart w:id="65" w:name="_Toc240195187"/>
      <w:bookmarkStart w:id="66" w:name="_Toc169424254"/>
      <w:r>
        <w:lastRenderedPageBreak/>
        <w:t>CHƯƠNG 5: KHỞI NGHIỆP</w:t>
      </w:r>
      <w:bookmarkEnd w:id="65"/>
    </w:p>
    <w:p w14:paraId="4F7AC9D7" w14:textId="5ED2E306" w:rsidR="00C55A45" w:rsidRPr="00426D09" w:rsidRDefault="00426D09" w:rsidP="002B6FE0">
      <w:pPr>
        <w:rPr>
          <w:i/>
          <w:iCs/>
          <w:color w:val="548DD4" w:themeColor="text2" w:themeTint="99"/>
          <w:sz w:val="28"/>
          <w:szCs w:val="28"/>
        </w:rPr>
      </w:pPr>
      <w:r>
        <w:rPr>
          <w:i/>
          <w:iCs/>
          <w:color w:val="548DD4" w:themeColor="text2" w:themeTint="99"/>
          <w:sz w:val="28"/>
          <w:szCs w:val="28"/>
        </w:rPr>
        <w:t>&lt;</w:t>
      </w:r>
      <w:r w:rsidR="002B6FE0" w:rsidRPr="00426D09">
        <w:rPr>
          <w:i/>
          <w:iCs/>
          <w:color w:val="548DD4" w:themeColor="text2" w:themeTint="99"/>
          <w:sz w:val="28"/>
          <w:szCs w:val="28"/>
        </w:rPr>
        <w:t>Em là sinh viên khoa CNTT, nhận thấy yêu cầu về ứng dụng CNTT trong xã hội rất lớn và em (hoặc kết hợp với nhóm bạn) thành lập công ty để  phát triển dự án khởi nghiệp</w:t>
      </w:r>
      <w:r>
        <w:rPr>
          <w:i/>
          <w:iCs/>
          <w:color w:val="548DD4" w:themeColor="text2" w:themeTint="99"/>
          <w:sz w:val="28"/>
          <w:szCs w:val="28"/>
        </w:rPr>
        <w:t>&gt;</w:t>
      </w:r>
    </w:p>
    <w:p w14:paraId="3E3E5ABF" w14:textId="43D09444" w:rsidR="002B6FE0" w:rsidRDefault="00E60585">
      <w:pPr>
        <w:pStyle w:val="Heading2"/>
        <w:numPr>
          <w:ilvl w:val="1"/>
          <w:numId w:val="7"/>
        </w:numPr>
        <w:rPr>
          <w:szCs w:val="26"/>
        </w:rPr>
      </w:pPr>
      <w:bookmarkStart w:id="67" w:name="_Toc162955866"/>
      <w:bookmarkStart w:id="68" w:name="_Toc240195188"/>
      <w:r>
        <w:t>Giải thích k</w:t>
      </w:r>
      <w:r w:rsidRPr="00751FED">
        <w:t xml:space="preserve">ế hoạch phát triển </w:t>
      </w:r>
      <w:r w:rsidRPr="002B6FE0">
        <w:rPr>
          <w:color w:val="000000" w:themeColor="text1"/>
        </w:rPr>
        <w:t>dự án khởi nghiệp</w:t>
      </w:r>
      <w:r w:rsidR="002B6FE0" w:rsidRPr="002B6FE0">
        <w:rPr>
          <w:szCs w:val="26"/>
        </w:rPr>
        <w:t>:</w:t>
      </w:r>
      <w:bookmarkEnd w:id="67"/>
      <w:bookmarkEnd w:id="68"/>
    </w:p>
    <w:p w14:paraId="479954C0" w14:textId="77777777" w:rsidR="002B6FE0" w:rsidRPr="002B6FE0" w:rsidRDefault="002B6FE0" w:rsidP="002B6FE0"/>
    <w:p w14:paraId="58F6634B" w14:textId="115BF599" w:rsidR="002B6FE0" w:rsidRDefault="00E60585" w:rsidP="002B6FE0">
      <w:pPr>
        <w:pStyle w:val="Heading2"/>
        <w:rPr>
          <w:szCs w:val="26"/>
        </w:rPr>
      </w:pPr>
      <w:bookmarkStart w:id="69" w:name="_Toc162955867"/>
      <w:bookmarkStart w:id="70" w:name="_Toc240195189"/>
      <w:r w:rsidRPr="00751FED">
        <w:t xml:space="preserve">Dự án của các </w:t>
      </w:r>
      <w:r>
        <w:t>nhóm</w:t>
      </w:r>
      <w:r w:rsidRPr="00751FED">
        <w:t xml:space="preserve"> là gì? Trình bày kế hoạch cho dự án</w:t>
      </w:r>
      <w:r w:rsidR="002B6FE0">
        <w:rPr>
          <w:szCs w:val="26"/>
        </w:rPr>
        <w:t>:</w:t>
      </w:r>
      <w:bookmarkEnd w:id="69"/>
      <w:bookmarkEnd w:id="70"/>
    </w:p>
    <w:p w14:paraId="07C950D0" w14:textId="77777777" w:rsidR="002B6FE0" w:rsidRPr="002B6FE0" w:rsidRDefault="002B6FE0" w:rsidP="002B6FE0"/>
    <w:p w14:paraId="521C5727" w14:textId="3CBA835F" w:rsidR="002B6FE0" w:rsidRPr="002B6FE0" w:rsidRDefault="00E60585" w:rsidP="002B6FE0">
      <w:pPr>
        <w:pStyle w:val="Heading2"/>
        <w:rPr>
          <w:rStyle w:val="fontstyle01"/>
          <w:rFonts w:cs="Arial"/>
          <w:b w:val="0"/>
          <w:i w:val="0"/>
          <w:color w:val="auto"/>
          <w:sz w:val="32"/>
          <w:szCs w:val="28"/>
        </w:rPr>
      </w:pPr>
      <w:bookmarkStart w:id="71" w:name="_Toc240195190"/>
      <w:bookmarkStart w:id="72" w:name="_Toc162955868"/>
      <w:r w:rsidRPr="00751FED">
        <w:t xml:space="preserve">Dự án của </w:t>
      </w:r>
      <w:r w:rsidRPr="004038E9">
        <w:t>nhóm có gì khác biệt</w:t>
      </w:r>
      <w:r w:rsidR="002B6FE0" w:rsidRPr="004038E9">
        <w:rPr>
          <w:rStyle w:val="fontstyle01"/>
          <w:iCs/>
          <w:sz w:val="28"/>
          <w:szCs w:val="28"/>
        </w:rPr>
        <w:t>?</w:t>
      </w:r>
      <w:bookmarkEnd w:id="71"/>
    </w:p>
    <w:p w14:paraId="181812B8" w14:textId="49F6AA7D" w:rsidR="002B6FE0" w:rsidRPr="00426D09" w:rsidRDefault="00426D09" w:rsidP="002B6FE0">
      <w:pPr>
        <w:rPr>
          <w:b/>
          <w:color w:val="548DD4" w:themeColor="text2" w:themeTint="99"/>
        </w:rPr>
      </w:pPr>
      <w:r>
        <w:rPr>
          <w:rStyle w:val="fontstyle01"/>
          <w:color w:val="548DD4" w:themeColor="text2" w:themeTint="99"/>
          <w:sz w:val="28"/>
          <w:szCs w:val="28"/>
        </w:rPr>
        <w:t>&lt;Trình bày</w:t>
      </w:r>
      <w:r w:rsidR="002B6FE0" w:rsidRPr="00426D09">
        <w:rPr>
          <w:rStyle w:val="fontstyle01"/>
          <w:color w:val="548DD4" w:themeColor="text2" w:themeTint="99"/>
          <w:sz w:val="28"/>
          <w:szCs w:val="28"/>
        </w:rPr>
        <w:t xml:space="preserve"> những ý tưởng mà em cho là hay, sáng tạo</w:t>
      </w:r>
      <w:bookmarkEnd w:id="72"/>
      <w:r>
        <w:rPr>
          <w:rFonts w:cs="Arial"/>
          <w:color w:val="548DD4" w:themeColor="text2" w:themeTint="99"/>
          <w:sz w:val="32"/>
        </w:rPr>
        <w:t>&gt;</w:t>
      </w:r>
    </w:p>
    <w:p w14:paraId="48056455" w14:textId="426BEFCA" w:rsidR="00E60585" w:rsidRDefault="00E60585">
      <w:pPr>
        <w:spacing w:before="0" w:line="240" w:lineRule="auto"/>
        <w:ind w:firstLine="0"/>
        <w:jc w:val="left"/>
        <w:rPr>
          <w:rFonts w:cs="Arial"/>
          <w:b/>
          <w:bCs/>
          <w:kern w:val="32"/>
          <w:sz w:val="32"/>
          <w:szCs w:val="32"/>
        </w:rPr>
      </w:pPr>
      <w:r>
        <w:br w:type="page"/>
      </w:r>
    </w:p>
    <w:p w14:paraId="41DAE33D" w14:textId="77777777" w:rsidR="00C55A45" w:rsidRDefault="00C55A45" w:rsidP="006A4FFB">
      <w:pPr>
        <w:pStyle w:val="Heading1"/>
        <w:numPr>
          <w:ilvl w:val="0"/>
          <w:numId w:val="0"/>
        </w:numPr>
      </w:pPr>
    </w:p>
    <w:p w14:paraId="38A4A148" w14:textId="5C12EE8A" w:rsidR="00BB71A4" w:rsidRDefault="0007352A" w:rsidP="006A4FFB">
      <w:pPr>
        <w:pStyle w:val="Heading1"/>
        <w:numPr>
          <w:ilvl w:val="0"/>
          <w:numId w:val="0"/>
        </w:numPr>
      </w:pPr>
      <w:bookmarkStart w:id="73" w:name="_Toc240195191"/>
      <w:r>
        <w:t>TÀI LIỆU THAM KHẢO</w:t>
      </w:r>
      <w:bookmarkEnd w:id="66"/>
      <w:bookmarkEnd w:id="73"/>
    </w:p>
    <w:p w14:paraId="38B17E0B" w14:textId="1F052235" w:rsidR="0005011E" w:rsidRDefault="0005011E" w:rsidP="0005011E">
      <w:r>
        <w:rPr>
          <w:rFonts w:ascii="Calibri" w:hAnsi="Calibri" w:cs="Calibri"/>
        </w:rPr>
        <w:t>﻿T</w:t>
      </w:r>
      <w:r>
        <w:t>ài liệu tham khảo: được xếp theo nhóm ngôn ngữ với thứ tự tiếng: Việt, Anh, Pháp, Đức, Nga, Trung, Nhật; giữ nguyên văn tiếng nước ngoài, không phiên dịch. Những tài liệu trình bày với thứ tiếng có ít người biết có thể thêm phần dịch tiếng Việt kèm theo.</w:t>
      </w:r>
    </w:p>
    <w:p w14:paraId="228AF880" w14:textId="09DC472A" w:rsidR="0005011E" w:rsidRDefault="0005011E" w:rsidP="0005011E">
      <w:r>
        <w:t>Danh mục tài liệu tham khảo được xếp theo thứ tự bảng chữ cái (alphabet) về họ hoặc tên tác giả theo thông lệ từng nước:</w:t>
      </w:r>
    </w:p>
    <w:p w14:paraId="486BF867" w14:textId="77777777" w:rsidR="0005011E" w:rsidRDefault="0005011E" w:rsidP="0005011E">
      <w:r>
        <w:t>- Tác giả là người nước ngoài: xếp thứ tự bảng chữ cái đối với họ;</w:t>
      </w:r>
    </w:p>
    <w:p w14:paraId="71256035" w14:textId="77777777" w:rsidR="0005011E" w:rsidRDefault="0005011E" w:rsidP="0005011E">
      <w:r>
        <w:t>- Tác giả là người Việt Nam: xếp thứ tự bảng chữ cái theo tên, không đảo tên trước họ;</w:t>
      </w:r>
    </w:p>
    <w:p w14:paraId="175FD93A" w14:textId="18C6329F" w:rsidR="0005011E" w:rsidRDefault="0005011E" w:rsidP="0005011E">
      <w:r>
        <w:t xml:space="preserve">- Tài liệu không có tên tác giả: xếp thứ tự theo bảng chữ cái đối với từ đầu tiên của tên cơ quan đã ấn hành tài liệu, ví dụ: Viện Khoa học Việt nam xếp vào vần V, Trung tâm Chọn Giống Lúa vần </w:t>
      </w:r>
      <w:proofErr w:type="gramStart"/>
      <w:r>
        <w:t>T,..</w:t>
      </w:r>
      <w:proofErr w:type="gramEnd"/>
    </w:p>
    <w:p w14:paraId="266E7C6B" w14:textId="77D823BC" w:rsidR="0005011E" w:rsidRDefault="0005011E" w:rsidP="0005011E">
      <w:r>
        <w:t>Nếu tài liệu tham khảo là bài báo đăng ở tạp chí, bài viết trong kỷ yếu hay một cuốn sách thì ghi theo thứ tự và đầy đủ các mục sau đây:</w:t>
      </w:r>
    </w:p>
    <w:p w14:paraId="77A7CE6A" w14:textId="77777777" w:rsidR="0005011E" w:rsidRDefault="0005011E" w:rsidP="0005011E">
      <w:r>
        <w:t xml:space="preserve">- </w:t>
      </w:r>
      <w:proofErr w:type="gramStart"/>
      <w:r>
        <w:t>tên các tác giả (có dấu phẩy ngăn cách giữa các tên tác giả</w:t>
      </w:r>
      <w:proofErr w:type="gramEnd"/>
      <w:r>
        <w:t>)</w:t>
      </w:r>
    </w:p>
    <w:p w14:paraId="7BA6A586" w14:textId="77777777" w:rsidR="0005011E" w:rsidRDefault="0005011E" w:rsidP="0005011E">
      <w:r>
        <w:t>- (năm công bố), (đặt trong ngoặc đơn, có dấu phẩy sau ngoặc đơn)</w:t>
      </w:r>
    </w:p>
    <w:p w14:paraId="432910F9" w14:textId="77777777" w:rsidR="0005011E" w:rsidRDefault="0005011E" w:rsidP="0005011E">
      <w:r>
        <w:t>- “tên bài báo”, (trong ngoặc kép, không in nghiêng, dấu phẩy ngay sau đóng ngoặc kép)</w:t>
      </w:r>
    </w:p>
    <w:p w14:paraId="68B81D01" w14:textId="5BA92885" w:rsidR="0005011E" w:rsidRDefault="0005011E" w:rsidP="0005011E">
      <w:r>
        <w:t>- tên tạp chí (in nghiêng, cuối tên không có dấu phẩy) hoặc tên sách, (in nghiêng, dấu phẩy cuối tên)</w:t>
      </w:r>
    </w:p>
    <w:p w14:paraId="7A3DB0E9" w14:textId="77777777" w:rsidR="0005011E" w:rsidRDefault="0005011E" w:rsidP="0005011E">
      <w:r>
        <w:t>- tập (không có dấu ngăn cách)</w:t>
      </w:r>
    </w:p>
    <w:p w14:paraId="2BB8DD05" w14:textId="77777777" w:rsidR="0005011E" w:rsidRDefault="0005011E" w:rsidP="0005011E">
      <w:r>
        <w:t>- (số), (đặt trong ngoặc đơn, dấu phẩy sau ngoặc đơn)</w:t>
      </w:r>
    </w:p>
    <w:p w14:paraId="6E03E4C0" w14:textId="77777777" w:rsidR="0005011E" w:rsidRDefault="0005011E" w:rsidP="0005011E">
      <w:r>
        <w:t>- các số trang. (gạch ngang giữa hai chữ số, và dấu chấm để kết thúc)</w:t>
      </w:r>
    </w:p>
    <w:p w14:paraId="266B9515" w14:textId="77777777" w:rsidR="0005011E" w:rsidRDefault="0005011E" w:rsidP="0005011E">
      <w:r>
        <w:t>(thí dụ: xem tài liệu ở mục 1 hoặc 11 trình bày dưới đây).</w:t>
      </w:r>
    </w:p>
    <w:p w14:paraId="08431FDF" w14:textId="77777777" w:rsidR="0005011E" w:rsidRDefault="0005011E" w:rsidP="0005011E">
      <w:r>
        <w:t>Nếu tài liệu tham khảo là sách, BCKH, báo cáo ghi đầy đủ các thông tin sau:</w:t>
      </w:r>
    </w:p>
    <w:p w14:paraId="122A6E4E" w14:textId="77777777" w:rsidR="0005011E" w:rsidRDefault="0005011E" w:rsidP="0005011E">
      <w:r>
        <w:lastRenderedPageBreak/>
        <w:t>- tên các tác giả hoặc cơ quan ban hành (có dấu phẩy ngăn cách giữa các tên)</w:t>
      </w:r>
    </w:p>
    <w:p w14:paraId="00D653F9" w14:textId="77777777" w:rsidR="0005011E" w:rsidRDefault="0005011E" w:rsidP="0005011E">
      <w:r>
        <w:t>- (năm xuất bản), (đặt trong ngoặc đơn, dấu phẩy sau ngoặc đơn)</w:t>
      </w:r>
    </w:p>
    <w:p w14:paraId="39601C53" w14:textId="77777777" w:rsidR="0005011E" w:rsidRDefault="0005011E" w:rsidP="0005011E">
      <w:r>
        <w:t>- tên sách, BCKH hoặc báo cáo, (in nghiêng, dấu phẩy cuối tên)</w:t>
      </w:r>
    </w:p>
    <w:p w14:paraId="372B5DB7" w14:textId="77777777" w:rsidR="0005011E" w:rsidRDefault="0005011E" w:rsidP="0005011E">
      <w:r>
        <w:t>- nhà xuất bản, (dấu phẩy cuối tên nhà xuất bản)</w:t>
      </w:r>
    </w:p>
    <w:p w14:paraId="15B71850" w14:textId="77777777" w:rsidR="0005011E" w:rsidRDefault="0005011E" w:rsidP="0005011E">
      <w:r>
        <w:t>- nơi xuất bản. (có dấu chấm kết thúc mục tài liệu)</w:t>
      </w:r>
    </w:p>
    <w:p w14:paraId="2C2C7EF1" w14:textId="77777777" w:rsidR="0005011E" w:rsidRDefault="0005011E" w:rsidP="0005011E">
      <w:r>
        <w:t>(thí dụ: tài liệu ở mục 5, 15 trình bày dưới đây)</w:t>
      </w:r>
    </w:p>
    <w:p w14:paraId="420EC123" w14:textId="77777777" w:rsidR="0005011E" w:rsidRDefault="0005011E" w:rsidP="0005011E">
      <w:r>
        <w:t>Nếu tài liệu tham khảo là trang web ghi đầy đủ các thông tin sau:</w:t>
      </w:r>
    </w:p>
    <w:p w14:paraId="4B143089" w14:textId="77777777" w:rsidR="0005011E" w:rsidRDefault="0005011E" w:rsidP="0005011E">
      <w:r>
        <w:t>- tên trang web (có dấu phẩy ngăn cách giữa các tên)</w:t>
      </w:r>
    </w:p>
    <w:p w14:paraId="6096C2EC" w14:textId="77777777" w:rsidR="0005011E" w:rsidRDefault="0005011E" w:rsidP="0005011E">
      <w:r>
        <w:t>- (tháng-năm xuất bản), (đặt trong ngoặc đơn, dấu phẩy sau ngoặc đơn)</w:t>
      </w:r>
    </w:p>
    <w:p w14:paraId="48629217" w14:textId="038468A9" w:rsidR="00690D36" w:rsidRDefault="0005011E" w:rsidP="0005011E">
      <w:r>
        <w:t xml:space="preserve">- địa chỉ trang web (không cần dấu chấm kết thúc) </w:t>
      </w:r>
    </w:p>
    <w:p w14:paraId="67870097" w14:textId="77777777" w:rsidR="0005011E" w:rsidRDefault="0005011E" w:rsidP="00BB71A4"/>
    <w:p w14:paraId="149B1B77" w14:textId="77777777" w:rsidR="0005011E" w:rsidRDefault="0005011E" w:rsidP="0005011E">
      <w:pPr>
        <w:ind w:firstLine="0"/>
      </w:pPr>
      <w:r>
        <w:t>Ví dụ</w:t>
      </w:r>
    </w:p>
    <w:p w14:paraId="5590909F" w14:textId="77777777" w:rsidR="0005011E" w:rsidRDefault="0005011E" w:rsidP="0005011E">
      <w:pPr>
        <w:ind w:firstLine="0"/>
      </w:pPr>
    </w:p>
    <w:p w14:paraId="088B57D9" w14:textId="4157B5BB" w:rsidR="0005011E" w:rsidRDefault="0005011E" w:rsidP="0005011E">
      <w:pPr>
        <w:ind w:firstLine="0"/>
        <w:sectPr w:rsidR="0005011E" w:rsidSect="009165B5">
          <w:pgSz w:w="11907" w:h="16840" w:code="9"/>
          <w:pgMar w:top="1701" w:right="1134" w:bottom="1701" w:left="1985" w:header="709" w:footer="709" w:gutter="0"/>
          <w:cols w:space="708"/>
          <w:docGrid w:linePitch="360"/>
        </w:sectPr>
      </w:pPr>
      <w:r>
        <w:rPr>
          <w:noProof/>
        </w:rPr>
        <w:drawing>
          <wp:inline distT="0" distB="0" distL="0" distR="0" wp14:anchorId="5CE39CCD" wp14:editId="62464075">
            <wp:extent cx="5580380" cy="3687445"/>
            <wp:effectExtent l="0" t="0" r="0" b="0"/>
            <wp:docPr id="2" name="Picture 2"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lose-up of a document&#10;&#10;Description automatically generated"/>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580380" cy="3687445"/>
                    </a:xfrm>
                    <a:prstGeom prst="rect">
                      <a:avLst/>
                    </a:prstGeom>
                  </pic:spPr>
                </pic:pic>
              </a:graphicData>
            </a:graphic>
          </wp:inline>
        </w:drawing>
      </w:r>
    </w:p>
    <w:p w14:paraId="64B5CAFD" w14:textId="77777777" w:rsidR="00BB71A4" w:rsidRDefault="00AB4DE3" w:rsidP="006A4FFB">
      <w:pPr>
        <w:pStyle w:val="Heading1"/>
        <w:numPr>
          <w:ilvl w:val="0"/>
          <w:numId w:val="0"/>
        </w:numPr>
      </w:pPr>
      <w:bookmarkStart w:id="74" w:name="_Toc169424255"/>
      <w:bookmarkStart w:id="75" w:name="_Toc240195192"/>
      <w:r>
        <w:lastRenderedPageBreak/>
        <w:t>PHỤ LỤC</w:t>
      </w:r>
      <w:bookmarkEnd w:id="74"/>
      <w:bookmarkEnd w:id="75"/>
    </w:p>
    <w:p w14:paraId="61CAA06E" w14:textId="5EB999B2" w:rsidR="0012555F" w:rsidRDefault="0012555F" w:rsidP="0012555F">
      <w:pPr>
        <w:pStyle w:val="Heading2"/>
        <w:numPr>
          <w:ilvl w:val="0"/>
          <w:numId w:val="0"/>
        </w:numPr>
        <w:ind w:left="567"/>
      </w:pPr>
      <w:bookmarkStart w:id="76" w:name="_Toc240195193"/>
      <w:r>
        <w:t>KẾ HOẠCH</w:t>
      </w:r>
      <w:bookmarkEnd w:id="76"/>
    </w:p>
    <w:p w14:paraId="504855BB" w14:textId="77777777" w:rsidR="0012555F" w:rsidRDefault="0012555F">
      <w:pPr>
        <w:spacing w:before="0" w:line="240" w:lineRule="auto"/>
        <w:ind w:firstLine="0"/>
        <w:jc w:val="left"/>
        <w:rPr>
          <w:rFonts w:cs="Arial"/>
          <w:b/>
          <w:bCs/>
          <w:iCs/>
          <w:szCs w:val="28"/>
        </w:rPr>
      </w:pPr>
      <w:r>
        <w:br w:type="page"/>
      </w:r>
    </w:p>
    <w:p w14:paraId="6C5A81D7" w14:textId="77777777" w:rsidR="0012555F" w:rsidRDefault="0012555F" w:rsidP="0012555F">
      <w:pPr>
        <w:pStyle w:val="Heading2"/>
        <w:numPr>
          <w:ilvl w:val="0"/>
          <w:numId w:val="0"/>
        </w:numPr>
        <w:ind w:left="567"/>
      </w:pPr>
    </w:p>
    <w:p w14:paraId="2D393DBA" w14:textId="443C5602" w:rsidR="00EA7CFA" w:rsidRDefault="0012555F" w:rsidP="0012555F">
      <w:pPr>
        <w:pStyle w:val="Heading2"/>
        <w:numPr>
          <w:ilvl w:val="0"/>
          <w:numId w:val="0"/>
        </w:numPr>
        <w:ind w:left="567"/>
      </w:pPr>
      <w:bookmarkStart w:id="77" w:name="_Toc240195194"/>
      <w:r>
        <w:t>NHẬT KÝ</w:t>
      </w:r>
      <w:bookmarkEnd w:id="77"/>
    </w:p>
    <w:p w14:paraId="15876204" w14:textId="77777777" w:rsidR="0012555F" w:rsidRPr="00EA7CFA" w:rsidRDefault="0012555F" w:rsidP="00EA7CFA"/>
    <w:sectPr w:rsidR="0012555F" w:rsidRPr="00EA7CFA" w:rsidSect="009165B5">
      <w:headerReference w:type="even" r:id="rId51"/>
      <w:pgSz w:w="11907" w:h="16840" w:code="9"/>
      <w:pgMar w:top="1701" w:right="1134"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C8877" w14:textId="77777777" w:rsidR="002D098C" w:rsidRDefault="002D098C">
      <w:r>
        <w:separator/>
      </w:r>
    </w:p>
    <w:p w14:paraId="4BBC0CCE" w14:textId="77777777" w:rsidR="002D098C" w:rsidRDefault="002D098C"/>
  </w:endnote>
  <w:endnote w:type="continuationSeparator" w:id="0">
    <w:p w14:paraId="364A48FD" w14:textId="77777777" w:rsidR="002D098C" w:rsidRDefault="002D098C">
      <w:r>
        <w:continuationSeparator/>
      </w:r>
    </w:p>
    <w:p w14:paraId="5ADED32C" w14:textId="77777777" w:rsidR="002D098C" w:rsidRDefault="002D09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D96F1" w14:textId="77777777" w:rsidR="00C252E9" w:rsidRDefault="00C252E9">
    <w:pPr>
      <w:pStyle w:val="Footer"/>
    </w:pPr>
    <w:r>
      <w:tab/>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46F5D" w14:textId="77777777" w:rsidR="00344655" w:rsidRDefault="00344655" w:rsidP="0081735C">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2F714337" w14:textId="77777777" w:rsidR="00344655" w:rsidRDefault="00344655" w:rsidP="008F3A79">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92713593"/>
      <w:docPartObj>
        <w:docPartGallery w:val="Page Numbers (Bottom of Page)"/>
        <w:docPartUnique/>
      </w:docPartObj>
    </w:sdtPr>
    <w:sdtContent>
      <w:p w14:paraId="70F4DEFC" w14:textId="442EBB1F" w:rsidR="0081735C" w:rsidRDefault="0081735C" w:rsidP="004B115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E12531F" w14:textId="62B5CD4C" w:rsidR="00344655" w:rsidRDefault="0081735C" w:rsidP="0081735C">
    <w:pPr>
      <w:pStyle w:val="Footer"/>
      <w:pBdr>
        <w:top w:val="single" w:sz="4" w:space="1" w:color="auto"/>
      </w:pBdr>
      <w:ind w:right="360" w:firstLine="0"/>
    </w:pPr>
    <w:r w:rsidRPr="0081735C">
      <w:rPr>
        <w:i/>
        <w:iCs/>
        <w:sz w:val="24"/>
        <w:szCs w:val="22"/>
      </w:rPr>
      <w:t>Đề tài:</w:t>
    </w:r>
    <w:r w:rsidR="00457C74">
      <w:rPr>
        <w:i/>
        <w:iCs/>
        <w:sz w:val="24"/>
        <w:szCs w:val="22"/>
      </w:rPr>
      <w:t xml:space="preserve"> Hệ thống quản lý cửa hàng thú cưng</w:t>
    </w:r>
    <w:r w:rsidR="002205F6">
      <w:ptab w:relativeTo="margin" w:alignment="center" w:leader="none"/>
    </w:r>
    <w:r w:rsidR="002205F6">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45108" w14:textId="77777777" w:rsidR="002D098C" w:rsidRDefault="002D098C">
      <w:r>
        <w:separator/>
      </w:r>
    </w:p>
    <w:p w14:paraId="5C558EA6" w14:textId="77777777" w:rsidR="002D098C" w:rsidRDefault="002D098C"/>
  </w:footnote>
  <w:footnote w:type="continuationSeparator" w:id="0">
    <w:p w14:paraId="2F174E14" w14:textId="77777777" w:rsidR="002D098C" w:rsidRDefault="002D098C">
      <w:r>
        <w:continuationSeparator/>
      </w:r>
    </w:p>
    <w:p w14:paraId="2C1B10AF" w14:textId="77777777" w:rsidR="002D098C" w:rsidRDefault="002D098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95988" w14:textId="77777777" w:rsidR="00344655" w:rsidRDefault="00344655" w:rsidP="00162939">
    <w:pPr>
      <w:pStyle w:val="Header"/>
    </w:pPr>
  </w:p>
  <w:p w14:paraId="2AEB8488" w14:textId="2AE61DA1" w:rsidR="00344655" w:rsidRPr="00162939" w:rsidRDefault="0081735C" w:rsidP="0081735C">
    <w:pPr>
      <w:pStyle w:val="Header"/>
      <w:pBdr>
        <w:bottom w:val="single" w:sz="4" w:space="1" w:color="auto"/>
      </w:pBdr>
      <w:spacing w:before="0" w:line="240" w:lineRule="auto"/>
      <w:ind w:firstLine="0"/>
      <w:rPr>
        <w:i/>
        <w:sz w:val="24"/>
      </w:rPr>
    </w:pPr>
    <w:r>
      <w:rPr>
        <w:i/>
        <w:sz w:val="24"/>
      </w:rPr>
      <w:t>Đồ án môn học Phát triển ứng dụng – 2026</w:t>
    </w:r>
    <w:r>
      <w:rPr>
        <w:i/>
        <w:sz w:val="24"/>
      </w:rPr>
      <w:tab/>
    </w:r>
    <w:r>
      <w:rPr>
        <w:i/>
        <w:sz w:val="24"/>
      </w:rPr>
      <w:tab/>
      <w:t xml:space="preserve">Nhóm </w:t>
    </w:r>
    <w:r w:rsidR="00457C74">
      <w:rPr>
        <w:i/>
        <w:sz w:val="24"/>
      </w:rPr>
      <w:t>10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74026" w14:textId="77777777" w:rsidR="00344655" w:rsidRDefault="0034465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63042"/>
    <w:multiLevelType w:val="multilevel"/>
    <w:tmpl w:val="0C92BBE8"/>
    <w:lvl w:ilvl="0">
      <w:start w:val="1"/>
      <w:numFmt w:val="decimal"/>
      <w:pStyle w:val="Heading1"/>
      <w:lvlText w:val="CHƯƠNG %1."/>
      <w:lvlJc w:val="left"/>
      <w:pPr>
        <w:ind w:left="27" w:firstLine="0"/>
      </w:pPr>
      <w:rPr>
        <w:rFonts w:ascii="Times New Roman" w:hAnsi="Times New Roman" w:hint="default"/>
        <w:color w:val="auto"/>
      </w:rPr>
    </w:lvl>
    <w:lvl w:ilvl="1">
      <w:start w:val="1"/>
      <w:numFmt w:val="upperRoman"/>
      <w:pStyle w:val="Heading2"/>
      <w:lvlText w:val="%2."/>
      <w:lvlJc w:val="left"/>
      <w:pPr>
        <w:ind w:left="594" w:hanging="567"/>
      </w:pPr>
      <w:rPr>
        <w:rFonts w:hint="default"/>
      </w:rPr>
    </w:lvl>
    <w:lvl w:ilvl="2">
      <w:start w:val="1"/>
      <w:numFmt w:val="decimal"/>
      <w:pStyle w:val="Heading3"/>
      <w:lvlText w:val="%3."/>
      <w:lvlJc w:val="left"/>
      <w:pPr>
        <w:ind w:left="310" w:hanging="283"/>
      </w:pPr>
      <w:rPr>
        <w:rFonts w:hint="default"/>
        <w:b/>
        <w:bCs w:val="0"/>
        <w:i w:val="0"/>
        <w:sz w:val="26"/>
      </w:rPr>
    </w:lvl>
    <w:lvl w:ilvl="3">
      <w:start w:val="1"/>
      <w:numFmt w:val="decimal"/>
      <w:pStyle w:val="Heading4"/>
      <w:lvlText w:val="%3.%4"/>
      <w:lvlJc w:val="left"/>
      <w:pPr>
        <w:ind w:left="1197" w:hanging="360"/>
      </w:pPr>
      <w:rPr>
        <w:rFonts w:hint="default"/>
      </w:rPr>
    </w:lvl>
    <w:lvl w:ilvl="4">
      <w:start w:val="1"/>
      <w:numFmt w:val="lowerRoman"/>
      <w:pStyle w:val="Heading5"/>
      <w:lvlText w:val="(%5)"/>
      <w:lvlJc w:val="left"/>
      <w:pPr>
        <w:ind w:left="594" w:hanging="283"/>
      </w:pPr>
      <w:rPr>
        <w:rFonts w:hint="default"/>
      </w:rPr>
    </w:lvl>
    <w:lvl w:ilvl="5">
      <w:start w:val="1"/>
      <w:numFmt w:val="lowerLetter"/>
      <w:pStyle w:val="Heading6"/>
      <w:lvlText w:val="(%6)"/>
      <w:lvlJc w:val="left"/>
      <w:pPr>
        <w:ind w:left="3627" w:firstLine="0"/>
      </w:pPr>
      <w:rPr>
        <w:rFonts w:hint="default"/>
      </w:rPr>
    </w:lvl>
    <w:lvl w:ilvl="6">
      <w:start w:val="1"/>
      <w:numFmt w:val="lowerRoman"/>
      <w:pStyle w:val="Heading7"/>
      <w:lvlText w:val="(%7)"/>
      <w:lvlJc w:val="left"/>
      <w:pPr>
        <w:ind w:left="4347" w:firstLine="0"/>
      </w:pPr>
      <w:rPr>
        <w:rFonts w:hint="default"/>
      </w:rPr>
    </w:lvl>
    <w:lvl w:ilvl="7">
      <w:start w:val="1"/>
      <w:numFmt w:val="lowerLetter"/>
      <w:pStyle w:val="Heading8"/>
      <w:lvlText w:val="(%8)"/>
      <w:lvlJc w:val="left"/>
      <w:pPr>
        <w:ind w:left="5067" w:firstLine="0"/>
      </w:pPr>
      <w:rPr>
        <w:rFonts w:hint="default"/>
      </w:rPr>
    </w:lvl>
    <w:lvl w:ilvl="8">
      <w:start w:val="1"/>
      <w:numFmt w:val="lowerRoman"/>
      <w:pStyle w:val="Heading9"/>
      <w:lvlText w:val="(%9)"/>
      <w:lvlJc w:val="left"/>
      <w:pPr>
        <w:ind w:left="5787" w:firstLine="0"/>
      </w:pPr>
      <w:rPr>
        <w:rFonts w:hint="default"/>
      </w:rPr>
    </w:lvl>
  </w:abstractNum>
  <w:abstractNum w:abstractNumId="1" w15:restartNumberingAfterBreak="0">
    <w:nsid w:val="052F087E"/>
    <w:multiLevelType w:val="hybridMultilevel"/>
    <w:tmpl w:val="F54E5904"/>
    <w:lvl w:ilvl="0" w:tplc="28F6E25A">
      <w:numFmt w:val="bullet"/>
      <w:lvlText w:val="-"/>
      <w:lvlJc w:val="left"/>
      <w:pPr>
        <w:ind w:left="1440" w:hanging="360"/>
      </w:pPr>
      <w:rPr>
        <w:rFonts w:ascii="Arial" w:eastAsia="Times New Roman"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56228F2"/>
    <w:multiLevelType w:val="hybridMultilevel"/>
    <w:tmpl w:val="2A989308"/>
    <w:lvl w:ilvl="0" w:tplc="B378A4E4">
      <w:start w:val="2"/>
      <w:numFmt w:val="bullet"/>
      <w:lvlText w:val="-"/>
      <w:lvlJc w:val="left"/>
      <w:pPr>
        <w:ind w:left="1440" w:hanging="360"/>
      </w:pPr>
      <w:rPr>
        <w:rFonts w:ascii="Times New Roman" w:eastAsia="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5647DD1"/>
    <w:multiLevelType w:val="hybridMultilevel"/>
    <w:tmpl w:val="59A0D006"/>
    <w:lvl w:ilvl="0" w:tplc="148C852E">
      <w:numFmt w:val="bullet"/>
      <w:lvlText w:val="-"/>
      <w:lvlJc w:val="left"/>
      <w:pPr>
        <w:ind w:left="1530" w:hanging="360"/>
      </w:pPr>
      <w:rPr>
        <w:rFonts w:ascii="Times New Roman" w:eastAsia="Times New Roman" w:hAnsi="Times New Roman" w:cs="Times New Roman" w:hint="default"/>
      </w:rPr>
    </w:lvl>
    <w:lvl w:ilvl="1" w:tplc="FFFFFFFF">
      <w:numFmt w:val="bullet"/>
      <w:lvlText w:val="-"/>
      <w:lvlJc w:val="left"/>
      <w:pPr>
        <w:ind w:left="1530" w:hanging="360"/>
      </w:pPr>
      <w:rPr>
        <w:rFonts w:ascii="Times New Roman" w:eastAsia="Times New Roman" w:hAnsi="Times New Roman" w:cs="Times New Roman"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4" w15:restartNumberingAfterBreak="0">
    <w:nsid w:val="0A080DAA"/>
    <w:multiLevelType w:val="hybridMultilevel"/>
    <w:tmpl w:val="B5180A34"/>
    <w:lvl w:ilvl="0" w:tplc="28F6E25A">
      <w:numFmt w:val="bullet"/>
      <w:lvlText w:val="-"/>
      <w:lvlJc w:val="left"/>
      <w:pPr>
        <w:ind w:left="1440" w:hanging="360"/>
      </w:pPr>
      <w:rPr>
        <w:rFonts w:ascii="Arial" w:eastAsia="Times New Roman" w:hAnsi="Arial" w:cs="Aria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CB93827"/>
    <w:multiLevelType w:val="hybridMultilevel"/>
    <w:tmpl w:val="0172F2DA"/>
    <w:lvl w:ilvl="0" w:tplc="B378A4E4">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 w15:restartNumberingAfterBreak="0">
    <w:nsid w:val="0D2033E4"/>
    <w:multiLevelType w:val="hybridMultilevel"/>
    <w:tmpl w:val="BC4EA082"/>
    <w:lvl w:ilvl="0" w:tplc="28F6E25A">
      <w:numFmt w:val="bullet"/>
      <w:lvlText w:val="-"/>
      <w:lvlJc w:val="left"/>
      <w:pPr>
        <w:ind w:left="1440" w:hanging="360"/>
      </w:pPr>
      <w:rPr>
        <w:rFonts w:ascii="Arial" w:eastAsia="Times New Roman"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D3A2BBF"/>
    <w:multiLevelType w:val="hybridMultilevel"/>
    <w:tmpl w:val="E7B21D02"/>
    <w:lvl w:ilvl="0" w:tplc="B378A4E4">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8" w15:restartNumberingAfterBreak="0">
    <w:nsid w:val="0D785BAE"/>
    <w:multiLevelType w:val="hybridMultilevel"/>
    <w:tmpl w:val="E1B44C66"/>
    <w:lvl w:ilvl="0" w:tplc="148C852E">
      <w:numFmt w:val="bullet"/>
      <w:lvlText w:val="-"/>
      <w:lvlJc w:val="left"/>
      <w:pPr>
        <w:ind w:left="1530" w:hanging="360"/>
      </w:pPr>
      <w:rPr>
        <w:rFonts w:ascii="Times New Roman" w:eastAsia="Times New Roman" w:hAnsi="Times New Roman" w:cs="Times New Roman"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9" w15:restartNumberingAfterBreak="0">
    <w:nsid w:val="0DCD2208"/>
    <w:multiLevelType w:val="hybridMultilevel"/>
    <w:tmpl w:val="7B749808"/>
    <w:lvl w:ilvl="0" w:tplc="B378A4E4">
      <w:start w:val="2"/>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111C094C"/>
    <w:multiLevelType w:val="hybridMultilevel"/>
    <w:tmpl w:val="A5ECB944"/>
    <w:lvl w:ilvl="0" w:tplc="148C852E">
      <w:numFmt w:val="bullet"/>
      <w:lvlText w:val="-"/>
      <w:lvlJc w:val="left"/>
      <w:pPr>
        <w:ind w:left="1530" w:hanging="360"/>
      </w:pPr>
      <w:rPr>
        <w:rFonts w:ascii="Times New Roman" w:eastAsia="Times New Roman" w:hAnsi="Times New Roman" w:cs="Times New Roman"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1" w15:restartNumberingAfterBreak="0">
    <w:nsid w:val="1181452C"/>
    <w:multiLevelType w:val="hybridMultilevel"/>
    <w:tmpl w:val="C01A3B08"/>
    <w:lvl w:ilvl="0" w:tplc="B378A4E4">
      <w:start w:val="2"/>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12725A92"/>
    <w:multiLevelType w:val="hybridMultilevel"/>
    <w:tmpl w:val="A6F0E2E4"/>
    <w:lvl w:ilvl="0" w:tplc="148C852E">
      <w:numFmt w:val="bullet"/>
      <w:lvlText w:val="-"/>
      <w:lvlJc w:val="left"/>
      <w:pPr>
        <w:ind w:left="1530" w:hanging="360"/>
      </w:pPr>
      <w:rPr>
        <w:rFonts w:ascii="Times New Roman" w:eastAsia="Times New Roman" w:hAnsi="Times New Roman" w:cs="Times New Roman"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3" w15:restartNumberingAfterBreak="0">
    <w:nsid w:val="131709F1"/>
    <w:multiLevelType w:val="multilevel"/>
    <w:tmpl w:val="6F767594"/>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E67387"/>
    <w:multiLevelType w:val="hybridMultilevel"/>
    <w:tmpl w:val="8B4A06FC"/>
    <w:lvl w:ilvl="0" w:tplc="28F6E25A">
      <w:numFmt w:val="bullet"/>
      <w:lvlText w:val="-"/>
      <w:lvlJc w:val="left"/>
      <w:pPr>
        <w:ind w:left="1440" w:hanging="360"/>
      </w:pPr>
      <w:rPr>
        <w:rFonts w:ascii="Arial" w:eastAsia="Times New Roman"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155758CB"/>
    <w:multiLevelType w:val="hybridMultilevel"/>
    <w:tmpl w:val="BC441458"/>
    <w:lvl w:ilvl="0" w:tplc="148C852E">
      <w:numFmt w:val="bullet"/>
      <w:lvlText w:val="-"/>
      <w:lvlJc w:val="left"/>
      <w:pPr>
        <w:ind w:left="1530" w:hanging="360"/>
      </w:pPr>
      <w:rPr>
        <w:rFonts w:ascii="Times New Roman" w:eastAsia="Times New Roman" w:hAnsi="Times New Roman" w:cs="Times New Roman"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6" w15:restartNumberingAfterBreak="0">
    <w:nsid w:val="15EB1E18"/>
    <w:multiLevelType w:val="hybridMultilevel"/>
    <w:tmpl w:val="6BC61380"/>
    <w:lvl w:ilvl="0" w:tplc="B378A4E4">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7" w15:restartNumberingAfterBreak="0">
    <w:nsid w:val="16F85C5F"/>
    <w:multiLevelType w:val="hybridMultilevel"/>
    <w:tmpl w:val="E08E2A46"/>
    <w:lvl w:ilvl="0" w:tplc="148C852E">
      <w:numFmt w:val="bullet"/>
      <w:lvlText w:val="-"/>
      <w:lvlJc w:val="left"/>
      <w:pPr>
        <w:ind w:left="1530" w:hanging="360"/>
      </w:pPr>
      <w:rPr>
        <w:rFonts w:ascii="Times New Roman" w:eastAsia="Times New Roman" w:hAnsi="Times New Roman" w:cs="Times New Roman"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8" w15:restartNumberingAfterBreak="0">
    <w:nsid w:val="17F54044"/>
    <w:multiLevelType w:val="hybridMultilevel"/>
    <w:tmpl w:val="5E2E6392"/>
    <w:lvl w:ilvl="0" w:tplc="B378A4E4">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9" w15:restartNumberingAfterBreak="0">
    <w:nsid w:val="18D72CFC"/>
    <w:multiLevelType w:val="hybridMultilevel"/>
    <w:tmpl w:val="0CD0D28E"/>
    <w:lvl w:ilvl="0" w:tplc="148C852E">
      <w:numFmt w:val="bullet"/>
      <w:lvlText w:val="-"/>
      <w:lvlJc w:val="left"/>
      <w:pPr>
        <w:ind w:left="1530" w:hanging="360"/>
      </w:pPr>
      <w:rPr>
        <w:rFonts w:ascii="Times New Roman" w:eastAsia="Times New Roman" w:hAnsi="Times New Roman" w:cs="Times New Roman"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0" w15:restartNumberingAfterBreak="0">
    <w:nsid w:val="19B73377"/>
    <w:multiLevelType w:val="hybridMultilevel"/>
    <w:tmpl w:val="47166456"/>
    <w:lvl w:ilvl="0" w:tplc="148C852E">
      <w:numFmt w:val="bullet"/>
      <w:lvlText w:val="-"/>
      <w:lvlJc w:val="left"/>
      <w:pPr>
        <w:ind w:left="1530" w:hanging="360"/>
      </w:pPr>
      <w:rPr>
        <w:rFonts w:ascii="Times New Roman" w:eastAsia="Times New Roman" w:hAnsi="Times New Roman" w:cs="Times New Roman"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1" w15:restartNumberingAfterBreak="0">
    <w:nsid w:val="1A7C2C67"/>
    <w:multiLevelType w:val="multilevel"/>
    <w:tmpl w:val="6F767594"/>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4A0203"/>
    <w:multiLevelType w:val="hybridMultilevel"/>
    <w:tmpl w:val="6CF2EB80"/>
    <w:lvl w:ilvl="0" w:tplc="B378A4E4">
      <w:start w:val="2"/>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3" w15:restartNumberingAfterBreak="0">
    <w:nsid w:val="1E3E64AF"/>
    <w:multiLevelType w:val="hybridMultilevel"/>
    <w:tmpl w:val="C72CA044"/>
    <w:lvl w:ilvl="0" w:tplc="B378A4E4">
      <w:start w:val="2"/>
      <w:numFmt w:val="bullet"/>
      <w:lvlText w:val="-"/>
      <w:lvlJc w:val="left"/>
      <w:pPr>
        <w:ind w:left="1530" w:hanging="360"/>
      </w:pPr>
      <w:rPr>
        <w:rFonts w:ascii="Times New Roman" w:eastAsia="Times New Roman" w:hAnsi="Times New Roman" w:cs="Times New Roman"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4" w15:restartNumberingAfterBreak="0">
    <w:nsid w:val="1E961D52"/>
    <w:multiLevelType w:val="hybridMultilevel"/>
    <w:tmpl w:val="1098FC92"/>
    <w:lvl w:ilvl="0" w:tplc="28F6E25A">
      <w:numFmt w:val="bullet"/>
      <w:lvlText w:val="-"/>
      <w:lvlJc w:val="left"/>
      <w:pPr>
        <w:ind w:left="1440" w:hanging="360"/>
      </w:pPr>
      <w:rPr>
        <w:rFonts w:ascii="Arial" w:eastAsia="Times New Roman"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1F106782"/>
    <w:multiLevelType w:val="hybridMultilevel"/>
    <w:tmpl w:val="F942E884"/>
    <w:lvl w:ilvl="0" w:tplc="FFFFFFFF">
      <w:start w:val="2"/>
      <w:numFmt w:val="bullet"/>
      <w:lvlText w:val="-"/>
      <w:lvlJc w:val="left"/>
      <w:pPr>
        <w:ind w:left="1440" w:hanging="360"/>
      </w:pPr>
      <w:rPr>
        <w:rFonts w:ascii="Times New Roman" w:eastAsia="Times New Roman" w:hAnsi="Times New Roman" w:cs="Times New Roman" w:hint="default"/>
      </w:rPr>
    </w:lvl>
    <w:lvl w:ilvl="1" w:tplc="B378A4E4">
      <w:start w:val="2"/>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6" w15:restartNumberingAfterBreak="0">
    <w:nsid w:val="1F497C50"/>
    <w:multiLevelType w:val="hybridMultilevel"/>
    <w:tmpl w:val="3FFAEA5C"/>
    <w:lvl w:ilvl="0" w:tplc="FFFFFFFF">
      <w:numFmt w:val="bullet"/>
      <w:lvlText w:val="-"/>
      <w:lvlJc w:val="left"/>
      <w:pPr>
        <w:ind w:left="1530" w:hanging="360"/>
      </w:pPr>
      <w:rPr>
        <w:rFonts w:ascii="Times New Roman" w:eastAsia="Times New Roman" w:hAnsi="Times New Roman" w:cs="Times New Roman" w:hint="default"/>
      </w:rPr>
    </w:lvl>
    <w:lvl w:ilvl="1" w:tplc="148C852E">
      <w:numFmt w:val="bullet"/>
      <w:lvlText w:val="-"/>
      <w:lvlJc w:val="left"/>
      <w:pPr>
        <w:ind w:left="1530" w:hanging="360"/>
      </w:pPr>
      <w:rPr>
        <w:rFonts w:ascii="Times New Roman" w:eastAsia="Times New Roman" w:hAnsi="Times New Roman" w:cs="Times New Roman"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27" w15:restartNumberingAfterBreak="0">
    <w:nsid w:val="1F967C16"/>
    <w:multiLevelType w:val="hybridMultilevel"/>
    <w:tmpl w:val="6B9CC49C"/>
    <w:lvl w:ilvl="0" w:tplc="148C852E">
      <w:numFmt w:val="bullet"/>
      <w:lvlText w:val="-"/>
      <w:lvlJc w:val="left"/>
      <w:pPr>
        <w:ind w:left="1530" w:hanging="360"/>
      </w:pPr>
      <w:rPr>
        <w:rFonts w:ascii="Times New Roman" w:eastAsia="Times New Roman" w:hAnsi="Times New Roman" w:cs="Times New Roman"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28" w15:restartNumberingAfterBreak="0">
    <w:nsid w:val="214B7EBF"/>
    <w:multiLevelType w:val="multilevel"/>
    <w:tmpl w:val="6F767594"/>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B91C07"/>
    <w:multiLevelType w:val="hybridMultilevel"/>
    <w:tmpl w:val="EB4C62CA"/>
    <w:lvl w:ilvl="0" w:tplc="148C852E">
      <w:numFmt w:val="bullet"/>
      <w:lvlText w:val="-"/>
      <w:lvlJc w:val="left"/>
      <w:pPr>
        <w:ind w:left="1530" w:hanging="360"/>
      </w:pPr>
      <w:rPr>
        <w:rFonts w:ascii="Times New Roman" w:eastAsia="Times New Roman" w:hAnsi="Times New Roman" w:cs="Times New Roman"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0" w15:restartNumberingAfterBreak="0">
    <w:nsid w:val="2412012D"/>
    <w:multiLevelType w:val="hybridMultilevel"/>
    <w:tmpl w:val="A282FEE2"/>
    <w:lvl w:ilvl="0" w:tplc="B378A4E4">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1" w15:restartNumberingAfterBreak="0">
    <w:nsid w:val="26C0494C"/>
    <w:multiLevelType w:val="multilevel"/>
    <w:tmpl w:val="6F767594"/>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7191CF2"/>
    <w:multiLevelType w:val="hybridMultilevel"/>
    <w:tmpl w:val="470E776A"/>
    <w:lvl w:ilvl="0" w:tplc="148C852E">
      <w:numFmt w:val="bullet"/>
      <w:lvlText w:val="-"/>
      <w:lvlJc w:val="left"/>
      <w:pPr>
        <w:ind w:left="1530" w:hanging="360"/>
      </w:pPr>
      <w:rPr>
        <w:rFonts w:ascii="Times New Roman" w:eastAsia="Times New Roman" w:hAnsi="Times New Roman" w:cs="Times New Roman"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3" w15:restartNumberingAfterBreak="0">
    <w:nsid w:val="27687AD0"/>
    <w:multiLevelType w:val="multilevel"/>
    <w:tmpl w:val="6F767594"/>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C0381D"/>
    <w:multiLevelType w:val="hybridMultilevel"/>
    <w:tmpl w:val="4024EEF2"/>
    <w:lvl w:ilvl="0" w:tplc="B378A4E4">
      <w:start w:val="2"/>
      <w:numFmt w:val="bullet"/>
      <w:lvlText w:val="-"/>
      <w:lvlJc w:val="left"/>
      <w:pPr>
        <w:ind w:left="1440" w:hanging="360"/>
      </w:pPr>
      <w:rPr>
        <w:rFonts w:ascii="Times New Roman" w:eastAsia="Times New Roman" w:hAnsi="Times New Roman" w:cs="Times New Roman"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5" w15:restartNumberingAfterBreak="0">
    <w:nsid w:val="287F5073"/>
    <w:multiLevelType w:val="hybridMultilevel"/>
    <w:tmpl w:val="33C80604"/>
    <w:lvl w:ilvl="0" w:tplc="28F6E25A">
      <w:numFmt w:val="bullet"/>
      <w:lvlText w:val="-"/>
      <w:lvlJc w:val="left"/>
      <w:pPr>
        <w:ind w:left="1440" w:hanging="360"/>
      </w:pPr>
      <w:rPr>
        <w:rFonts w:ascii="Arial" w:eastAsia="Times New Roman" w:hAnsi="Arial" w:cs="Aria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2A3E49D6"/>
    <w:multiLevelType w:val="hybridMultilevel"/>
    <w:tmpl w:val="375AD6C6"/>
    <w:lvl w:ilvl="0" w:tplc="FFFFFFFF">
      <w:start w:val="2"/>
      <w:numFmt w:val="bullet"/>
      <w:lvlText w:val="-"/>
      <w:lvlJc w:val="left"/>
      <w:pPr>
        <w:ind w:left="1440" w:hanging="360"/>
      </w:pPr>
      <w:rPr>
        <w:rFonts w:ascii="Times New Roman" w:eastAsia="Times New Roman" w:hAnsi="Times New Roman" w:cs="Times New Roman" w:hint="default"/>
      </w:rPr>
    </w:lvl>
    <w:lvl w:ilvl="1" w:tplc="B378A4E4">
      <w:start w:val="2"/>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7" w15:restartNumberingAfterBreak="0">
    <w:nsid w:val="2A6519CC"/>
    <w:multiLevelType w:val="hybridMultilevel"/>
    <w:tmpl w:val="6D74973A"/>
    <w:lvl w:ilvl="0" w:tplc="FFFFFFFF">
      <w:start w:val="2"/>
      <w:numFmt w:val="bullet"/>
      <w:lvlText w:val="-"/>
      <w:lvlJc w:val="left"/>
      <w:pPr>
        <w:ind w:left="1440" w:hanging="360"/>
      </w:pPr>
      <w:rPr>
        <w:rFonts w:ascii="Times New Roman" w:eastAsia="Times New Roman" w:hAnsi="Times New Roman" w:cs="Times New Roman" w:hint="default"/>
      </w:rPr>
    </w:lvl>
    <w:lvl w:ilvl="1" w:tplc="B378A4E4">
      <w:start w:val="2"/>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8" w15:restartNumberingAfterBreak="0">
    <w:nsid w:val="2A8978B7"/>
    <w:multiLevelType w:val="hybridMultilevel"/>
    <w:tmpl w:val="8B64E36A"/>
    <w:lvl w:ilvl="0" w:tplc="148C852E">
      <w:numFmt w:val="bullet"/>
      <w:lvlText w:val="-"/>
      <w:lvlJc w:val="left"/>
      <w:pPr>
        <w:ind w:left="1530" w:hanging="360"/>
      </w:pPr>
      <w:rPr>
        <w:rFonts w:ascii="Times New Roman" w:eastAsia="Times New Roman" w:hAnsi="Times New Roman" w:cs="Times New Roman"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9" w15:restartNumberingAfterBreak="0">
    <w:nsid w:val="2B2903A2"/>
    <w:multiLevelType w:val="hybridMultilevel"/>
    <w:tmpl w:val="4FEEE138"/>
    <w:lvl w:ilvl="0" w:tplc="FFFFFFFF">
      <w:start w:val="2"/>
      <w:numFmt w:val="bullet"/>
      <w:lvlText w:val="-"/>
      <w:lvlJc w:val="left"/>
      <w:pPr>
        <w:ind w:left="1440" w:hanging="360"/>
      </w:pPr>
      <w:rPr>
        <w:rFonts w:ascii="Times New Roman" w:eastAsia="Times New Roman" w:hAnsi="Times New Roman" w:cs="Times New Roman" w:hint="default"/>
      </w:rPr>
    </w:lvl>
    <w:lvl w:ilvl="1" w:tplc="B378A4E4">
      <w:start w:val="2"/>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0" w15:restartNumberingAfterBreak="0">
    <w:nsid w:val="2B5D3843"/>
    <w:multiLevelType w:val="hybridMultilevel"/>
    <w:tmpl w:val="4170D8FA"/>
    <w:lvl w:ilvl="0" w:tplc="B378A4E4">
      <w:start w:val="2"/>
      <w:numFmt w:val="bullet"/>
      <w:lvlText w:val="-"/>
      <w:lvlJc w:val="left"/>
      <w:pPr>
        <w:ind w:left="1440" w:hanging="360"/>
      </w:pPr>
      <w:rPr>
        <w:rFonts w:ascii="Times New Roman" w:eastAsia="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2E4308C0"/>
    <w:multiLevelType w:val="hybridMultilevel"/>
    <w:tmpl w:val="9364C610"/>
    <w:lvl w:ilvl="0" w:tplc="FFFFFFFF">
      <w:start w:val="2"/>
      <w:numFmt w:val="bullet"/>
      <w:lvlText w:val="-"/>
      <w:lvlJc w:val="left"/>
      <w:pPr>
        <w:ind w:left="1440" w:hanging="360"/>
      </w:pPr>
      <w:rPr>
        <w:rFonts w:ascii="Times New Roman" w:eastAsia="Times New Roman" w:hAnsi="Times New Roman" w:cs="Times New Roman" w:hint="default"/>
      </w:rPr>
    </w:lvl>
    <w:lvl w:ilvl="1" w:tplc="B378A4E4">
      <w:start w:val="2"/>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2" w15:restartNumberingAfterBreak="0">
    <w:nsid w:val="2EEC47BC"/>
    <w:multiLevelType w:val="hybridMultilevel"/>
    <w:tmpl w:val="29C4C282"/>
    <w:lvl w:ilvl="0" w:tplc="FFFFFFFF">
      <w:start w:val="2"/>
      <w:numFmt w:val="bullet"/>
      <w:lvlText w:val="-"/>
      <w:lvlJc w:val="left"/>
      <w:pPr>
        <w:ind w:left="1440" w:hanging="360"/>
      </w:pPr>
      <w:rPr>
        <w:rFonts w:ascii="Times New Roman" w:eastAsia="Times New Roman" w:hAnsi="Times New Roman" w:cs="Times New Roman" w:hint="default"/>
      </w:rPr>
    </w:lvl>
    <w:lvl w:ilvl="1" w:tplc="B378A4E4">
      <w:start w:val="2"/>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3" w15:restartNumberingAfterBreak="0">
    <w:nsid w:val="2F840E3E"/>
    <w:multiLevelType w:val="hybridMultilevel"/>
    <w:tmpl w:val="D5E085A0"/>
    <w:lvl w:ilvl="0" w:tplc="FFFFFFFF">
      <w:numFmt w:val="bullet"/>
      <w:lvlText w:val="-"/>
      <w:lvlJc w:val="left"/>
      <w:pPr>
        <w:ind w:left="1440" w:hanging="360"/>
      </w:pPr>
      <w:rPr>
        <w:rFonts w:ascii="Arial" w:eastAsia="Times New Roman" w:hAnsi="Arial" w:cs="Arial" w:hint="default"/>
      </w:rPr>
    </w:lvl>
    <w:lvl w:ilvl="1" w:tplc="B378A4E4">
      <w:start w:val="2"/>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4" w15:restartNumberingAfterBreak="0">
    <w:nsid w:val="2F906CC0"/>
    <w:multiLevelType w:val="multilevel"/>
    <w:tmpl w:val="6F767594"/>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41F4CE8"/>
    <w:multiLevelType w:val="hybridMultilevel"/>
    <w:tmpl w:val="3AC2B6CC"/>
    <w:lvl w:ilvl="0" w:tplc="FFFFFFFF">
      <w:numFmt w:val="bullet"/>
      <w:lvlText w:val="-"/>
      <w:lvlJc w:val="left"/>
      <w:pPr>
        <w:ind w:left="1440" w:hanging="360"/>
      </w:pPr>
      <w:rPr>
        <w:rFonts w:ascii="Arial" w:eastAsia="Times New Roman" w:hAnsi="Arial" w:cs="Arial" w:hint="default"/>
      </w:rPr>
    </w:lvl>
    <w:lvl w:ilvl="1" w:tplc="B378A4E4">
      <w:start w:val="2"/>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6" w15:restartNumberingAfterBreak="0">
    <w:nsid w:val="35C505DF"/>
    <w:multiLevelType w:val="hybridMultilevel"/>
    <w:tmpl w:val="DAD83B20"/>
    <w:lvl w:ilvl="0" w:tplc="B378A4E4">
      <w:start w:val="2"/>
      <w:numFmt w:val="bullet"/>
      <w:lvlText w:val="-"/>
      <w:lvlJc w:val="left"/>
      <w:pPr>
        <w:ind w:left="1440" w:hanging="360"/>
      </w:pPr>
      <w:rPr>
        <w:rFonts w:ascii="Times New Roman" w:eastAsia="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375F7FE7"/>
    <w:multiLevelType w:val="hybridMultilevel"/>
    <w:tmpl w:val="5146832C"/>
    <w:lvl w:ilvl="0" w:tplc="B378A4E4">
      <w:start w:val="2"/>
      <w:numFmt w:val="bullet"/>
      <w:lvlText w:val="-"/>
      <w:lvlJc w:val="left"/>
      <w:pPr>
        <w:ind w:left="1440" w:hanging="360"/>
      </w:pPr>
      <w:rPr>
        <w:rFonts w:ascii="Times New Roman" w:eastAsia="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39BA592A"/>
    <w:multiLevelType w:val="hybridMultilevel"/>
    <w:tmpl w:val="6C649F5A"/>
    <w:lvl w:ilvl="0" w:tplc="B378A4E4">
      <w:start w:val="2"/>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9" w15:restartNumberingAfterBreak="0">
    <w:nsid w:val="39BF2302"/>
    <w:multiLevelType w:val="hybridMultilevel"/>
    <w:tmpl w:val="2540572C"/>
    <w:lvl w:ilvl="0" w:tplc="B378A4E4">
      <w:start w:val="2"/>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0" w15:restartNumberingAfterBreak="0">
    <w:nsid w:val="3A7B4C1F"/>
    <w:multiLevelType w:val="hybridMultilevel"/>
    <w:tmpl w:val="F51E1D6A"/>
    <w:lvl w:ilvl="0" w:tplc="28F6E25A">
      <w:numFmt w:val="bullet"/>
      <w:lvlText w:val="-"/>
      <w:lvlJc w:val="left"/>
      <w:pPr>
        <w:ind w:left="1440" w:hanging="360"/>
      </w:pPr>
      <w:rPr>
        <w:rFonts w:ascii="Arial" w:eastAsia="Times New Roman" w:hAnsi="Arial" w:cs="Aria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3A9D6A8F"/>
    <w:multiLevelType w:val="hybridMultilevel"/>
    <w:tmpl w:val="8FB48206"/>
    <w:lvl w:ilvl="0" w:tplc="B378A4E4">
      <w:start w:val="2"/>
      <w:numFmt w:val="bullet"/>
      <w:lvlText w:val="-"/>
      <w:lvlJc w:val="left"/>
      <w:pPr>
        <w:ind w:left="1440" w:hanging="360"/>
      </w:pPr>
      <w:rPr>
        <w:rFonts w:ascii="Times New Roman" w:eastAsia="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2" w15:restartNumberingAfterBreak="0">
    <w:nsid w:val="3C43234D"/>
    <w:multiLevelType w:val="hybridMultilevel"/>
    <w:tmpl w:val="1738033C"/>
    <w:lvl w:ilvl="0" w:tplc="B378A4E4">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3" w15:restartNumberingAfterBreak="0">
    <w:nsid w:val="3CE2795F"/>
    <w:multiLevelType w:val="hybridMultilevel"/>
    <w:tmpl w:val="E2489F7C"/>
    <w:lvl w:ilvl="0" w:tplc="28F6E25A">
      <w:numFmt w:val="bullet"/>
      <w:lvlText w:val="-"/>
      <w:lvlJc w:val="left"/>
      <w:pPr>
        <w:ind w:left="1440" w:hanging="360"/>
      </w:pPr>
      <w:rPr>
        <w:rFonts w:ascii="Arial" w:eastAsia="Times New Roman"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D24403B"/>
    <w:multiLevelType w:val="hybridMultilevel"/>
    <w:tmpl w:val="A9861BE6"/>
    <w:lvl w:ilvl="0" w:tplc="B378A4E4">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55" w15:restartNumberingAfterBreak="0">
    <w:nsid w:val="3E877165"/>
    <w:multiLevelType w:val="hybridMultilevel"/>
    <w:tmpl w:val="E1F63D04"/>
    <w:lvl w:ilvl="0" w:tplc="148C852E">
      <w:numFmt w:val="bullet"/>
      <w:lvlText w:val="-"/>
      <w:lvlJc w:val="left"/>
      <w:pPr>
        <w:ind w:left="1530" w:hanging="360"/>
      </w:pPr>
      <w:rPr>
        <w:rFonts w:ascii="Times New Roman" w:eastAsia="Times New Roman" w:hAnsi="Times New Roman" w:cs="Times New Roman"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56" w15:restartNumberingAfterBreak="0">
    <w:nsid w:val="3EC255DE"/>
    <w:multiLevelType w:val="hybridMultilevel"/>
    <w:tmpl w:val="D0E22888"/>
    <w:lvl w:ilvl="0" w:tplc="148C852E">
      <w:numFmt w:val="bullet"/>
      <w:lvlText w:val="-"/>
      <w:lvlJc w:val="left"/>
      <w:pPr>
        <w:ind w:left="1530" w:hanging="360"/>
      </w:pPr>
      <w:rPr>
        <w:rFonts w:ascii="Times New Roman" w:eastAsia="Times New Roman" w:hAnsi="Times New Roman" w:cs="Times New Roman"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57" w15:restartNumberingAfterBreak="0">
    <w:nsid w:val="40360A44"/>
    <w:multiLevelType w:val="hybridMultilevel"/>
    <w:tmpl w:val="2962FA82"/>
    <w:lvl w:ilvl="0" w:tplc="B378A4E4">
      <w:start w:val="2"/>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8" w15:restartNumberingAfterBreak="0">
    <w:nsid w:val="40A70272"/>
    <w:multiLevelType w:val="hybridMultilevel"/>
    <w:tmpl w:val="E6D64874"/>
    <w:lvl w:ilvl="0" w:tplc="FFFFFFFF">
      <w:start w:val="2"/>
      <w:numFmt w:val="bullet"/>
      <w:lvlText w:val="-"/>
      <w:lvlJc w:val="left"/>
      <w:pPr>
        <w:ind w:left="1440" w:hanging="360"/>
      </w:pPr>
      <w:rPr>
        <w:rFonts w:ascii="Times New Roman" w:eastAsia="Times New Roman" w:hAnsi="Times New Roman" w:cs="Times New Roman" w:hint="default"/>
      </w:rPr>
    </w:lvl>
    <w:lvl w:ilvl="1" w:tplc="B378A4E4">
      <w:start w:val="2"/>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9" w15:restartNumberingAfterBreak="0">
    <w:nsid w:val="41AC2E50"/>
    <w:multiLevelType w:val="hybridMultilevel"/>
    <w:tmpl w:val="CE843A4C"/>
    <w:lvl w:ilvl="0" w:tplc="B378A4E4">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0" w15:restartNumberingAfterBreak="0">
    <w:nsid w:val="423D5F35"/>
    <w:multiLevelType w:val="hybridMultilevel"/>
    <w:tmpl w:val="8D4048E6"/>
    <w:lvl w:ilvl="0" w:tplc="B378A4E4">
      <w:start w:val="2"/>
      <w:numFmt w:val="bullet"/>
      <w:lvlText w:val="-"/>
      <w:lvlJc w:val="left"/>
      <w:pPr>
        <w:ind w:left="1530" w:hanging="360"/>
      </w:pPr>
      <w:rPr>
        <w:rFonts w:ascii="Times New Roman" w:eastAsia="Times New Roman" w:hAnsi="Times New Roman" w:cs="Times New Roman"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61" w15:restartNumberingAfterBreak="0">
    <w:nsid w:val="435E4053"/>
    <w:multiLevelType w:val="hybridMultilevel"/>
    <w:tmpl w:val="C41ABE24"/>
    <w:lvl w:ilvl="0" w:tplc="148C852E">
      <w:numFmt w:val="bullet"/>
      <w:lvlText w:val="-"/>
      <w:lvlJc w:val="left"/>
      <w:pPr>
        <w:ind w:left="1530" w:hanging="360"/>
      </w:pPr>
      <w:rPr>
        <w:rFonts w:ascii="Times New Roman" w:eastAsia="Times New Roman" w:hAnsi="Times New Roman" w:cs="Times New Roman" w:hint="default"/>
      </w:rPr>
    </w:lvl>
    <w:lvl w:ilvl="1" w:tplc="FFFFFFFF">
      <w:numFmt w:val="bullet"/>
      <w:lvlText w:val="-"/>
      <w:lvlJc w:val="left"/>
      <w:pPr>
        <w:ind w:left="1530" w:hanging="360"/>
      </w:pPr>
      <w:rPr>
        <w:rFonts w:ascii="Times New Roman" w:eastAsia="Times New Roman" w:hAnsi="Times New Roman" w:cs="Times New Roman"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62" w15:restartNumberingAfterBreak="0">
    <w:nsid w:val="46266D3E"/>
    <w:multiLevelType w:val="hybridMultilevel"/>
    <w:tmpl w:val="8578F098"/>
    <w:lvl w:ilvl="0" w:tplc="28F6E25A">
      <w:numFmt w:val="bullet"/>
      <w:lvlText w:val="-"/>
      <w:lvlJc w:val="left"/>
      <w:pPr>
        <w:ind w:left="1440" w:hanging="360"/>
      </w:pPr>
      <w:rPr>
        <w:rFonts w:ascii="Arial" w:eastAsia="Times New Roman"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15:restartNumberingAfterBreak="0">
    <w:nsid w:val="46E6266F"/>
    <w:multiLevelType w:val="hybridMultilevel"/>
    <w:tmpl w:val="9A2E648C"/>
    <w:lvl w:ilvl="0" w:tplc="B378A4E4">
      <w:start w:val="2"/>
      <w:numFmt w:val="bullet"/>
      <w:lvlText w:val="-"/>
      <w:lvlJc w:val="left"/>
      <w:pPr>
        <w:ind w:left="720" w:hanging="360"/>
      </w:pPr>
      <w:rPr>
        <w:rFonts w:ascii="Times New Roman" w:eastAsia="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4" w15:restartNumberingAfterBreak="0">
    <w:nsid w:val="470B2AF8"/>
    <w:multiLevelType w:val="hybridMultilevel"/>
    <w:tmpl w:val="6B9E2508"/>
    <w:lvl w:ilvl="0" w:tplc="148C852E">
      <w:numFmt w:val="bullet"/>
      <w:lvlText w:val="-"/>
      <w:lvlJc w:val="left"/>
      <w:pPr>
        <w:ind w:left="1530" w:hanging="360"/>
      </w:pPr>
      <w:rPr>
        <w:rFonts w:ascii="Times New Roman" w:eastAsia="Times New Roman" w:hAnsi="Times New Roman" w:cs="Times New Roman"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65" w15:restartNumberingAfterBreak="0">
    <w:nsid w:val="48E70ABC"/>
    <w:multiLevelType w:val="hybridMultilevel"/>
    <w:tmpl w:val="15A60540"/>
    <w:lvl w:ilvl="0" w:tplc="148C852E">
      <w:numFmt w:val="bullet"/>
      <w:lvlText w:val="-"/>
      <w:lvlJc w:val="left"/>
      <w:pPr>
        <w:ind w:left="1530" w:hanging="360"/>
      </w:pPr>
      <w:rPr>
        <w:rFonts w:ascii="Times New Roman" w:eastAsia="Times New Roman" w:hAnsi="Times New Roman" w:cs="Times New Roman"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66" w15:restartNumberingAfterBreak="0">
    <w:nsid w:val="48E95637"/>
    <w:multiLevelType w:val="hybridMultilevel"/>
    <w:tmpl w:val="7F8E02E6"/>
    <w:lvl w:ilvl="0" w:tplc="28F6E25A">
      <w:numFmt w:val="bullet"/>
      <w:lvlText w:val="-"/>
      <w:lvlJc w:val="left"/>
      <w:pPr>
        <w:ind w:left="1440" w:hanging="360"/>
      </w:pPr>
      <w:rPr>
        <w:rFonts w:ascii="Arial" w:eastAsia="Times New Roman"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7" w15:restartNumberingAfterBreak="0">
    <w:nsid w:val="4CBA4C69"/>
    <w:multiLevelType w:val="hybridMultilevel"/>
    <w:tmpl w:val="700A9A76"/>
    <w:lvl w:ilvl="0" w:tplc="FFFFFFFF">
      <w:start w:val="2"/>
      <w:numFmt w:val="bullet"/>
      <w:lvlText w:val="-"/>
      <w:lvlJc w:val="left"/>
      <w:pPr>
        <w:ind w:left="1440" w:hanging="360"/>
      </w:pPr>
      <w:rPr>
        <w:rFonts w:ascii="Times New Roman" w:eastAsia="Times New Roman" w:hAnsi="Times New Roman" w:cs="Times New Roman" w:hint="default"/>
      </w:rPr>
    </w:lvl>
    <w:lvl w:ilvl="1" w:tplc="B378A4E4">
      <w:start w:val="2"/>
      <w:numFmt w:val="bullet"/>
      <w:lvlText w:val="-"/>
      <w:lvlJc w:val="left"/>
      <w:pPr>
        <w:ind w:left="1530" w:hanging="360"/>
      </w:pPr>
      <w:rPr>
        <w:rFonts w:ascii="Times New Roman" w:eastAsia="Times New Roman" w:hAnsi="Times New Roman" w:cs="Times New Roman"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8" w15:restartNumberingAfterBreak="0">
    <w:nsid w:val="4D4337BF"/>
    <w:multiLevelType w:val="hybridMultilevel"/>
    <w:tmpl w:val="D4AE9DA2"/>
    <w:lvl w:ilvl="0" w:tplc="B378A4E4">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69" w15:restartNumberingAfterBreak="0">
    <w:nsid w:val="4D5C098A"/>
    <w:multiLevelType w:val="hybridMultilevel"/>
    <w:tmpl w:val="95985ECE"/>
    <w:lvl w:ilvl="0" w:tplc="81C62B32">
      <w:start w:val="1"/>
      <w:numFmt w:val="decimal"/>
      <w:pStyle w:val="NumberingStyle"/>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0" w15:restartNumberingAfterBreak="0">
    <w:nsid w:val="4D5C7509"/>
    <w:multiLevelType w:val="hybridMultilevel"/>
    <w:tmpl w:val="761A3210"/>
    <w:lvl w:ilvl="0" w:tplc="148C852E">
      <w:numFmt w:val="bullet"/>
      <w:lvlText w:val="-"/>
      <w:lvlJc w:val="left"/>
      <w:pPr>
        <w:ind w:left="1530" w:hanging="360"/>
      </w:pPr>
      <w:rPr>
        <w:rFonts w:ascii="Times New Roman" w:eastAsia="Times New Roman" w:hAnsi="Times New Roman" w:cs="Times New Roman"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71" w15:restartNumberingAfterBreak="0">
    <w:nsid w:val="4ED93233"/>
    <w:multiLevelType w:val="hybridMultilevel"/>
    <w:tmpl w:val="67B63580"/>
    <w:lvl w:ilvl="0" w:tplc="148C852E">
      <w:numFmt w:val="bullet"/>
      <w:lvlText w:val="-"/>
      <w:lvlJc w:val="left"/>
      <w:pPr>
        <w:ind w:left="1530" w:hanging="360"/>
      </w:pPr>
      <w:rPr>
        <w:rFonts w:ascii="Times New Roman" w:eastAsia="Times New Roman" w:hAnsi="Times New Roman" w:cs="Times New Roman" w:hint="default"/>
      </w:rPr>
    </w:lvl>
    <w:lvl w:ilvl="1" w:tplc="FFFFFFFF">
      <w:numFmt w:val="bullet"/>
      <w:lvlText w:val="-"/>
      <w:lvlJc w:val="left"/>
      <w:pPr>
        <w:ind w:left="1530" w:hanging="360"/>
      </w:pPr>
      <w:rPr>
        <w:rFonts w:ascii="Times New Roman" w:eastAsia="Times New Roman" w:hAnsi="Times New Roman" w:cs="Times New Roman"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72" w15:restartNumberingAfterBreak="0">
    <w:nsid w:val="4F522FFF"/>
    <w:multiLevelType w:val="hybridMultilevel"/>
    <w:tmpl w:val="CD44284C"/>
    <w:lvl w:ilvl="0" w:tplc="148C852E">
      <w:numFmt w:val="bullet"/>
      <w:lvlText w:val="-"/>
      <w:lvlJc w:val="left"/>
      <w:pPr>
        <w:ind w:left="1530" w:hanging="360"/>
      </w:pPr>
      <w:rPr>
        <w:rFonts w:ascii="Times New Roman" w:eastAsia="Times New Roman" w:hAnsi="Times New Roman" w:cs="Times New Roman" w:hint="default"/>
      </w:rPr>
    </w:lvl>
    <w:lvl w:ilvl="1" w:tplc="FFFFFFFF">
      <w:numFmt w:val="bullet"/>
      <w:lvlText w:val="-"/>
      <w:lvlJc w:val="left"/>
      <w:pPr>
        <w:ind w:left="1530" w:hanging="360"/>
      </w:pPr>
      <w:rPr>
        <w:rFonts w:ascii="Times New Roman" w:eastAsia="Times New Roman" w:hAnsi="Times New Roman" w:cs="Times New Roman"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73" w15:restartNumberingAfterBreak="0">
    <w:nsid w:val="51545350"/>
    <w:multiLevelType w:val="hybridMultilevel"/>
    <w:tmpl w:val="DE782FC0"/>
    <w:lvl w:ilvl="0" w:tplc="FFFFFFFF">
      <w:numFmt w:val="bullet"/>
      <w:lvlText w:val="-"/>
      <w:lvlJc w:val="left"/>
      <w:pPr>
        <w:ind w:left="1530" w:hanging="360"/>
      </w:pPr>
      <w:rPr>
        <w:rFonts w:ascii="Times New Roman" w:eastAsia="Times New Roman" w:hAnsi="Times New Roman" w:cs="Times New Roman" w:hint="default"/>
      </w:rPr>
    </w:lvl>
    <w:lvl w:ilvl="1" w:tplc="148C852E">
      <w:numFmt w:val="bullet"/>
      <w:lvlText w:val="-"/>
      <w:lvlJc w:val="left"/>
      <w:pPr>
        <w:ind w:left="1530" w:hanging="360"/>
      </w:pPr>
      <w:rPr>
        <w:rFonts w:ascii="Times New Roman" w:eastAsia="Times New Roman" w:hAnsi="Times New Roman" w:cs="Times New Roman"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74" w15:restartNumberingAfterBreak="0">
    <w:nsid w:val="56460A86"/>
    <w:multiLevelType w:val="hybridMultilevel"/>
    <w:tmpl w:val="D5A0F4DA"/>
    <w:lvl w:ilvl="0" w:tplc="28F6E25A">
      <w:numFmt w:val="bullet"/>
      <w:lvlText w:val="-"/>
      <w:lvlJc w:val="left"/>
      <w:pPr>
        <w:ind w:left="1440" w:hanging="360"/>
      </w:pPr>
      <w:rPr>
        <w:rFonts w:ascii="Arial" w:eastAsia="Times New Roman"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5" w15:restartNumberingAfterBreak="0">
    <w:nsid w:val="573B480D"/>
    <w:multiLevelType w:val="hybridMultilevel"/>
    <w:tmpl w:val="D5AA5434"/>
    <w:lvl w:ilvl="0" w:tplc="B378A4E4">
      <w:start w:val="2"/>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6" w15:restartNumberingAfterBreak="0">
    <w:nsid w:val="586B4B49"/>
    <w:multiLevelType w:val="hybridMultilevel"/>
    <w:tmpl w:val="F2A68222"/>
    <w:lvl w:ilvl="0" w:tplc="148C852E">
      <w:numFmt w:val="bullet"/>
      <w:lvlText w:val="-"/>
      <w:lvlJc w:val="left"/>
      <w:pPr>
        <w:ind w:left="1530" w:hanging="360"/>
      </w:pPr>
      <w:rPr>
        <w:rFonts w:ascii="Times New Roman" w:eastAsia="Times New Roman" w:hAnsi="Times New Roman" w:cs="Times New Roman"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77" w15:restartNumberingAfterBreak="0">
    <w:nsid w:val="59060006"/>
    <w:multiLevelType w:val="hybridMultilevel"/>
    <w:tmpl w:val="9E10640C"/>
    <w:lvl w:ilvl="0" w:tplc="FFFFFFFF">
      <w:numFmt w:val="bullet"/>
      <w:lvlText w:val="-"/>
      <w:lvlJc w:val="left"/>
      <w:pPr>
        <w:ind w:left="1440" w:hanging="360"/>
      </w:pPr>
      <w:rPr>
        <w:rFonts w:ascii="Arial" w:eastAsia="Times New Roman" w:hAnsi="Arial" w:cs="Arial" w:hint="default"/>
      </w:rPr>
    </w:lvl>
    <w:lvl w:ilvl="1" w:tplc="B378A4E4">
      <w:start w:val="2"/>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8" w15:restartNumberingAfterBreak="0">
    <w:nsid w:val="598B6482"/>
    <w:multiLevelType w:val="multilevel"/>
    <w:tmpl w:val="6F767594"/>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A8D2C0D"/>
    <w:multiLevelType w:val="hybridMultilevel"/>
    <w:tmpl w:val="6D32721A"/>
    <w:lvl w:ilvl="0" w:tplc="B378A4E4">
      <w:start w:val="2"/>
      <w:numFmt w:val="bullet"/>
      <w:lvlText w:val="-"/>
      <w:lvlJc w:val="left"/>
      <w:pPr>
        <w:ind w:left="1440" w:hanging="360"/>
      </w:pPr>
      <w:rPr>
        <w:rFonts w:ascii="Times New Roman" w:eastAsia="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0" w15:restartNumberingAfterBreak="0">
    <w:nsid w:val="5AAF462B"/>
    <w:multiLevelType w:val="hybridMultilevel"/>
    <w:tmpl w:val="27E86568"/>
    <w:lvl w:ilvl="0" w:tplc="28F6E25A">
      <w:numFmt w:val="bullet"/>
      <w:lvlText w:val="-"/>
      <w:lvlJc w:val="left"/>
      <w:pPr>
        <w:ind w:left="1440" w:hanging="360"/>
      </w:pPr>
      <w:rPr>
        <w:rFonts w:ascii="Arial" w:eastAsia="Times New Roman"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1" w15:restartNumberingAfterBreak="0">
    <w:nsid w:val="5AB46595"/>
    <w:multiLevelType w:val="hybridMultilevel"/>
    <w:tmpl w:val="6A329DFA"/>
    <w:lvl w:ilvl="0" w:tplc="447CA05C">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82" w15:restartNumberingAfterBreak="0">
    <w:nsid w:val="65117E99"/>
    <w:multiLevelType w:val="hybridMultilevel"/>
    <w:tmpl w:val="C79C28C4"/>
    <w:lvl w:ilvl="0" w:tplc="148C852E">
      <w:numFmt w:val="bullet"/>
      <w:lvlText w:val="-"/>
      <w:lvlJc w:val="left"/>
      <w:pPr>
        <w:ind w:left="1530" w:hanging="360"/>
      </w:pPr>
      <w:rPr>
        <w:rFonts w:ascii="Times New Roman" w:eastAsia="Times New Roman" w:hAnsi="Times New Roman" w:cs="Times New Roman" w:hint="default"/>
      </w:rPr>
    </w:lvl>
    <w:lvl w:ilvl="1" w:tplc="FFFFFFFF">
      <w:numFmt w:val="bullet"/>
      <w:lvlText w:val="-"/>
      <w:lvlJc w:val="left"/>
      <w:pPr>
        <w:ind w:left="1530" w:hanging="360"/>
      </w:pPr>
      <w:rPr>
        <w:rFonts w:ascii="Times New Roman" w:eastAsia="Times New Roman" w:hAnsi="Times New Roman" w:cs="Times New Roman"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83" w15:restartNumberingAfterBreak="0">
    <w:nsid w:val="65583430"/>
    <w:multiLevelType w:val="hybridMultilevel"/>
    <w:tmpl w:val="B7E07EEA"/>
    <w:lvl w:ilvl="0" w:tplc="148C852E">
      <w:numFmt w:val="bullet"/>
      <w:lvlText w:val="-"/>
      <w:lvlJc w:val="left"/>
      <w:pPr>
        <w:ind w:left="1530" w:hanging="360"/>
      </w:pPr>
      <w:rPr>
        <w:rFonts w:ascii="Times New Roman" w:eastAsia="Times New Roman" w:hAnsi="Times New Roman" w:cs="Times New Roman" w:hint="default"/>
      </w:rPr>
    </w:lvl>
    <w:lvl w:ilvl="1" w:tplc="FFFFFFFF">
      <w:numFmt w:val="bullet"/>
      <w:lvlText w:val="-"/>
      <w:lvlJc w:val="left"/>
      <w:pPr>
        <w:ind w:left="1530" w:hanging="360"/>
      </w:pPr>
      <w:rPr>
        <w:rFonts w:ascii="Times New Roman" w:eastAsia="Times New Roman" w:hAnsi="Times New Roman" w:cs="Times New Roman"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84" w15:restartNumberingAfterBreak="0">
    <w:nsid w:val="66022114"/>
    <w:multiLevelType w:val="multilevel"/>
    <w:tmpl w:val="605ADD42"/>
    <w:lvl w:ilvl="0">
      <w:start w:val="1"/>
      <w:numFmt w:val="decimal"/>
      <w:lvlText w:val="CHƯƠNG %1."/>
      <w:lvlJc w:val="left"/>
      <w:pPr>
        <w:ind w:left="0" w:firstLine="0"/>
      </w:pPr>
      <w:rPr>
        <w:rFonts w:ascii="Times New Roman" w:hAnsi="Times New Roman" w:hint="default"/>
        <w:color w:val="auto"/>
      </w:rPr>
    </w:lvl>
    <w:lvl w:ilvl="1">
      <w:start w:val="1"/>
      <w:numFmt w:val="upperRoman"/>
      <w:lvlText w:val="%2."/>
      <w:lvlJc w:val="left"/>
      <w:pPr>
        <w:ind w:left="567" w:hanging="567"/>
      </w:pPr>
      <w:rPr>
        <w:rFonts w:hint="default"/>
      </w:rPr>
    </w:lvl>
    <w:lvl w:ilvl="2">
      <w:start w:val="1"/>
      <w:numFmt w:val="upperRoman"/>
      <w:lvlText w:val="%3."/>
      <w:lvlJc w:val="right"/>
      <w:pPr>
        <w:ind w:left="360" w:hanging="360"/>
      </w:pPr>
    </w:lvl>
    <w:lvl w:ilvl="3">
      <w:start w:val="1"/>
      <w:numFmt w:val="decimal"/>
      <w:lvlText w:val="%3.%4"/>
      <w:lvlJc w:val="left"/>
      <w:pPr>
        <w:ind w:left="1170" w:hanging="360"/>
      </w:pPr>
      <w:rPr>
        <w:rFonts w:hint="default"/>
      </w:rPr>
    </w:lvl>
    <w:lvl w:ilvl="4">
      <w:start w:val="1"/>
      <w:numFmt w:val="lowerRoman"/>
      <w:lvlText w:val="(%5)"/>
      <w:lvlJc w:val="left"/>
      <w:pPr>
        <w:ind w:left="567" w:hanging="283"/>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85" w15:restartNumberingAfterBreak="0">
    <w:nsid w:val="66ED6821"/>
    <w:multiLevelType w:val="hybridMultilevel"/>
    <w:tmpl w:val="0F5A74EA"/>
    <w:lvl w:ilvl="0" w:tplc="B378A4E4">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86" w15:restartNumberingAfterBreak="0">
    <w:nsid w:val="678F230B"/>
    <w:multiLevelType w:val="hybridMultilevel"/>
    <w:tmpl w:val="D4F2EBBE"/>
    <w:lvl w:ilvl="0" w:tplc="9274DE36">
      <w:start w:val="1"/>
      <w:numFmt w:val="decimal"/>
      <w:pStyle w:val="Tailieuthamkhao"/>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6C235A94"/>
    <w:multiLevelType w:val="hybridMultilevel"/>
    <w:tmpl w:val="555ADD6C"/>
    <w:lvl w:ilvl="0" w:tplc="148C852E">
      <w:numFmt w:val="bullet"/>
      <w:lvlText w:val="-"/>
      <w:lvlJc w:val="left"/>
      <w:pPr>
        <w:ind w:left="1530" w:hanging="360"/>
      </w:pPr>
      <w:rPr>
        <w:rFonts w:ascii="Times New Roman" w:eastAsia="Times New Roman" w:hAnsi="Times New Roman" w:cs="Times New Roman" w:hint="default"/>
      </w:rPr>
    </w:lvl>
    <w:lvl w:ilvl="1" w:tplc="FFFFFFFF">
      <w:numFmt w:val="bullet"/>
      <w:lvlText w:val="-"/>
      <w:lvlJc w:val="left"/>
      <w:pPr>
        <w:ind w:left="1530" w:hanging="360"/>
      </w:pPr>
      <w:rPr>
        <w:rFonts w:ascii="Times New Roman" w:eastAsia="Times New Roman" w:hAnsi="Times New Roman" w:cs="Times New Roman"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88" w15:restartNumberingAfterBreak="0">
    <w:nsid w:val="6D47174F"/>
    <w:multiLevelType w:val="hybridMultilevel"/>
    <w:tmpl w:val="AE54512C"/>
    <w:lvl w:ilvl="0" w:tplc="B378A4E4">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89" w15:restartNumberingAfterBreak="0">
    <w:nsid w:val="6DAE7BB4"/>
    <w:multiLevelType w:val="hybridMultilevel"/>
    <w:tmpl w:val="DC3C693C"/>
    <w:lvl w:ilvl="0" w:tplc="B378A4E4">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0" w15:restartNumberingAfterBreak="0">
    <w:nsid w:val="6DEA00F5"/>
    <w:multiLevelType w:val="hybridMultilevel"/>
    <w:tmpl w:val="E9BC84CC"/>
    <w:lvl w:ilvl="0" w:tplc="B378A4E4">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1" w15:restartNumberingAfterBreak="0">
    <w:nsid w:val="70A6576F"/>
    <w:multiLevelType w:val="multilevel"/>
    <w:tmpl w:val="2A22C212"/>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imes New Roman" w:hAnsi="Times New Roman" w:cs="Times New Roman" w:hint="default"/>
      </w:rPr>
    </w:lvl>
    <w:lvl w:ilvl="2">
      <w:start w:val="1"/>
      <w:numFmt w:val="decimal"/>
      <w:lvlText w:val="%3."/>
      <w:lvlJc w:val="left"/>
      <w:pPr>
        <w:ind w:left="2160" w:hanging="360"/>
      </w:pPr>
      <w:rPr>
        <w:rFonts w:hint="default"/>
      </w:rPr>
    </w:lvl>
    <w:lvl w:ilvl="3">
      <w:start w:val="1"/>
      <w:numFmt w:val="bullet"/>
      <w:lvlText w:val=""/>
      <w:lvlJc w:val="left"/>
      <w:pPr>
        <w:ind w:left="2880" w:hanging="360"/>
      </w:pPr>
      <w:rPr>
        <w:rFonts w:ascii="Wingdings" w:eastAsia="Times New Roman" w:hAnsi="Wingdings" w:cs="Times New Roman"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3862F7B"/>
    <w:multiLevelType w:val="hybridMultilevel"/>
    <w:tmpl w:val="8078E212"/>
    <w:lvl w:ilvl="0" w:tplc="B378A4E4">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3" w15:restartNumberingAfterBreak="0">
    <w:nsid w:val="750353A7"/>
    <w:multiLevelType w:val="hybridMultilevel"/>
    <w:tmpl w:val="6436C780"/>
    <w:lvl w:ilvl="0" w:tplc="FFFFFFFF">
      <w:start w:val="2"/>
      <w:numFmt w:val="bullet"/>
      <w:lvlText w:val="-"/>
      <w:lvlJc w:val="left"/>
      <w:pPr>
        <w:ind w:left="1440" w:hanging="360"/>
      </w:pPr>
      <w:rPr>
        <w:rFonts w:ascii="Times New Roman" w:eastAsia="Times New Roman" w:hAnsi="Times New Roman" w:cs="Times New Roman" w:hint="default"/>
      </w:rPr>
    </w:lvl>
    <w:lvl w:ilvl="1" w:tplc="B378A4E4">
      <w:start w:val="2"/>
      <w:numFmt w:val="bullet"/>
      <w:lvlText w:val="-"/>
      <w:lvlJc w:val="left"/>
      <w:pPr>
        <w:ind w:left="1440" w:hanging="360"/>
      </w:pPr>
      <w:rPr>
        <w:rFonts w:ascii="Times New Roman" w:eastAsia="Times New Roman" w:hAnsi="Times New Roman" w:cs="Times New Roman"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94" w15:restartNumberingAfterBreak="0">
    <w:nsid w:val="76770950"/>
    <w:multiLevelType w:val="hybridMultilevel"/>
    <w:tmpl w:val="FE5A85E6"/>
    <w:lvl w:ilvl="0" w:tplc="B378A4E4">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5" w15:restartNumberingAfterBreak="0">
    <w:nsid w:val="769328CB"/>
    <w:multiLevelType w:val="hybridMultilevel"/>
    <w:tmpl w:val="BC78EE70"/>
    <w:lvl w:ilvl="0" w:tplc="FFFFFFFF">
      <w:numFmt w:val="bullet"/>
      <w:lvlText w:val="-"/>
      <w:lvlJc w:val="left"/>
      <w:pPr>
        <w:ind w:left="1530" w:hanging="360"/>
      </w:pPr>
      <w:rPr>
        <w:rFonts w:ascii="Times New Roman" w:eastAsia="Times New Roman" w:hAnsi="Times New Roman" w:cs="Times New Roman" w:hint="default"/>
      </w:rPr>
    </w:lvl>
    <w:lvl w:ilvl="1" w:tplc="148C852E">
      <w:numFmt w:val="bullet"/>
      <w:lvlText w:val="-"/>
      <w:lvlJc w:val="left"/>
      <w:pPr>
        <w:ind w:left="1530" w:hanging="360"/>
      </w:pPr>
      <w:rPr>
        <w:rFonts w:ascii="Times New Roman" w:eastAsia="Times New Roman" w:hAnsi="Times New Roman" w:cs="Times New Roman"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96" w15:restartNumberingAfterBreak="0">
    <w:nsid w:val="7694515F"/>
    <w:multiLevelType w:val="hybridMultilevel"/>
    <w:tmpl w:val="BCB61B74"/>
    <w:lvl w:ilvl="0" w:tplc="28F6E25A">
      <w:numFmt w:val="bullet"/>
      <w:lvlText w:val="-"/>
      <w:lvlJc w:val="left"/>
      <w:pPr>
        <w:ind w:left="1440" w:hanging="360"/>
      </w:pPr>
      <w:rPr>
        <w:rFonts w:ascii="Arial" w:eastAsia="Times New Roman"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7" w15:restartNumberingAfterBreak="0">
    <w:nsid w:val="772815DD"/>
    <w:multiLevelType w:val="hybridMultilevel"/>
    <w:tmpl w:val="D4626B72"/>
    <w:lvl w:ilvl="0" w:tplc="28F6E25A">
      <w:numFmt w:val="bullet"/>
      <w:lvlText w:val="-"/>
      <w:lvlJc w:val="left"/>
      <w:pPr>
        <w:ind w:left="783" w:hanging="360"/>
      </w:pPr>
      <w:rPr>
        <w:rFonts w:ascii="Arial" w:eastAsia="Times New Roman" w:hAnsi="Arial" w:cs="Aria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98" w15:restartNumberingAfterBreak="0">
    <w:nsid w:val="77402D9F"/>
    <w:multiLevelType w:val="hybridMultilevel"/>
    <w:tmpl w:val="CD06D7D8"/>
    <w:lvl w:ilvl="0" w:tplc="28F6E25A">
      <w:numFmt w:val="bullet"/>
      <w:lvlText w:val="-"/>
      <w:lvlJc w:val="left"/>
      <w:pPr>
        <w:ind w:left="1440" w:hanging="360"/>
      </w:pPr>
      <w:rPr>
        <w:rFonts w:ascii="Arial" w:eastAsia="Times New Roman"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9" w15:restartNumberingAfterBreak="0">
    <w:nsid w:val="7741435B"/>
    <w:multiLevelType w:val="hybridMultilevel"/>
    <w:tmpl w:val="5C56CD00"/>
    <w:lvl w:ilvl="0" w:tplc="B378A4E4">
      <w:start w:val="2"/>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00" w15:restartNumberingAfterBreak="0">
    <w:nsid w:val="784C5D6A"/>
    <w:multiLevelType w:val="hybridMultilevel"/>
    <w:tmpl w:val="25E29C2E"/>
    <w:lvl w:ilvl="0" w:tplc="FFFFFFFF">
      <w:start w:val="2"/>
      <w:numFmt w:val="bullet"/>
      <w:lvlText w:val="-"/>
      <w:lvlJc w:val="left"/>
      <w:pPr>
        <w:ind w:left="1440" w:hanging="360"/>
      </w:pPr>
      <w:rPr>
        <w:rFonts w:ascii="Times New Roman" w:eastAsia="Times New Roman" w:hAnsi="Times New Roman" w:cs="Times New Roman" w:hint="default"/>
      </w:rPr>
    </w:lvl>
    <w:lvl w:ilvl="1" w:tplc="B378A4E4">
      <w:start w:val="2"/>
      <w:numFmt w:val="bullet"/>
      <w:lvlText w:val="-"/>
      <w:lvlJc w:val="left"/>
      <w:pPr>
        <w:ind w:left="1530" w:hanging="360"/>
      </w:pPr>
      <w:rPr>
        <w:rFonts w:ascii="Times New Roman" w:eastAsia="Times New Roman" w:hAnsi="Times New Roman" w:cs="Times New Roman"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1" w15:restartNumberingAfterBreak="0">
    <w:nsid w:val="78C1694A"/>
    <w:multiLevelType w:val="hybridMultilevel"/>
    <w:tmpl w:val="737CD6C2"/>
    <w:lvl w:ilvl="0" w:tplc="148C852E">
      <w:numFmt w:val="bullet"/>
      <w:lvlText w:val="-"/>
      <w:lvlJc w:val="left"/>
      <w:pPr>
        <w:ind w:left="1530" w:hanging="360"/>
      </w:pPr>
      <w:rPr>
        <w:rFonts w:ascii="Times New Roman" w:eastAsia="Times New Roman" w:hAnsi="Times New Roman" w:cs="Times New Roman" w:hint="default"/>
      </w:rPr>
    </w:lvl>
    <w:lvl w:ilvl="1" w:tplc="FFFFFFFF">
      <w:numFmt w:val="bullet"/>
      <w:lvlText w:val="-"/>
      <w:lvlJc w:val="left"/>
      <w:pPr>
        <w:ind w:left="1530" w:hanging="360"/>
      </w:pPr>
      <w:rPr>
        <w:rFonts w:ascii="Times New Roman" w:eastAsia="Times New Roman" w:hAnsi="Times New Roman" w:cs="Times New Roman"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102" w15:restartNumberingAfterBreak="0">
    <w:nsid w:val="790B5D0B"/>
    <w:multiLevelType w:val="hybridMultilevel"/>
    <w:tmpl w:val="952E734C"/>
    <w:lvl w:ilvl="0" w:tplc="28F6E25A">
      <w:numFmt w:val="bullet"/>
      <w:lvlText w:val="-"/>
      <w:lvlJc w:val="left"/>
      <w:pPr>
        <w:ind w:left="1440" w:hanging="360"/>
      </w:pPr>
      <w:rPr>
        <w:rFonts w:ascii="Arial" w:eastAsia="Times New Roman"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3" w15:restartNumberingAfterBreak="0">
    <w:nsid w:val="79CE1462"/>
    <w:multiLevelType w:val="multilevel"/>
    <w:tmpl w:val="6F767594"/>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B362434"/>
    <w:multiLevelType w:val="hybridMultilevel"/>
    <w:tmpl w:val="4948B082"/>
    <w:lvl w:ilvl="0" w:tplc="B378A4E4">
      <w:start w:val="2"/>
      <w:numFmt w:val="bullet"/>
      <w:lvlText w:val="-"/>
      <w:lvlJc w:val="left"/>
      <w:pPr>
        <w:ind w:left="1440" w:hanging="360"/>
      </w:pPr>
      <w:rPr>
        <w:rFonts w:ascii="Times New Roman" w:eastAsia="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5" w15:restartNumberingAfterBreak="0">
    <w:nsid w:val="7BB776E3"/>
    <w:multiLevelType w:val="hybridMultilevel"/>
    <w:tmpl w:val="5C325C16"/>
    <w:lvl w:ilvl="0" w:tplc="28F6E25A">
      <w:numFmt w:val="bullet"/>
      <w:lvlText w:val="-"/>
      <w:lvlJc w:val="left"/>
      <w:pPr>
        <w:ind w:left="1440" w:hanging="360"/>
      </w:pPr>
      <w:rPr>
        <w:rFonts w:ascii="Arial" w:eastAsia="Times New Roman"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6" w15:restartNumberingAfterBreak="0">
    <w:nsid w:val="7D0B668A"/>
    <w:multiLevelType w:val="hybridMultilevel"/>
    <w:tmpl w:val="32AC5668"/>
    <w:lvl w:ilvl="0" w:tplc="28F6E25A">
      <w:numFmt w:val="bullet"/>
      <w:lvlText w:val="-"/>
      <w:lvlJc w:val="left"/>
      <w:pPr>
        <w:ind w:left="1440" w:hanging="360"/>
      </w:pPr>
      <w:rPr>
        <w:rFonts w:ascii="Arial" w:eastAsia="Times New Roman"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7" w15:restartNumberingAfterBreak="0">
    <w:nsid w:val="7E1D64FB"/>
    <w:multiLevelType w:val="hybridMultilevel"/>
    <w:tmpl w:val="4210BB22"/>
    <w:lvl w:ilvl="0" w:tplc="148C852E">
      <w:numFmt w:val="bullet"/>
      <w:lvlText w:val="-"/>
      <w:lvlJc w:val="left"/>
      <w:pPr>
        <w:ind w:left="1530" w:hanging="360"/>
      </w:pPr>
      <w:rPr>
        <w:rFonts w:ascii="Times New Roman" w:eastAsia="Times New Roman" w:hAnsi="Times New Roman" w:cs="Times New Roman" w:hint="default"/>
      </w:rPr>
    </w:lvl>
    <w:lvl w:ilvl="1" w:tplc="FFFFFFFF">
      <w:numFmt w:val="bullet"/>
      <w:lvlText w:val="-"/>
      <w:lvlJc w:val="left"/>
      <w:pPr>
        <w:ind w:left="1530" w:hanging="360"/>
      </w:pPr>
      <w:rPr>
        <w:rFonts w:ascii="Times New Roman" w:eastAsia="Times New Roman" w:hAnsi="Times New Roman" w:cs="Times New Roman"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num w:numId="1" w16cid:durableId="2021348451">
    <w:abstractNumId w:val="69"/>
  </w:num>
  <w:num w:numId="2" w16cid:durableId="591088944">
    <w:abstractNumId w:val="86"/>
  </w:num>
  <w:num w:numId="3" w16cid:durableId="9412575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16487829">
    <w:abstractNumId w:val="0"/>
  </w:num>
  <w:num w:numId="5" w16cid:durableId="70282688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93372592">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28095709">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77642441">
    <w:abstractNumId w:val="97"/>
  </w:num>
  <w:num w:numId="9" w16cid:durableId="913590838">
    <w:abstractNumId w:val="63"/>
  </w:num>
  <w:num w:numId="10" w16cid:durableId="773525161">
    <w:abstractNumId w:val="81"/>
  </w:num>
  <w:num w:numId="11" w16cid:durableId="587151693">
    <w:abstractNumId w:val="96"/>
  </w:num>
  <w:num w:numId="12" w16cid:durableId="378480169">
    <w:abstractNumId w:val="53"/>
  </w:num>
  <w:num w:numId="13" w16cid:durableId="2070883906">
    <w:abstractNumId w:val="80"/>
  </w:num>
  <w:num w:numId="14" w16cid:durableId="1365905765">
    <w:abstractNumId w:val="1"/>
  </w:num>
  <w:num w:numId="15" w16cid:durableId="1266843178">
    <w:abstractNumId w:val="74"/>
  </w:num>
  <w:num w:numId="16" w16cid:durableId="1128206013">
    <w:abstractNumId w:val="14"/>
  </w:num>
  <w:num w:numId="17" w16cid:durableId="700590292">
    <w:abstractNumId w:val="102"/>
  </w:num>
  <w:num w:numId="18" w16cid:durableId="1642076087">
    <w:abstractNumId w:val="6"/>
  </w:num>
  <w:num w:numId="19" w16cid:durableId="1654793584">
    <w:abstractNumId w:val="98"/>
  </w:num>
  <w:num w:numId="20" w16cid:durableId="904217720">
    <w:abstractNumId w:val="106"/>
  </w:num>
  <w:num w:numId="21" w16cid:durableId="1621954928">
    <w:abstractNumId w:val="24"/>
  </w:num>
  <w:num w:numId="22" w16cid:durableId="1511484167">
    <w:abstractNumId w:val="62"/>
  </w:num>
  <w:num w:numId="23" w16cid:durableId="1676876544">
    <w:abstractNumId w:val="105"/>
  </w:num>
  <w:num w:numId="24" w16cid:durableId="1784761320">
    <w:abstractNumId w:val="50"/>
  </w:num>
  <w:num w:numId="25" w16cid:durableId="981932752">
    <w:abstractNumId w:val="66"/>
  </w:num>
  <w:num w:numId="26" w16cid:durableId="756708149">
    <w:abstractNumId w:val="4"/>
  </w:num>
  <w:num w:numId="27" w16cid:durableId="1365061615">
    <w:abstractNumId w:val="35"/>
  </w:num>
  <w:num w:numId="28" w16cid:durableId="1968924442">
    <w:abstractNumId w:val="34"/>
  </w:num>
  <w:num w:numId="29" w16cid:durableId="819156818">
    <w:abstractNumId w:val="51"/>
  </w:num>
  <w:num w:numId="30" w16cid:durableId="995957374">
    <w:abstractNumId w:val="104"/>
  </w:num>
  <w:num w:numId="31" w16cid:durableId="1591767623">
    <w:abstractNumId w:val="79"/>
  </w:num>
  <w:num w:numId="32" w16cid:durableId="1745101830">
    <w:abstractNumId w:val="47"/>
  </w:num>
  <w:num w:numId="33" w16cid:durableId="281303684">
    <w:abstractNumId w:val="46"/>
  </w:num>
  <w:num w:numId="34" w16cid:durableId="1959994421">
    <w:abstractNumId w:val="40"/>
  </w:num>
  <w:num w:numId="35" w16cid:durableId="2141603560">
    <w:abstractNumId w:val="2"/>
  </w:num>
  <w:num w:numId="36" w16cid:durableId="999967453">
    <w:abstractNumId w:val="31"/>
  </w:num>
  <w:num w:numId="37" w16cid:durableId="1342511416">
    <w:abstractNumId w:val="44"/>
  </w:num>
  <w:num w:numId="38" w16cid:durableId="146477879">
    <w:abstractNumId w:val="78"/>
  </w:num>
  <w:num w:numId="39" w16cid:durableId="1888562762">
    <w:abstractNumId w:val="13"/>
  </w:num>
  <w:num w:numId="40" w16cid:durableId="162668713">
    <w:abstractNumId w:val="33"/>
  </w:num>
  <w:num w:numId="41" w16cid:durableId="2060205212">
    <w:abstractNumId w:val="103"/>
  </w:num>
  <w:num w:numId="42" w16cid:durableId="497235111">
    <w:abstractNumId w:val="28"/>
  </w:num>
  <w:num w:numId="43" w16cid:durableId="881136764">
    <w:abstractNumId w:val="21"/>
  </w:num>
  <w:num w:numId="44" w16cid:durableId="366687998">
    <w:abstractNumId w:val="91"/>
  </w:num>
  <w:num w:numId="45" w16cid:durableId="378819145">
    <w:abstractNumId w:val="9"/>
  </w:num>
  <w:num w:numId="46" w16cid:durableId="17774606">
    <w:abstractNumId w:val="49"/>
  </w:num>
  <w:num w:numId="47" w16cid:durableId="1882354239">
    <w:abstractNumId w:val="48"/>
  </w:num>
  <w:num w:numId="48" w16cid:durableId="1450706525">
    <w:abstractNumId w:val="75"/>
  </w:num>
  <w:num w:numId="49" w16cid:durableId="1018003314">
    <w:abstractNumId w:val="22"/>
  </w:num>
  <w:num w:numId="50" w16cid:durableId="2138865053">
    <w:abstractNumId w:val="57"/>
  </w:num>
  <w:num w:numId="51" w16cid:durableId="1120026621">
    <w:abstractNumId w:val="16"/>
  </w:num>
  <w:num w:numId="52" w16cid:durableId="1127623156">
    <w:abstractNumId w:val="52"/>
  </w:num>
  <w:num w:numId="53" w16cid:durableId="1768382449">
    <w:abstractNumId w:val="85"/>
  </w:num>
  <w:num w:numId="54" w16cid:durableId="1426416535">
    <w:abstractNumId w:val="90"/>
  </w:num>
  <w:num w:numId="55" w16cid:durableId="1976638448">
    <w:abstractNumId w:val="92"/>
  </w:num>
  <w:num w:numId="56" w16cid:durableId="1071807891">
    <w:abstractNumId w:val="68"/>
  </w:num>
  <w:num w:numId="57" w16cid:durableId="504133615">
    <w:abstractNumId w:val="89"/>
  </w:num>
  <w:num w:numId="58" w16cid:durableId="1213733193">
    <w:abstractNumId w:val="54"/>
  </w:num>
  <w:num w:numId="59" w16cid:durableId="166866987">
    <w:abstractNumId w:val="18"/>
  </w:num>
  <w:num w:numId="60" w16cid:durableId="1968008402">
    <w:abstractNumId w:val="94"/>
  </w:num>
  <w:num w:numId="61" w16cid:durableId="1319307543">
    <w:abstractNumId w:val="99"/>
  </w:num>
  <w:num w:numId="62" w16cid:durableId="1212762952">
    <w:abstractNumId w:val="59"/>
  </w:num>
  <w:num w:numId="63" w16cid:durableId="710497741">
    <w:abstractNumId w:val="88"/>
  </w:num>
  <w:num w:numId="64" w16cid:durableId="1112897016">
    <w:abstractNumId w:val="7"/>
  </w:num>
  <w:num w:numId="65" w16cid:durableId="1210191853">
    <w:abstractNumId w:val="30"/>
  </w:num>
  <w:num w:numId="66" w16cid:durableId="1590312083">
    <w:abstractNumId w:val="5"/>
  </w:num>
  <w:num w:numId="67" w16cid:durableId="1723169086">
    <w:abstractNumId w:val="11"/>
  </w:num>
  <w:num w:numId="68" w16cid:durableId="967901895">
    <w:abstractNumId w:val="84"/>
  </w:num>
  <w:num w:numId="69" w16cid:durableId="481505344">
    <w:abstractNumId w:val="77"/>
  </w:num>
  <w:num w:numId="70" w16cid:durableId="328532130">
    <w:abstractNumId w:val="43"/>
  </w:num>
  <w:num w:numId="71" w16cid:durableId="682512219">
    <w:abstractNumId w:val="45"/>
  </w:num>
  <w:num w:numId="72" w16cid:durableId="1515221234">
    <w:abstractNumId w:val="37"/>
  </w:num>
  <w:num w:numId="73" w16cid:durableId="79841558">
    <w:abstractNumId w:val="39"/>
  </w:num>
  <w:num w:numId="74" w16cid:durableId="1761636881">
    <w:abstractNumId w:val="65"/>
  </w:num>
  <w:num w:numId="75" w16cid:durableId="748622365">
    <w:abstractNumId w:val="23"/>
  </w:num>
  <w:num w:numId="76" w16cid:durableId="1360203366">
    <w:abstractNumId w:val="26"/>
  </w:num>
  <w:num w:numId="77" w16cid:durableId="38559220">
    <w:abstractNumId w:val="100"/>
  </w:num>
  <w:num w:numId="78" w16cid:durableId="1780444568">
    <w:abstractNumId w:val="93"/>
  </w:num>
  <w:num w:numId="79" w16cid:durableId="1846555337">
    <w:abstractNumId w:val="58"/>
  </w:num>
  <w:num w:numId="80" w16cid:durableId="2061973593">
    <w:abstractNumId w:val="73"/>
  </w:num>
  <w:num w:numId="81" w16cid:durableId="1072658997">
    <w:abstractNumId w:val="42"/>
  </w:num>
  <w:num w:numId="82" w16cid:durableId="801385594">
    <w:abstractNumId w:val="25"/>
  </w:num>
  <w:num w:numId="83" w16cid:durableId="1376080519">
    <w:abstractNumId w:val="41"/>
  </w:num>
  <w:num w:numId="84" w16cid:durableId="1562865488">
    <w:abstractNumId w:val="36"/>
  </w:num>
  <w:num w:numId="85" w16cid:durableId="673537592">
    <w:abstractNumId w:val="95"/>
  </w:num>
  <w:num w:numId="86" w16cid:durableId="261770236">
    <w:abstractNumId w:val="60"/>
  </w:num>
  <w:num w:numId="87" w16cid:durableId="357464750">
    <w:abstractNumId w:val="67"/>
  </w:num>
  <w:num w:numId="88" w16cid:durableId="1554003831">
    <w:abstractNumId w:val="83"/>
  </w:num>
  <w:num w:numId="89" w16cid:durableId="312294479">
    <w:abstractNumId w:val="71"/>
  </w:num>
  <w:num w:numId="90" w16cid:durableId="483670680">
    <w:abstractNumId w:val="32"/>
  </w:num>
  <w:num w:numId="91" w16cid:durableId="772242564">
    <w:abstractNumId w:val="15"/>
  </w:num>
  <w:num w:numId="92" w16cid:durableId="997882734">
    <w:abstractNumId w:val="87"/>
  </w:num>
  <w:num w:numId="93" w16cid:durableId="1918829743">
    <w:abstractNumId w:val="61"/>
  </w:num>
  <w:num w:numId="94" w16cid:durableId="100344566">
    <w:abstractNumId w:val="82"/>
  </w:num>
  <w:num w:numId="95" w16cid:durableId="144198932">
    <w:abstractNumId w:val="3"/>
  </w:num>
  <w:num w:numId="96" w16cid:durableId="223564453">
    <w:abstractNumId w:val="64"/>
  </w:num>
  <w:num w:numId="97" w16cid:durableId="878010728">
    <w:abstractNumId w:val="107"/>
  </w:num>
  <w:num w:numId="98" w16cid:durableId="639312071">
    <w:abstractNumId w:val="27"/>
  </w:num>
  <w:num w:numId="99" w16cid:durableId="462508141">
    <w:abstractNumId w:val="38"/>
  </w:num>
  <w:num w:numId="100" w16cid:durableId="1181359366">
    <w:abstractNumId w:val="29"/>
  </w:num>
  <w:num w:numId="101" w16cid:durableId="526600196">
    <w:abstractNumId w:val="8"/>
  </w:num>
  <w:num w:numId="102" w16cid:durableId="842161595">
    <w:abstractNumId w:val="17"/>
  </w:num>
  <w:num w:numId="103" w16cid:durableId="1678002768">
    <w:abstractNumId w:val="20"/>
  </w:num>
  <w:num w:numId="104" w16cid:durableId="932785501">
    <w:abstractNumId w:val="10"/>
  </w:num>
  <w:num w:numId="105" w16cid:durableId="419640459">
    <w:abstractNumId w:val="72"/>
  </w:num>
  <w:num w:numId="106" w16cid:durableId="2120904125">
    <w:abstractNumId w:val="101"/>
  </w:num>
  <w:num w:numId="107" w16cid:durableId="118693077">
    <w:abstractNumId w:val="55"/>
  </w:num>
  <w:num w:numId="108" w16cid:durableId="1776288432">
    <w:abstractNumId w:val="70"/>
  </w:num>
  <w:num w:numId="109" w16cid:durableId="1050039181">
    <w:abstractNumId w:val="19"/>
  </w:num>
  <w:num w:numId="110" w16cid:durableId="1566181334">
    <w:abstractNumId w:val="76"/>
  </w:num>
  <w:num w:numId="111" w16cid:durableId="1020669224">
    <w:abstractNumId w:val="12"/>
  </w:num>
  <w:num w:numId="112" w16cid:durableId="1571035015">
    <w:abstractNumId w:val="56"/>
  </w:num>
  <w:numIdMacAtCleanup w:val="1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efaultTableStyle w:val="TableGrid"/>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855"/>
    <w:rsid w:val="00002104"/>
    <w:rsid w:val="000035D1"/>
    <w:rsid w:val="0000420E"/>
    <w:rsid w:val="000119D1"/>
    <w:rsid w:val="0002010F"/>
    <w:rsid w:val="000212E7"/>
    <w:rsid w:val="00024F8B"/>
    <w:rsid w:val="00032E6B"/>
    <w:rsid w:val="0004150E"/>
    <w:rsid w:val="00041E78"/>
    <w:rsid w:val="000423A3"/>
    <w:rsid w:val="00046C62"/>
    <w:rsid w:val="0005011E"/>
    <w:rsid w:val="000535D2"/>
    <w:rsid w:val="00061855"/>
    <w:rsid w:val="0006672D"/>
    <w:rsid w:val="00066A27"/>
    <w:rsid w:val="00067E47"/>
    <w:rsid w:val="0007281B"/>
    <w:rsid w:val="0007352A"/>
    <w:rsid w:val="00074257"/>
    <w:rsid w:val="00076599"/>
    <w:rsid w:val="00085E40"/>
    <w:rsid w:val="000863AB"/>
    <w:rsid w:val="000936DA"/>
    <w:rsid w:val="000951D1"/>
    <w:rsid w:val="000968D4"/>
    <w:rsid w:val="000A2BB1"/>
    <w:rsid w:val="000A4F9D"/>
    <w:rsid w:val="000B107A"/>
    <w:rsid w:val="000B34DF"/>
    <w:rsid w:val="000B66C0"/>
    <w:rsid w:val="000B6A8D"/>
    <w:rsid w:val="000B6B71"/>
    <w:rsid w:val="000B6FBD"/>
    <w:rsid w:val="000B714A"/>
    <w:rsid w:val="000C340F"/>
    <w:rsid w:val="000C5F09"/>
    <w:rsid w:val="000C6F66"/>
    <w:rsid w:val="000D3391"/>
    <w:rsid w:val="000D486B"/>
    <w:rsid w:val="000E1A79"/>
    <w:rsid w:val="000F1E18"/>
    <w:rsid w:val="000F68AC"/>
    <w:rsid w:val="000F7F3E"/>
    <w:rsid w:val="00101FC1"/>
    <w:rsid w:val="001028A1"/>
    <w:rsid w:val="0012501D"/>
    <w:rsid w:val="0012555F"/>
    <w:rsid w:val="00132F91"/>
    <w:rsid w:val="00134C36"/>
    <w:rsid w:val="00137600"/>
    <w:rsid w:val="001405F1"/>
    <w:rsid w:val="00140AC0"/>
    <w:rsid w:val="00143C27"/>
    <w:rsid w:val="00153CC0"/>
    <w:rsid w:val="00154378"/>
    <w:rsid w:val="0016065A"/>
    <w:rsid w:val="00162939"/>
    <w:rsid w:val="00164F89"/>
    <w:rsid w:val="00166EDD"/>
    <w:rsid w:val="001676A8"/>
    <w:rsid w:val="0018354F"/>
    <w:rsid w:val="001925F4"/>
    <w:rsid w:val="00192969"/>
    <w:rsid w:val="001A08FA"/>
    <w:rsid w:val="001C51FD"/>
    <w:rsid w:val="001C6057"/>
    <w:rsid w:val="001D0D77"/>
    <w:rsid w:val="001D1443"/>
    <w:rsid w:val="001D730B"/>
    <w:rsid w:val="001E1385"/>
    <w:rsid w:val="001E4630"/>
    <w:rsid w:val="001F2262"/>
    <w:rsid w:val="001F2F0D"/>
    <w:rsid w:val="001F2F9F"/>
    <w:rsid w:val="001F351F"/>
    <w:rsid w:val="00204B7D"/>
    <w:rsid w:val="002053B9"/>
    <w:rsid w:val="00213C8A"/>
    <w:rsid w:val="00213E4E"/>
    <w:rsid w:val="002163A1"/>
    <w:rsid w:val="002205F6"/>
    <w:rsid w:val="002229DF"/>
    <w:rsid w:val="00222D64"/>
    <w:rsid w:val="002254C6"/>
    <w:rsid w:val="00227D14"/>
    <w:rsid w:val="0023606B"/>
    <w:rsid w:val="00242CF0"/>
    <w:rsid w:val="00243BE7"/>
    <w:rsid w:val="00247C6C"/>
    <w:rsid w:val="00253413"/>
    <w:rsid w:val="00253C68"/>
    <w:rsid w:val="00256573"/>
    <w:rsid w:val="00257435"/>
    <w:rsid w:val="00257C5B"/>
    <w:rsid w:val="002615FC"/>
    <w:rsid w:val="0026378F"/>
    <w:rsid w:val="00266945"/>
    <w:rsid w:val="00270388"/>
    <w:rsid w:val="002703A5"/>
    <w:rsid w:val="00272D18"/>
    <w:rsid w:val="00282F61"/>
    <w:rsid w:val="002833F5"/>
    <w:rsid w:val="002866C5"/>
    <w:rsid w:val="0029149E"/>
    <w:rsid w:val="00292141"/>
    <w:rsid w:val="002A28B8"/>
    <w:rsid w:val="002A3C11"/>
    <w:rsid w:val="002B198A"/>
    <w:rsid w:val="002B1F9F"/>
    <w:rsid w:val="002B663E"/>
    <w:rsid w:val="002B6FE0"/>
    <w:rsid w:val="002C3177"/>
    <w:rsid w:val="002D098C"/>
    <w:rsid w:val="002D16F4"/>
    <w:rsid w:val="002D6ECA"/>
    <w:rsid w:val="002E6C36"/>
    <w:rsid w:val="002F2467"/>
    <w:rsid w:val="002F5093"/>
    <w:rsid w:val="002F6094"/>
    <w:rsid w:val="0031304B"/>
    <w:rsid w:val="00316329"/>
    <w:rsid w:val="0032042B"/>
    <w:rsid w:val="0032323F"/>
    <w:rsid w:val="00332B2A"/>
    <w:rsid w:val="00333F61"/>
    <w:rsid w:val="00337C58"/>
    <w:rsid w:val="00341D97"/>
    <w:rsid w:val="0034391F"/>
    <w:rsid w:val="00344655"/>
    <w:rsid w:val="003510E3"/>
    <w:rsid w:val="00352680"/>
    <w:rsid w:val="00352E2B"/>
    <w:rsid w:val="00364A97"/>
    <w:rsid w:val="00366214"/>
    <w:rsid w:val="0036744C"/>
    <w:rsid w:val="00367E92"/>
    <w:rsid w:val="0037120B"/>
    <w:rsid w:val="00372545"/>
    <w:rsid w:val="00385AC3"/>
    <w:rsid w:val="00386EFE"/>
    <w:rsid w:val="003918B2"/>
    <w:rsid w:val="0039220A"/>
    <w:rsid w:val="00395895"/>
    <w:rsid w:val="003A4162"/>
    <w:rsid w:val="003A4D7E"/>
    <w:rsid w:val="003A6197"/>
    <w:rsid w:val="003B0D05"/>
    <w:rsid w:val="003B1C66"/>
    <w:rsid w:val="003B30C7"/>
    <w:rsid w:val="003B355D"/>
    <w:rsid w:val="003B66E5"/>
    <w:rsid w:val="003B77E9"/>
    <w:rsid w:val="003C1390"/>
    <w:rsid w:val="003C7DF3"/>
    <w:rsid w:val="003D043C"/>
    <w:rsid w:val="003D3ABB"/>
    <w:rsid w:val="003D4ABB"/>
    <w:rsid w:val="003E028C"/>
    <w:rsid w:val="003E7AF7"/>
    <w:rsid w:val="003F0742"/>
    <w:rsid w:val="00406957"/>
    <w:rsid w:val="00411C72"/>
    <w:rsid w:val="00413E27"/>
    <w:rsid w:val="0041556C"/>
    <w:rsid w:val="00416556"/>
    <w:rsid w:val="00420EC2"/>
    <w:rsid w:val="00422ED5"/>
    <w:rsid w:val="0042624F"/>
    <w:rsid w:val="00426D09"/>
    <w:rsid w:val="00431863"/>
    <w:rsid w:val="00433778"/>
    <w:rsid w:val="004500E2"/>
    <w:rsid w:val="00457C74"/>
    <w:rsid w:val="00461003"/>
    <w:rsid w:val="00466B47"/>
    <w:rsid w:val="00477BB5"/>
    <w:rsid w:val="00484E67"/>
    <w:rsid w:val="004910CE"/>
    <w:rsid w:val="004A3046"/>
    <w:rsid w:val="004A520F"/>
    <w:rsid w:val="004B13DC"/>
    <w:rsid w:val="004B274E"/>
    <w:rsid w:val="004B32DA"/>
    <w:rsid w:val="004B3E58"/>
    <w:rsid w:val="004B4BF6"/>
    <w:rsid w:val="004C130D"/>
    <w:rsid w:val="004C1510"/>
    <w:rsid w:val="004C1D6A"/>
    <w:rsid w:val="004C1EFA"/>
    <w:rsid w:val="004C2738"/>
    <w:rsid w:val="004D04F6"/>
    <w:rsid w:val="004E34D0"/>
    <w:rsid w:val="004E3C21"/>
    <w:rsid w:val="004E4608"/>
    <w:rsid w:val="004F252F"/>
    <w:rsid w:val="004F2671"/>
    <w:rsid w:val="004F580B"/>
    <w:rsid w:val="0050292A"/>
    <w:rsid w:val="00502E21"/>
    <w:rsid w:val="005053BE"/>
    <w:rsid w:val="005071F5"/>
    <w:rsid w:val="0050764E"/>
    <w:rsid w:val="00510BA3"/>
    <w:rsid w:val="00511681"/>
    <w:rsid w:val="00511C02"/>
    <w:rsid w:val="00513BCC"/>
    <w:rsid w:val="00520BCB"/>
    <w:rsid w:val="00520C8D"/>
    <w:rsid w:val="0052276A"/>
    <w:rsid w:val="00526DC0"/>
    <w:rsid w:val="00535CEF"/>
    <w:rsid w:val="005430A5"/>
    <w:rsid w:val="00552CB3"/>
    <w:rsid w:val="005544D1"/>
    <w:rsid w:val="00554D3D"/>
    <w:rsid w:val="00562510"/>
    <w:rsid w:val="00570EF4"/>
    <w:rsid w:val="0057606D"/>
    <w:rsid w:val="005826A9"/>
    <w:rsid w:val="00585F4E"/>
    <w:rsid w:val="00591085"/>
    <w:rsid w:val="00597ACF"/>
    <w:rsid w:val="005A01C8"/>
    <w:rsid w:val="005A6ED1"/>
    <w:rsid w:val="005B4EFF"/>
    <w:rsid w:val="005B6190"/>
    <w:rsid w:val="005B7357"/>
    <w:rsid w:val="005C2261"/>
    <w:rsid w:val="005C29A7"/>
    <w:rsid w:val="005C41F5"/>
    <w:rsid w:val="005D68FF"/>
    <w:rsid w:val="005D6CF1"/>
    <w:rsid w:val="005E57F6"/>
    <w:rsid w:val="005F41CC"/>
    <w:rsid w:val="005F5491"/>
    <w:rsid w:val="005F5D94"/>
    <w:rsid w:val="005F634A"/>
    <w:rsid w:val="005F7C05"/>
    <w:rsid w:val="0060062A"/>
    <w:rsid w:val="00607962"/>
    <w:rsid w:val="00613969"/>
    <w:rsid w:val="00620688"/>
    <w:rsid w:val="006208DA"/>
    <w:rsid w:val="00622DA7"/>
    <w:rsid w:val="00625D4A"/>
    <w:rsid w:val="00625E8F"/>
    <w:rsid w:val="006322F7"/>
    <w:rsid w:val="00632D4C"/>
    <w:rsid w:val="006354F5"/>
    <w:rsid w:val="00636186"/>
    <w:rsid w:val="00637A2E"/>
    <w:rsid w:val="00637F5F"/>
    <w:rsid w:val="00641168"/>
    <w:rsid w:val="00650DEA"/>
    <w:rsid w:val="006518E6"/>
    <w:rsid w:val="00655C80"/>
    <w:rsid w:val="006644BF"/>
    <w:rsid w:val="0066625C"/>
    <w:rsid w:val="00667C98"/>
    <w:rsid w:val="006721BD"/>
    <w:rsid w:val="00674E7A"/>
    <w:rsid w:val="00681C1D"/>
    <w:rsid w:val="00686042"/>
    <w:rsid w:val="00687A05"/>
    <w:rsid w:val="00687D1A"/>
    <w:rsid w:val="00690D36"/>
    <w:rsid w:val="0069113E"/>
    <w:rsid w:val="00691AA0"/>
    <w:rsid w:val="006924B5"/>
    <w:rsid w:val="0069525E"/>
    <w:rsid w:val="006A4FFB"/>
    <w:rsid w:val="006A63CD"/>
    <w:rsid w:val="006A7661"/>
    <w:rsid w:val="006B5942"/>
    <w:rsid w:val="006B6CA9"/>
    <w:rsid w:val="006C1FC6"/>
    <w:rsid w:val="006C6FD5"/>
    <w:rsid w:val="006C726C"/>
    <w:rsid w:val="006D1040"/>
    <w:rsid w:val="006D122E"/>
    <w:rsid w:val="006E43A1"/>
    <w:rsid w:val="006E745E"/>
    <w:rsid w:val="006E755A"/>
    <w:rsid w:val="006F69AC"/>
    <w:rsid w:val="006F740C"/>
    <w:rsid w:val="006F7F72"/>
    <w:rsid w:val="00702E29"/>
    <w:rsid w:val="007070C9"/>
    <w:rsid w:val="00715016"/>
    <w:rsid w:val="007165E1"/>
    <w:rsid w:val="00716F99"/>
    <w:rsid w:val="00717654"/>
    <w:rsid w:val="007236B8"/>
    <w:rsid w:val="00727DDD"/>
    <w:rsid w:val="0073001F"/>
    <w:rsid w:val="00734C2E"/>
    <w:rsid w:val="00735604"/>
    <w:rsid w:val="00753684"/>
    <w:rsid w:val="00760E25"/>
    <w:rsid w:val="00760FCE"/>
    <w:rsid w:val="00766F26"/>
    <w:rsid w:val="0077247B"/>
    <w:rsid w:val="0077534D"/>
    <w:rsid w:val="00791320"/>
    <w:rsid w:val="00793C69"/>
    <w:rsid w:val="00794CBE"/>
    <w:rsid w:val="00796B5B"/>
    <w:rsid w:val="007A37BD"/>
    <w:rsid w:val="007A535A"/>
    <w:rsid w:val="007A663A"/>
    <w:rsid w:val="007B58E9"/>
    <w:rsid w:val="007C1F19"/>
    <w:rsid w:val="007C28B3"/>
    <w:rsid w:val="007C67D8"/>
    <w:rsid w:val="007D381B"/>
    <w:rsid w:val="007F0419"/>
    <w:rsid w:val="007F7387"/>
    <w:rsid w:val="00801A01"/>
    <w:rsid w:val="00802482"/>
    <w:rsid w:val="00806204"/>
    <w:rsid w:val="00807B48"/>
    <w:rsid w:val="008129E1"/>
    <w:rsid w:val="00814265"/>
    <w:rsid w:val="0081493F"/>
    <w:rsid w:val="00816A99"/>
    <w:rsid w:val="0081735C"/>
    <w:rsid w:val="00830C28"/>
    <w:rsid w:val="00832E9E"/>
    <w:rsid w:val="00833757"/>
    <w:rsid w:val="00835744"/>
    <w:rsid w:val="00840619"/>
    <w:rsid w:val="008411A0"/>
    <w:rsid w:val="00841662"/>
    <w:rsid w:val="00844B3E"/>
    <w:rsid w:val="00851F18"/>
    <w:rsid w:val="00854063"/>
    <w:rsid w:val="008571E6"/>
    <w:rsid w:val="0087021A"/>
    <w:rsid w:val="00873E0F"/>
    <w:rsid w:val="00874002"/>
    <w:rsid w:val="0088246F"/>
    <w:rsid w:val="00883B6B"/>
    <w:rsid w:val="00890157"/>
    <w:rsid w:val="0089077B"/>
    <w:rsid w:val="00891AE1"/>
    <w:rsid w:val="0089467E"/>
    <w:rsid w:val="008B18FA"/>
    <w:rsid w:val="008B288E"/>
    <w:rsid w:val="008B3C26"/>
    <w:rsid w:val="008C062F"/>
    <w:rsid w:val="008C28AE"/>
    <w:rsid w:val="008C2D3B"/>
    <w:rsid w:val="008C5DED"/>
    <w:rsid w:val="008D080A"/>
    <w:rsid w:val="008D201A"/>
    <w:rsid w:val="008D36B4"/>
    <w:rsid w:val="008D5190"/>
    <w:rsid w:val="008D5698"/>
    <w:rsid w:val="008D5C27"/>
    <w:rsid w:val="008D7AD9"/>
    <w:rsid w:val="008E127C"/>
    <w:rsid w:val="008F3A79"/>
    <w:rsid w:val="008F40E4"/>
    <w:rsid w:val="008F6358"/>
    <w:rsid w:val="008F6806"/>
    <w:rsid w:val="0090398F"/>
    <w:rsid w:val="00911D5B"/>
    <w:rsid w:val="009165B5"/>
    <w:rsid w:val="00916D44"/>
    <w:rsid w:val="0092047C"/>
    <w:rsid w:val="00925312"/>
    <w:rsid w:val="00927237"/>
    <w:rsid w:val="00932D2C"/>
    <w:rsid w:val="00934F9E"/>
    <w:rsid w:val="00941149"/>
    <w:rsid w:val="00942F08"/>
    <w:rsid w:val="009440F4"/>
    <w:rsid w:val="00946685"/>
    <w:rsid w:val="0095236D"/>
    <w:rsid w:val="00971FEC"/>
    <w:rsid w:val="00976CB1"/>
    <w:rsid w:val="00980CBB"/>
    <w:rsid w:val="00982FFA"/>
    <w:rsid w:val="00983CC8"/>
    <w:rsid w:val="0098483B"/>
    <w:rsid w:val="00991BC2"/>
    <w:rsid w:val="009927CC"/>
    <w:rsid w:val="0099280A"/>
    <w:rsid w:val="009944C9"/>
    <w:rsid w:val="009959E5"/>
    <w:rsid w:val="00996DFB"/>
    <w:rsid w:val="00997171"/>
    <w:rsid w:val="009A04AA"/>
    <w:rsid w:val="009A6773"/>
    <w:rsid w:val="009B1629"/>
    <w:rsid w:val="009C181C"/>
    <w:rsid w:val="009C6954"/>
    <w:rsid w:val="009C6BFA"/>
    <w:rsid w:val="009C7087"/>
    <w:rsid w:val="009C7FE7"/>
    <w:rsid w:val="009D0B7F"/>
    <w:rsid w:val="009D1532"/>
    <w:rsid w:val="009D3E9F"/>
    <w:rsid w:val="009D6CF5"/>
    <w:rsid w:val="009E2275"/>
    <w:rsid w:val="009E38AC"/>
    <w:rsid w:val="009E77CD"/>
    <w:rsid w:val="009E7E43"/>
    <w:rsid w:val="009F78A4"/>
    <w:rsid w:val="00A01523"/>
    <w:rsid w:val="00A03445"/>
    <w:rsid w:val="00A050C7"/>
    <w:rsid w:val="00A10014"/>
    <w:rsid w:val="00A12DDA"/>
    <w:rsid w:val="00A144E9"/>
    <w:rsid w:val="00A149A8"/>
    <w:rsid w:val="00A14A3E"/>
    <w:rsid w:val="00A14A6B"/>
    <w:rsid w:val="00A14D85"/>
    <w:rsid w:val="00A16910"/>
    <w:rsid w:val="00A201EE"/>
    <w:rsid w:val="00A27D28"/>
    <w:rsid w:val="00A32319"/>
    <w:rsid w:val="00A33BF0"/>
    <w:rsid w:val="00A33F5D"/>
    <w:rsid w:val="00A40C7B"/>
    <w:rsid w:val="00A43D69"/>
    <w:rsid w:val="00A44858"/>
    <w:rsid w:val="00A4671E"/>
    <w:rsid w:val="00A520AB"/>
    <w:rsid w:val="00A54EB5"/>
    <w:rsid w:val="00A57645"/>
    <w:rsid w:val="00A57AB8"/>
    <w:rsid w:val="00A64047"/>
    <w:rsid w:val="00A65CE1"/>
    <w:rsid w:val="00A65EB7"/>
    <w:rsid w:val="00A703D6"/>
    <w:rsid w:val="00A751AC"/>
    <w:rsid w:val="00A7565C"/>
    <w:rsid w:val="00A75B8B"/>
    <w:rsid w:val="00A75E05"/>
    <w:rsid w:val="00A77777"/>
    <w:rsid w:val="00A85485"/>
    <w:rsid w:val="00A873BC"/>
    <w:rsid w:val="00A90A89"/>
    <w:rsid w:val="00A93577"/>
    <w:rsid w:val="00A96735"/>
    <w:rsid w:val="00AA1B03"/>
    <w:rsid w:val="00AA2820"/>
    <w:rsid w:val="00AB2606"/>
    <w:rsid w:val="00AB428E"/>
    <w:rsid w:val="00AB4446"/>
    <w:rsid w:val="00AB4DE3"/>
    <w:rsid w:val="00AC02C2"/>
    <w:rsid w:val="00AC1EFB"/>
    <w:rsid w:val="00AC4081"/>
    <w:rsid w:val="00AC57A4"/>
    <w:rsid w:val="00AD33C5"/>
    <w:rsid w:val="00AD518C"/>
    <w:rsid w:val="00AE02ED"/>
    <w:rsid w:val="00AE0E3C"/>
    <w:rsid w:val="00AF66B3"/>
    <w:rsid w:val="00AF7117"/>
    <w:rsid w:val="00B01708"/>
    <w:rsid w:val="00B01F6F"/>
    <w:rsid w:val="00B026B6"/>
    <w:rsid w:val="00B04AFA"/>
    <w:rsid w:val="00B11C20"/>
    <w:rsid w:val="00B16BC7"/>
    <w:rsid w:val="00B3755E"/>
    <w:rsid w:val="00B37CF8"/>
    <w:rsid w:val="00B41A05"/>
    <w:rsid w:val="00B43041"/>
    <w:rsid w:val="00B43BD0"/>
    <w:rsid w:val="00B47FB4"/>
    <w:rsid w:val="00B51658"/>
    <w:rsid w:val="00B57E92"/>
    <w:rsid w:val="00B65164"/>
    <w:rsid w:val="00B65B9A"/>
    <w:rsid w:val="00B65E39"/>
    <w:rsid w:val="00B71D4A"/>
    <w:rsid w:val="00B72142"/>
    <w:rsid w:val="00B73F92"/>
    <w:rsid w:val="00B75129"/>
    <w:rsid w:val="00B86125"/>
    <w:rsid w:val="00B86E0A"/>
    <w:rsid w:val="00B9251F"/>
    <w:rsid w:val="00BA2ABF"/>
    <w:rsid w:val="00BA3261"/>
    <w:rsid w:val="00BA33E8"/>
    <w:rsid w:val="00BA6B26"/>
    <w:rsid w:val="00BA7A41"/>
    <w:rsid w:val="00BB0637"/>
    <w:rsid w:val="00BB71A4"/>
    <w:rsid w:val="00BC1BAA"/>
    <w:rsid w:val="00BC2CA7"/>
    <w:rsid w:val="00BC62B2"/>
    <w:rsid w:val="00BC7803"/>
    <w:rsid w:val="00BD5F36"/>
    <w:rsid w:val="00BD69F1"/>
    <w:rsid w:val="00BE1DFA"/>
    <w:rsid w:val="00BE7B76"/>
    <w:rsid w:val="00BF4D11"/>
    <w:rsid w:val="00BF678C"/>
    <w:rsid w:val="00C06CF1"/>
    <w:rsid w:val="00C075B5"/>
    <w:rsid w:val="00C11B78"/>
    <w:rsid w:val="00C11DED"/>
    <w:rsid w:val="00C15A01"/>
    <w:rsid w:val="00C15BC6"/>
    <w:rsid w:val="00C1624A"/>
    <w:rsid w:val="00C1624C"/>
    <w:rsid w:val="00C1658A"/>
    <w:rsid w:val="00C24DC5"/>
    <w:rsid w:val="00C252E9"/>
    <w:rsid w:val="00C27AA3"/>
    <w:rsid w:val="00C31603"/>
    <w:rsid w:val="00C361D5"/>
    <w:rsid w:val="00C36695"/>
    <w:rsid w:val="00C406BF"/>
    <w:rsid w:val="00C40BE3"/>
    <w:rsid w:val="00C55A45"/>
    <w:rsid w:val="00C64DE9"/>
    <w:rsid w:val="00C6549F"/>
    <w:rsid w:val="00C659EB"/>
    <w:rsid w:val="00C66D98"/>
    <w:rsid w:val="00C71090"/>
    <w:rsid w:val="00C719EC"/>
    <w:rsid w:val="00C761A1"/>
    <w:rsid w:val="00C77DD7"/>
    <w:rsid w:val="00C80DA8"/>
    <w:rsid w:val="00C852BD"/>
    <w:rsid w:val="00C87DA0"/>
    <w:rsid w:val="00C913CC"/>
    <w:rsid w:val="00C938C6"/>
    <w:rsid w:val="00C950BA"/>
    <w:rsid w:val="00CA13DD"/>
    <w:rsid w:val="00CA606A"/>
    <w:rsid w:val="00CB336B"/>
    <w:rsid w:val="00CB3A4E"/>
    <w:rsid w:val="00CD14DE"/>
    <w:rsid w:val="00CD2AA9"/>
    <w:rsid w:val="00CE11B7"/>
    <w:rsid w:val="00CE1F76"/>
    <w:rsid w:val="00CF0B23"/>
    <w:rsid w:val="00CF5B33"/>
    <w:rsid w:val="00D00BC9"/>
    <w:rsid w:val="00D04BD8"/>
    <w:rsid w:val="00D053BA"/>
    <w:rsid w:val="00D0572A"/>
    <w:rsid w:val="00D1641A"/>
    <w:rsid w:val="00D17376"/>
    <w:rsid w:val="00D22FAE"/>
    <w:rsid w:val="00D313C0"/>
    <w:rsid w:val="00D348A7"/>
    <w:rsid w:val="00D514AE"/>
    <w:rsid w:val="00D51E83"/>
    <w:rsid w:val="00D53323"/>
    <w:rsid w:val="00D61A6D"/>
    <w:rsid w:val="00D64947"/>
    <w:rsid w:val="00D72A3C"/>
    <w:rsid w:val="00D75A46"/>
    <w:rsid w:val="00D75E00"/>
    <w:rsid w:val="00D819DC"/>
    <w:rsid w:val="00D82EC8"/>
    <w:rsid w:val="00D933F7"/>
    <w:rsid w:val="00D9695D"/>
    <w:rsid w:val="00DA089E"/>
    <w:rsid w:val="00DA0E07"/>
    <w:rsid w:val="00DA5BE3"/>
    <w:rsid w:val="00DA6B44"/>
    <w:rsid w:val="00DA7316"/>
    <w:rsid w:val="00DB14CF"/>
    <w:rsid w:val="00DB5FB8"/>
    <w:rsid w:val="00DB75F1"/>
    <w:rsid w:val="00DC0852"/>
    <w:rsid w:val="00DC49CA"/>
    <w:rsid w:val="00DC667C"/>
    <w:rsid w:val="00DE1BC7"/>
    <w:rsid w:val="00DF3821"/>
    <w:rsid w:val="00DF50D3"/>
    <w:rsid w:val="00DF5D98"/>
    <w:rsid w:val="00E05C08"/>
    <w:rsid w:val="00E06A60"/>
    <w:rsid w:val="00E07FBE"/>
    <w:rsid w:val="00E130B8"/>
    <w:rsid w:val="00E15C52"/>
    <w:rsid w:val="00E16C6E"/>
    <w:rsid w:val="00E16E41"/>
    <w:rsid w:val="00E16F7A"/>
    <w:rsid w:val="00E214A2"/>
    <w:rsid w:val="00E21E7E"/>
    <w:rsid w:val="00E2207E"/>
    <w:rsid w:val="00E328D1"/>
    <w:rsid w:val="00E36664"/>
    <w:rsid w:val="00E37D4D"/>
    <w:rsid w:val="00E43225"/>
    <w:rsid w:val="00E47F6B"/>
    <w:rsid w:val="00E60585"/>
    <w:rsid w:val="00E6279C"/>
    <w:rsid w:val="00E649BB"/>
    <w:rsid w:val="00E7767D"/>
    <w:rsid w:val="00E800F6"/>
    <w:rsid w:val="00E92699"/>
    <w:rsid w:val="00E928AE"/>
    <w:rsid w:val="00EA225C"/>
    <w:rsid w:val="00EA370F"/>
    <w:rsid w:val="00EA629B"/>
    <w:rsid w:val="00EA6798"/>
    <w:rsid w:val="00EA7CFA"/>
    <w:rsid w:val="00EB3B3E"/>
    <w:rsid w:val="00EB57EC"/>
    <w:rsid w:val="00EB771F"/>
    <w:rsid w:val="00EC0394"/>
    <w:rsid w:val="00EC28ED"/>
    <w:rsid w:val="00ED0400"/>
    <w:rsid w:val="00ED04CE"/>
    <w:rsid w:val="00ED4059"/>
    <w:rsid w:val="00ED6814"/>
    <w:rsid w:val="00EE0441"/>
    <w:rsid w:val="00EE1873"/>
    <w:rsid w:val="00EE2600"/>
    <w:rsid w:val="00EE4686"/>
    <w:rsid w:val="00EF1A7D"/>
    <w:rsid w:val="00F00174"/>
    <w:rsid w:val="00F013CC"/>
    <w:rsid w:val="00F07B11"/>
    <w:rsid w:val="00F102A9"/>
    <w:rsid w:val="00F13838"/>
    <w:rsid w:val="00F20A64"/>
    <w:rsid w:val="00F22934"/>
    <w:rsid w:val="00F2536E"/>
    <w:rsid w:val="00F258E6"/>
    <w:rsid w:val="00F33633"/>
    <w:rsid w:val="00F336F3"/>
    <w:rsid w:val="00F345C9"/>
    <w:rsid w:val="00F36708"/>
    <w:rsid w:val="00F36C6E"/>
    <w:rsid w:val="00F40FA3"/>
    <w:rsid w:val="00F550D4"/>
    <w:rsid w:val="00F6055A"/>
    <w:rsid w:val="00F60826"/>
    <w:rsid w:val="00F6177B"/>
    <w:rsid w:val="00F642D4"/>
    <w:rsid w:val="00F658C7"/>
    <w:rsid w:val="00F6661D"/>
    <w:rsid w:val="00F7241D"/>
    <w:rsid w:val="00F8425D"/>
    <w:rsid w:val="00F84CD0"/>
    <w:rsid w:val="00F906A3"/>
    <w:rsid w:val="00F92473"/>
    <w:rsid w:val="00F9506E"/>
    <w:rsid w:val="00F97638"/>
    <w:rsid w:val="00FA2E85"/>
    <w:rsid w:val="00FA5F18"/>
    <w:rsid w:val="00FA6BCF"/>
    <w:rsid w:val="00FB5FDD"/>
    <w:rsid w:val="00FC3F49"/>
    <w:rsid w:val="00FC61AD"/>
    <w:rsid w:val="00FC6B36"/>
    <w:rsid w:val="00FC6FB3"/>
    <w:rsid w:val="00FD1148"/>
    <w:rsid w:val="00FE0B14"/>
    <w:rsid w:val="00FE16DA"/>
    <w:rsid w:val="00FE1B11"/>
    <w:rsid w:val="00FF0FE8"/>
    <w:rsid w:val="00FF6D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0032EA"/>
  <w15:docId w15:val="{235E96E6-5D26-4EB3-B6CF-004A9A71D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qFormat="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354F5"/>
    <w:pPr>
      <w:spacing w:before="120" w:line="312" w:lineRule="auto"/>
      <w:ind w:firstLine="567"/>
      <w:jc w:val="both"/>
    </w:pPr>
    <w:rPr>
      <w:sz w:val="26"/>
      <w:szCs w:val="24"/>
    </w:rPr>
  </w:style>
  <w:style w:type="paragraph" w:styleId="Heading1">
    <w:name w:val="heading 1"/>
    <w:basedOn w:val="Normal"/>
    <w:next w:val="Normal"/>
    <w:qFormat/>
    <w:rsid w:val="00597ACF"/>
    <w:pPr>
      <w:keepNext/>
      <w:numPr>
        <w:numId w:val="4"/>
      </w:numPr>
      <w:spacing w:before="60" w:after="480" w:line="288" w:lineRule="auto"/>
      <w:jc w:val="center"/>
      <w:outlineLvl w:val="0"/>
    </w:pPr>
    <w:rPr>
      <w:rFonts w:cs="Arial"/>
      <w:b/>
      <w:bCs/>
      <w:kern w:val="32"/>
      <w:sz w:val="32"/>
      <w:szCs w:val="32"/>
    </w:rPr>
  </w:style>
  <w:style w:type="paragraph" w:styleId="Heading2">
    <w:name w:val="heading 2"/>
    <w:basedOn w:val="Normal"/>
    <w:next w:val="Normal"/>
    <w:qFormat/>
    <w:rsid w:val="000B6FBD"/>
    <w:pPr>
      <w:keepNext/>
      <w:numPr>
        <w:ilvl w:val="1"/>
        <w:numId w:val="4"/>
      </w:numPr>
      <w:jc w:val="left"/>
      <w:outlineLvl w:val="1"/>
    </w:pPr>
    <w:rPr>
      <w:rFonts w:cs="Arial"/>
      <w:b/>
      <w:bCs/>
      <w:iCs/>
      <w:szCs w:val="28"/>
    </w:rPr>
  </w:style>
  <w:style w:type="paragraph" w:styleId="Heading3">
    <w:name w:val="heading 3"/>
    <w:basedOn w:val="Normal"/>
    <w:next w:val="Normal"/>
    <w:qFormat/>
    <w:rsid w:val="00385AC3"/>
    <w:pPr>
      <w:keepNext/>
      <w:numPr>
        <w:ilvl w:val="2"/>
        <w:numId w:val="4"/>
      </w:numPr>
      <w:ind w:left="567"/>
      <w:jc w:val="left"/>
      <w:outlineLvl w:val="2"/>
    </w:pPr>
    <w:rPr>
      <w:rFonts w:cs="Arial"/>
      <w:b/>
      <w:bCs/>
      <w:szCs w:val="26"/>
    </w:rPr>
  </w:style>
  <w:style w:type="paragraph" w:styleId="Heading4">
    <w:name w:val="heading 4"/>
    <w:basedOn w:val="Normal"/>
    <w:next w:val="Normal"/>
    <w:qFormat/>
    <w:rsid w:val="00FE16DA"/>
    <w:pPr>
      <w:keepNext/>
      <w:numPr>
        <w:ilvl w:val="3"/>
        <w:numId w:val="4"/>
      </w:numPr>
      <w:outlineLvl w:val="3"/>
    </w:pPr>
    <w:rPr>
      <w:bCs/>
      <w:i/>
      <w:szCs w:val="28"/>
    </w:rPr>
  </w:style>
  <w:style w:type="paragraph" w:styleId="Heading5">
    <w:name w:val="heading 5"/>
    <w:basedOn w:val="Normal"/>
    <w:next w:val="Normal"/>
    <w:qFormat/>
    <w:rsid w:val="00597ACF"/>
    <w:pPr>
      <w:numPr>
        <w:ilvl w:val="4"/>
        <w:numId w:val="4"/>
      </w:numPr>
      <w:spacing w:before="240" w:after="60"/>
      <w:outlineLvl w:val="4"/>
    </w:pPr>
    <w:rPr>
      <w:b/>
      <w:bCs/>
      <w:i/>
      <w:iCs/>
      <w:szCs w:val="26"/>
    </w:rPr>
  </w:style>
  <w:style w:type="paragraph" w:styleId="Heading6">
    <w:name w:val="heading 6"/>
    <w:basedOn w:val="Normal"/>
    <w:next w:val="Normal"/>
    <w:qFormat/>
    <w:rsid w:val="00597ACF"/>
    <w:pPr>
      <w:numPr>
        <w:ilvl w:val="5"/>
        <w:numId w:val="4"/>
      </w:numPr>
      <w:spacing w:before="240" w:after="60"/>
      <w:outlineLvl w:val="5"/>
    </w:pPr>
    <w:rPr>
      <w:b/>
      <w:bCs/>
      <w:sz w:val="22"/>
      <w:szCs w:val="22"/>
    </w:rPr>
  </w:style>
  <w:style w:type="paragraph" w:styleId="Heading7">
    <w:name w:val="heading 7"/>
    <w:basedOn w:val="Normal"/>
    <w:next w:val="Normal"/>
    <w:qFormat/>
    <w:rsid w:val="00597ACF"/>
    <w:pPr>
      <w:numPr>
        <w:ilvl w:val="6"/>
        <w:numId w:val="4"/>
      </w:numPr>
      <w:spacing w:before="240" w:after="60"/>
      <w:outlineLvl w:val="6"/>
    </w:pPr>
    <w:rPr>
      <w:sz w:val="24"/>
    </w:rPr>
  </w:style>
  <w:style w:type="paragraph" w:styleId="Heading8">
    <w:name w:val="heading 8"/>
    <w:basedOn w:val="Normal"/>
    <w:next w:val="Normal"/>
    <w:qFormat/>
    <w:rsid w:val="00597ACF"/>
    <w:pPr>
      <w:numPr>
        <w:ilvl w:val="7"/>
        <w:numId w:val="4"/>
      </w:numPr>
      <w:spacing w:before="240" w:after="60"/>
      <w:outlineLvl w:val="7"/>
    </w:pPr>
    <w:rPr>
      <w:i/>
      <w:iCs/>
      <w:sz w:val="24"/>
    </w:rPr>
  </w:style>
  <w:style w:type="paragraph" w:styleId="Heading9">
    <w:name w:val="heading 9"/>
    <w:basedOn w:val="Normal"/>
    <w:next w:val="Normal"/>
    <w:qFormat/>
    <w:rsid w:val="00597ACF"/>
    <w:pPr>
      <w:numPr>
        <w:ilvl w:val="8"/>
        <w:numId w:val="4"/>
      </w:numPr>
      <w:spacing w:before="240" w:after="6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qFormat/>
    <w:rsid w:val="008F3A79"/>
    <w:pPr>
      <w:tabs>
        <w:tab w:val="center" w:pos="4320"/>
        <w:tab w:val="right" w:pos="8640"/>
      </w:tabs>
    </w:pPr>
  </w:style>
  <w:style w:type="character" w:styleId="PageNumber">
    <w:name w:val="page number"/>
    <w:basedOn w:val="DefaultParagraphFont"/>
    <w:rsid w:val="008F3A79"/>
  </w:style>
  <w:style w:type="paragraph" w:styleId="TOC1">
    <w:name w:val="toc 1"/>
    <w:basedOn w:val="Normal"/>
    <w:next w:val="Normal"/>
    <w:uiPriority w:val="39"/>
    <w:rsid w:val="00511681"/>
    <w:pPr>
      <w:tabs>
        <w:tab w:val="right" w:leader="dot" w:pos="8778"/>
      </w:tabs>
      <w:spacing w:before="60"/>
      <w:ind w:firstLine="0"/>
    </w:pPr>
    <w:rPr>
      <w:noProof/>
    </w:rPr>
  </w:style>
  <w:style w:type="character" w:styleId="Hyperlink">
    <w:name w:val="Hyperlink"/>
    <w:basedOn w:val="DefaultParagraphFont"/>
    <w:uiPriority w:val="99"/>
    <w:rsid w:val="003510E3"/>
    <w:rPr>
      <w:color w:val="0000FF"/>
      <w:u w:val="single"/>
    </w:rPr>
  </w:style>
  <w:style w:type="paragraph" w:styleId="TOC2">
    <w:name w:val="toc 2"/>
    <w:basedOn w:val="Normal"/>
    <w:next w:val="Normal"/>
    <w:autoRedefine/>
    <w:uiPriority w:val="39"/>
    <w:rsid w:val="00511681"/>
    <w:pPr>
      <w:tabs>
        <w:tab w:val="right" w:leader="dot" w:pos="8778"/>
      </w:tabs>
      <w:spacing w:before="60" w:line="288" w:lineRule="auto"/>
      <w:ind w:left="284" w:firstLine="0"/>
    </w:pPr>
  </w:style>
  <w:style w:type="paragraph" w:styleId="TOC3">
    <w:name w:val="toc 3"/>
    <w:basedOn w:val="Normal"/>
    <w:next w:val="Normal"/>
    <w:autoRedefine/>
    <w:uiPriority w:val="39"/>
    <w:rsid w:val="00766F26"/>
    <w:pPr>
      <w:tabs>
        <w:tab w:val="right" w:leader="dot" w:pos="8778"/>
      </w:tabs>
      <w:spacing w:before="60" w:line="288" w:lineRule="auto"/>
      <w:ind w:left="720" w:firstLine="0"/>
    </w:pPr>
  </w:style>
  <w:style w:type="paragraph" w:customStyle="1" w:styleId="RefList">
    <w:name w:val="RefList"/>
    <w:basedOn w:val="Normal"/>
    <w:link w:val="RefListChar"/>
    <w:rsid w:val="00337C58"/>
    <w:pPr>
      <w:tabs>
        <w:tab w:val="num" w:pos="510"/>
      </w:tabs>
      <w:spacing w:before="60"/>
      <w:ind w:left="510" w:hanging="510"/>
    </w:pPr>
    <w:rPr>
      <w:lang w:val="fr-FR"/>
    </w:rPr>
  </w:style>
  <w:style w:type="table" w:styleId="TableGrid">
    <w:name w:val="Table Grid"/>
    <w:basedOn w:val="TableNormal"/>
    <w:uiPriority w:val="39"/>
    <w:rsid w:val="00B41A05"/>
    <w:pPr>
      <w:spacing w:before="100" w:beforeAutospacing="1" w:after="100" w:afterAutospacing="1"/>
    </w:pPr>
    <w:rPr>
      <w:sz w:val="26"/>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rPr>
      <w:jc w:val="center"/>
    </w:trPr>
    <w:tcPr>
      <w:shd w:val="clear" w:color="auto" w:fill="auto"/>
      <w:vAlign w:val="center"/>
    </w:tcPr>
  </w:style>
  <w:style w:type="paragraph" w:styleId="Caption">
    <w:name w:val="caption"/>
    <w:next w:val="Normal"/>
    <w:uiPriority w:val="35"/>
    <w:qFormat/>
    <w:rsid w:val="00C06CF1"/>
    <w:pPr>
      <w:jc w:val="center"/>
    </w:pPr>
    <w:rPr>
      <w:bCs/>
      <w:sz w:val="26"/>
    </w:rPr>
  </w:style>
  <w:style w:type="paragraph" w:customStyle="1" w:styleId="MTDisplayEquation">
    <w:name w:val="MTDisplayEquation"/>
    <w:basedOn w:val="Normal"/>
    <w:next w:val="Normal"/>
    <w:rsid w:val="00395895"/>
    <w:pPr>
      <w:tabs>
        <w:tab w:val="center" w:pos="4400"/>
        <w:tab w:val="right" w:pos="8780"/>
      </w:tabs>
      <w:ind w:firstLine="720"/>
    </w:pPr>
  </w:style>
  <w:style w:type="character" w:customStyle="1" w:styleId="MTEquationSection">
    <w:name w:val="MTEquationSection"/>
    <w:basedOn w:val="DefaultParagraphFont"/>
    <w:rsid w:val="00395895"/>
    <w:rPr>
      <w:vanish/>
      <w:color w:val="FF0000"/>
    </w:rPr>
  </w:style>
  <w:style w:type="paragraph" w:styleId="Header">
    <w:name w:val="header"/>
    <w:basedOn w:val="Normal"/>
    <w:link w:val="HeaderChar"/>
    <w:rsid w:val="0050292A"/>
    <w:pPr>
      <w:tabs>
        <w:tab w:val="center" w:pos="4513"/>
        <w:tab w:val="right" w:pos="9026"/>
      </w:tabs>
    </w:pPr>
  </w:style>
  <w:style w:type="character" w:customStyle="1" w:styleId="HeaderChar">
    <w:name w:val="Header Char"/>
    <w:basedOn w:val="DefaultParagraphFont"/>
    <w:link w:val="Header"/>
    <w:rsid w:val="0050292A"/>
    <w:rPr>
      <w:rFonts w:ascii=".VnTime" w:hAnsi=".VnTime"/>
      <w:sz w:val="28"/>
      <w:szCs w:val="24"/>
      <w:lang w:val="en-US" w:eastAsia="en-US"/>
    </w:rPr>
  </w:style>
  <w:style w:type="character" w:customStyle="1" w:styleId="atitle">
    <w:name w:val="atitle"/>
    <w:basedOn w:val="DefaultParagraphFont"/>
    <w:semiHidden/>
    <w:rsid w:val="00690D36"/>
  </w:style>
  <w:style w:type="paragraph" w:customStyle="1" w:styleId="NumberingStyle">
    <w:name w:val="Numbering Style"/>
    <w:next w:val="Normal"/>
    <w:link w:val="NumberingStyleChar"/>
    <w:qFormat/>
    <w:rsid w:val="00061855"/>
    <w:pPr>
      <w:numPr>
        <w:numId w:val="1"/>
      </w:numPr>
      <w:spacing w:before="120" w:line="312" w:lineRule="auto"/>
      <w:ind w:left="0" w:firstLine="0"/>
    </w:pPr>
    <w:rPr>
      <w:b/>
      <w:sz w:val="28"/>
      <w:szCs w:val="24"/>
    </w:rPr>
  </w:style>
  <w:style w:type="paragraph" w:styleId="ListParagraph">
    <w:name w:val="List Paragraph"/>
    <w:basedOn w:val="Normal"/>
    <w:uiPriority w:val="34"/>
    <w:qFormat/>
    <w:rsid w:val="00A65EB7"/>
    <w:pPr>
      <w:ind w:left="720"/>
      <w:contextualSpacing/>
    </w:pPr>
  </w:style>
  <w:style w:type="paragraph" w:customStyle="1" w:styleId="StyleBefore3pt">
    <w:name w:val="Style Before:  3 pt"/>
    <w:basedOn w:val="Normal"/>
    <w:rsid w:val="00753684"/>
    <w:pPr>
      <w:spacing w:before="60"/>
    </w:pPr>
    <w:rPr>
      <w:szCs w:val="20"/>
    </w:rPr>
  </w:style>
  <w:style w:type="character" w:customStyle="1" w:styleId="NumberingStyleChar">
    <w:name w:val="Numbering Style Char"/>
    <w:basedOn w:val="DefaultParagraphFont"/>
    <w:link w:val="NumberingStyle"/>
    <w:rsid w:val="00061855"/>
    <w:rPr>
      <w:b/>
      <w:sz w:val="28"/>
      <w:szCs w:val="24"/>
    </w:rPr>
  </w:style>
  <w:style w:type="paragraph" w:styleId="TOC4">
    <w:name w:val="toc 4"/>
    <w:basedOn w:val="Normal"/>
    <w:next w:val="Normal"/>
    <w:autoRedefine/>
    <w:rsid w:val="002E6C36"/>
    <w:pPr>
      <w:spacing w:after="100"/>
      <w:ind w:left="839" w:firstLine="0"/>
    </w:pPr>
  </w:style>
  <w:style w:type="paragraph" w:styleId="TOC5">
    <w:name w:val="toc 5"/>
    <w:basedOn w:val="Normal"/>
    <w:next w:val="Normal"/>
    <w:autoRedefine/>
    <w:rsid w:val="002E6C36"/>
    <w:pPr>
      <w:spacing w:after="100"/>
      <w:ind w:left="1123" w:firstLine="0"/>
    </w:pPr>
  </w:style>
  <w:style w:type="paragraph" w:styleId="TOC6">
    <w:name w:val="toc 6"/>
    <w:basedOn w:val="Normal"/>
    <w:next w:val="Normal"/>
    <w:autoRedefine/>
    <w:rsid w:val="002E6C36"/>
    <w:pPr>
      <w:spacing w:after="100"/>
      <w:ind w:left="1400" w:firstLine="0"/>
    </w:pPr>
  </w:style>
  <w:style w:type="paragraph" w:styleId="TOC7">
    <w:name w:val="toc 7"/>
    <w:basedOn w:val="Normal"/>
    <w:next w:val="Normal"/>
    <w:autoRedefine/>
    <w:rsid w:val="002E6C36"/>
    <w:pPr>
      <w:spacing w:after="100"/>
      <w:ind w:left="1678" w:firstLine="0"/>
    </w:pPr>
  </w:style>
  <w:style w:type="paragraph" w:styleId="TOC8">
    <w:name w:val="toc 8"/>
    <w:basedOn w:val="Normal"/>
    <w:next w:val="Normal"/>
    <w:autoRedefine/>
    <w:rsid w:val="002E6C36"/>
    <w:pPr>
      <w:spacing w:after="100"/>
      <w:ind w:left="1962" w:firstLine="0"/>
    </w:pPr>
  </w:style>
  <w:style w:type="paragraph" w:styleId="TOC9">
    <w:name w:val="toc 9"/>
    <w:basedOn w:val="Normal"/>
    <w:next w:val="Normal"/>
    <w:autoRedefine/>
    <w:rsid w:val="002E6C36"/>
    <w:pPr>
      <w:spacing w:after="100"/>
      <w:ind w:left="2240" w:firstLine="0"/>
    </w:pPr>
  </w:style>
  <w:style w:type="paragraph" w:customStyle="1" w:styleId="Like-Numbering">
    <w:name w:val="Like-Numbering"/>
    <w:link w:val="Like-NumberingChar"/>
    <w:qFormat/>
    <w:rsid w:val="00A54EB5"/>
    <w:pPr>
      <w:spacing w:before="120" w:line="312" w:lineRule="auto"/>
    </w:pPr>
    <w:rPr>
      <w:b/>
      <w:sz w:val="26"/>
      <w:szCs w:val="24"/>
    </w:rPr>
  </w:style>
  <w:style w:type="paragraph" w:styleId="BalloonText">
    <w:name w:val="Balloon Text"/>
    <w:basedOn w:val="Normal"/>
    <w:link w:val="BalloonTextChar"/>
    <w:rsid w:val="000F1E18"/>
    <w:pPr>
      <w:spacing w:before="0" w:line="240" w:lineRule="auto"/>
    </w:pPr>
    <w:rPr>
      <w:rFonts w:ascii="Tahoma" w:hAnsi="Tahoma" w:cs="Tahoma"/>
      <w:sz w:val="16"/>
      <w:szCs w:val="16"/>
    </w:rPr>
  </w:style>
  <w:style w:type="character" w:customStyle="1" w:styleId="Like-NumberingChar">
    <w:name w:val="Like-Numbering Char"/>
    <w:basedOn w:val="DefaultParagraphFont"/>
    <w:link w:val="Like-Numbering"/>
    <w:rsid w:val="00A54EB5"/>
    <w:rPr>
      <w:b/>
      <w:sz w:val="26"/>
      <w:szCs w:val="24"/>
    </w:rPr>
  </w:style>
  <w:style w:type="character" w:customStyle="1" w:styleId="BalloonTextChar">
    <w:name w:val="Balloon Text Char"/>
    <w:basedOn w:val="DefaultParagraphFont"/>
    <w:link w:val="BalloonText"/>
    <w:rsid w:val="000F1E18"/>
    <w:rPr>
      <w:rFonts w:ascii="Tahoma" w:hAnsi="Tahoma" w:cs="Tahoma"/>
      <w:sz w:val="16"/>
      <w:szCs w:val="16"/>
    </w:rPr>
  </w:style>
  <w:style w:type="table" w:styleId="TableTheme">
    <w:name w:val="Table Theme"/>
    <w:basedOn w:val="TableNormal"/>
    <w:rsid w:val="00625D4A"/>
    <w:pPr>
      <w:spacing w:before="120" w:line="312" w:lineRule="auto"/>
      <w:ind w:firstLine="56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rsid w:val="00511681"/>
    <w:pPr>
      <w:spacing w:before="60"/>
      <w:ind w:firstLine="0"/>
    </w:pPr>
  </w:style>
  <w:style w:type="character" w:styleId="PlaceholderText">
    <w:name w:val="Placeholder Text"/>
    <w:basedOn w:val="DefaultParagraphFont"/>
    <w:uiPriority w:val="99"/>
    <w:semiHidden/>
    <w:rsid w:val="00B11C20"/>
    <w:rPr>
      <w:color w:val="808080"/>
    </w:rPr>
  </w:style>
  <w:style w:type="paragraph" w:customStyle="1" w:styleId="Tailieuthamkhao">
    <w:name w:val="Tai lieu tham khao"/>
    <w:basedOn w:val="RefList"/>
    <w:link w:val="TailieuthamkhaoChar"/>
    <w:qFormat/>
    <w:rsid w:val="0000420E"/>
    <w:pPr>
      <w:numPr>
        <w:numId w:val="2"/>
      </w:numPr>
      <w:ind w:left="0" w:firstLine="0"/>
    </w:pPr>
  </w:style>
  <w:style w:type="character" w:customStyle="1" w:styleId="RefListChar">
    <w:name w:val="RefList Char"/>
    <w:basedOn w:val="DefaultParagraphFont"/>
    <w:link w:val="RefList"/>
    <w:rsid w:val="0000420E"/>
    <w:rPr>
      <w:sz w:val="26"/>
      <w:szCs w:val="24"/>
      <w:lang w:val="fr-FR"/>
    </w:rPr>
  </w:style>
  <w:style w:type="character" w:customStyle="1" w:styleId="TailieuthamkhaoChar">
    <w:name w:val="Tai lieu tham khao Char"/>
    <w:basedOn w:val="RefListChar"/>
    <w:link w:val="Tailieuthamkhao"/>
    <w:rsid w:val="0000420E"/>
    <w:rPr>
      <w:sz w:val="26"/>
      <w:szCs w:val="24"/>
      <w:lang w:val="fr-FR"/>
    </w:rPr>
  </w:style>
  <w:style w:type="paragraph" w:styleId="NoSpacing">
    <w:name w:val="No Spacing"/>
    <w:link w:val="NoSpacingChar"/>
    <w:uiPriority w:val="1"/>
    <w:qFormat/>
    <w:rsid w:val="00890157"/>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890157"/>
    <w:rPr>
      <w:rFonts w:asciiTheme="minorHAnsi" w:eastAsiaTheme="minorEastAsia" w:hAnsiTheme="minorHAnsi" w:cstheme="minorBidi"/>
      <w:sz w:val="22"/>
      <w:szCs w:val="22"/>
    </w:rPr>
  </w:style>
  <w:style w:type="character" w:customStyle="1" w:styleId="UnresolvedMention1">
    <w:name w:val="Unresolved Mention1"/>
    <w:basedOn w:val="DefaultParagraphFont"/>
    <w:uiPriority w:val="99"/>
    <w:semiHidden/>
    <w:unhideWhenUsed/>
    <w:rsid w:val="006A7661"/>
    <w:rPr>
      <w:color w:val="808080"/>
      <w:shd w:val="clear" w:color="auto" w:fill="E6E6E6"/>
    </w:rPr>
  </w:style>
  <w:style w:type="character" w:styleId="FollowedHyperlink">
    <w:name w:val="FollowedHyperlink"/>
    <w:basedOn w:val="DefaultParagraphFont"/>
    <w:semiHidden/>
    <w:unhideWhenUsed/>
    <w:rsid w:val="00A85485"/>
    <w:rPr>
      <w:color w:val="800080" w:themeColor="followedHyperlink"/>
      <w:u w:val="single"/>
    </w:rPr>
  </w:style>
  <w:style w:type="paragraph" w:customStyle="1" w:styleId="StyleTabletextBoldCentered">
    <w:name w:val="Style Tabletext + Bold Centered"/>
    <w:basedOn w:val="Normal"/>
    <w:rsid w:val="004C1EFA"/>
    <w:pPr>
      <w:keepLines/>
      <w:widowControl w:val="0"/>
      <w:spacing w:before="60" w:after="120"/>
      <w:ind w:firstLine="0"/>
      <w:jc w:val="center"/>
    </w:pPr>
    <w:rPr>
      <w:rFonts w:ascii="Arial" w:hAnsi="Arial"/>
      <w:b/>
      <w:bCs/>
      <w:sz w:val="20"/>
      <w:szCs w:val="20"/>
    </w:rPr>
  </w:style>
  <w:style w:type="paragraph" w:customStyle="1" w:styleId="notes">
    <w:name w:val="notes"/>
    <w:basedOn w:val="Normal"/>
    <w:next w:val="Normal"/>
    <w:autoRedefine/>
    <w:rsid w:val="00613969"/>
    <w:pPr>
      <w:widowControl w:val="0"/>
      <w:tabs>
        <w:tab w:val="left" w:pos="1260"/>
      </w:tabs>
      <w:spacing w:before="60" w:after="60"/>
      <w:ind w:left="600" w:firstLine="0"/>
    </w:pPr>
    <w:rPr>
      <w:i/>
      <w:color w:val="0000FF"/>
      <w:szCs w:val="26"/>
    </w:rPr>
  </w:style>
  <w:style w:type="paragraph" w:customStyle="1" w:styleId="TableHeader">
    <w:name w:val="Table Header"/>
    <w:basedOn w:val="Normal"/>
    <w:rsid w:val="00613969"/>
    <w:pPr>
      <w:widowControl w:val="0"/>
      <w:spacing w:after="120" w:line="240" w:lineRule="auto"/>
      <w:ind w:firstLine="0"/>
    </w:pPr>
    <w:rPr>
      <w:rFonts w:ascii="Arial" w:hAnsi="Arial" w:cs="Arial"/>
      <w:b/>
      <w:bCs/>
      <w:color w:val="000000"/>
      <w:sz w:val="20"/>
      <w:szCs w:val="20"/>
    </w:rPr>
  </w:style>
  <w:style w:type="paragraph" w:customStyle="1" w:styleId="InfoBlue">
    <w:name w:val="InfoBlue"/>
    <w:basedOn w:val="Normal"/>
    <w:link w:val="InfoBlueCharChar"/>
    <w:rsid w:val="00613969"/>
    <w:pPr>
      <w:spacing w:after="120" w:line="240" w:lineRule="exact"/>
      <w:ind w:firstLine="0"/>
      <w:jc w:val="left"/>
    </w:pPr>
    <w:rPr>
      <w:rFonts w:ascii="Arial" w:hAnsi="Arial"/>
      <w:i/>
      <w:color w:val="0000FF"/>
      <w:sz w:val="20"/>
    </w:rPr>
  </w:style>
  <w:style w:type="character" w:customStyle="1" w:styleId="InfoBlueCharChar">
    <w:name w:val="InfoBlue Char Char"/>
    <w:basedOn w:val="DefaultParagraphFont"/>
    <w:link w:val="InfoBlue"/>
    <w:rsid w:val="00613969"/>
    <w:rPr>
      <w:rFonts w:ascii="Arial" w:hAnsi="Arial"/>
      <w:i/>
      <w:color w:val="0000FF"/>
      <w:szCs w:val="24"/>
    </w:rPr>
  </w:style>
  <w:style w:type="character" w:customStyle="1" w:styleId="fontstyle01">
    <w:name w:val="fontstyle01"/>
    <w:basedOn w:val="DefaultParagraphFont"/>
    <w:rsid w:val="002B6FE0"/>
    <w:rPr>
      <w:rFonts w:ascii="Times New Roman" w:hAnsi="Times New Roman" w:cs="Times New Roman" w:hint="default"/>
      <w:b w:val="0"/>
      <w:bCs w:val="0"/>
      <w:i/>
      <w:iCs/>
      <w:color w:val="000000"/>
      <w:sz w:val="26"/>
      <w:szCs w:val="26"/>
    </w:rPr>
  </w:style>
  <w:style w:type="paragraph" w:styleId="NormalWeb">
    <w:name w:val="Normal (Web)"/>
    <w:basedOn w:val="Normal"/>
    <w:uiPriority w:val="99"/>
    <w:unhideWhenUsed/>
    <w:rsid w:val="00FE16DA"/>
    <w:pPr>
      <w:spacing w:before="100" w:beforeAutospacing="1" w:after="100" w:afterAutospacing="1" w:line="240" w:lineRule="auto"/>
      <w:ind w:firstLine="0"/>
      <w:jc w:val="left"/>
    </w:pPr>
    <w:rPr>
      <w:sz w:val="24"/>
    </w:rPr>
  </w:style>
  <w:style w:type="character" w:customStyle="1" w:styleId="FooterChar">
    <w:name w:val="Footer Char"/>
    <w:basedOn w:val="DefaultParagraphFont"/>
    <w:link w:val="Footer"/>
    <w:uiPriority w:val="99"/>
    <w:qFormat/>
    <w:rsid w:val="00C252E9"/>
    <w:rPr>
      <w:sz w:val="2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564426">
      <w:bodyDiv w:val="1"/>
      <w:marLeft w:val="0"/>
      <w:marRight w:val="0"/>
      <w:marTop w:val="0"/>
      <w:marBottom w:val="0"/>
      <w:divBdr>
        <w:top w:val="none" w:sz="0" w:space="0" w:color="auto"/>
        <w:left w:val="none" w:sz="0" w:space="0" w:color="auto"/>
        <w:bottom w:val="none" w:sz="0" w:space="0" w:color="auto"/>
        <w:right w:val="none" w:sz="0" w:space="0" w:color="auto"/>
      </w:divBdr>
    </w:div>
    <w:div w:id="423378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10" Type="http://schemas.openxmlformats.org/officeDocument/2006/relationships/header" Target="header1.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8" Type="http://schemas.openxmlformats.org/officeDocument/2006/relationships/image" Target="media/image1.png"/><Relationship Id="rId51"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Tran%20Trung%20Chuyen\Desktop\Mau-DATN_(Unicod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9FBF7A-BC38-45AB-8B3F-B2121774E8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Mau-DATN_(Unicode)</Template>
  <TotalTime>767</TotalTime>
  <Pages>133</Pages>
  <Words>19426</Words>
  <Characters>110729</Characters>
  <Application>Microsoft Office Word</Application>
  <DocSecurity>0</DocSecurity>
  <Lines>922</Lines>
  <Paragraphs>259</Paragraphs>
  <ScaleCrop>false</ScaleCrop>
  <HeadingPairs>
    <vt:vector size="2" baseType="variant">
      <vt:variant>
        <vt:lpstr>Title</vt:lpstr>
      </vt:variant>
      <vt:variant>
        <vt:i4>1</vt:i4>
      </vt:variant>
    </vt:vector>
  </HeadingPairs>
  <TitlesOfParts>
    <vt:vector size="1" baseType="lpstr">
      <vt:lpstr>tên ĐỒ ÁN MÔN HỌC</vt:lpstr>
    </vt:vector>
  </TitlesOfParts>
  <Manager>ThS. Phạm Thái Khanh</Manager>
  <Company>Trường Đại học Công Nghiệp TP.HCM</Company>
  <LinksUpToDate>false</LinksUpToDate>
  <CharactersWithSpaces>129896</CharactersWithSpaces>
  <SharedDoc>false</SharedDoc>
  <HyperlinkBase/>
  <HLinks>
    <vt:vector size="132" baseType="variant">
      <vt:variant>
        <vt:i4>7667771</vt:i4>
      </vt:variant>
      <vt:variant>
        <vt:i4>179</vt:i4>
      </vt:variant>
      <vt:variant>
        <vt:i4>0</vt:i4>
      </vt:variant>
      <vt:variant>
        <vt:i4>5</vt:i4>
      </vt:variant>
      <vt:variant>
        <vt:lpwstr>http://gis.chinhphu.vn/</vt:lpwstr>
      </vt:variant>
      <vt:variant>
        <vt:lpwstr/>
      </vt:variant>
      <vt:variant>
        <vt:i4>1245242</vt:i4>
      </vt:variant>
      <vt:variant>
        <vt:i4>122</vt:i4>
      </vt:variant>
      <vt:variant>
        <vt:i4>0</vt:i4>
      </vt:variant>
      <vt:variant>
        <vt:i4>5</vt:i4>
      </vt:variant>
      <vt:variant>
        <vt:lpwstr/>
      </vt:variant>
      <vt:variant>
        <vt:lpwstr>_Toc169425035</vt:lpwstr>
      </vt:variant>
      <vt:variant>
        <vt:i4>1245242</vt:i4>
      </vt:variant>
      <vt:variant>
        <vt:i4>116</vt:i4>
      </vt:variant>
      <vt:variant>
        <vt:i4>0</vt:i4>
      </vt:variant>
      <vt:variant>
        <vt:i4>5</vt:i4>
      </vt:variant>
      <vt:variant>
        <vt:lpwstr/>
      </vt:variant>
      <vt:variant>
        <vt:lpwstr>_Toc169425034</vt:lpwstr>
      </vt:variant>
      <vt:variant>
        <vt:i4>1245242</vt:i4>
      </vt:variant>
      <vt:variant>
        <vt:i4>110</vt:i4>
      </vt:variant>
      <vt:variant>
        <vt:i4>0</vt:i4>
      </vt:variant>
      <vt:variant>
        <vt:i4>5</vt:i4>
      </vt:variant>
      <vt:variant>
        <vt:lpwstr/>
      </vt:variant>
      <vt:variant>
        <vt:lpwstr>_Toc169425033</vt:lpwstr>
      </vt:variant>
      <vt:variant>
        <vt:i4>1245242</vt:i4>
      </vt:variant>
      <vt:variant>
        <vt:i4>104</vt:i4>
      </vt:variant>
      <vt:variant>
        <vt:i4>0</vt:i4>
      </vt:variant>
      <vt:variant>
        <vt:i4>5</vt:i4>
      </vt:variant>
      <vt:variant>
        <vt:lpwstr/>
      </vt:variant>
      <vt:variant>
        <vt:lpwstr>_Toc169425032</vt:lpwstr>
      </vt:variant>
      <vt:variant>
        <vt:i4>1245242</vt:i4>
      </vt:variant>
      <vt:variant>
        <vt:i4>98</vt:i4>
      </vt:variant>
      <vt:variant>
        <vt:i4>0</vt:i4>
      </vt:variant>
      <vt:variant>
        <vt:i4>5</vt:i4>
      </vt:variant>
      <vt:variant>
        <vt:lpwstr/>
      </vt:variant>
      <vt:variant>
        <vt:lpwstr>_Toc169425031</vt:lpwstr>
      </vt:variant>
      <vt:variant>
        <vt:i4>1245242</vt:i4>
      </vt:variant>
      <vt:variant>
        <vt:i4>92</vt:i4>
      </vt:variant>
      <vt:variant>
        <vt:i4>0</vt:i4>
      </vt:variant>
      <vt:variant>
        <vt:i4>5</vt:i4>
      </vt:variant>
      <vt:variant>
        <vt:lpwstr/>
      </vt:variant>
      <vt:variant>
        <vt:lpwstr>_Toc169425030</vt:lpwstr>
      </vt:variant>
      <vt:variant>
        <vt:i4>1179706</vt:i4>
      </vt:variant>
      <vt:variant>
        <vt:i4>86</vt:i4>
      </vt:variant>
      <vt:variant>
        <vt:i4>0</vt:i4>
      </vt:variant>
      <vt:variant>
        <vt:i4>5</vt:i4>
      </vt:variant>
      <vt:variant>
        <vt:lpwstr/>
      </vt:variant>
      <vt:variant>
        <vt:lpwstr>_Toc169425029</vt:lpwstr>
      </vt:variant>
      <vt:variant>
        <vt:i4>1179706</vt:i4>
      </vt:variant>
      <vt:variant>
        <vt:i4>80</vt:i4>
      </vt:variant>
      <vt:variant>
        <vt:i4>0</vt:i4>
      </vt:variant>
      <vt:variant>
        <vt:i4>5</vt:i4>
      </vt:variant>
      <vt:variant>
        <vt:lpwstr/>
      </vt:variant>
      <vt:variant>
        <vt:lpwstr>_Toc169425028</vt:lpwstr>
      </vt:variant>
      <vt:variant>
        <vt:i4>1179706</vt:i4>
      </vt:variant>
      <vt:variant>
        <vt:i4>74</vt:i4>
      </vt:variant>
      <vt:variant>
        <vt:i4>0</vt:i4>
      </vt:variant>
      <vt:variant>
        <vt:i4>5</vt:i4>
      </vt:variant>
      <vt:variant>
        <vt:lpwstr/>
      </vt:variant>
      <vt:variant>
        <vt:lpwstr>_Toc169425027</vt:lpwstr>
      </vt:variant>
      <vt:variant>
        <vt:i4>1179706</vt:i4>
      </vt:variant>
      <vt:variant>
        <vt:i4>68</vt:i4>
      </vt:variant>
      <vt:variant>
        <vt:i4>0</vt:i4>
      </vt:variant>
      <vt:variant>
        <vt:i4>5</vt:i4>
      </vt:variant>
      <vt:variant>
        <vt:lpwstr/>
      </vt:variant>
      <vt:variant>
        <vt:lpwstr>_Toc169425026</vt:lpwstr>
      </vt:variant>
      <vt:variant>
        <vt:i4>1179706</vt:i4>
      </vt:variant>
      <vt:variant>
        <vt:i4>62</vt:i4>
      </vt:variant>
      <vt:variant>
        <vt:i4>0</vt:i4>
      </vt:variant>
      <vt:variant>
        <vt:i4>5</vt:i4>
      </vt:variant>
      <vt:variant>
        <vt:lpwstr/>
      </vt:variant>
      <vt:variant>
        <vt:lpwstr>_Toc169425025</vt:lpwstr>
      </vt:variant>
      <vt:variant>
        <vt:i4>1179706</vt:i4>
      </vt:variant>
      <vt:variant>
        <vt:i4>56</vt:i4>
      </vt:variant>
      <vt:variant>
        <vt:i4>0</vt:i4>
      </vt:variant>
      <vt:variant>
        <vt:i4>5</vt:i4>
      </vt:variant>
      <vt:variant>
        <vt:lpwstr/>
      </vt:variant>
      <vt:variant>
        <vt:lpwstr>_Toc169425024</vt:lpwstr>
      </vt:variant>
      <vt:variant>
        <vt:i4>1179706</vt:i4>
      </vt:variant>
      <vt:variant>
        <vt:i4>50</vt:i4>
      </vt:variant>
      <vt:variant>
        <vt:i4>0</vt:i4>
      </vt:variant>
      <vt:variant>
        <vt:i4>5</vt:i4>
      </vt:variant>
      <vt:variant>
        <vt:lpwstr/>
      </vt:variant>
      <vt:variant>
        <vt:lpwstr>_Toc169425023</vt:lpwstr>
      </vt:variant>
      <vt:variant>
        <vt:i4>1179706</vt:i4>
      </vt:variant>
      <vt:variant>
        <vt:i4>44</vt:i4>
      </vt:variant>
      <vt:variant>
        <vt:i4>0</vt:i4>
      </vt:variant>
      <vt:variant>
        <vt:i4>5</vt:i4>
      </vt:variant>
      <vt:variant>
        <vt:lpwstr/>
      </vt:variant>
      <vt:variant>
        <vt:lpwstr>_Toc169425022</vt:lpwstr>
      </vt:variant>
      <vt:variant>
        <vt:i4>1179706</vt:i4>
      </vt:variant>
      <vt:variant>
        <vt:i4>38</vt:i4>
      </vt:variant>
      <vt:variant>
        <vt:i4>0</vt:i4>
      </vt:variant>
      <vt:variant>
        <vt:i4>5</vt:i4>
      </vt:variant>
      <vt:variant>
        <vt:lpwstr/>
      </vt:variant>
      <vt:variant>
        <vt:lpwstr>_Toc169425021</vt:lpwstr>
      </vt:variant>
      <vt:variant>
        <vt:i4>1179706</vt:i4>
      </vt:variant>
      <vt:variant>
        <vt:i4>32</vt:i4>
      </vt:variant>
      <vt:variant>
        <vt:i4>0</vt:i4>
      </vt:variant>
      <vt:variant>
        <vt:i4>5</vt:i4>
      </vt:variant>
      <vt:variant>
        <vt:lpwstr/>
      </vt:variant>
      <vt:variant>
        <vt:lpwstr>_Toc169425020</vt:lpwstr>
      </vt:variant>
      <vt:variant>
        <vt:i4>1114170</vt:i4>
      </vt:variant>
      <vt:variant>
        <vt:i4>26</vt:i4>
      </vt:variant>
      <vt:variant>
        <vt:i4>0</vt:i4>
      </vt:variant>
      <vt:variant>
        <vt:i4>5</vt:i4>
      </vt:variant>
      <vt:variant>
        <vt:lpwstr/>
      </vt:variant>
      <vt:variant>
        <vt:lpwstr>_Toc169425019</vt:lpwstr>
      </vt:variant>
      <vt:variant>
        <vt:i4>1114170</vt:i4>
      </vt:variant>
      <vt:variant>
        <vt:i4>20</vt:i4>
      </vt:variant>
      <vt:variant>
        <vt:i4>0</vt:i4>
      </vt:variant>
      <vt:variant>
        <vt:i4>5</vt:i4>
      </vt:variant>
      <vt:variant>
        <vt:lpwstr/>
      </vt:variant>
      <vt:variant>
        <vt:lpwstr>_Toc169425018</vt:lpwstr>
      </vt:variant>
      <vt:variant>
        <vt:i4>1114170</vt:i4>
      </vt:variant>
      <vt:variant>
        <vt:i4>14</vt:i4>
      </vt:variant>
      <vt:variant>
        <vt:i4>0</vt:i4>
      </vt:variant>
      <vt:variant>
        <vt:i4>5</vt:i4>
      </vt:variant>
      <vt:variant>
        <vt:lpwstr/>
      </vt:variant>
      <vt:variant>
        <vt:lpwstr>_Toc169425017</vt:lpwstr>
      </vt:variant>
      <vt:variant>
        <vt:i4>1114170</vt:i4>
      </vt:variant>
      <vt:variant>
        <vt:i4>8</vt:i4>
      </vt:variant>
      <vt:variant>
        <vt:i4>0</vt:i4>
      </vt:variant>
      <vt:variant>
        <vt:i4>5</vt:i4>
      </vt:variant>
      <vt:variant>
        <vt:lpwstr/>
      </vt:variant>
      <vt:variant>
        <vt:lpwstr>_Toc169425016</vt:lpwstr>
      </vt:variant>
      <vt:variant>
        <vt:i4>1114170</vt:i4>
      </vt:variant>
      <vt:variant>
        <vt:i4>2</vt:i4>
      </vt:variant>
      <vt:variant>
        <vt:i4>0</vt:i4>
      </vt:variant>
      <vt:variant>
        <vt:i4>5</vt:i4>
      </vt:variant>
      <vt:variant>
        <vt:lpwstr/>
      </vt:variant>
      <vt:variant>
        <vt:lpwstr>_Toc169425015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tên ĐỒ ÁN MÔN HỌC</dc:title>
  <dc:subject>Khóa Luận Tốt Nghiệp</dc:subject>
  <dc:creator>Khanh Pham Thai</dc:creator>
  <cp:keywords/>
  <dc:description/>
  <cp:lastModifiedBy>Phước Nguyễn</cp:lastModifiedBy>
  <cp:revision>101</cp:revision>
  <cp:lastPrinted>2018-01-30T09:19:00Z</cp:lastPrinted>
  <dcterms:created xsi:type="dcterms:W3CDTF">2026-09-20T09:57:00Z</dcterms:created>
  <dcterms:modified xsi:type="dcterms:W3CDTF">2026-10-18T06:01:00Z</dcterms:modified>
  <cp:category>Van ban &amp; Mau</cp:category>
  <cp:contentStatus>Reviewed</cp:contentStatus>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Bộ môn Tin học trắc địa, Trường ĐH Mỏ-Địa chất</vt:lpwstr>
  </property>
  <property fmtid="{D5CDD505-2E9C-101B-9397-08002B2CF9AE}" pid="2" name="MTWinEqns">
    <vt:bool>true</vt:bool>
  </property>
  <property fmtid="{D5CDD505-2E9C-101B-9397-08002B2CF9AE}" pid="3" name="MTEquationNumber2">
    <vt:lpwstr>(#S1.#E1)</vt:lpwstr>
  </property>
  <property fmtid="{D5CDD505-2E9C-101B-9397-08002B2CF9AE}" pid="4" name="MTEquationSection">
    <vt:lpwstr>1</vt:lpwstr>
  </property>
</Properties>
</file>